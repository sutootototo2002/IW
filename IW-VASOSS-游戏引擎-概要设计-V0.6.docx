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1"/>
        <w:tblW w:w="0" w:type="auto"/>
        <w:tblBorders>
          <w:insideV w:val="single" w:sz="4" w:space="0" w:color="auto"/>
        </w:tblBorders>
        <w:tblLook w:val="01E0" w:firstRow="1" w:lastRow="1" w:firstColumn="1" w:lastColumn="1" w:noHBand="0" w:noVBand="0"/>
      </w:tblPr>
      <w:tblGrid>
        <w:gridCol w:w="1718"/>
      </w:tblGrid>
      <w:tr w:rsidR="000727BC" w:rsidRPr="007E4AEA">
        <w:tc>
          <w:tcPr>
            <w:tcW w:w="1718" w:type="dxa"/>
          </w:tcPr>
          <w:p w:rsidR="000727BC" w:rsidRPr="007E4AEA" w:rsidRDefault="000727BC" w:rsidP="009F1CE7">
            <w:pPr>
              <w:ind w:rightChars="-637" w:right="-1372"/>
              <w:jc w:val="left"/>
              <w:rPr>
                <w:szCs w:val="21"/>
              </w:rPr>
            </w:pPr>
            <w:r w:rsidRPr="007E4AEA">
              <w:rPr>
                <w:rFonts w:hint="eastAsia"/>
                <w:szCs w:val="21"/>
              </w:rPr>
              <w:t>密级：机密</w:t>
            </w:r>
          </w:p>
        </w:tc>
      </w:tr>
      <w:tr w:rsidR="000727BC" w:rsidRPr="007E4AEA">
        <w:tc>
          <w:tcPr>
            <w:tcW w:w="1718" w:type="dxa"/>
          </w:tcPr>
          <w:p w:rsidR="000727BC" w:rsidRPr="007E4AEA" w:rsidRDefault="000727BC" w:rsidP="006C068F">
            <w:pPr>
              <w:ind w:rightChars="-637" w:right="-1372"/>
              <w:jc w:val="left"/>
              <w:rPr>
                <w:szCs w:val="21"/>
              </w:rPr>
            </w:pPr>
            <w:r w:rsidRPr="007E4AEA">
              <w:rPr>
                <w:rFonts w:hint="eastAsia"/>
                <w:szCs w:val="21"/>
              </w:rPr>
              <w:t>总页数：</w:t>
            </w:r>
            <w:r w:rsidR="006C068F">
              <w:rPr>
                <w:rFonts w:hint="eastAsia"/>
              </w:rPr>
              <w:t>91</w:t>
            </w:r>
            <w:r w:rsidRPr="007E4AEA">
              <w:rPr>
                <w:rFonts w:hint="eastAsia"/>
                <w:szCs w:val="21"/>
              </w:rPr>
              <w:t>页</w:t>
            </w:r>
          </w:p>
        </w:tc>
      </w:tr>
    </w:tbl>
    <w:p w:rsidR="00167094" w:rsidRPr="007E4AEA" w:rsidRDefault="00167094" w:rsidP="009F1CE7">
      <w:pPr>
        <w:wordWrap w:val="0"/>
        <w:ind w:rightChars="-637" w:right="-1372"/>
        <w:jc w:val="left"/>
      </w:pPr>
    </w:p>
    <w:p w:rsidR="00450729" w:rsidRPr="007E4AEA" w:rsidRDefault="00EB041D" w:rsidP="009F1CE7">
      <w:pPr>
        <w:ind w:rightChars="-637" w:right="-1372"/>
        <w:jc w:val="left"/>
        <w:rPr>
          <w:rFonts w:ascii="仿宋_GB2312" w:eastAsia="仿宋_GB2312" w:hAnsi="Courier"/>
          <w:b/>
          <w:bCs/>
          <w:sz w:val="32"/>
        </w:rPr>
      </w:pPr>
      <w:r>
        <w:rPr>
          <w:noProof/>
        </w:rPr>
        <w:drawing>
          <wp:inline distT="0" distB="0" distL="0" distR="0">
            <wp:extent cx="1438275" cy="847725"/>
            <wp:effectExtent l="0" t="0" r="0" b="0"/>
            <wp:docPr id="18" name="图片 18" descr="IWT-LOGO-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WT-LOGO-MIDD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847725"/>
                    </a:xfrm>
                    <a:prstGeom prst="rect">
                      <a:avLst/>
                    </a:prstGeom>
                    <a:noFill/>
                    <a:ln>
                      <a:noFill/>
                    </a:ln>
                  </pic:spPr>
                </pic:pic>
              </a:graphicData>
            </a:graphic>
          </wp:inline>
        </w:drawing>
      </w:r>
    </w:p>
    <w:p w:rsidR="00037CA2" w:rsidRPr="007E4AEA" w:rsidRDefault="00037CA2" w:rsidP="009F1CE7">
      <w:pPr>
        <w:ind w:rightChars="-637" w:right="-1372"/>
        <w:jc w:val="left"/>
        <w:rPr>
          <w:rFonts w:ascii="仿宋_GB2312" w:eastAsia="仿宋_GB2312" w:hAnsi="Courier"/>
          <w:b/>
          <w:bCs/>
          <w:sz w:val="32"/>
        </w:rPr>
      </w:pPr>
    </w:p>
    <w:p w:rsidR="00037CA2" w:rsidRPr="007E4AEA" w:rsidRDefault="00037CA2" w:rsidP="009F1CE7">
      <w:pPr>
        <w:ind w:rightChars="-637" w:right="-1372"/>
        <w:jc w:val="left"/>
        <w:rPr>
          <w:rFonts w:ascii="仿宋_GB2312" w:eastAsia="仿宋_GB2312" w:hAnsi="Courier"/>
          <w:b/>
          <w:bCs/>
          <w:sz w:val="32"/>
        </w:rPr>
      </w:pPr>
    </w:p>
    <w:p w:rsidR="00037CA2" w:rsidRPr="007E4AEA" w:rsidRDefault="00037CA2" w:rsidP="009F1CE7">
      <w:pPr>
        <w:ind w:rightChars="-637" w:right="-1372"/>
        <w:jc w:val="left"/>
        <w:rPr>
          <w:rFonts w:ascii="仿宋_GB2312" w:eastAsia="仿宋_GB2312" w:hAnsi="Courier"/>
          <w:b/>
          <w:bCs/>
          <w:sz w:val="32"/>
        </w:rPr>
      </w:pPr>
    </w:p>
    <w:p w:rsidR="00527041" w:rsidRPr="0027286B" w:rsidRDefault="007F3558" w:rsidP="003318AA">
      <w:pPr>
        <w:ind w:rightChars="20" w:right="43"/>
        <w:jc w:val="center"/>
        <w:rPr>
          <w:rFonts w:ascii="仿宋" w:eastAsia="仿宋" w:hAnsi="仿宋"/>
          <w:b/>
          <w:bCs/>
          <w:sz w:val="44"/>
        </w:rPr>
      </w:pPr>
      <w:r w:rsidRPr="0027286B">
        <w:rPr>
          <w:rFonts w:ascii="仿宋" w:eastAsia="仿宋" w:hAnsi="仿宋" w:hint="eastAsia"/>
          <w:b/>
          <w:bCs/>
          <w:sz w:val="44"/>
        </w:rPr>
        <w:t>游戏引擎</w:t>
      </w:r>
    </w:p>
    <w:p w:rsidR="00B42622" w:rsidRPr="007F3558" w:rsidRDefault="007F3558" w:rsidP="003318AA">
      <w:pPr>
        <w:ind w:rightChars="20" w:right="43"/>
        <w:jc w:val="center"/>
        <w:rPr>
          <w:b/>
          <w:bCs/>
          <w:sz w:val="52"/>
          <w:szCs w:val="52"/>
        </w:rPr>
      </w:pPr>
      <w:r w:rsidRPr="007F3558">
        <w:rPr>
          <w:rFonts w:hint="eastAsia"/>
          <w:b/>
          <w:bCs/>
          <w:sz w:val="52"/>
          <w:szCs w:val="52"/>
        </w:rPr>
        <w:t>概要设计</w:t>
      </w:r>
      <w:r w:rsidR="00AB7B14" w:rsidRPr="007F3558">
        <w:rPr>
          <w:b/>
          <w:bCs/>
          <w:sz w:val="52"/>
          <w:szCs w:val="52"/>
        </w:rPr>
        <w:fldChar w:fldCharType="begin"/>
      </w:r>
      <w:r w:rsidR="003C5557" w:rsidRPr="007F3558">
        <w:rPr>
          <w:rFonts w:hint="eastAsia"/>
          <w:b/>
          <w:bCs/>
          <w:sz w:val="52"/>
          <w:szCs w:val="52"/>
        </w:rPr>
        <w:instrText>DOCPROPERTY  Category  \* MERGEFORMAT</w:instrText>
      </w:r>
      <w:r w:rsidR="00AB7B14" w:rsidRPr="007F3558">
        <w:rPr>
          <w:b/>
          <w:bCs/>
          <w:sz w:val="52"/>
          <w:szCs w:val="52"/>
        </w:rPr>
        <w:fldChar w:fldCharType="end"/>
      </w:r>
    </w:p>
    <w:p w:rsidR="00B42622" w:rsidRPr="007E4AEA" w:rsidRDefault="00927D09" w:rsidP="00DB3149">
      <w:pPr>
        <w:ind w:rightChars="20" w:right="43"/>
        <w:jc w:val="center"/>
        <w:outlineLvl w:val="0"/>
        <w:rPr>
          <w:b/>
          <w:bCs/>
          <w:sz w:val="32"/>
        </w:rPr>
      </w:pPr>
      <w:bookmarkStart w:id="0" w:name="_Toc459793659"/>
      <w:r w:rsidRPr="007E4AEA">
        <w:rPr>
          <w:rFonts w:hint="eastAsia"/>
          <w:b/>
          <w:bCs/>
          <w:sz w:val="32"/>
        </w:rPr>
        <w:t>(V 0.</w:t>
      </w:r>
      <w:r w:rsidR="00295614">
        <w:rPr>
          <w:rFonts w:hint="eastAsia"/>
          <w:b/>
          <w:bCs/>
          <w:sz w:val="32"/>
        </w:rPr>
        <w:t>6</w:t>
      </w:r>
      <w:r w:rsidRPr="007E4AEA">
        <w:rPr>
          <w:rFonts w:hint="eastAsia"/>
          <w:b/>
          <w:bCs/>
          <w:sz w:val="32"/>
        </w:rPr>
        <w:t>)</w:t>
      </w:r>
      <w:bookmarkEnd w:id="0"/>
    </w:p>
    <w:p w:rsidR="000C085E" w:rsidRPr="007E4AEA" w:rsidRDefault="000C085E" w:rsidP="003318AA">
      <w:pPr>
        <w:ind w:rightChars="20" w:right="43"/>
        <w:jc w:val="center"/>
        <w:rPr>
          <w:b/>
          <w:bCs/>
          <w:sz w:val="32"/>
        </w:rPr>
      </w:pPr>
    </w:p>
    <w:p w:rsidR="00740675" w:rsidRPr="007E4AEA" w:rsidRDefault="00740675" w:rsidP="003318AA">
      <w:pPr>
        <w:ind w:rightChars="20" w:right="43"/>
        <w:jc w:val="center"/>
        <w:rPr>
          <w:b/>
          <w:bCs/>
          <w:sz w:val="32"/>
        </w:rPr>
      </w:pPr>
    </w:p>
    <w:p w:rsidR="00927D09" w:rsidRPr="007E4AEA" w:rsidRDefault="00927D09" w:rsidP="003318AA">
      <w:pPr>
        <w:ind w:rightChars="20" w:right="43"/>
        <w:jc w:val="center"/>
        <w:rPr>
          <w:b/>
          <w:bCs/>
          <w:sz w:val="32"/>
        </w:rPr>
      </w:pPr>
    </w:p>
    <w:p w:rsidR="00740675" w:rsidRPr="007E4AEA" w:rsidRDefault="00740675" w:rsidP="003318AA">
      <w:pPr>
        <w:ind w:rightChars="20" w:right="43"/>
        <w:jc w:val="center"/>
        <w:rPr>
          <w:b/>
          <w:bCs/>
          <w:sz w:val="32"/>
        </w:rPr>
      </w:pPr>
    </w:p>
    <w:p w:rsidR="00927D09" w:rsidRDefault="00927D09" w:rsidP="003318AA">
      <w:pPr>
        <w:ind w:rightChars="20" w:right="43"/>
        <w:jc w:val="center"/>
        <w:rPr>
          <w:b/>
          <w:bCs/>
          <w:sz w:val="32"/>
        </w:rPr>
      </w:pPr>
    </w:p>
    <w:p w:rsidR="007F3558" w:rsidRDefault="007F3558" w:rsidP="003318AA">
      <w:pPr>
        <w:ind w:rightChars="20" w:right="43"/>
        <w:jc w:val="center"/>
        <w:rPr>
          <w:b/>
          <w:bCs/>
          <w:sz w:val="32"/>
        </w:rPr>
      </w:pPr>
    </w:p>
    <w:p w:rsidR="007F3558" w:rsidRPr="007E4AEA" w:rsidRDefault="007F3558" w:rsidP="003318AA">
      <w:pPr>
        <w:ind w:rightChars="20" w:right="43"/>
        <w:jc w:val="center"/>
        <w:rPr>
          <w:b/>
          <w:bCs/>
          <w:sz w:val="32"/>
        </w:rPr>
      </w:pPr>
    </w:p>
    <w:p w:rsidR="00B42622" w:rsidRPr="007E4AEA" w:rsidRDefault="007F3558" w:rsidP="003318AA">
      <w:pPr>
        <w:ind w:rightChars="20" w:right="43"/>
        <w:jc w:val="center"/>
        <w:rPr>
          <w:b/>
          <w:bCs/>
          <w:sz w:val="28"/>
        </w:rPr>
      </w:pPr>
      <w:r w:rsidRPr="007F3558">
        <w:rPr>
          <w:rFonts w:hint="eastAsia"/>
          <w:b/>
          <w:bCs/>
          <w:sz w:val="28"/>
        </w:rPr>
        <w:t>英泰伟业信息技术股份有限公司</w:t>
      </w:r>
    </w:p>
    <w:p w:rsidR="00B42622" w:rsidRPr="007E4AEA" w:rsidRDefault="00B42622" w:rsidP="003318AA">
      <w:pPr>
        <w:ind w:rightChars="20" w:right="43"/>
        <w:jc w:val="center"/>
        <w:rPr>
          <w:b/>
          <w:bCs/>
          <w:sz w:val="28"/>
        </w:rPr>
      </w:pPr>
      <w:r w:rsidRPr="007E4AEA">
        <w:rPr>
          <w:rFonts w:hint="eastAsia"/>
          <w:b/>
          <w:bCs/>
          <w:sz w:val="28"/>
        </w:rPr>
        <w:t>技术研究与开发部</w:t>
      </w:r>
    </w:p>
    <w:p w:rsidR="00BE5D91" w:rsidRPr="007E4AEA" w:rsidRDefault="00B42622" w:rsidP="003318AA">
      <w:pPr>
        <w:ind w:rightChars="20" w:right="43"/>
        <w:jc w:val="center"/>
      </w:pPr>
      <w:r w:rsidRPr="007E4AEA">
        <w:rPr>
          <w:rFonts w:hint="eastAsia"/>
          <w:b/>
          <w:bCs/>
          <w:sz w:val="28"/>
        </w:rPr>
        <w:t>20</w:t>
      </w:r>
      <w:r w:rsidR="00F9047A" w:rsidRPr="007E4AEA">
        <w:rPr>
          <w:rFonts w:hint="eastAsia"/>
          <w:b/>
          <w:bCs/>
          <w:sz w:val="28"/>
        </w:rPr>
        <w:t>1</w:t>
      </w:r>
      <w:r w:rsidR="007F3558">
        <w:rPr>
          <w:rFonts w:hint="eastAsia"/>
          <w:b/>
          <w:bCs/>
          <w:sz w:val="28"/>
        </w:rPr>
        <w:t>6</w:t>
      </w:r>
      <w:r w:rsidRPr="007E4AEA">
        <w:rPr>
          <w:rFonts w:hint="eastAsia"/>
          <w:b/>
          <w:bCs/>
          <w:sz w:val="28"/>
        </w:rPr>
        <w:t>年</w:t>
      </w:r>
      <w:r w:rsidR="003A1E3D">
        <w:rPr>
          <w:rFonts w:hint="eastAsia"/>
          <w:b/>
          <w:bCs/>
          <w:sz w:val="28"/>
        </w:rPr>
        <w:t>8</w:t>
      </w:r>
      <w:r w:rsidRPr="007E4AEA">
        <w:rPr>
          <w:rFonts w:hint="eastAsia"/>
          <w:b/>
          <w:bCs/>
          <w:sz w:val="28"/>
        </w:rPr>
        <w:t>月</w:t>
      </w:r>
    </w:p>
    <w:p w:rsidR="009319EE" w:rsidRPr="007E4AEA" w:rsidRDefault="006A1574" w:rsidP="009F1CE7">
      <w:pPr>
        <w:ind w:rightChars="-637" w:right="-1372"/>
        <w:jc w:val="left"/>
        <w:rPr>
          <w:b/>
          <w:sz w:val="28"/>
          <w:szCs w:val="28"/>
        </w:rPr>
      </w:pPr>
      <w:r w:rsidRPr="007E4AEA">
        <w:br w:type="page"/>
      </w:r>
      <w:bookmarkStart w:id="1" w:name="_GoBack"/>
      <w:bookmarkEnd w:id="1"/>
      <w:r w:rsidR="009319EE" w:rsidRPr="007E4AEA">
        <w:rPr>
          <w:rFonts w:hint="eastAsia"/>
          <w:b/>
          <w:sz w:val="28"/>
          <w:szCs w:val="28"/>
        </w:rPr>
        <w:lastRenderedPageBreak/>
        <w:t>版本信息</w:t>
      </w:r>
    </w:p>
    <w:tbl>
      <w:tblPr>
        <w:tblW w:w="51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4"/>
        <w:gridCol w:w="718"/>
        <w:gridCol w:w="4660"/>
        <w:gridCol w:w="1278"/>
        <w:gridCol w:w="1120"/>
      </w:tblGrid>
      <w:tr w:rsidR="009319EE" w:rsidRPr="007E4AEA" w:rsidTr="005B41D8">
        <w:trPr>
          <w:jc w:val="center"/>
        </w:trPr>
        <w:tc>
          <w:tcPr>
            <w:tcW w:w="612"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日期</w:t>
            </w:r>
          </w:p>
        </w:tc>
        <w:tc>
          <w:tcPr>
            <w:tcW w:w="405"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版本</w:t>
            </w:r>
          </w:p>
        </w:tc>
        <w:tc>
          <w:tcPr>
            <w:tcW w:w="2630"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描述</w:t>
            </w:r>
          </w:p>
        </w:tc>
        <w:tc>
          <w:tcPr>
            <w:tcW w:w="721"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作者</w:t>
            </w:r>
            <w:r w:rsidRPr="007E4AEA">
              <w:rPr>
                <w:b/>
                <w:bCs/>
                <w:sz w:val="18"/>
                <w:szCs w:val="18"/>
              </w:rPr>
              <w:t>/</w:t>
            </w:r>
            <w:r w:rsidRPr="007E4AEA">
              <w:rPr>
                <w:b/>
                <w:bCs/>
                <w:sz w:val="18"/>
                <w:szCs w:val="18"/>
              </w:rPr>
              <w:t>修改人</w:t>
            </w:r>
          </w:p>
        </w:tc>
        <w:tc>
          <w:tcPr>
            <w:tcW w:w="632"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备注</w:t>
            </w:r>
          </w:p>
        </w:tc>
      </w:tr>
      <w:tr w:rsidR="00197CD5" w:rsidRPr="007E4AEA" w:rsidTr="005B41D8">
        <w:trPr>
          <w:jc w:val="center"/>
        </w:trPr>
        <w:tc>
          <w:tcPr>
            <w:tcW w:w="612" w:type="pct"/>
            <w:vAlign w:val="center"/>
          </w:tcPr>
          <w:p w:rsidR="00197CD5" w:rsidRPr="007E4AEA" w:rsidRDefault="00197CD5" w:rsidP="007F3558">
            <w:pPr>
              <w:pStyle w:val="a6"/>
              <w:ind w:rightChars="-637" w:right="-1372"/>
              <w:jc w:val="left"/>
              <w:rPr>
                <w:b w:val="0"/>
                <w:sz w:val="18"/>
                <w:szCs w:val="18"/>
                <w:u w:val="none"/>
              </w:rPr>
            </w:pPr>
            <w:r w:rsidRPr="007E4AEA">
              <w:rPr>
                <w:rFonts w:hint="eastAsia"/>
                <w:b w:val="0"/>
                <w:sz w:val="18"/>
                <w:szCs w:val="18"/>
                <w:u w:val="none"/>
              </w:rPr>
              <w:t>201</w:t>
            </w:r>
            <w:r w:rsidR="007F3558">
              <w:rPr>
                <w:rFonts w:hint="eastAsia"/>
                <w:b w:val="0"/>
                <w:sz w:val="18"/>
                <w:szCs w:val="18"/>
                <w:u w:val="none"/>
              </w:rPr>
              <w:t>6</w:t>
            </w:r>
            <w:r w:rsidRPr="007E4AEA">
              <w:rPr>
                <w:rFonts w:hint="eastAsia"/>
                <w:b w:val="0"/>
                <w:sz w:val="18"/>
                <w:szCs w:val="18"/>
                <w:u w:val="none"/>
              </w:rPr>
              <w:t>-</w:t>
            </w:r>
            <w:r w:rsidR="007F3558">
              <w:rPr>
                <w:rFonts w:hint="eastAsia"/>
                <w:b w:val="0"/>
                <w:sz w:val="18"/>
                <w:szCs w:val="18"/>
                <w:u w:val="none"/>
              </w:rPr>
              <w:t>3</w:t>
            </w:r>
            <w:r w:rsidRPr="007E4AEA">
              <w:rPr>
                <w:rFonts w:hint="eastAsia"/>
                <w:b w:val="0"/>
                <w:sz w:val="18"/>
                <w:szCs w:val="18"/>
                <w:u w:val="none"/>
              </w:rPr>
              <w:t>-</w:t>
            </w:r>
            <w:r w:rsidR="007F3558">
              <w:rPr>
                <w:rFonts w:hint="eastAsia"/>
                <w:b w:val="0"/>
                <w:sz w:val="18"/>
                <w:szCs w:val="18"/>
                <w:u w:val="none"/>
              </w:rPr>
              <w:t>23</w:t>
            </w:r>
          </w:p>
        </w:tc>
        <w:tc>
          <w:tcPr>
            <w:tcW w:w="405" w:type="pct"/>
            <w:vAlign w:val="center"/>
          </w:tcPr>
          <w:p w:rsidR="00197CD5" w:rsidRPr="007E4AEA" w:rsidRDefault="00197CD5" w:rsidP="009F1CE7">
            <w:pPr>
              <w:pStyle w:val="a6"/>
              <w:ind w:rightChars="-637" w:right="-1372"/>
              <w:jc w:val="left"/>
              <w:rPr>
                <w:b w:val="0"/>
                <w:sz w:val="18"/>
                <w:szCs w:val="18"/>
                <w:u w:val="none"/>
              </w:rPr>
            </w:pPr>
            <w:r w:rsidRPr="007E4AEA">
              <w:rPr>
                <w:rFonts w:hint="eastAsia"/>
                <w:b w:val="0"/>
                <w:sz w:val="18"/>
                <w:szCs w:val="18"/>
                <w:u w:val="none"/>
              </w:rPr>
              <w:t>0.</w:t>
            </w:r>
            <w:r w:rsidR="002E2D81" w:rsidRPr="007E4AEA">
              <w:rPr>
                <w:rFonts w:hint="eastAsia"/>
                <w:b w:val="0"/>
                <w:sz w:val="18"/>
                <w:szCs w:val="18"/>
                <w:u w:val="none"/>
              </w:rPr>
              <w:t>1</w:t>
            </w:r>
          </w:p>
        </w:tc>
        <w:tc>
          <w:tcPr>
            <w:tcW w:w="2630" w:type="pct"/>
            <w:vAlign w:val="center"/>
          </w:tcPr>
          <w:p w:rsidR="00197CD5" w:rsidRPr="007E4AEA" w:rsidRDefault="00BF5A11" w:rsidP="009F1CE7">
            <w:pPr>
              <w:pStyle w:val="a6"/>
              <w:ind w:rightChars="-637" w:right="-1372"/>
              <w:jc w:val="left"/>
              <w:rPr>
                <w:b w:val="0"/>
                <w:sz w:val="18"/>
                <w:szCs w:val="18"/>
                <w:u w:val="none"/>
              </w:rPr>
            </w:pPr>
            <w:r w:rsidRPr="007E4AEA">
              <w:rPr>
                <w:rFonts w:hint="eastAsia"/>
                <w:b w:val="0"/>
                <w:sz w:val="18"/>
                <w:szCs w:val="18"/>
                <w:u w:val="none"/>
              </w:rPr>
              <w:t>初稿</w:t>
            </w:r>
          </w:p>
        </w:tc>
        <w:tc>
          <w:tcPr>
            <w:tcW w:w="721" w:type="pct"/>
            <w:vAlign w:val="center"/>
          </w:tcPr>
          <w:p w:rsidR="00197CD5" w:rsidRPr="007E4AEA" w:rsidRDefault="007F3558" w:rsidP="009F1CE7">
            <w:pPr>
              <w:pStyle w:val="a6"/>
              <w:ind w:rightChars="-637" w:right="-1372"/>
              <w:jc w:val="left"/>
              <w:rPr>
                <w:b w:val="0"/>
                <w:sz w:val="18"/>
                <w:szCs w:val="18"/>
                <w:u w:val="none"/>
              </w:rPr>
            </w:pPr>
            <w:r>
              <w:rPr>
                <w:rFonts w:hint="eastAsia"/>
                <w:b w:val="0"/>
                <w:sz w:val="18"/>
                <w:szCs w:val="18"/>
                <w:u w:val="none"/>
              </w:rPr>
              <w:t>刘钊</w:t>
            </w:r>
          </w:p>
        </w:tc>
        <w:tc>
          <w:tcPr>
            <w:tcW w:w="632" w:type="pct"/>
            <w:vAlign w:val="center"/>
          </w:tcPr>
          <w:p w:rsidR="00197CD5" w:rsidRPr="007E4AEA" w:rsidRDefault="00197CD5" w:rsidP="009F1CE7">
            <w:pPr>
              <w:pStyle w:val="a6"/>
              <w:ind w:rightChars="-637" w:right="-1372"/>
              <w:jc w:val="left"/>
              <w:rPr>
                <w:b w:val="0"/>
                <w:sz w:val="18"/>
                <w:szCs w:val="18"/>
                <w:u w:val="none"/>
              </w:rPr>
            </w:pPr>
          </w:p>
        </w:tc>
      </w:tr>
      <w:tr w:rsidR="008C59C5" w:rsidRPr="007E4AEA" w:rsidTr="005B41D8">
        <w:trPr>
          <w:jc w:val="center"/>
        </w:trPr>
        <w:tc>
          <w:tcPr>
            <w:tcW w:w="612" w:type="pct"/>
            <w:vAlign w:val="center"/>
          </w:tcPr>
          <w:p w:rsidR="008C59C5" w:rsidRPr="007E4AEA" w:rsidRDefault="008C59C5" w:rsidP="007F3558">
            <w:pPr>
              <w:pStyle w:val="a6"/>
              <w:ind w:rightChars="-637" w:right="-1372"/>
              <w:jc w:val="left"/>
              <w:rPr>
                <w:b w:val="0"/>
                <w:sz w:val="18"/>
                <w:szCs w:val="18"/>
                <w:u w:val="none"/>
              </w:rPr>
            </w:pPr>
            <w:r>
              <w:rPr>
                <w:rFonts w:hint="eastAsia"/>
                <w:b w:val="0"/>
                <w:sz w:val="18"/>
                <w:szCs w:val="18"/>
                <w:u w:val="none"/>
              </w:rPr>
              <w:t>2016-3-30</w:t>
            </w:r>
          </w:p>
        </w:tc>
        <w:tc>
          <w:tcPr>
            <w:tcW w:w="405" w:type="pct"/>
            <w:vAlign w:val="center"/>
          </w:tcPr>
          <w:p w:rsidR="008C59C5" w:rsidRPr="007E4AEA" w:rsidRDefault="008C59C5" w:rsidP="009F1CE7">
            <w:pPr>
              <w:pStyle w:val="a6"/>
              <w:ind w:rightChars="-637" w:right="-1372"/>
              <w:jc w:val="left"/>
              <w:rPr>
                <w:b w:val="0"/>
                <w:sz w:val="18"/>
                <w:szCs w:val="18"/>
                <w:u w:val="none"/>
              </w:rPr>
            </w:pPr>
            <w:r>
              <w:rPr>
                <w:rFonts w:hint="eastAsia"/>
                <w:b w:val="0"/>
                <w:sz w:val="18"/>
                <w:szCs w:val="18"/>
                <w:u w:val="none"/>
              </w:rPr>
              <w:t>0.2</w:t>
            </w:r>
          </w:p>
        </w:tc>
        <w:tc>
          <w:tcPr>
            <w:tcW w:w="2630" w:type="pct"/>
            <w:vAlign w:val="center"/>
          </w:tcPr>
          <w:p w:rsidR="008C59C5" w:rsidRPr="007E4AEA" w:rsidRDefault="008C59C5" w:rsidP="009F1CE7">
            <w:pPr>
              <w:pStyle w:val="a6"/>
              <w:ind w:rightChars="-637" w:right="-1372"/>
              <w:jc w:val="left"/>
              <w:rPr>
                <w:b w:val="0"/>
                <w:sz w:val="18"/>
                <w:szCs w:val="18"/>
                <w:u w:val="none"/>
              </w:rPr>
            </w:pPr>
            <w:r>
              <w:rPr>
                <w:rFonts w:hint="eastAsia"/>
                <w:b w:val="0"/>
                <w:sz w:val="18"/>
                <w:szCs w:val="18"/>
                <w:u w:val="none"/>
              </w:rPr>
              <w:t>根据需求调整设计</w:t>
            </w:r>
            <w:r w:rsidR="005B5E69">
              <w:rPr>
                <w:rFonts w:hint="eastAsia"/>
                <w:b w:val="0"/>
                <w:sz w:val="18"/>
                <w:szCs w:val="18"/>
                <w:u w:val="none"/>
              </w:rPr>
              <w:t>、增加管理网站设计</w:t>
            </w:r>
          </w:p>
        </w:tc>
        <w:tc>
          <w:tcPr>
            <w:tcW w:w="721" w:type="pct"/>
            <w:vAlign w:val="center"/>
          </w:tcPr>
          <w:p w:rsidR="008C59C5" w:rsidRDefault="008C59C5" w:rsidP="009F1CE7">
            <w:pPr>
              <w:pStyle w:val="a6"/>
              <w:ind w:rightChars="-637" w:right="-1372"/>
              <w:jc w:val="left"/>
              <w:rPr>
                <w:b w:val="0"/>
                <w:sz w:val="18"/>
                <w:szCs w:val="18"/>
                <w:u w:val="none"/>
              </w:rPr>
            </w:pPr>
            <w:r>
              <w:rPr>
                <w:rFonts w:hint="eastAsia"/>
                <w:b w:val="0"/>
                <w:sz w:val="18"/>
                <w:szCs w:val="18"/>
                <w:u w:val="none"/>
              </w:rPr>
              <w:t>刘钊</w:t>
            </w:r>
          </w:p>
        </w:tc>
        <w:tc>
          <w:tcPr>
            <w:tcW w:w="632" w:type="pct"/>
            <w:vAlign w:val="center"/>
          </w:tcPr>
          <w:p w:rsidR="008C59C5" w:rsidRPr="007E4AEA" w:rsidRDefault="008C59C5" w:rsidP="009F1CE7">
            <w:pPr>
              <w:pStyle w:val="a6"/>
              <w:ind w:rightChars="-637" w:right="-1372"/>
              <w:jc w:val="left"/>
              <w:rPr>
                <w:b w:val="0"/>
                <w:sz w:val="18"/>
                <w:szCs w:val="18"/>
                <w:u w:val="none"/>
              </w:rPr>
            </w:pPr>
          </w:p>
        </w:tc>
      </w:tr>
      <w:tr w:rsidR="009C276E" w:rsidRPr="007E4AEA" w:rsidTr="005B41D8">
        <w:trPr>
          <w:jc w:val="center"/>
        </w:trPr>
        <w:tc>
          <w:tcPr>
            <w:tcW w:w="612" w:type="pct"/>
            <w:vAlign w:val="center"/>
          </w:tcPr>
          <w:p w:rsidR="009C276E" w:rsidRDefault="009C276E" w:rsidP="009C276E">
            <w:pPr>
              <w:pStyle w:val="a6"/>
              <w:ind w:rightChars="-637" w:right="-1372"/>
              <w:jc w:val="left"/>
              <w:rPr>
                <w:b w:val="0"/>
                <w:sz w:val="18"/>
                <w:szCs w:val="18"/>
                <w:u w:val="none"/>
              </w:rPr>
            </w:pPr>
            <w:r>
              <w:rPr>
                <w:rFonts w:hint="eastAsia"/>
                <w:b w:val="0"/>
                <w:sz w:val="18"/>
                <w:szCs w:val="18"/>
                <w:u w:val="none"/>
              </w:rPr>
              <w:t>2016-04-05</w:t>
            </w:r>
          </w:p>
        </w:tc>
        <w:tc>
          <w:tcPr>
            <w:tcW w:w="405" w:type="pct"/>
            <w:vAlign w:val="center"/>
          </w:tcPr>
          <w:p w:rsidR="009C276E" w:rsidRDefault="009C276E" w:rsidP="005F793D">
            <w:pPr>
              <w:pStyle w:val="a6"/>
              <w:ind w:rightChars="-637" w:right="-1372"/>
              <w:jc w:val="left"/>
              <w:rPr>
                <w:b w:val="0"/>
                <w:sz w:val="18"/>
                <w:szCs w:val="18"/>
                <w:u w:val="none"/>
              </w:rPr>
            </w:pPr>
            <w:r>
              <w:rPr>
                <w:rFonts w:hint="eastAsia"/>
                <w:b w:val="0"/>
                <w:sz w:val="18"/>
                <w:szCs w:val="18"/>
                <w:u w:val="none"/>
              </w:rPr>
              <w:t>0.3</w:t>
            </w:r>
          </w:p>
        </w:tc>
        <w:tc>
          <w:tcPr>
            <w:tcW w:w="2630" w:type="pct"/>
            <w:vAlign w:val="center"/>
          </w:tcPr>
          <w:p w:rsidR="009C276E" w:rsidRDefault="009C276E" w:rsidP="005F793D">
            <w:pPr>
              <w:pStyle w:val="a6"/>
              <w:ind w:rightChars="-637" w:right="-1372"/>
              <w:jc w:val="left"/>
              <w:rPr>
                <w:b w:val="0"/>
                <w:sz w:val="18"/>
                <w:szCs w:val="18"/>
                <w:u w:val="none"/>
              </w:rPr>
            </w:pPr>
            <w:r>
              <w:rPr>
                <w:rFonts w:hint="eastAsia"/>
                <w:b w:val="0"/>
                <w:sz w:val="18"/>
                <w:szCs w:val="18"/>
                <w:u w:val="none"/>
              </w:rPr>
              <w:t>增加报表框架检查功能</w:t>
            </w:r>
            <w:r>
              <w:rPr>
                <w:rFonts w:hint="eastAsia"/>
                <w:b w:val="0"/>
                <w:sz w:val="18"/>
                <w:szCs w:val="18"/>
                <w:u w:val="none"/>
              </w:rPr>
              <w:t xml:space="preserve"> 7.1</w:t>
            </w:r>
            <w:r>
              <w:rPr>
                <w:rFonts w:hint="eastAsia"/>
                <w:b w:val="0"/>
                <w:sz w:val="18"/>
                <w:szCs w:val="18"/>
                <w:u w:val="none"/>
              </w:rPr>
              <w:t>章节</w:t>
            </w:r>
          </w:p>
        </w:tc>
        <w:tc>
          <w:tcPr>
            <w:tcW w:w="721" w:type="pct"/>
            <w:vAlign w:val="center"/>
          </w:tcPr>
          <w:p w:rsidR="009C276E" w:rsidRPr="000736F9" w:rsidRDefault="009C276E" w:rsidP="005F793D">
            <w:pPr>
              <w:pStyle w:val="a6"/>
              <w:ind w:rightChars="-637" w:right="-1372"/>
              <w:jc w:val="left"/>
              <w:rPr>
                <w:b w:val="0"/>
                <w:sz w:val="18"/>
                <w:szCs w:val="18"/>
                <w:u w:val="none"/>
              </w:rPr>
            </w:pPr>
            <w:r>
              <w:rPr>
                <w:rFonts w:hint="eastAsia"/>
                <w:b w:val="0"/>
                <w:sz w:val="18"/>
                <w:szCs w:val="18"/>
                <w:u w:val="none"/>
              </w:rPr>
              <w:t>赵志恒</w:t>
            </w:r>
          </w:p>
        </w:tc>
        <w:tc>
          <w:tcPr>
            <w:tcW w:w="632" w:type="pct"/>
            <w:vAlign w:val="center"/>
          </w:tcPr>
          <w:p w:rsidR="009C276E" w:rsidRPr="007E4AEA" w:rsidRDefault="009C276E" w:rsidP="009C276E">
            <w:pPr>
              <w:pStyle w:val="a6"/>
              <w:ind w:rightChars="-637" w:right="-1372"/>
              <w:jc w:val="left"/>
              <w:rPr>
                <w:b w:val="0"/>
                <w:sz w:val="18"/>
                <w:szCs w:val="18"/>
                <w:u w:val="none"/>
              </w:rPr>
            </w:pPr>
          </w:p>
        </w:tc>
      </w:tr>
      <w:tr w:rsidR="00DF4F5D" w:rsidRPr="007E4AEA" w:rsidTr="005B41D8">
        <w:trPr>
          <w:jc w:val="center"/>
        </w:trPr>
        <w:tc>
          <w:tcPr>
            <w:tcW w:w="612" w:type="pct"/>
            <w:vAlign w:val="center"/>
          </w:tcPr>
          <w:p w:rsidR="00DF4F5D" w:rsidRDefault="00DF4F5D" w:rsidP="009C276E">
            <w:pPr>
              <w:pStyle w:val="a6"/>
              <w:ind w:rightChars="-637" w:right="-1372"/>
              <w:jc w:val="left"/>
              <w:rPr>
                <w:b w:val="0"/>
                <w:sz w:val="18"/>
                <w:szCs w:val="18"/>
                <w:u w:val="none"/>
              </w:rPr>
            </w:pPr>
            <w:r>
              <w:rPr>
                <w:rFonts w:hint="eastAsia"/>
                <w:b w:val="0"/>
                <w:sz w:val="18"/>
                <w:szCs w:val="18"/>
                <w:u w:val="none"/>
              </w:rPr>
              <w:t>2016-05-21</w:t>
            </w:r>
          </w:p>
        </w:tc>
        <w:tc>
          <w:tcPr>
            <w:tcW w:w="405" w:type="pct"/>
            <w:vAlign w:val="center"/>
          </w:tcPr>
          <w:p w:rsidR="00DF4F5D" w:rsidRDefault="00DF4F5D" w:rsidP="005F793D">
            <w:pPr>
              <w:pStyle w:val="a6"/>
              <w:ind w:rightChars="-637" w:right="-1372"/>
              <w:jc w:val="left"/>
              <w:rPr>
                <w:b w:val="0"/>
                <w:sz w:val="18"/>
                <w:szCs w:val="18"/>
                <w:u w:val="none"/>
              </w:rPr>
            </w:pPr>
            <w:r>
              <w:rPr>
                <w:rFonts w:hint="eastAsia"/>
                <w:b w:val="0"/>
                <w:sz w:val="18"/>
                <w:szCs w:val="18"/>
                <w:u w:val="none"/>
              </w:rPr>
              <w:t>0.4</w:t>
            </w:r>
          </w:p>
        </w:tc>
        <w:tc>
          <w:tcPr>
            <w:tcW w:w="2630" w:type="pct"/>
            <w:vAlign w:val="center"/>
          </w:tcPr>
          <w:p w:rsidR="00DF4F5D" w:rsidRDefault="005F265F" w:rsidP="005F265F">
            <w:pPr>
              <w:pStyle w:val="a6"/>
              <w:numPr>
                <w:ilvl w:val="0"/>
                <w:numId w:val="93"/>
              </w:numPr>
              <w:ind w:rightChars="-637" w:right="-1372"/>
              <w:jc w:val="left"/>
              <w:rPr>
                <w:b w:val="0"/>
                <w:sz w:val="18"/>
                <w:szCs w:val="18"/>
                <w:u w:val="none"/>
              </w:rPr>
            </w:pPr>
            <w:r>
              <w:rPr>
                <w:rFonts w:hint="eastAsia"/>
                <w:b w:val="0"/>
                <w:sz w:val="18"/>
                <w:szCs w:val="18"/>
                <w:u w:val="none"/>
              </w:rPr>
              <w:t>修改</w:t>
            </w:r>
            <w:r w:rsidRPr="005F265F">
              <w:rPr>
                <w:b w:val="0"/>
                <w:sz w:val="18"/>
                <w:szCs w:val="18"/>
                <w:u w:val="none"/>
              </w:rPr>
              <w:t>4.5.2</w:t>
            </w:r>
            <w:r>
              <w:rPr>
                <w:rFonts w:hint="eastAsia"/>
                <w:b w:val="0"/>
                <w:sz w:val="18"/>
                <w:szCs w:val="18"/>
                <w:u w:val="none"/>
              </w:rPr>
              <w:t>。</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每个期阶段的文件上报完成后，</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商业积分换彩票的上报文件</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（中奖明细上报文件除外）暂不删除、</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游戏引擎中奖统计文件暂不删除，</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以便手动任务可以重复执行。</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中奖明细上报完成后如果当期未进入</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可兑奖状态则不删除商业积分换彩票</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中奖明细上报文件。</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可兑奖操作完成后如果已完成</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中奖明细上报任务则删除商业积分换彩票</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中奖明细上报文件。</w:t>
            </w:r>
          </w:p>
          <w:p w:rsidR="005B41D8" w:rsidRDefault="005B41D8" w:rsidP="005B41D8">
            <w:pPr>
              <w:pStyle w:val="a6"/>
              <w:numPr>
                <w:ilvl w:val="0"/>
                <w:numId w:val="93"/>
              </w:numPr>
              <w:ind w:rightChars="-637" w:right="-1372"/>
              <w:jc w:val="left"/>
              <w:rPr>
                <w:b w:val="0"/>
                <w:sz w:val="18"/>
                <w:szCs w:val="18"/>
                <w:u w:val="none"/>
              </w:rPr>
            </w:pPr>
            <w:r>
              <w:rPr>
                <w:rFonts w:hint="eastAsia"/>
                <w:b w:val="0"/>
                <w:sz w:val="18"/>
                <w:szCs w:val="18"/>
                <w:u w:val="none"/>
              </w:rPr>
              <w:t>修改</w:t>
            </w:r>
            <w:r w:rsidRPr="005B41D8">
              <w:rPr>
                <w:b w:val="0"/>
                <w:sz w:val="18"/>
                <w:szCs w:val="18"/>
                <w:u w:val="none"/>
              </w:rPr>
              <w:t>4.8.2</w:t>
            </w:r>
            <w:r>
              <w:rPr>
                <w:rFonts w:hint="eastAsia"/>
                <w:b w:val="0"/>
                <w:sz w:val="18"/>
                <w:szCs w:val="18"/>
                <w:u w:val="none"/>
              </w:rPr>
              <w:t>。</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期结操作完成后删除期结原始文件。</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如果是手动执行期结操作，操作完成后</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不删除期结原始文件，以便手动任务可以</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重复执行。</w:t>
            </w:r>
          </w:p>
          <w:p w:rsidR="005B41D8" w:rsidRDefault="005B41D8" w:rsidP="005B41D8">
            <w:pPr>
              <w:pStyle w:val="a6"/>
              <w:numPr>
                <w:ilvl w:val="0"/>
                <w:numId w:val="93"/>
              </w:numPr>
              <w:ind w:rightChars="-637" w:right="-1372"/>
              <w:jc w:val="left"/>
              <w:rPr>
                <w:b w:val="0"/>
                <w:sz w:val="18"/>
                <w:szCs w:val="18"/>
                <w:u w:val="none"/>
              </w:rPr>
            </w:pPr>
            <w:r>
              <w:rPr>
                <w:rFonts w:hint="eastAsia"/>
                <w:b w:val="0"/>
                <w:sz w:val="18"/>
                <w:szCs w:val="18"/>
                <w:u w:val="none"/>
              </w:rPr>
              <w:t>修改</w:t>
            </w:r>
            <w:r w:rsidRPr="005B41D8">
              <w:rPr>
                <w:b w:val="0"/>
                <w:sz w:val="18"/>
                <w:szCs w:val="18"/>
                <w:u w:val="none"/>
              </w:rPr>
              <w:t>4.9.2</w:t>
            </w:r>
            <w:r>
              <w:rPr>
                <w:rFonts w:hint="eastAsia"/>
                <w:b w:val="0"/>
                <w:sz w:val="18"/>
                <w:szCs w:val="18"/>
                <w:u w:val="none"/>
              </w:rPr>
              <w:t>。</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开奖号码操作完成后删除兑奖明细原始文件、</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商业积分换彩票期结上报文件、</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期结原始文件。如果是手动执行中奖计算</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操作，操作完成后不删除兑奖明细原始文件，</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以便手动任务可以重复执行。</w:t>
            </w:r>
          </w:p>
          <w:p w:rsidR="005B41D8" w:rsidRDefault="005B41D8" w:rsidP="005B41D8">
            <w:pPr>
              <w:pStyle w:val="a6"/>
              <w:numPr>
                <w:ilvl w:val="0"/>
                <w:numId w:val="93"/>
              </w:numPr>
              <w:ind w:rightChars="-637" w:right="-1372"/>
              <w:jc w:val="left"/>
              <w:rPr>
                <w:b w:val="0"/>
                <w:sz w:val="18"/>
                <w:szCs w:val="18"/>
                <w:u w:val="none"/>
              </w:rPr>
            </w:pPr>
            <w:r>
              <w:rPr>
                <w:rFonts w:hint="eastAsia"/>
                <w:b w:val="0"/>
                <w:sz w:val="18"/>
                <w:szCs w:val="18"/>
                <w:u w:val="none"/>
              </w:rPr>
              <w:t>修改</w:t>
            </w:r>
            <w:r w:rsidRPr="005B41D8">
              <w:rPr>
                <w:b w:val="0"/>
                <w:sz w:val="18"/>
                <w:szCs w:val="18"/>
                <w:u w:val="none"/>
              </w:rPr>
              <w:t>4.10.2</w:t>
            </w:r>
            <w:r>
              <w:rPr>
                <w:rFonts w:hint="eastAsia"/>
                <w:b w:val="0"/>
                <w:sz w:val="18"/>
                <w:szCs w:val="18"/>
                <w:u w:val="none"/>
              </w:rPr>
              <w:t>。</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可兑奖操作完成后删除商业积分换彩票中奖</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上报文件、游戏引擎中奖统计文件、</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兑奖明细原始文件。</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中奖明细上报完成后如果当期未进入</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可兑奖状态则不删除商业积分换彩票</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中奖明细上报文件。</w:t>
            </w:r>
          </w:p>
          <w:p w:rsidR="005B41D8" w:rsidRDefault="005B41D8" w:rsidP="005B41D8">
            <w:pPr>
              <w:pStyle w:val="a6"/>
              <w:numPr>
                <w:ilvl w:val="1"/>
                <w:numId w:val="93"/>
              </w:numPr>
              <w:ind w:rightChars="-637" w:right="-1372"/>
              <w:jc w:val="left"/>
              <w:rPr>
                <w:b w:val="0"/>
                <w:sz w:val="18"/>
                <w:szCs w:val="18"/>
                <w:u w:val="none"/>
              </w:rPr>
            </w:pPr>
            <w:r w:rsidRPr="005B41D8">
              <w:rPr>
                <w:rFonts w:hint="eastAsia"/>
                <w:b w:val="0"/>
                <w:sz w:val="18"/>
                <w:szCs w:val="18"/>
                <w:u w:val="none"/>
              </w:rPr>
              <w:t>可兑奖操作完成后如果已完成中奖明细</w:t>
            </w:r>
          </w:p>
          <w:p w:rsid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上报任务则删除商业积分换彩票</w:t>
            </w:r>
          </w:p>
          <w:p w:rsidR="005B41D8" w:rsidRPr="005B41D8" w:rsidRDefault="005B41D8" w:rsidP="005B41D8">
            <w:pPr>
              <w:pStyle w:val="a6"/>
              <w:ind w:left="840" w:rightChars="-637" w:right="-1372"/>
              <w:jc w:val="left"/>
              <w:rPr>
                <w:b w:val="0"/>
                <w:sz w:val="18"/>
                <w:szCs w:val="18"/>
                <w:u w:val="none"/>
              </w:rPr>
            </w:pPr>
            <w:r w:rsidRPr="005B41D8">
              <w:rPr>
                <w:rFonts w:hint="eastAsia"/>
                <w:b w:val="0"/>
                <w:sz w:val="18"/>
                <w:szCs w:val="18"/>
                <w:u w:val="none"/>
              </w:rPr>
              <w:t>中奖明细上报文件。</w:t>
            </w:r>
          </w:p>
          <w:p w:rsidR="005F265F" w:rsidRDefault="005F265F" w:rsidP="005F265F">
            <w:pPr>
              <w:pStyle w:val="a6"/>
              <w:numPr>
                <w:ilvl w:val="0"/>
                <w:numId w:val="93"/>
              </w:numPr>
              <w:ind w:rightChars="-637" w:right="-1372"/>
              <w:jc w:val="left"/>
              <w:rPr>
                <w:b w:val="0"/>
                <w:sz w:val="18"/>
                <w:szCs w:val="18"/>
                <w:u w:val="none"/>
              </w:rPr>
            </w:pPr>
            <w:r w:rsidRPr="005F265F">
              <w:rPr>
                <w:rFonts w:hint="eastAsia"/>
                <w:b w:val="0"/>
                <w:sz w:val="18"/>
                <w:szCs w:val="18"/>
                <w:u w:val="none"/>
              </w:rPr>
              <w:t>新增</w:t>
            </w:r>
            <w:r w:rsidRPr="005F265F">
              <w:rPr>
                <w:rFonts w:hint="eastAsia"/>
                <w:b w:val="0"/>
                <w:sz w:val="18"/>
                <w:szCs w:val="18"/>
                <w:u w:val="none"/>
              </w:rPr>
              <w:t>6.9.4</w:t>
            </w:r>
            <w:r>
              <w:rPr>
                <w:rFonts w:hint="eastAsia"/>
                <w:b w:val="0"/>
                <w:sz w:val="18"/>
                <w:szCs w:val="18"/>
                <w:u w:val="none"/>
              </w:rPr>
              <w:t>【</w:t>
            </w:r>
            <w:r w:rsidRPr="005F265F">
              <w:rPr>
                <w:rFonts w:hint="eastAsia"/>
                <w:b w:val="0"/>
                <w:sz w:val="18"/>
                <w:szCs w:val="18"/>
                <w:u w:val="none"/>
              </w:rPr>
              <w:t>上报期结数据</w:t>
            </w:r>
            <w:r>
              <w:rPr>
                <w:rFonts w:hint="eastAsia"/>
                <w:b w:val="0"/>
                <w:sz w:val="18"/>
                <w:szCs w:val="18"/>
                <w:u w:val="none"/>
              </w:rPr>
              <w:t>】</w:t>
            </w:r>
          </w:p>
          <w:p w:rsidR="005F265F" w:rsidRPr="005F265F" w:rsidRDefault="005F265F" w:rsidP="005F265F">
            <w:pPr>
              <w:pStyle w:val="a6"/>
              <w:numPr>
                <w:ilvl w:val="0"/>
                <w:numId w:val="93"/>
              </w:numPr>
              <w:ind w:rightChars="-637" w:right="-1372"/>
              <w:jc w:val="left"/>
              <w:rPr>
                <w:b w:val="0"/>
                <w:sz w:val="18"/>
                <w:szCs w:val="18"/>
                <w:u w:val="none"/>
              </w:rPr>
            </w:pPr>
            <w:r w:rsidRPr="005F265F">
              <w:rPr>
                <w:rFonts w:hint="eastAsia"/>
                <w:b w:val="0"/>
                <w:sz w:val="18"/>
                <w:szCs w:val="18"/>
                <w:u w:val="none"/>
              </w:rPr>
              <w:lastRenderedPageBreak/>
              <w:t>新增</w:t>
            </w:r>
            <w:r w:rsidRPr="005F265F">
              <w:rPr>
                <w:rFonts w:hint="eastAsia"/>
                <w:b w:val="0"/>
                <w:sz w:val="18"/>
                <w:szCs w:val="18"/>
                <w:u w:val="none"/>
              </w:rPr>
              <w:t>6.9.7</w:t>
            </w:r>
            <w:r>
              <w:rPr>
                <w:rFonts w:hint="eastAsia"/>
                <w:b w:val="0"/>
                <w:sz w:val="18"/>
                <w:szCs w:val="18"/>
                <w:u w:val="none"/>
              </w:rPr>
              <w:t>【</w:t>
            </w:r>
            <w:r w:rsidRPr="005F265F">
              <w:rPr>
                <w:rFonts w:hint="eastAsia"/>
                <w:b w:val="0"/>
                <w:sz w:val="18"/>
                <w:szCs w:val="18"/>
                <w:u w:val="none"/>
              </w:rPr>
              <w:t>上报中奖数据</w:t>
            </w:r>
            <w:r>
              <w:rPr>
                <w:rFonts w:hint="eastAsia"/>
                <w:b w:val="0"/>
                <w:sz w:val="18"/>
                <w:szCs w:val="18"/>
                <w:u w:val="none"/>
              </w:rPr>
              <w:t>】</w:t>
            </w:r>
          </w:p>
        </w:tc>
        <w:tc>
          <w:tcPr>
            <w:tcW w:w="721" w:type="pct"/>
            <w:vAlign w:val="center"/>
          </w:tcPr>
          <w:p w:rsidR="00DF4F5D" w:rsidRDefault="00DF4F5D" w:rsidP="005F793D">
            <w:pPr>
              <w:pStyle w:val="a6"/>
              <w:ind w:rightChars="-637" w:right="-1372"/>
              <w:jc w:val="left"/>
              <w:rPr>
                <w:b w:val="0"/>
                <w:sz w:val="18"/>
                <w:szCs w:val="18"/>
                <w:u w:val="none"/>
              </w:rPr>
            </w:pPr>
            <w:r>
              <w:rPr>
                <w:rFonts w:hint="eastAsia"/>
                <w:b w:val="0"/>
                <w:sz w:val="18"/>
                <w:szCs w:val="18"/>
                <w:u w:val="none"/>
              </w:rPr>
              <w:lastRenderedPageBreak/>
              <w:t>刘钊</w:t>
            </w:r>
          </w:p>
        </w:tc>
        <w:tc>
          <w:tcPr>
            <w:tcW w:w="632" w:type="pct"/>
            <w:vAlign w:val="center"/>
          </w:tcPr>
          <w:p w:rsidR="00DF4F5D" w:rsidRPr="007E4AEA" w:rsidRDefault="00DF4F5D" w:rsidP="009C276E">
            <w:pPr>
              <w:pStyle w:val="a6"/>
              <w:ind w:rightChars="-637" w:right="-1372"/>
              <w:jc w:val="left"/>
              <w:rPr>
                <w:b w:val="0"/>
                <w:sz w:val="18"/>
                <w:szCs w:val="18"/>
                <w:u w:val="none"/>
              </w:rPr>
            </w:pPr>
          </w:p>
        </w:tc>
      </w:tr>
      <w:tr w:rsidR="003A1E3D" w:rsidRPr="007E4AEA" w:rsidTr="005B41D8">
        <w:trPr>
          <w:jc w:val="center"/>
        </w:trPr>
        <w:tc>
          <w:tcPr>
            <w:tcW w:w="612" w:type="pct"/>
            <w:vAlign w:val="center"/>
          </w:tcPr>
          <w:p w:rsidR="003A1E3D" w:rsidRDefault="003A1E3D" w:rsidP="009C276E">
            <w:pPr>
              <w:pStyle w:val="a6"/>
              <w:ind w:rightChars="-637" w:right="-1372"/>
              <w:jc w:val="left"/>
              <w:rPr>
                <w:b w:val="0"/>
                <w:sz w:val="18"/>
                <w:szCs w:val="18"/>
                <w:u w:val="none"/>
              </w:rPr>
            </w:pPr>
            <w:r>
              <w:rPr>
                <w:rFonts w:hint="eastAsia"/>
                <w:b w:val="0"/>
                <w:sz w:val="18"/>
                <w:szCs w:val="18"/>
                <w:u w:val="none"/>
              </w:rPr>
              <w:lastRenderedPageBreak/>
              <w:t>2016-8-7</w:t>
            </w:r>
          </w:p>
        </w:tc>
        <w:tc>
          <w:tcPr>
            <w:tcW w:w="405" w:type="pct"/>
            <w:vAlign w:val="center"/>
          </w:tcPr>
          <w:p w:rsidR="003A1E3D" w:rsidRDefault="003A1E3D" w:rsidP="005F793D">
            <w:pPr>
              <w:pStyle w:val="a6"/>
              <w:ind w:rightChars="-637" w:right="-1372"/>
              <w:jc w:val="left"/>
              <w:rPr>
                <w:b w:val="0"/>
                <w:sz w:val="18"/>
                <w:szCs w:val="18"/>
                <w:u w:val="none"/>
              </w:rPr>
            </w:pPr>
            <w:r>
              <w:rPr>
                <w:rFonts w:hint="eastAsia"/>
                <w:b w:val="0"/>
                <w:sz w:val="18"/>
                <w:szCs w:val="18"/>
                <w:u w:val="none"/>
              </w:rPr>
              <w:t>0.5</w:t>
            </w:r>
          </w:p>
        </w:tc>
        <w:tc>
          <w:tcPr>
            <w:tcW w:w="2630" w:type="pct"/>
            <w:vAlign w:val="center"/>
          </w:tcPr>
          <w:p w:rsidR="00802B68" w:rsidRDefault="00B27E63" w:rsidP="00B27E63">
            <w:pPr>
              <w:pStyle w:val="a6"/>
              <w:numPr>
                <w:ilvl w:val="0"/>
                <w:numId w:val="93"/>
              </w:numPr>
              <w:ind w:rightChars="-637" w:right="-1372"/>
              <w:jc w:val="left"/>
              <w:rPr>
                <w:b w:val="0"/>
                <w:sz w:val="18"/>
                <w:szCs w:val="18"/>
                <w:u w:val="none"/>
              </w:rPr>
            </w:pPr>
            <w:r w:rsidRPr="00B27E63">
              <w:rPr>
                <w:rFonts w:hint="eastAsia"/>
                <w:b w:val="0"/>
                <w:sz w:val="18"/>
                <w:szCs w:val="18"/>
                <w:u w:val="none"/>
              </w:rPr>
              <w:t>修改</w:t>
            </w:r>
            <w:r w:rsidRPr="00B27E63">
              <w:rPr>
                <w:rFonts w:hint="eastAsia"/>
                <w:b w:val="0"/>
                <w:sz w:val="18"/>
                <w:szCs w:val="18"/>
                <w:u w:val="none"/>
              </w:rPr>
              <w:t>3.2</w:t>
            </w:r>
            <w:r w:rsidRPr="00B27E63">
              <w:rPr>
                <w:rFonts w:hint="eastAsia"/>
                <w:b w:val="0"/>
                <w:sz w:val="18"/>
                <w:szCs w:val="18"/>
                <w:u w:val="none"/>
              </w:rPr>
              <w:t>。删除期结数据合并、中奖数据合并、</w:t>
            </w:r>
          </w:p>
          <w:p w:rsidR="00802B68" w:rsidRDefault="00802B68" w:rsidP="00802B68">
            <w:pPr>
              <w:pStyle w:val="a6"/>
              <w:ind w:left="420" w:rightChars="-637" w:right="-1372"/>
              <w:jc w:val="left"/>
              <w:rPr>
                <w:b w:val="0"/>
                <w:sz w:val="18"/>
                <w:szCs w:val="18"/>
                <w:u w:val="none"/>
              </w:rPr>
            </w:pPr>
            <w:r w:rsidRPr="00B27E63">
              <w:rPr>
                <w:rFonts w:hint="eastAsia"/>
                <w:b w:val="0"/>
                <w:sz w:val="18"/>
                <w:szCs w:val="18"/>
                <w:u w:val="none"/>
              </w:rPr>
              <w:t>中奖明细数据合并期事件定义，调整期事件检查码</w:t>
            </w:r>
          </w:p>
          <w:p w:rsidR="003A1E3D" w:rsidRDefault="00802B68" w:rsidP="00802B68">
            <w:pPr>
              <w:pStyle w:val="a6"/>
              <w:numPr>
                <w:ilvl w:val="0"/>
                <w:numId w:val="93"/>
              </w:numPr>
              <w:ind w:rightChars="-637" w:right="-1372"/>
              <w:jc w:val="left"/>
              <w:rPr>
                <w:b w:val="0"/>
                <w:sz w:val="18"/>
                <w:szCs w:val="18"/>
                <w:u w:val="none"/>
              </w:rPr>
            </w:pPr>
            <w:r w:rsidRPr="00802B68">
              <w:rPr>
                <w:rFonts w:hint="eastAsia"/>
                <w:b w:val="0"/>
                <w:sz w:val="18"/>
                <w:szCs w:val="18"/>
                <w:u w:val="none"/>
              </w:rPr>
              <w:t>修改</w:t>
            </w:r>
            <w:r w:rsidRPr="00802B68">
              <w:rPr>
                <w:rFonts w:hint="eastAsia"/>
                <w:b w:val="0"/>
                <w:sz w:val="18"/>
                <w:szCs w:val="18"/>
                <w:u w:val="none"/>
              </w:rPr>
              <w:t>4.5</w:t>
            </w:r>
            <w:r w:rsidRPr="00802B68">
              <w:rPr>
                <w:rFonts w:hint="eastAsia"/>
                <w:b w:val="0"/>
                <w:sz w:val="18"/>
                <w:szCs w:val="18"/>
                <w:u w:val="none"/>
              </w:rPr>
              <w:t>。删除上报数据合并流程</w:t>
            </w:r>
          </w:p>
          <w:p w:rsidR="00802B68" w:rsidRDefault="00802B68" w:rsidP="00802B68">
            <w:pPr>
              <w:pStyle w:val="a6"/>
              <w:numPr>
                <w:ilvl w:val="0"/>
                <w:numId w:val="93"/>
              </w:numPr>
              <w:ind w:rightChars="-637" w:right="-1372"/>
              <w:jc w:val="left"/>
              <w:rPr>
                <w:b w:val="0"/>
                <w:sz w:val="18"/>
                <w:szCs w:val="18"/>
                <w:u w:val="none"/>
              </w:rPr>
            </w:pPr>
            <w:r w:rsidRPr="00802B68">
              <w:rPr>
                <w:rFonts w:hint="eastAsia"/>
                <w:b w:val="0"/>
                <w:sz w:val="18"/>
                <w:szCs w:val="18"/>
                <w:u w:val="none"/>
              </w:rPr>
              <w:t>修改</w:t>
            </w:r>
            <w:r w:rsidRPr="00802B68">
              <w:rPr>
                <w:rFonts w:hint="eastAsia"/>
                <w:b w:val="0"/>
                <w:sz w:val="18"/>
                <w:szCs w:val="18"/>
                <w:u w:val="none"/>
              </w:rPr>
              <w:t>4.8</w:t>
            </w:r>
            <w:r w:rsidRPr="00802B68">
              <w:rPr>
                <w:rFonts w:hint="eastAsia"/>
                <w:b w:val="0"/>
                <w:sz w:val="18"/>
                <w:szCs w:val="18"/>
                <w:u w:val="none"/>
              </w:rPr>
              <w:t>、</w:t>
            </w:r>
            <w:r w:rsidRPr="00802B68">
              <w:rPr>
                <w:rFonts w:hint="eastAsia"/>
                <w:b w:val="0"/>
                <w:sz w:val="18"/>
                <w:szCs w:val="18"/>
                <w:u w:val="none"/>
              </w:rPr>
              <w:t>4.9</w:t>
            </w:r>
            <w:r w:rsidRPr="00802B68">
              <w:rPr>
                <w:rFonts w:hint="eastAsia"/>
                <w:b w:val="0"/>
                <w:sz w:val="18"/>
                <w:szCs w:val="18"/>
                <w:u w:val="none"/>
              </w:rPr>
              <w:t>、</w:t>
            </w:r>
            <w:r w:rsidRPr="00802B68">
              <w:rPr>
                <w:rFonts w:hint="eastAsia"/>
                <w:b w:val="0"/>
                <w:sz w:val="18"/>
                <w:szCs w:val="18"/>
                <w:u w:val="none"/>
              </w:rPr>
              <w:t>4.10</w:t>
            </w:r>
            <w:r w:rsidRPr="00802B68">
              <w:rPr>
                <w:rFonts w:hint="eastAsia"/>
                <w:b w:val="0"/>
                <w:sz w:val="18"/>
                <w:szCs w:val="18"/>
                <w:u w:val="none"/>
              </w:rPr>
              <w:t>。删除上报数据合并流程</w:t>
            </w:r>
          </w:p>
          <w:p w:rsidR="00802B68" w:rsidRDefault="00802B68" w:rsidP="00802B68">
            <w:pPr>
              <w:pStyle w:val="a6"/>
              <w:numPr>
                <w:ilvl w:val="0"/>
                <w:numId w:val="93"/>
              </w:numPr>
              <w:ind w:rightChars="-637" w:right="-1372"/>
              <w:jc w:val="left"/>
              <w:rPr>
                <w:b w:val="0"/>
                <w:sz w:val="18"/>
                <w:szCs w:val="18"/>
                <w:u w:val="none"/>
              </w:rPr>
            </w:pPr>
            <w:r w:rsidRPr="00802B68">
              <w:rPr>
                <w:rFonts w:hint="eastAsia"/>
                <w:b w:val="0"/>
                <w:sz w:val="18"/>
                <w:szCs w:val="18"/>
                <w:u w:val="none"/>
              </w:rPr>
              <w:t>修改</w:t>
            </w:r>
            <w:r w:rsidRPr="00802B68">
              <w:rPr>
                <w:rFonts w:hint="eastAsia"/>
                <w:b w:val="0"/>
                <w:sz w:val="18"/>
                <w:szCs w:val="18"/>
                <w:u w:val="none"/>
              </w:rPr>
              <w:t>6.9.4</w:t>
            </w:r>
            <w:r w:rsidRPr="00802B68">
              <w:rPr>
                <w:rFonts w:hint="eastAsia"/>
                <w:b w:val="0"/>
                <w:sz w:val="18"/>
                <w:szCs w:val="18"/>
                <w:u w:val="none"/>
              </w:rPr>
              <w:t>。修改上报期结数据检查规则</w:t>
            </w:r>
          </w:p>
          <w:p w:rsidR="00802B68" w:rsidRPr="00802B68" w:rsidRDefault="00802B68" w:rsidP="00802B68">
            <w:pPr>
              <w:pStyle w:val="a6"/>
              <w:numPr>
                <w:ilvl w:val="0"/>
                <w:numId w:val="93"/>
              </w:numPr>
              <w:ind w:rightChars="-637" w:right="-1372"/>
              <w:jc w:val="left"/>
              <w:rPr>
                <w:b w:val="0"/>
                <w:sz w:val="18"/>
                <w:szCs w:val="18"/>
                <w:u w:val="none"/>
              </w:rPr>
            </w:pPr>
            <w:r w:rsidRPr="00802B68">
              <w:rPr>
                <w:rFonts w:hint="eastAsia"/>
                <w:b w:val="0"/>
                <w:sz w:val="18"/>
                <w:szCs w:val="18"/>
                <w:u w:val="none"/>
              </w:rPr>
              <w:t>修改</w:t>
            </w:r>
            <w:r w:rsidRPr="00802B68">
              <w:rPr>
                <w:rFonts w:hint="eastAsia"/>
                <w:b w:val="0"/>
                <w:sz w:val="18"/>
                <w:szCs w:val="18"/>
                <w:u w:val="none"/>
              </w:rPr>
              <w:t>6.9.7</w:t>
            </w:r>
            <w:r w:rsidRPr="00802B68">
              <w:rPr>
                <w:rFonts w:hint="eastAsia"/>
                <w:b w:val="0"/>
                <w:sz w:val="18"/>
                <w:szCs w:val="18"/>
                <w:u w:val="none"/>
              </w:rPr>
              <w:t>。修改上报中奖数据检查规则</w:t>
            </w:r>
          </w:p>
        </w:tc>
        <w:tc>
          <w:tcPr>
            <w:tcW w:w="721" w:type="pct"/>
            <w:vAlign w:val="center"/>
          </w:tcPr>
          <w:p w:rsidR="003A1E3D" w:rsidRDefault="003A1E3D" w:rsidP="005F793D">
            <w:pPr>
              <w:pStyle w:val="a6"/>
              <w:ind w:rightChars="-637" w:right="-1372"/>
              <w:jc w:val="left"/>
              <w:rPr>
                <w:b w:val="0"/>
                <w:sz w:val="18"/>
                <w:szCs w:val="18"/>
                <w:u w:val="none"/>
              </w:rPr>
            </w:pPr>
            <w:r>
              <w:rPr>
                <w:rFonts w:hint="eastAsia"/>
                <w:b w:val="0"/>
                <w:sz w:val="18"/>
                <w:szCs w:val="18"/>
                <w:u w:val="none"/>
              </w:rPr>
              <w:t>刘钊</w:t>
            </w:r>
          </w:p>
        </w:tc>
        <w:tc>
          <w:tcPr>
            <w:tcW w:w="632" w:type="pct"/>
            <w:vAlign w:val="center"/>
          </w:tcPr>
          <w:p w:rsidR="003A1E3D" w:rsidRPr="007E4AEA" w:rsidRDefault="003A1E3D" w:rsidP="009C276E">
            <w:pPr>
              <w:pStyle w:val="a6"/>
              <w:ind w:rightChars="-637" w:right="-1372"/>
              <w:jc w:val="left"/>
              <w:rPr>
                <w:b w:val="0"/>
                <w:sz w:val="18"/>
                <w:szCs w:val="18"/>
                <w:u w:val="none"/>
              </w:rPr>
            </w:pPr>
          </w:p>
        </w:tc>
      </w:tr>
      <w:tr w:rsidR="00EB041D" w:rsidRPr="007E4AEA" w:rsidTr="005B41D8">
        <w:trPr>
          <w:jc w:val="center"/>
        </w:trPr>
        <w:tc>
          <w:tcPr>
            <w:tcW w:w="612" w:type="pct"/>
            <w:vAlign w:val="center"/>
          </w:tcPr>
          <w:p w:rsidR="00EB041D" w:rsidRDefault="00EB041D" w:rsidP="009C276E">
            <w:pPr>
              <w:pStyle w:val="a6"/>
              <w:ind w:rightChars="-637" w:right="-1372"/>
              <w:jc w:val="left"/>
              <w:rPr>
                <w:b w:val="0"/>
                <w:sz w:val="18"/>
                <w:szCs w:val="18"/>
                <w:u w:val="none"/>
              </w:rPr>
            </w:pPr>
            <w:r>
              <w:rPr>
                <w:rFonts w:hint="eastAsia"/>
                <w:b w:val="0"/>
                <w:sz w:val="18"/>
                <w:szCs w:val="18"/>
                <w:u w:val="none"/>
              </w:rPr>
              <w:t>2016-8-16</w:t>
            </w:r>
          </w:p>
        </w:tc>
        <w:tc>
          <w:tcPr>
            <w:tcW w:w="405" w:type="pct"/>
            <w:vAlign w:val="center"/>
          </w:tcPr>
          <w:p w:rsidR="00EB041D" w:rsidRDefault="00EB041D" w:rsidP="005F793D">
            <w:pPr>
              <w:pStyle w:val="a6"/>
              <w:ind w:rightChars="-637" w:right="-1372"/>
              <w:jc w:val="left"/>
              <w:rPr>
                <w:b w:val="0"/>
                <w:sz w:val="18"/>
                <w:szCs w:val="18"/>
                <w:u w:val="none"/>
              </w:rPr>
            </w:pPr>
            <w:r>
              <w:rPr>
                <w:rFonts w:hint="eastAsia"/>
                <w:b w:val="0"/>
                <w:sz w:val="18"/>
                <w:szCs w:val="18"/>
                <w:u w:val="none"/>
              </w:rPr>
              <w:t>0.6</w:t>
            </w:r>
          </w:p>
        </w:tc>
        <w:tc>
          <w:tcPr>
            <w:tcW w:w="2630" w:type="pct"/>
            <w:vAlign w:val="center"/>
          </w:tcPr>
          <w:p w:rsidR="00D97CCB" w:rsidRDefault="00D97CCB" w:rsidP="00D97CCB">
            <w:pPr>
              <w:pStyle w:val="a6"/>
              <w:numPr>
                <w:ilvl w:val="0"/>
                <w:numId w:val="93"/>
              </w:numPr>
              <w:ind w:rightChars="-637" w:right="-1372"/>
              <w:jc w:val="left"/>
              <w:rPr>
                <w:b w:val="0"/>
                <w:sz w:val="18"/>
                <w:szCs w:val="18"/>
                <w:u w:val="none"/>
              </w:rPr>
            </w:pPr>
            <w:r w:rsidRPr="00437A23">
              <w:rPr>
                <w:b w:val="0"/>
                <w:sz w:val="18"/>
                <w:szCs w:val="18"/>
                <w:u w:val="none"/>
              </w:rPr>
              <w:t>SYS_BET_TYPE_T</w:t>
            </w:r>
            <w:r>
              <w:rPr>
                <w:rFonts w:hint="eastAsia"/>
                <w:b w:val="0"/>
                <w:sz w:val="18"/>
                <w:szCs w:val="18"/>
                <w:u w:val="none"/>
              </w:rPr>
              <w:t>、</w:t>
            </w:r>
            <w:r w:rsidRPr="00437A23">
              <w:rPr>
                <w:b w:val="0"/>
                <w:sz w:val="18"/>
                <w:szCs w:val="18"/>
                <w:u w:val="none"/>
              </w:rPr>
              <w:t>GAME_BET_TYPE_T</w:t>
            </w:r>
            <w:r>
              <w:rPr>
                <w:rFonts w:hint="eastAsia"/>
                <w:b w:val="0"/>
                <w:sz w:val="18"/>
                <w:szCs w:val="18"/>
                <w:u w:val="none"/>
              </w:rPr>
              <w:t>、</w:t>
            </w:r>
          </w:p>
          <w:p w:rsidR="00D97CCB" w:rsidRDefault="00D97CCB" w:rsidP="00D97CCB">
            <w:pPr>
              <w:pStyle w:val="a6"/>
              <w:ind w:left="420" w:rightChars="-637" w:right="-1372"/>
              <w:jc w:val="left"/>
              <w:rPr>
                <w:b w:val="0"/>
                <w:sz w:val="18"/>
                <w:szCs w:val="18"/>
                <w:u w:val="none"/>
              </w:rPr>
            </w:pPr>
            <w:r w:rsidRPr="00380AB1">
              <w:rPr>
                <w:b w:val="0"/>
                <w:sz w:val="18"/>
                <w:szCs w:val="18"/>
                <w:u w:val="none"/>
              </w:rPr>
              <w:t>GAME_NUMBER_BET_T</w:t>
            </w:r>
          </w:p>
          <w:p w:rsidR="00EB041D" w:rsidRDefault="00D97CCB" w:rsidP="00D97CCB">
            <w:pPr>
              <w:pStyle w:val="a6"/>
              <w:ind w:left="420" w:rightChars="-637" w:right="-1372"/>
              <w:jc w:val="left"/>
              <w:rPr>
                <w:b w:val="0"/>
                <w:sz w:val="18"/>
                <w:szCs w:val="18"/>
                <w:u w:val="none"/>
              </w:rPr>
            </w:pPr>
            <w:r>
              <w:rPr>
                <w:rFonts w:hint="eastAsia"/>
                <w:b w:val="0"/>
                <w:sz w:val="18"/>
                <w:szCs w:val="18"/>
                <w:u w:val="none"/>
              </w:rPr>
              <w:t>增加双色球胆拖配置。</w:t>
            </w:r>
          </w:p>
          <w:p w:rsidR="00437A23" w:rsidRDefault="00437A23" w:rsidP="00437A23">
            <w:pPr>
              <w:pStyle w:val="a6"/>
              <w:numPr>
                <w:ilvl w:val="0"/>
                <w:numId w:val="93"/>
              </w:numPr>
              <w:ind w:rightChars="-637" w:right="-1372"/>
              <w:jc w:val="left"/>
              <w:rPr>
                <w:b w:val="0"/>
                <w:sz w:val="18"/>
                <w:szCs w:val="18"/>
                <w:u w:val="none"/>
              </w:rPr>
            </w:pPr>
            <w:r>
              <w:rPr>
                <w:rFonts w:hint="eastAsia"/>
                <w:b w:val="0"/>
                <w:sz w:val="18"/>
                <w:szCs w:val="18"/>
                <w:u w:val="none"/>
              </w:rPr>
              <w:t>Redis</w:t>
            </w:r>
            <w:r>
              <w:rPr>
                <w:rFonts w:hint="eastAsia"/>
                <w:b w:val="0"/>
                <w:sz w:val="18"/>
                <w:szCs w:val="18"/>
                <w:u w:val="none"/>
              </w:rPr>
              <w:t>游戏投注方式增加胆拖配置</w:t>
            </w:r>
          </w:p>
          <w:p w:rsidR="004C305E" w:rsidRDefault="00C16455" w:rsidP="00D97CCB">
            <w:pPr>
              <w:pStyle w:val="a6"/>
              <w:numPr>
                <w:ilvl w:val="0"/>
                <w:numId w:val="93"/>
              </w:numPr>
              <w:ind w:rightChars="-637" w:right="-1372"/>
              <w:jc w:val="left"/>
              <w:rPr>
                <w:b w:val="0"/>
                <w:sz w:val="18"/>
                <w:szCs w:val="18"/>
                <w:u w:val="none"/>
              </w:rPr>
            </w:pPr>
            <w:r>
              <w:rPr>
                <w:rFonts w:hint="eastAsia"/>
                <w:b w:val="0"/>
                <w:sz w:val="18"/>
                <w:szCs w:val="18"/>
                <w:u w:val="none"/>
              </w:rPr>
              <w:t>Redis</w:t>
            </w:r>
            <w:r>
              <w:rPr>
                <w:rFonts w:hint="eastAsia"/>
                <w:b w:val="0"/>
                <w:sz w:val="18"/>
                <w:szCs w:val="18"/>
                <w:u w:val="none"/>
              </w:rPr>
              <w:t>游戏</w:t>
            </w:r>
            <w:r w:rsidR="00D97CCB">
              <w:rPr>
                <w:rFonts w:hint="eastAsia"/>
                <w:b w:val="0"/>
                <w:sz w:val="18"/>
                <w:szCs w:val="18"/>
                <w:u w:val="none"/>
              </w:rPr>
              <w:t>号码</w:t>
            </w:r>
            <w:r>
              <w:rPr>
                <w:rFonts w:hint="eastAsia"/>
                <w:b w:val="0"/>
                <w:sz w:val="18"/>
                <w:szCs w:val="18"/>
                <w:u w:val="none"/>
              </w:rPr>
              <w:t>投注规则增加胆拖配置</w:t>
            </w:r>
          </w:p>
          <w:p w:rsidR="00680F4A" w:rsidRDefault="00680F4A" w:rsidP="00D97CCB">
            <w:pPr>
              <w:pStyle w:val="a6"/>
              <w:numPr>
                <w:ilvl w:val="0"/>
                <w:numId w:val="93"/>
              </w:numPr>
              <w:ind w:rightChars="-637" w:right="-1372"/>
              <w:jc w:val="left"/>
              <w:rPr>
                <w:b w:val="0"/>
                <w:sz w:val="18"/>
                <w:szCs w:val="18"/>
                <w:u w:val="none"/>
              </w:rPr>
            </w:pPr>
            <w:r>
              <w:rPr>
                <w:rFonts w:hint="eastAsia"/>
                <w:b w:val="0"/>
                <w:sz w:val="18"/>
                <w:szCs w:val="18"/>
                <w:u w:val="none"/>
              </w:rPr>
              <w:t>Redis</w:t>
            </w:r>
            <w:r>
              <w:rPr>
                <w:rFonts w:hint="eastAsia"/>
                <w:b w:val="0"/>
                <w:sz w:val="18"/>
                <w:szCs w:val="18"/>
                <w:u w:val="none"/>
              </w:rPr>
              <w:t>增加上一期期信息缓存</w:t>
            </w:r>
          </w:p>
          <w:p w:rsidR="000741ED" w:rsidRPr="00D97CCB" w:rsidRDefault="000741ED" w:rsidP="00D97CCB">
            <w:pPr>
              <w:pStyle w:val="a6"/>
              <w:numPr>
                <w:ilvl w:val="0"/>
                <w:numId w:val="93"/>
              </w:numPr>
              <w:ind w:rightChars="-637" w:right="-1372"/>
              <w:jc w:val="left"/>
              <w:rPr>
                <w:b w:val="0"/>
                <w:sz w:val="18"/>
                <w:szCs w:val="18"/>
                <w:u w:val="none"/>
              </w:rPr>
            </w:pPr>
            <w:r>
              <w:rPr>
                <w:rFonts w:hint="eastAsia"/>
                <w:b w:val="0"/>
                <w:sz w:val="18"/>
                <w:szCs w:val="18"/>
                <w:u w:val="none"/>
              </w:rPr>
              <w:t>调整投注流水号重复验证规则</w:t>
            </w:r>
          </w:p>
        </w:tc>
        <w:tc>
          <w:tcPr>
            <w:tcW w:w="721" w:type="pct"/>
            <w:vAlign w:val="center"/>
          </w:tcPr>
          <w:p w:rsidR="00EB041D" w:rsidRDefault="00EB041D" w:rsidP="005F793D">
            <w:pPr>
              <w:pStyle w:val="a6"/>
              <w:ind w:rightChars="-637" w:right="-1372"/>
              <w:jc w:val="left"/>
              <w:rPr>
                <w:b w:val="0"/>
                <w:sz w:val="18"/>
                <w:szCs w:val="18"/>
                <w:u w:val="none"/>
              </w:rPr>
            </w:pPr>
            <w:r>
              <w:rPr>
                <w:rFonts w:hint="eastAsia"/>
                <w:b w:val="0"/>
                <w:sz w:val="18"/>
                <w:szCs w:val="18"/>
                <w:u w:val="none"/>
              </w:rPr>
              <w:t>刘钊</w:t>
            </w:r>
          </w:p>
        </w:tc>
        <w:tc>
          <w:tcPr>
            <w:tcW w:w="632" w:type="pct"/>
            <w:vAlign w:val="center"/>
          </w:tcPr>
          <w:p w:rsidR="00EB041D" w:rsidRPr="007E4AEA" w:rsidRDefault="00EB041D" w:rsidP="009C276E">
            <w:pPr>
              <w:pStyle w:val="a6"/>
              <w:ind w:rightChars="-637" w:right="-1372"/>
              <w:jc w:val="left"/>
              <w:rPr>
                <w:b w:val="0"/>
                <w:sz w:val="18"/>
                <w:szCs w:val="18"/>
                <w:u w:val="none"/>
              </w:rPr>
            </w:pPr>
          </w:p>
        </w:tc>
      </w:tr>
    </w:tbl>
    <w:p w:rsidR="006A1574" w:rsidRPr="007E4AEA" w:rsidRDefault="006A1574" w:rsidP="009F1CE7">
      <w:pPr>
        <w:ind w:rightChars="-637" w:right="-1372"/>
        <w:jc w:val="left"/>
      </w:pPr>
    </w:p>
    <w:p w:rsidR="00880685" w:rsidRPr="007E4AEA" w:rsidRDefault="006A1574" w:rsidP="001D5DF5">
      <w:pPr>
        <w:ind w:rightChars="-637" w:right="-1372"/>
        <w:jc w:val="center"/>
        <w:rPr>
          <w:rFonts w:ascii="黑体" w:eastAsia="黑体"/>
          <w:b/>
          <w:sz w:val="30"/>
          <w:szCs w:val="30"/>
        </w:rPr>
      </w:pPr>
      <w:r w:rsidRPr="007E4AEA">
        <w:br w:type="page"/>
      </w:r>
      <w:r w:rsidR="00880685" w:rsidRPr="007E4AEA">
        <w:rPr>
          <w:rFonts w:ascii="黑体" w:eastAsia="黑体" w:hint="eastAsia"/>
          <w:b/>
          <w:sz w:val="30"/>
          <w:szCs w:val="30"/>
        </w:rPr>
        <w:lastRenderedPageBreak/>
        <w:t>目</w:t>
      </w:r>
      <w:r w:rsidR="00880685" w:rsidRPr="007E4AEA">
        <w:rPr>
          <w:rFonts w:ascii="黑体" w:eastAsia="黑体" w:hint="eastAsia"/>
          <w:b/>
          <w:sz w:val="30"/>
          <w:szCs w:val="30"/>
        </w:rPr>
        <w:tab/>
      </w:r>
      <w:r w:rsidR="00880685" w:rsidRPr="007E4AEA">
        <w:rPr>
          <w:rFonts w:ascii="黑体" w:eastAsia="黑体" w:hint="eastAsia"/>
          <w:b/>
          <w:sz w:val="30"/>
          <w:szCs w:val="30"/>
        </w:rPr>
        <w:tab/>
        <w:t>录</w:t>
      </w:r>
    </w:p>
    <w:p w:rsidR="006C068F" w:rsidRDefault="00AB7B14">
      <w:pPr>
        <w:pStyle w:val="10"/>
        <w:rPr>
          <w:rFonts w:asciiTheme="minorHAnsi" w:eastAsiaTheme="minorEastAsia" w:hAnsiTheme="minorHAnsi" w:cstheme="minorBidi"/>
          <w:noProof/>
          <w:szCs w:val="22"/>
        </w:rPr>
      </w:pPr>
      <w:r w:rsidRPr="007E4AEA">
        <w:rPr>
          <w:rFonts w:ascii="黑体" w:eastAsia="黑体"/>
          <w:b/>
          <w:sz w:val="30"/>
          <w:szCs w:val="30"/>
        </w:rPr>
        <w:fldChar w:fldCharType="begin"/>
      </w:r>
      <w:r w:rsidR="00875820" w:rsidRPr="007E4AEA">
        <w:rPr>
          <w:rFonts w:ascii="黑体" w:eastAsia="黑体"/>
          <w:b/>
          <w:sz w:val="30"/>
          <w:szCs w:val="30"/>
        </w:rPr>
        <w:instrText xml:space="preserve"> TOC \o "1-3" \h \z \u </w:instrText>
      </w:r>
      <w:r w:rsidRPr="007E4AEA">
        <w:rPr>
          <w:rFonts w:ascii="黑体" w:eastAsia="黑体"/>
          <w:b/>
          <w:sz w:val="30"/>
          <w:szCs w:val="30"/>
        </w:rPr>
        <w:fldChar w:fldCharType="separate"/>
      </w:r>
      <w:hyperlink w:anchor="_Toc459793659" w:history="1">
        <w:r w:rsidR="006C068F" w:rsidRPr="0079419D">
          <w:rPr>
            <w:rStyle w:val="a9"/>
            <w:b/>
            <w:bCs/>
            <w:noProof/>
          </w:rPr>
          <w:t>(V 0.5)</w:t>
        </w:r>
        <w:r w:rsidR="006C068F">
          <w:rPr>
            <w:noProof/>
            <w:webHidden/>
          </w:rPr>
          <w:tab/>
        </w:r>
        <w:r w:rsidR="006C068F">
          <w:rPr>
            <w:noProof/>
            <w:webHidden/>
          </w:rPr>
          <w:fldChar w:fldCharType="begin"/>
        </w:r>
        <w:r w:rsidR="006C068F">
          <w:rPr>
            <w:noProof/>
            <w:webHidden/>
          </w:rPr>
          <w:instrText xml:space="preserve"> PAGEREF _Toc459793659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660" w:history="1">
        <w:r w:rsidR="006C068F" w:rsidRPr="0079419D">
          <w:rPr>
            <w:rStyle w:val="a9"/>
            <w:noProof/>
          </w:rPr>
          <w:t>1.</w:t>
        </w:r>
        <w:r w:rsidR="006C068F">
          <w:rPr>
            <w:rFonts w:asciiTheme="minorHAnsi" w:eastAsiaTheme="minorEastAsia" w:hAnsiTheme="minorHAnsi" w:cstheme="minorBidi"/>
            <w:noProof/>
            <w:szCs w:val="22"/>
          </w:rPr>
          <w:tab/>
        </w:r>
        <w:r w:rsidR="006C068F" w:rsidRPr="0079419D">
          <w:rPr>
            <w:rStyle w:val="a9"/>
            <w:rFonts w:hint="eastAsia"/>
            <w:noProof/>
          </w:rPr>
          <w:t>系统建设目标</w:t>
        </w:r>
        <w:r w:rsidR="006C068F">
          <w:rPr>
            <w:noProof/>
            <w:webHidden/>
          </w:rPr>
          <w:tab/>
        </w:r>
        <w:r w:rsidR="006C068F">
          <w:rPr>
            <w:noProof/>
            <w:webHidden/>
          </w:rPr>
          <w:fldChar w:fldCharType="begin"/>
        </w:r>
        <w:r w:rsidR="006C068F">
          <w:rPr>
            <w:noProof/>
            <w:webHidden/>
          </w:rPr>
          <w:instrText xml:space="preserve"> PAGEREF _Toc459793660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1" w:history="1">
        <w:r w:rsidR="006C068F" w:rsidRPr="0079419D">
          <w:rPr>
            <w:rStyle w:val="a9"/>
            <w:noProof/>
          </w:rPr>
          <w:t>1.1.</w:t>
        </w:r>
        <w:r w:rsidR="006C068F">
          <w:rPr>
            <w:rFonts w:asciiTheme="minorHAnsi" w:eastAsiaTheme="minorEastAsia" w:hAnsiTheme="minorHAnsi" w:cstheme="minorBidi"/>
            <w:noProof/>
            <w:szCs w:val="22"/>
          </w:rPr>
          <w:tab/>
        </w:r>
        <w:r w:rsidR="006C068F" w:rsidRPr="0079419D">
          <w:rPr>
            <w:rStyle w:val="a9"/>
            <w:rFonts w:hint="eastAsia"/>
            <w:noProof/>
          </w:rPr>
          <w:t>功能目标</w:t>
        </w:r>
        <w:r w:rsidR="006C068F">
          <w:rPr>
            <w:noProof/>
            <w:webHidden/>
          </w:rPr>
          <w:tab/>
        </w:r>
        <w:r w:rsidR="006C068F">
          <w:rPr>
            <w:noProof/>
            <w:webHidden/>
          </w:rPr>
          <w:fldChar w:fldCharType="begin"/>
        </w:r>
        <w:r w:rsidR="006C068F">
          <w:rPr>
            <w:noProof/>
            <w:webHidden/>
          </w:rPr>
          <w:instrText xml:space="preserve"> PAGEREF _Toc459793661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2" w:history="1">
        <w:r w:rsidR="006C068F" w:rsidRPr="0079419D">
          <w:rPr>
            <w:rStyle w:val="a9"/>
            <w:noProof/>
          </w:rPr>
          <w:t>1.2.</w:t>
        </w:r>
        <w:r w:rsidR="006C068F">
          <w:rPr>
            <w:rFonts w:asciiTheme="minorHAnsi" w:eastAsiaTheme="minorEastAsia" w:hAnsiTheme="minorHAnsi" w:cstheme="minorBidi"/>
            <w:noProof/>
            <w:szCs w:val="22"/>
          </w:rPr>
          <w:tab/>
        </w:r>
        <w:r w:rsidR="006C068F" w:rsidRPr="0079419D">
          <w:rPr>
            <w:rStyle w:val="a9"/>
            <w:rFonts w:hint="eastAsia"/>
            <w:noProof/>
          </w:rPr>
          <w:t>安全、可靠性目标（待定）</w:t>
        </w:r>
        <w:r w:rsidR="006C068F">
          <w:rPr>
            <w:noProof/>
            <w:webHidden/>
          </w:rPr>
          <w:tab/>
        </w:r>
        <w:r w:rsidR="006C068F">
          <w:rPr>
            <w:noProof/>
            <w:webHidden/>
          </w:rPr>
          <w:fldChar w:fldCharType="begin"/>
        </w:r>
        <w:r w:rsidR="006C068F">
          <w:rPr>
            <w:noProof/>
            <w:webHidden/>
          </w:rPr>
          <w:instrText xml:space="preserve"> PAGEREF _Toc459793662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3" w:history="1">
        <w:r w:rsidR="006C068F" w:rsidRPr="0079419D">
          <w:rPr>
            <w:rStyle w:val="a9"/>
            <w:noProof/>
          </w:rPr>
          <w:t>1.3.</w:t>
        </w:r>
        <w:r w:rsidR="006C068F">
          <w:rPr>
            <w:rFonts w:asciiTheme="minorHAnsi" w:eastAsiaTheme="minorEastAsia" w:hAnsiTheme="minorHAnsi" w:cstheme="minorBidi"/>
            <w:noProof/>
            <w:szCs w:val="22"/>
          </w:rPr>
          <w:tab/>
        </w:r>
        <w:r w:rsidR="006C068F" w:rsidRPr="0079419D">
          <w:rPr>
            <w:rStyle w:val="a9"/>
            <w:rFonts w:hint="eastAsia"/>
            <w:noProof/>
          </w:rPr>
          <w:t>性能目标</w:t>
        </w:r>
        <w:r w:rsidR="006C068F">
          <w:rPr>
            <w:noProof/>
            <w:webHidden/>
          </w:rPr>
          <w:tab/>
        </w:r>
        <w:r w:rsidR="006C068F">
          <w:rPr>
            <w:noProof/>
            <w:webHidden/>
          </w:rPr>
          <w:fldChar w:fldCharType="begin"/>
        </w:r>
        <w:r w:rsidR="006C068F">
          <w:rPr>
            <w:noProof/>
            <w:webHidden/>
          </w:rPr>
          <w:instrText xml:space="preserve"> PAGEREF _Toc459793663 \h </w:instrText>
        </w:r>
        <w:r w:rsidR="006C068F">
          <w:rPr>
            <w:noProof/>
            <w:webHidden/>
          </w:rPr>
        </w:r>
        <w:r w:rsidR="006C068F">
          <w:rPr>
            <w:noProof/>
            <w:webHidden/>
          </w:rPr>
          <w:fldChar w:fldCharType="separate"/>
        </w:r>
        <w:r w:rsidR="006C068F">
          <w:rPr>
            <w:noProof/>
            <w:webHidden/>
          </w:rPr>
          <w:t>2</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664" w:history="1">
        <w:r w:rsidR="006C068F" w:rsidRPr="0079419D">
          <w:rPr>
            <w:rStyle w:val="a9"/>
            <w:noProof/>
          </w:rPr>
          <w:t>2.</w:t>
        </w:r>
        <w:r w:rsidR="006C068F">
          <w:rPr>
            <w:rFonts w:asciiTheme="minorHAnsi" w:eastAsiaTheme="minorEastAsia" w:hAnsiTheme="minorHAnsi" w:cstheme="minorBidi"/>
            <w:noProof/>
            <w:szCs w:val="22"/>
          </w:rPr>
          <w:tab/>
        </w:r>
        <w:r w:rsidR="006C068F" w:rsidRPr="0079419D">
          <w:rPr>
            <w:rStyle w:val="a9"/>
            <w:rFonts w:hint="eastAsia"/>
            <w:noProof/>
          </w:rPr>
          <w:t>总体设计</w:t>
        </w:r>
        <w:r w:rsidR="006C068F">
          <w:rPr>
            <w:noProof/>
            <w:webHidden/>
          </w:rPr>
          <w:tab/>
        </w:r>
        <w:r w:rsidR="006C068F">
          <w:rPr>
            <w:noProof/>
            <w:webHidden/>
          </w:rPr>
          <w:fldChar w:fldCharType="begin"/>
        </w:r>
        <w:r w:rsidR="006C068F">
          <w:rPr>
            <w:noProof/>
            <w:webHidden/>
          </w:rPr>
          <w:instrText xml:space="preserve"> PAGEREF _Toc459793664 \h </w:instrText>
        </w:r>
        <w:r w:rsidR="006C068F">
          <w:rPr>
            <w:noProof/>
            <w:webHidden/>
          </w:rPr>
        </w:r>
        <w:r w:rsidR="006C068F">
          <w:rPr>
            <w:noProof/>
            <w:webHidden/>
          </w:rPr>
          <w:fldChar w:fldCharType="separate"/>
        </w:r>
        <w:r w:rsidR="006C068F">
          <w:rPr>
            <w:noProof/>
            <w:webHidden/>
          </w:rPr>
          <w:t>3</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5" w:history="1">
        <w:r w:rsidR="006C068F" w:rsidRPr="0079419D">
          <w:rPr>
            <w:rStyle w:val="a9"/>
            <w:noProof/>
          </w:rPr>
          <w:t>2.1.</w:t>
        </w:r>
        <w:r w:rsidR="006C068F">
          <w:rPr>
            <w:rFonts w:asciiTheme="minorHAnsi" w:eastAsiaTheme="minorEastAsia" w:hAnsiTheme="minorHAnsi" w:cstheme="minorBidi"/>
            <w:noProof/>
            <w:szCs w:val="22"/>
          </w:rPr>
          <w:tab/>
        </w:r>
        <w:r w:rsidR="006C068F" w:rsidRPr="0079419D">
          <w:rPr>
            <w:rStyle w:val="a9"/>
            <w:rFonts w:hint="eastAsia"/>
            <w:noProof/>
          </w:rPr>
          <w:t>技术体系</w:t>
        </w:r>
        <w:r w:rsidR="006C068F">
          <w:rPr>
            <w:noProof/>
            <w:webHidden/>
          </w:rPr>
          <w:tab/>
        </w:r>
        <w:r w:rsidR="006C068F">
          <w:rPr>
            <w:noProof/>
            <w:webHidden/>
          </w:rPr>
          <w:fldChar w:fldCharType="begin"/>
        </w:r>
        <w:r w:rsidR="006C068F">
          <w:rPr>
            <w:noProof/>
            <w:webHidden/>
          </w:rPr>
          <w:instrText xml:space="preserve"> PAGEREF _Toc459793665 \h </w:instrText>
        </w:r>
        <w:r w:rsidR="006C068F">
          <w:rPr>
            <w:noProof/>
            <w:webHidden/>
          </w:rPr>
        </w:r>
        <w:r w:rsidR="006C068F">
          <w:rPr>
            <w:noProof/>
            <w:webHidden/>
          </w:rPr>
          <w:fldChar w:fldCharType="separate"/>
        </w:r>
        <w:r w:rsidR="006C068F">
          <w:rPr>
            <w:noProof/>
            <w:webHidden/>
          </w:rPr>
          <w:t>3</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6" w:history="1">
        <w:r w:rsidR="006C068F" w:rsidRPr="0079419D">
          <w:rPr>
            <w:rStyle w:val="a9"/>
            <w:noProof/>
          </w:rPr>
          <w:t>2.2.</w:t>
        </w:r>
        <w:r w:rsidR="006C068F">
          <w:rPr>
            <w:rFonts w:asciiTheme="minorHAnsi" w:eastAsiaTheme="minorEastAsia" w:hAnsiTheme="minorHAnsi" w:cstheme="minorBidi"/>
            <w:noProof/>
            <w:szCs w:val="22"/>
          </w:rPr>
          <w:tab/>
        </w:r>
        <w:r w:rsidR="006C068F" w:rsidRPr="0079419D">
          <w:rPr>
            <w:rStyle w:val="a9"/>
            <w:rFonts w:hint="eastAsia"/>
            <w:noProof/>
          </w:rPr>
          <w:t>基础平台架构</w:t>
        </w:r>
        <w:r w:rsidR="006C068F">
          <w:rPr>
            <w:noProof/>
            <w:webHidden/>
          </w:rPr>
          <w:tab/>
        </w:r>
        <w:r w:rsidR="006C068F">
          <w:rPr>
            <w:noProof/>
            <w:webHidden/>
          </w:rPr>
          <w:fldChar w:fldCharType="begin"/>
        </w:r>
        <w:r w:rsidR="006C068F">
          <w:rPr>
            <w:noProof/>
            <w:webHidden/>
          </w:rPr>
          <w:instrText xml:space="preserve"> PAGEREF _Toc459793666 \h </w:instrText>
        </w:r>
        <w:r w:rsidR="006C068F">
          <w:rPr>
            <w:noProof/>
            <w:webHidden/>
          </w:rPr>
        </w:r>
        <w:r w:rsidR="006C068F">
          <w:rPr>
            <w:noProof/>
            <w:webHidden/>
          </w:rPr>
          <w:fldChar w:fldCharType="separate"/>
        </w:r>
        <w:r w:rsidR="006C068F">
          <w:rPr>
            <w:noProof/>
            <w:webHidden/>
          </w:rPr>
          <w:t>3</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7" w:history="1">
        <w:r w:rsidR="006C068F" w:rsidRPr="0079419D">
          <w:rPr>
            <w:rStyle w:val="a9"/>
            <w:noProof/>
          </w:rPr>
          <w:t>2.3.</w:t>
        </w:r>
        <w:r w:rsidR="006C068F">
          <w:rPr>
            <w:rFonts w:asciiTheme="minorHAnsi" w:eastAsiaTheme="minorEastAsia" w:hAnsiTheme="minorHAnsi" w:cstheme="minorBidi"/>
            <w:noProof/>
            <w:szCs w:val="22"/>
          </w:rPr>
          <w:tab/>
        </w:r>
        <w:r w:rsidR="006C068F" w:rsidRPr="0079419D">
          <w:rPr>
            <w:rStyle w:val="a9"/>
            <w:rFonts w:hint="eastAsia"/>
            <w:noProof/>
          </w:rPr>
          <w:t>系统总体结构</w:t>
        </w:r>
        <w:r w:rsidR="006C068F">
          <w:rPr>
            <w:noProof/>
            <w:webHidden/>
          </w:rPr>
          <w:tab/>
        </w:r>
        <w:r w:rsidR="006C068F">
          <w:rPr>
            <w:noProof/>
            <w:webHidden/>
          </w:rPr>
          <w:fldChar w:fldCharType="begin"/>
        </w:r>
        <w:r w:rsidR="006C068F">
          <w:rPr>
            <w:noProof/>
            <w:webHidden/>
          </w:rPr>
          <w:instrText xml:space="preserve"> PAGEREF _Toc459793667 \h </w:instrText>
        </w:r>
        <w:r w:rsidR="006C068F">
          <w:rPr>
            <w:noProof/>
            <w:webHidden/>
          </w:rPr>
        </w:r>
        <w:r w:rsidR="006C068F">
          <w:rPr>
            <w:noProof/>
            <w:webHidden/>
          </w:rPr>
          <w:fldChar w:fldCharType="separate"/>
        </w:r>
        <w:r w:rsidR="006C068F">
          <w:rPr>
            <w:noProof/>
            <w:webHidden/>
          </w:rPr>
          <w:t>5</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68" w:history="1">
        <w:r w:rsidR="006C068F" w:rsidRPr="0079419D">
          <w:rPr>
            <w:rStyle w:val="a9"/>
            <w:noProof/>
          </w:rPr>
          <w:t>2.4.</w:t>
        </w:r>
        <w:r w:rsidR="006C068F">
          <w:rPr>
            <w:rFonts w:asciiTheme="minorHAnsi" w:eastAsiaTheme="minorEastAsia" w:hAnsiTheme="minorHAnsi" w:cstheme="minorBidi"/>
            <w:noProof/>
            <w:szCs w:val="22"/>
          </w:rPr>
          <w:tab/>
        </w:r>
        <w:r w:rsidR="006C068F" w:rsidRPr="0079419D">
          <w:rPr>
            <w:rStyle w:val="a9"/>
            <w:rFonts w:hint="eastAsia"/>
            <w:noProof/>
          </w:rPr>
          <w:t>约定</w:t>
        </w:r>
        <w:r w:rsidR="006C068F">
          <w:rPr>
            <w:noProof/>
            <w:webHidden/>
          </w:rPr>
          <w:tab/>
        </w:r>
        <w:r w:rsidR="006C068F">
          <w:rPr>
            <w:noProof/>
            <w:webHidden/>
          </w:rPr>
          <w:fldChar w:fldCharType="begin"/>
        </w:r>
        <w:r w:rsidR="006C068F">
          <w:rPr>
            <w:noProof/>
            <w:webHidden/>
          </w:rPr>
          <w:instrText xml:space="preserve"> PAGEREF _Toc459793668 \h </w:instrText>
        </w:r>
        <w:r w:rsidR="006C068F">
          <w:rPr>
            <w:noProof/>
            <w:webHidden/>
          </w:rPr>
        </w:r>
        <w:r w:rsidR="006C068F">
          <w:rPr>
            <w:noProof/>
            <w:webHidden/>
          </w:rPr>
          <w:fldChar w:fldCharType="separate"/>
        </w:r>
        <w:r w:rsidR="006C068F">
          <w:rPr>
            <w:noProof/>
            <w:webHidden/>
          </w:rPr>
          <w:t>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69" w:history="1">
        <w:r w:rsidR="006C068F" w:rsidRPr="0079419D">
          <w:rPr>
            <w:rStyle w:val="a9"/>
            <w:noProof/>
          </w:rPr>
          <w:t>2.4.1.</w:t>
        </w:r>
        <w:r w:rsidR="006C068F">
          <w:rPr>
            <w:rFonts w:asciiTheme="minorHAnsi" w:eastAsiaTheme="minorEastAsia" w:hAnsiTheme="minorHAnsi" w:cstheme="minorBidi"/>
            <w:noProof/>
            <w:szCs w:val="22"/>
          </w:rPr>
          <w:tab/>
        </w:r>
        <w:r w:rsidR="006C068F" w:rsidRPr="0079419D">
          <w:rPr>
            <w:rStyle w:val="a9"/>
            <w:rFonts w:hint="eastAsia"/>
            <w:noProof/>
          </w:rPr>
          <w:t>接口设计约定</w:t>
        </w:r>
        <w:r w:rsidR="006C068F">
          <w:rPr>
            <w:noProof/>
            <w:webHidden/>
          </w:rPr>
          <w:tab/>
        </w:r>
        <w:r w:rsidR="006C068F">
          <w:rPr>
            <w:noProof/>
            <w:webHidden/>
          </w:rPr>
          <w:fldChar w:fldCharType="begin"/>
        </w:r>
        <w:r w:rsidR="006C068F">
          <w:rPr>
            <w:noProof/>
            <w:webHidden/>
          </w:rPr>
          <w:instrText xml:space="preserve"> PAGEREF _Toc459793669 \h </w:instrText>
        </w:r>
        <w:r w:rsidR="006C068F">
          <w:rPr>
            <w:noProof/>
            <w:webHidden/>
          </w:rPr>
        </w:r>
        <w:r w:rsidR="006C068F">
          <w:rPr>
            <w:noProof/>
            <w:webHidden/>
          </w:rPr>
          <w:fldChar w:fldCharType="separate"/>
        </w:r>
        <w:r w:rsidR="006C068F">
          <w:rPr>
            <w:noProof/>
            <w:webHidden/>
          </w:rPr>
          <w:t>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70" w:history="1">
        <w:r w:rsidR="006C068F" w:rsidRPr="0079419D">
          <w:rPr>
            <w:rStyle w:val="a9"/>
            <w:noProof/>
          </w:rPr>
          <w:t>2.4.2.</w:t>
        </w:r>
        <w:r w:rsidR="006C068F">
          <w:rPr>
            <w:rFonts w:asciiTheme="minorHAnsi" w:eastAsiaTheme="minorEastAsia" w:hAnsiTheme="minorHAnsi" w:cstheme="minorBidi"/>
            <w:noProof/>
            <w:szCs w:val="22"/>
          </w:rPr>
          <w:tab/>
        </w:r>
        <w:r w:rsidR="006C068F" w:rsidRPr="0079419D">
          <w:rPr>
            <w:rStyle w:val="a9"/>
            <w:noProof/>
          </w:rPr>
          <w:t>Spring</w:t>
        </w:r>
        <w:r w:rsidR="006C068F" w:rsidRPr="0079419D">
          <w:rPr>
            <w:rStyle w:val="a9"/>
            <w:rFonts w:hint="eastAsia"/>
            <w:noProof/>
          </w:rPr>
          <w:t>使用约定</w:t>
        </w:r>
        <w:r w:rsidR="006C068F">
          <w:rPr>
            <w:noProof/>
            <w:webHidden/>
          </w:rPr>
          <w:tab/>
        </w:r>
        <w:r w:rsidR="006C068F">
          <w:rPr>
            <w:noProof/>
            <w:webHidden/>
          </w:rPr>
          <w:fldChar w:fldCharType="begin"/>
        </w:r>
        <w:r w:rsidR="006C068F">
          <w:rPr>
            <w:noProof/>
            <w:webHidden/>
          </w:rPr>
          <w:instrText xml:space="preserve"> PAGEREF _Toc459793670 \h </w:instrText>
        </w:r>
        <w:r w:rsidR="006C068F">
          <w:rPr>
            <w:noProof/>
            <w:webHidden/>
          </w:rPr>
        </w:r>
        <w:r w:rsidR="006C068F">
          <w:rPr>
            <w:noProof/>
            <w:webHidden/>
          </w:rPr>
          <w:fldChar w:fldCharType="separate"/>
        </w:r>
        <w:r w:rsidR="006C068F">
          <w:rPr>
            <w:noProof/>
            <w:webHidden/>
          </w:rPr>
          <w:t>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71" w:history="1">
        <w:r w:rsidR="006C068F" w:rsidRPr="0079419D">
          <w:rPr>
            <w:rStyle w:val="a9"/>
            <w:noProof/>
          </w:rPr>
          <w:t>2.4.3.</w:t>
        </w:r>
        <w:r w:rsidR="006C068F">
          <w:rPr>
            <w:rFonts w:asciiTheme="minorHAnsi" w:eastAsiaTheme="minorEastAsia" w:hAnsiTheme="minorHAnsi" w:cstheme="minorBidi"/>
            <w:noProof/>
            <w:szCs w:val="22"/>
          </w:rPr>
          <w:tab/>
        </w:r>
        <w:r w:rsidR="006C068F" w:rsidRPr="0079419D">
          <w:rPr>
            <w:rStyle w:val="a9"/>
            <w:noProof/>
          </w:rPr>
          <w:t>Redis</w:t>
        </w:r>
        <w:r w:rsidR="006C068F" w:rsidRPr="0079419D">
          <w:rPr>
            <w:rStyle w:val="a9"/>
            <w:rFonts w:hint="eastAsia"/>
            <w:noProof/>
          </w:rPr>
          <w:t>应用</w:t>
        </w:r>
        <w:r w:rsidR="006C068F">
          <w:rPr>
            <w:noProof/>
            <w:webHidden/>
          </w:rPr>
          <w:tab/>
        </w:r>
        <w:r w:rsidR="006C068F">
          <w:rPr>
            <w:noProof/>
            <w:webHidden/>
          </w:rPr>
          <w:fldChar w:fldCharType="begin"/>
        </w:r>
        <w:r w:rsidR="006C068F">
          <w:rPr>
            <w:noProof/>
            <w:webHidden/>
          </w:rPr>
          <w:instrText xml:space="preserve"> PAGEREF _Toc459793671 \h </w:instrText>
        </w:r>
        <w:r w:rsidR="006C068F">
          <w:rPr>
            <w:noProof/>
            <w:webHidden/>
          </w:rPr>
        </w:r>
        <w:r w:rsidR="006C068F">
          <w:rPr>
            <w:noProof/>
            <w:webHidden/>
          </w:rPr>
          <w:fldChar w:fldCharType="separate"/>
        </w:r>
        <w:r w:rsidR="006C068F">
          <w:rPr>
            <w:noProof/>
            <w:webHidden/>
          </w:rPr>
          <w:t>11</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72" w:history="1">
        <w:r w:rsidR="006C068F" w:rsidRPr="0079419D">
          <w:rPr>
            <w:rStyle w:val="a9"/>
            <w:noProof/>
          </w:rPr>
          <w:t>2.4.4.</w:t>
        </w:r>
        <w:r w:rsidR="006C068F">
          <w:rPr>
            <w:rFonts w:asciiTheme="minorHAnsi" w:eastAsiaTheme="minorEastAsia" w:hAnsiTheme="minorHAnsi" w:cstheme="minorBidi"/>
            <w:noProof/>
            <w:szCs w:val="22"/>
          </w:rPr>
          <w:tab/>
        </w:r>
        <w:r w:rsidR="006C068F" w:rsidRPr="0079419D">
          <w:rPr>
            <w:rStyle w:val="a9"/>
            <w:rFonts w:hint="eastAsia"/>
            <w:noProof/>
          </w:rPr>
          <w:t>日志记录约定</w:t>
        </w:r>
        <w:r w:rsidR="006C068F">
          <w:rPr>
            <w:noProof/>
            <w:webHidden/>
          </w:rPr>
          <w:tab/>
        </w:r>
        <w:r w:rsidR="006C068F">
          <w:rPr>
            <w:noProof/>
            <w:webHidden/>
          </w:rPr>
          <w:fldChar w:fldCharType="begin"/>
        </w:r>
        <w:r w:rsidR="006C068F">
          <w:rPr>
            <w:noProof/>
            <w:webHidden/>
          </w:rPr>
          <w:instrText xml:space="preserve"> PAGEREF _Toc459793672 \h </w:instrText>
        </w:r>
        <w:r w:rsidR="006C068F">
          <w:rPr>
            <w:noProof/>
            <w:webHidden/>
          </w:rPr>
        </w:r>
        <w:r w:rsidR="006C068F">
          <w:rPr>
            <w:noProof/>
            <w:webHidden/>
          </w:rPr>
          <w:fldChar w:fldCharType="separate"/>
        </w:r>
        <w:r w:rsidR="006C068F">
          <w:rPr>
            <w:noProof/>
            <w:webHidden/>
          </w:rPr>
          <w:t>29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73" w:history="1">
        <w:r w:rsidR="006C068F" w:rsidRPr="0079419D">
          <w:rPr>
            <w:rStyle w:val="a9"/>
            <w:noProof/>
          </w:rPr>
          <w:t>2.4.5.</w:t>
        </w:r>
        <w:r w:rsidR="006C068F">
          <w:rPr>
            <w:rFonts w:asciiTheme="minorHAnsi" w:eastAsiaTheme="minorEastAsia" w:hAnsiTheme="minorHAnsi" w:cstheme="minorBidi"/>
            <w:noProof/>
            <w:szCs w:val="22"/>
          </w:rPr>
          <w:tab/>
        </w:r>
        <w:r w:rsidR="006C068F" w:rsidRPr="0079419D">
          <w:rPr>
            <w:rStyle w:val="a9"/>
            <w:rFonts w:hint="eastAsia"/>
            <w:noProof/>
          </w:rPr>
          <w:t>数据防篡改验证</w:t>
        </w:r>
        <w:r w:rsidR="006C068F">
          <w:rPr>
            <w:noProof/>
            <w:webHidden/>
          </w:rPr>
          <w:tab/>
        </w:r>
        <w:r w:rsidR="006C068F">
          <w:rPr>
            <w:noProof/>
            <w:webHidden/>
          </w:rPr>
          <w:fldChar w:fldCharType="begin"/>
        </w:r>
        <w:r w:rsidR="006C068F">
          <w:rPr>
            <w:noProof/>
            <w:webHidden/>
          </w:rPr>
          <w:instrText xml:space="preserve"> PAGEREF _Toc459793673 \h </w:instrText>
        </w:r>
        <w:r w:rsidR="006C068F">
          <w:rPr>
            <w:noProof/>
            <w:webHidden/>
          </w:rPr>
        </w:r>
        <w:r w:rsidR="006C068F">
          <w:rPr>
            <w:noProof/>
            <w:webHidden/>
          </w:rPr>
          <w:fldChar w:fldCharType="separate"/>
        </w:r>
        <w:r w:rsidR="006C068F">
          <w:rPr>
            <w:noProof/>
            <w:webHidden/>
          </w:rPr>
          <w:t>29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74" w:history="1">
        <w:r w:rsidR="006C068F" w:rsidRPr="0079419D">
          <w:rPr>
            <w:rStyle w:val="a9"/>
            <w:noProof/>
          </w:rPr>
          <w:t>2.4.6.</w:t>
        </w:r>
        <w:r w:rsidR="006C068F">
          <w:rPr>
            <w:rFonts w:asciiTheme="minorHAnsi" w:eastAsiaTheme="minorEastAsia" w:hAnsiTheme="minorHAnsi" w:cstheme="minorBidi"/>
            <w:noProof/>
            <w:szCs w:val="22"/>
          </w:rPr>
          <w:tab/>
        </w:r>
        <w:r w:rsidR="006C068F" w:rsidRPr="0079419D">
          <w:rPr>
            <w:rStyle w:val="a9"/>
            <w:rFonts w:hint="eastAsia"/>
            <w:noProof/>
          </w:rPr>
          <w:t>异常处理（修改）</w:t>
        </w:r>
        <w:r w:rsidR="006C068F">
          <w:rPr>
            <w:noProof/>
            <w:webHidden/>
          </w:rPr>
          <w:tab/>
        </w:r>
        <w:r w:rsidR="006C068F">
          <w:rPr>
            <w:noProof/>
            <w:webHidden/>
          </w:rPr>
          <w:fldChar w:fldCharType="begin"/>
        </w:r>
        <w:r w:rsidR="006C068F">
          <w:rPr>
            <w:noProof/>
            <w:webHidden/>
          </w:rPr>
          <w:instrText xml:space="preserve"> PAGEREF _Toc459793674 \h </w:instrText>
        </w:r>
        <w:r w:rsidR="006C068F">
          <w:rPr>
            <w:noProof/>
            <w:webHidden/>
          </w:rPr>
        </w:r>
        <w:r w:rsidR="006C068F">
          <w:rPr>
            <w:noProof/>
            <w:webHidden/>
          </w:rPr>
          <w:fldChar w:fldCharType="separate"/>
        </w:r>
        <w:r w:rsidR="006C068F">
          <w:rPr>
            <w:noProof/>
            <w:webHidden/>
          </w:rPr>
          <w:t>30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75" w:history="1">
        <w:r w:rsidR="006C068F" w:rsidRPr="0079419D">
          <w:rPr>
            <w:rStyle w:val="a9"/>
            <w:noProof/>
          </w:rPr>
          <w:t>2.4.7.</w:t>
        </w:r>
        <w:r w:rsidR="006C068F">
          <w:rPr>
            <w:rFonts w:asciiTheme="minorHAnsi" w:eastAsiaTheme="minorEastAsia" w:hAnsiTheme="minorHAnsi" w:cstheme="minorBidi"/>
            <w:noProof/>
            <w:szCs w:val="22"/>
          </w:rPr>
          <w:tab/>
        </w:r>
        <w:r w:rsidR="006C068F" w:rsidRPr="0079419D">
          <w:rPr>
            <w:rStyle w:val="a9"/>
            <w:rFonts w:hint="eastAsia"/>
            <w:noProof/>
          </w:rPr>
          <w:t>分区表约定</w:t>
        </w:r>
        <w:r w:rsidR="006C068F">
          <w:rPr>
            <w:noProof/>
            <w:webHidden/>
          </w:rPr>
          <w:tab/>
        </w:r>
        <w:r w:rsidR="006C068F">
          <w:rPr>
            <w:noProof/>
            <w:webHidden/>
          </w:rPr>
          <w:fldChar w:fldCharType="begin"/>
        </w:r>
        <w:r w:rsidR="006C068F">
          <w:rPr>
            <w:noProof/>
            <w:webHidden/>
          </w:rPr>
          <w:instrText xml:space="preserve"> PAGEREF _Toc459793675 \h </w:instrText>
        </w:r>
        <w:r w:rsidR="006C068F">
          <w:rPr>
            <w:noProof/>
            <w:webHidden/>
          </w:rPr>
        </w:r>
        <w:r w:rsidR="006C068F">
          <w:rPr>
            <w:noProof/>
            <w:webHidden/>
          </w:rPr>
          <w:fldChar w:fldCharType="separate"/>
        </w:r>
        <w:r w:rsidR="006C068F">
          <w:rPr>
            <w:noProof/>
            <w:webHidden/>
          </w:rPr>
          <w:t>31</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76" w:history="1">
        <w:r w:rsidR="006C068F" w:rsidRPr="0079419D">
          <w:rPr>
            <w:rStyle w:val="a9"/>
            <w:noProof/>
          </w:rPr>
          <w:t>2.5.</w:t>
        </w:r>
        <w:r w:rsidR="006C068F">
          <w:rPr>
            <w:rFonts w:asciiTheme="minorHAnsi" w:eastAsiaTheme="minorEastAsia" w:hAnsiTheme="minorHAnsi" w:cstheme="minorBidi"/>
            <w:noProof/>
            <w:szCs w:val="22"/>
          </w:rPr>
          <w:tab/>
        </w:r>
        <w:r w:rsidR="006C068F" w:rsidRPr="0079419D">
          <w:rPr>
            <w:rStyle w:val="a9"/>
            <w:rFonts w:hint="eastAsia"/>
            <w:noProof/>
          </w:rPr>
          <w:t>浏览器约定</w:t>
        </w:r>
        <w:r w:rsidR="006C068F">
          <w:rPr>
            <w:noProof/>
            <w:webHidden/>
          </w:rPr>
          <w:tab/>
        </w:r>
        <w:r w:rsidR="006C068F">
          <w:rPr>
            <w:noProof/>
            <w:webHidden/>
          </w:rPr>
          <w:fldChar w:fldCharType="begin"/>
        </w:r>
        <w:r w:rsidR="006C068F">
          <w:rPr>
            <w:noProof/>
            <w:webHidden/>
          </w:rPr>
          <w:instrText xml:space="preserve"> PAGEREF _Toc459793676 \h </w:instrText>
        </w:r>
        <w:r w:rsidR="006C068F">
          <w:rPr>
            <w:noProof/>
            <w:webHidden/>
          </w:rPr>
        </w:r>
        <w:r w:rsidR="006C068F">
          <w:rPr>
            <w:noProof/>
            <w:webHidden/>
          </w:rPr>
          <w:fldChar w:fldCharType="separate"/>
        </w:r>
        <w:r w:rsidR="006C068F">
          <w:rPr>
            <w:noProof/>
            <w:webHidden/>
          </w:rPr>
          <w:t>31</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677" w:history="1">
        <w:r w:rsidR="006C068F" w:rsidRPr="0079419D">
          <w:rPr>
            <w:rStyle w:val="a9"/>
            <w:noProof/>
          </w:rPr>
          <w:t>3.</w:t>
        </w:r>
        <w:r w:rsidR="006C068F">
          <w:rPr>
            <w:rFonts w:asciiTheme="minorHAnsi" w:eastAsiaTheme="minorEastAsia" w:hAnsiTheme="minorHAnsi" w:cstheme="minorBidi"/>
            <w:noProof/>
            <w:szCs w:val="22"/>
          </w:rPr>
          <w:tab/>
        </w:r>
        <w:r w:rsidR="006C068F" w:rsidRPr="0079419D">
          <w:rPr>
            <w:rStyle w:val="a9"/>
            <w:rFonts w:hint="eastAsia"/>
            <w:noProof/>
          </w:rPr>
          <w:t>模型设计</w:t>
        </w:r>
        <w:r w:rsidR="006C068F">
          <w:rPr>
            <w:noProof/>
            <w:webHidden/>
          </w:rPr>
          <w:tab/>
        </w:r>
        <w:r w:rsidR="006C068F">
          <w:rPr>
            <w:noProof/>
            <w:webHidden/>
          </w:rPr>
          <w:fldChar w:fldCharType="begin"/>
        </w:r>
        <w:r w:rsidR="006C068F">
          <w:rPr>
            <w:noProof/>
            <w:webHidden/>
          </w:rPr>
          <w:instrText xml:space="preserve"> PAGEREF _Toc459793677 \h </w:instrText>
        </w:r>
        <w:r w:rsidR="006C068F">
          <w:rPr>
            <w:noProof/>
            <w:webHidden/>
          </w:rPr>
        </w:r>
        <w:r w:rsidR="006C068F">
          <w:rPr>
            <w:noProof/>
            <w:webHidden/>
          </w:rPr>
          <w:fldChar w:fldCharType="separate"/>
        </w:r>
        <w:r w:rsidR="006C068F">
          <w:rPr>
            <w:noProof/>
            <w:webHidden/>
          </w:rPr>
          <w:t>32</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78" w:history="1">
        <w:r w:rsidR="006C068F" w:rsidRPr="0079419D">
          <w:rPr>
            <w:rStyle w:val="a9"/>
            <w:noProof/>
          </w:rPr>
          <w:t>3.1.</w:t>
        </w:r>
        <w:r w:rsidR="006C068F">
          <w:rPr>
            <w:rFonts w:asciiTheme="minorHAnsi" w:eastAsiaTheme="minorEastAsia" w:hAnsiTheme="minorHAnsi" w:cstheme="minorBidi"/>
            <w:noProof/>
            <w:szCs w:val="22"/>
          </w:rPr>
          <w:tab/>
        </w:r>
        <w:r w:rsidR="006C068F" w:rsidRPr="0079419D">
          <w:rPr>
            <w:rStyle w:val="a9"/>
            <w:rFonts w:hint="eastAsia"/>
            <w:noProof/>
          </w:rPr>
          <w:t>日志类型字典数据初始化</w:t>
        </w:r>
        <w:r w:rsidR="006C068F">
          <w:rPr>
            <w:noProof/>
            <w:webHidden/>
          </w:rPr>
          <w:tab/>
        </w:r>
        <w:r w:rsidR="006C068F">
          <w:rPr>
            <w:noProof/>
            <w:webHidden/>
          </w:rPr>
          <w:fldChar w:fldCharType="begin"/>
        </w:r>
        <w:r w:rsidR="006C068F">
          <w:rPr>
            <w:noProof/>
            <w:webHidden/>
          </w:rPr>
          <w:instrText xml:space="preserve"> PAGEREF _Toc459793678 \h </w:instrText>
        </w:r>
        <w:r w:rsidR="006C068F">
          <w:rPr>
            <w:noProof/>
            <w:webHidden/>
          </w:rPr>
        </w:r>
        <w:r w:rsidR="006C068F">
          <w:rPr>
            <w:noProof/>
            <w:webHidden/>
          </w:rPr>
          <w:fldChar w:fldCharType="separate"/>
        </w:r>
        <w:r w:rsidR="006C068F">
          <w:rPr>
            <w:noProof/>
            <w:webHidden/>
          </w:rPr>
          <w:t>32</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79" w:history="1">
        <w:r w:rsidR="006C068F" w:rsidRPr="0079419D">
          <w:rPr>
            <w:rStyle w:val="a9"/>
            <w:noProof/>
          </w:rPr>
          <w:t>3.2.</w:t>
        </w:r>
        <w:r w:rsidR="006C068F">
          <w:rPr>
            <w:rFonts w:asciiTheme="minorHAnsi" w:eastAsiaTheme="minorEastAsia" w:hAnsiTheme="minorHAnsi" w:cstheme="minorBidi"/>
            <w:noProof/>
            <w:szCs w:val="22"/>
          </w:rPr>
          <w:tab/>
        </w:r>
        <w:r w:rsidR="006C068F" w:rsidRPr="0079419D">
          <w:rPr>
            <w:rStyle w:val="a9"/>
            <w:rFonts w:hint="eastAsia"/>
            <w:noProof/>
          </w:rPr>
          <w:t>期事件字典</w:t>
        </w:r>
        <w:r w:rsidR="006C068F">
          <w:rPr>
            <w:noProof/>
            <w:webHidden/>
          </w:rPr>
          <w:tab/>
        </w:r>
        <w:r w:rsidR="006C068F">
          <w:rPr>
            <w:noProof/>
            <w:webHidden/>
          </w:rPr>
          <w:fldChar w:fldCharType="begin"/>
        </w:r>
        <w:r w:rsidR="006C068F">
          <w:rPr>
            <w:noProof/>
            <w:webHidden/>
          </w:rPr>
          <w:instrText xml:space="preserve"> PAGEREF _Toc459793679 \h </w:instrText>
        </w:r>
        <w:r w:rsidR="006C068F">
          <w:rPr>
            <w:noProof/>
            <w:webHidden/>
          </w:rPr>
        </w:r>
        <w:r w:rsidR="006C068F">
          <w:rPr>
            <w:noProof/>
            <w:webHidden/>
          </w:rPr>
          <w:fldChar w:fldCharType="separate"/>
        </w:r>
        <w:r w:rsidR="006C068F">
          <w:rPr>
            <w:noProof/>
            <w:webHidden/>
          </w:rPr>
          <w:t>33</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680" w:history="1">
        <w:r w:rsidR="006C068F" w:rsidRPr="0079419D">
          <w:rPr>
            <w:rStyle w:val="a9"/>
            <w:noProof/>
          </w:rPr>
          <w:t>4.</w:t>
        </w:r>
        <w:r w:rsidR="006C068F">
          <w:rPr>
            <w:rFonts w:asciiTheme="minorHAnsi" w:eastAsiaTheme="minorEastAsia" w:hAnsiTheme="minorHAnsi" w:cstheme="minorBidi"/>
            <w:noProof/>
            <w:szCs w:val="22"/>
          </w:rPr>
          <w:tab/>
        </w:r>
        <w:r w:rsidR="006C068F" w:rsidRPr="0079419D">
          <w:rPr>
            <w:rStyle w:val="a9"/>
            <w:rFonts w:hint="eastAsia"/>
            <w:noProof/>
          </w:rPr>
          <w:t>中彩开奖管理系统接口实现概述</w:t>
        </w:r>
        <w:r w:rsidR="006C068F">
          <w:rPr>
            <w:noProof/>
            <w:webHidden/>
          </w:rPr>
          <w:tab/>
        </w:r>
        <w:r w:rsidR="006C068F">
          <w:rPr>
            <w:noProof/>
            <w:webHidden/>
          </w:rPr>
          <w:fldChar w:fldCharType="begin"/>
        </w:r>
        <w:r w:rsidR="006C068F">
          <w:rPr>
            <w:noProof/>
            <w:webHidden/>
          </w:rPr>
          <w:instrText xml:space="preserve"> PAGEREF _Toc459793680 \h </w:instrText>
        </w:r>
        <w:r w:rsidR="006C068F">
          <w:rPr>
            <w:noProof/>
            <w:webHidden/>
          </w:rPr>
        </w:r>
        <w:r w:rsidR="006C068F">
          <w:rPr>
            <w:noProof/>
            <w:webHidden/>
          </w:rPr>
          <w:fldChar w:fldCharType="separate"/>
        </w:r>
        <w:r w:rsidR="006C068F">
          <w:rPr>
            <w:noProof/>
            <w:webHidden/>
          </w:rPr>
          <w:t>34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81" w:history="1">
        <w:r w:rsidR="006C068F" w:rsidRPr="0079419D">
          <w:rPr>
            <w:rStyle w:val="a9"/>
            <w:noProof/>
          </w:rPr>
          <w:t>4.1.</w:t>
        </w:r>
        <w:r w:rsidR="006C068F">
          <w:rPr>
            <w:rFonts w:asciiTheme="minorHAnsi" w:eastAsiaTheme="minorEastAsia" w:hAnsiTheme="minorHAnsi" w:cstheme="minorBidi"/>
            <w:noProof/>
            <w:szCs w:val="22"/>
          </w:rPr>
          <w:tab/>
        </w:r>
        <w:r w:rsidR="006C068F" w:rsidRPr="0079419D">
          <w:rPr>
            <w:rStyle w:val="a9"/>
            <w:rFonts w:hint="eastAsia"/>
            <w:noProof/>
          </w:rPr>
          <w:t>游戏期销售流程图</w:t>
        </w:r>
        <w:r w:rsidR="006C068F">
          <w:rPr>
            <w:noProof/>
            <w:webHidden/>
          </w:rPr>
          <w:tab/>
        </w:r>
        <w:r w:rsidR="006C068F">
          <w:rPr>
            <w:noProof/>
            <w:webHidden/>
          </w:rPr>
          <w:fldChar w:fldCharType="begin"/>
        </w:r>
        <w:r w:rsidR="006C068F">
          <w:rPr>
            <w:noProof/>
            <w:webHidden/>
          </w:rPr>
          <w:instrText xml:space="preserve"> PAGEREF _Toc459793681 \h </w:instrText>
        </w:r>
        <w:r w:rsidR="006C068F">
          <w:rPr>
            <w:noProof/>
            <w:webHidden/>
          </w:rPr>
        </w:r>
        <w:r w:rsidR="006C068F">
          <w:rPr>
            <w:noProof/>
            <w:webHidden/>
          </w:rPr>
          <w:fldChar w:fldCharType="separate"/>
        </w:r>
        <w:r w:rsidR="006C068F">
          <w:rPr>
            <w:noProof/>
            <w:webHidden/>
          </w:rPr>
          <w:t>34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82" w:history="1">
        <w:r w:rsidR="006C068F" w:rsidRPr="0079419D">
          <w:rPr>
            <w:rStyle w:val="a9"/>
            <w:noProof/>
          </w:rPr>
          <w:t>4.2.</w:t>
        </w:r>
        <w:r w:rsidR="006C068F">
          <w:rPr>
            <w:rFonts w:asciiTheme="minorHAnsi" w:eastAsiaTheme="minorEastAsia" w:hAnsiTheme="minorHAnsi" w:cstheme="minorBidi"/>
            <w:noProof/>
            <w:szCs w:val="22"/>
          </w:rPr>
          <w:tab/>
        </w:r>
        <w:r w:rsidR="006C068F" w:rsidRPr="0079419D">
          <w:rPr>
            <w:rStyle w:val="a9"/>
            <w:rFonts w:hint="eastAsia"/>
            <w:noProof/>
          </w:rPr>
          <w:t>期状态变化图</w:t>
        </w:r>
        <w:r w:rsidR="006C068F">
          <w:rPr>
            <w:noProof/>
            <w:webHidden/>
          </w:rPr>
          <w:tab/>
        </w:r>
        <w:r w:rsidR="006C068F">
          <w:rPr>
            <w:noProof/>
            <w:webHidden/>
          </w:rPr>
          <w:fldChar w:fldCharType="begin"/>
        </w:r>
        <w:r w:rsidR="006C068F">
          <w:rPr>
            <w:noProof/>
            <w:webHidden/>
          </w:rPr>
          <w:instrText xml:space="preserve"> PAGEREF _Toc459793682 \h </w:instrText>
        </w:r>
        <w:r w:rsidR="006C068F">
          <w:rPr>
            <w:noProof/>
            <w:webHidden/>
          </w:rPr>
        </w:r>
        <w:r w:rsidR="006C068F">
          <w:rPr>
            <w:noProof/>
            <w:webHidden/>
          </w:rPr>
          <w:fldChar w:fldCharType="separate"/>
        </w:r>
        <w:r w:rsidR="006C068F">
          <w:rPr>
            <w:noProof/>
            <w:webHidden/>
          </w:rPr>
          <w:t>35</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83" w:history="1">
        <w:r w:rsidR="006C068F" w:rsidRPr="0079419D">
          <w:rPr>
            <w:rStyle w:val="a9"/>
            <w:noProof/>
          </w:rPr>
          <w:t>4.3.</w:t>
        </w:r>
        <w:r w:rsidR="006C068F">
          <w:rPr>
            <w:rFonts w:asciiTheme="minorHAnsi" w:eastAsiaTheme="minorEastAsia" w:hAnsiTheme="minorHAnsi" w:cstheme="minorBidi"/>
            <w:noProof/>
            <w:szCs w:val="22"/>
          </w:rPr>
          <w:tab/>
        </w:r>
        <w:r w:rsidR="006C068F" w:rsidRPr="0079419D">
          <w:rPr>
            <w:rStyle w:val="a9"/>
            <w:rFonts w:hint="eastAsia"/>
            <w:noProof/>
          </w:rPr>
          <w:t>期事件许可验证</w:t>
        </w:r>
        <w:r w:rsidR="006C068F">
          <w:rPr>
            <w:noProof/>
            <w:webHidden/>
          </w:rPr>
          <w:tab/>
        </w:r>
        <w:r w:rsidR="006C068F">
          <w:rPr>
            <w:noProof/>
            <w:webHidden/>
          </w:rPr>
          <w:fldChar w:fldCharType="begin"/>
        </w:r>
        <w:r w:rsidR="006C068F">
          <w:rPr>
            <w:noProof/>
            <w:webHidden/>
          </w:rPr>
          <w:instrText xml:space="preserve"> PAGEREF _Toc459793683 \h </w:instrText>
        </w:r>
        <w:r w:rsidR="006C068F">
          <w:rPr>
            <w:noProof/>
            <w:webHidden/>
          </w:rPr>
        </w:r>
        <w:r w:rsidR="006C068F">
          <w:rPr>
            <w:noProof/>
            <w:webHidden/>
          </w:rPr>
          <w:fldChar w:fldCharType="separate"/>
        </w:r>
        <w:r w:rsidR="006C068F">
          <w:rPr>
            <w:noProof/>
            <w:webHidden/>
          </w:rPr>
          <w:t>35</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84" w:history="1">
        <w:r w:rsidR="006C068F" w:rsidRPr="0079419D">
          <w:rPr>
            <w:rStyle w:val="a9"/>
            <w:noProof/>
          </w:rPr>
          <w:t>4.4.</w:t>
        </w:r>
        <w:r w:rsidR="006C068F">
          <w:rPr>
            <w:rFonts w:asciiTheme="minorHAnsi" w:eastAsiaTheme="minorEastAsia" w:hAnsiTheme="minorHAnsi" w:cstheme="minorBidi"/>
            <w:noProof/>
            <w:szCs w:val="22"/>
          </w:rPr>
          <w:tab/>
        </w:r>
        <w:r w:rsidR="006C068F" w:rsidRPr="0079419D">
          <w:rPr>
            <w:rStyle w:val="a9"/>
            <w:rFonts w:hint="eastAsia"/>
            <w:noProof/>
          </w:rPr>
          <w:t>政策文件下载</w:t>
        </w:r>
        <w:r w:rsidR="006C068F">
          <w:rPr>
            <w:noProof/>
            <w:webHidden/>
          </w:rPr>
          <w:tab/>
        </w:r>
        <w:r w:rsidR="006C068F">
          <w:rPr>
            <w:noProof/>
            <w:webHidden/>
          </w:rPr>
          <w:fldChar w:fldCharType="begin"/>
        </w:r>
        <w:r w:rsidR="006C068F">
          <w:rPr>
            <w:noProof/>
            <w:webHidden/>
          </w:rPr>
          <w:instrText xml:space="preserve"> PAGEREF _Toc459793684 \h </w:instrText>
        </w:r>
        <w:r w:rsidR="006C068F">
          <w:rPr>
            <w:noProof/>
            <w:webHidden/>
          </w:rPr>
        </w:r>
        <w:r w:rsidR="006C068F">
          <w:rPr>
            <w:noProof/>
            <w:webHidden/>
          </w:rPr>
          <w:fldChar w:fldCharType="separate"/>
        </w:r>
        <w:r w:rsidR="006C068F">
          <w:rPr>
            <w:noProof/>
            <w:webHidden/>
          </w:rPr>
          <w:t>36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85" w:history="1">
        <w:r w:rsidR="006C068F" w:rsidRPr="0079419D">
          <w:rPr>
            <w:rStyle w:val="a9"/>
            <w:noProof/>
          </w:rPr>
          <w:t>4.4.1.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_Toc459793685 \h </w:instrText>
        </w:r>
        <w:r w:rsidR="006C068F">
          <w:rPr>
            <w:noProof/>
            <w:webHidden/>
          </w:rPr>
        </w:r>
        <w:r w:rsidR="006C068F">
          <w:rPr>
            <w:noProof/>
            <w:webHidden/>
          </w:rPr>
          <w:fldChar w:fldCharType="separate"/>
        </w:r>
        <w:r w:rsidR="006C068F">
          <w:rPr>
            <w:noProof/>
            <w:webHidden/>
          </w:rPr>
          <w:t>36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86" w:history="1">
        <w:r w:rsidR="006C068F" w:rsidRPr="0079419D">
          <w:rPr>
            <w:rStyle w:val="a9"/>
            <w:noProof/>
          </w:rPr>
          <w:t>4.4.2.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_Toc459793686 \h </w:instrText>
        </w:r>
        <w:r w:rsidR="006C068F">
          <w:rPr>
            <w:noProof/>
            <w:webHidden/>
          </w:rPr>
        </w:r>
        <w:r w:rsidR="006C068F">
          <w:rPr>
            <w:noProof/>
            <w:webHidden/>
          </w:rPr>
          <w:fldChar w:fldCharType="separate"/>
        </w:r>
        <w:r w:rsidR="006C068F">
          <w:rPr>
            <w:noProof/>
            <w:webHidden/>
          </w:rPr>
          <w:t>36</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87" w:history="1">
        <w:r w:rsidR="006C068F" w:rsidRPr="0079419D">
          <w:rPr>
            <w:rStyle w:val="a9"/>
            <w:noProof/>
          </w:rPr>
          <w:t>4.5.</w:t>
        </w:r>
        <w:r w:rsidR="006C068F">
          <w:rPr>
            <w:rFonts w:asciiTheme="minorHAnsi" w:eastAsiaTheme="minorEastAsia" w:hAnsiTheme="minorHAnsi" w:cstheme="minorBidi"/>
            <w:noProof/>
            <w:szCs w:val="22"/>
          </w:rPr>
          <w:tab/>
        </w:r>
        <w:r w:rsidR="006C068F" w:rsidRPr="0079419D">
          <w:rPr>
            <w:rStyle w:val="a9"/>
            <w:rFonts w:hint="eastAsia"/>
            <w:noProof/>
          </w:rPr>
          <w:t>销售数据上报</w:t>
        </w:r>
        <w:r w:rsidR="006C068F">
          <w:rPr>
            <w:noProof/>
            <w:webHidden/>
          </w:rPr>
          <w:tab/>
        </w:r>
        <w:r w:rsidR="006C068F">
          <w:rPr>
            <w:noProof/>
            <w:webHidden/>
          </w:rPr>
          <w:fldChar w:fldCharType="begin"/>
        </w:r>
        <w:r w:rsidR="006C068F">
          <w:rPr>
            <w:noProof/>
            <w:webHidden/>
          </w:rPr>
          <w:instrText xml:space="preserve"> PAGEREF _Toc459793687 \h </w:instrText>
        </w:r>
        <w:r w:rsidR="006C068F">
          <w:rPr>
            <w:noProof/>
            <w:webHidden/>
          </w:rPr>
        </w:r>
        <w:r w:rsidR="006C068F">
          <w:rPr>
            <w:noProof/>
            <w:webHidden/>
          </w:rPr>
          <w:fldChar w:fldCharType="separate"/>
        </w:r>
        <w:r w:rsidR="006C068F">
          <w:rPr>
            <w:noProof/>
            <w:webHidden/>
          </w:rPr>
          <w:t>37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88" w:history="1">
        <w:r w:rsidR="006C068F" w:rsidRPr="0079419D">
          <w:rPr>
            <w:rStyle w:val="a9"/>
            <w:noProof/>
          </w:rPr>
          <w:t>4.5.1.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_Toc459793688 \h </w:instrText>
        </w:r>
        <w:r w:rsidR="006C068F">
          <w:rPr>
            <w:noProof/>
            <w:webHidden/>
          </w:rPr>
        </w:r>
        <w:r w:rsidR="006C068F">
          <w:rPr>
            <w:noProof/>
            <w:webHidden/>
          </w:rPr>
          <w:fldChar w:fldCharType="separate"/>
        </w:r>
        <w:r w:rsidR="006C068F">
          <w:rPr>
            <w:noProof/>
            <w:webHidden/>
          </w:rPr>
          <w:t>37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89" w:history="1">
        <w:r w:rsidR="006C068F" w:rsidRPr="0079419D">
          <w:rPr>
            <w:rStyle w:val="a9"/>
            <w:noProof/>
          </w:rPr>
          <w:t>4.5.2.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_Toc459793689 \h </w:instrText>
        </w:r>
        <w:r w:rsidR="006C068F">
          <w:rPr>
            <w:noProof/>
            <w:webHidden/>
          </w:rPr>
        </w:r>
        <w:r w:rsidR="006C068F">
          <w:rPr>
            <w:noProof/>
            <w:webHidden/>
          </w:rPr>
          <w:fldChar w:fldCharType="separate"/>
        </w:r>
        <w:r w:rsidR="006C068F">
          <w:rPr>
            <w:noProof/>
            <w:webHidden/>
          </w:rPr>
          <w:t>37</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90" w:history="1">
        <w:r w:rsidR="006C068F" w:rsidRPr="0079419D">
          <w:rPr>
            <w:rStyle w:val="a9"/>
            <w:noProof/>
          </w:rPr>
          <w:t>4.6.</w:t>
        </w:r>
        <w:r w:rsidR="006C068F">
          <w:rPr>
            <w:rFonts w:asciiTheme="minorHAnsi" w:eastAsiaTheme="minorEastAsia" w:hAnsiTheme="minorHAnsi" w:cstheme="minorBidi"/>
            <w:noProof/>
            <w:szCs w:val="22"/>
          </w:rPr>
          <w:tab/>
        </w:r>
        <w:r w:rsidR="006C068F" w:rsidRPr="0079419D">
          <w:rPr>
            <w:rStyle w:val="a9"/>
            <w:rFonts w:hint="eastAsia"/>
            <w:noProof/>
          </w:rPr>
          <w:t>新期导入</w:t>
        </w:r>
        <w:r w:rsidR="006C068F">
          <w:rPr>
            <w:noProof/>
            <w:webHidden/>
          </w:rPr>
          <w:tab/>
        </w:r>
        <w:r w:rsidR="006C068F">
          <w:rPr>
            <w:noProof/>
            <w:webHidden/>
          </w:rPr>
          <w:fldChar w:fldCharType="begin"/>
        </w:r>
        <w:r w:rsidR="006C068F">
          <w:rPr>
            <w:noProof/>
            <w:webHidden/>
          </w:rPr>
          <w:instrText xml:space="preserve"> PAGEREF _Toc459793690 \h </w:instrText>
        </w:r>
        <w:r w:rsidR="006C068F">
          <w:rPr>
            <w:noProof/>
            <w:webHidden/>
          </w:rPr>
        </w:r>
        <w:r w:rsidR="006C068F">
          <w:rPr>
            <w:noProof/>
            <w:webHidden/>
          </w:rPr>
          <w:fldChar w:fldCharType="separate"/>
        </w:r>
        <w:r w:rsidR="006C068F">
          <w:rPr>
            <w:noProof/>
            <w:webHidden/>
          </w:rPr>
          <w:t>38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91" w:history="1">
        <w:r w:rsidR="006C068F" w:rsidRPr="0079419D">
          <w:rPr>
            <w:rStyle w:val="a9"/>
            <w:noProof/>
          </w:rPr>
          <w:t>4.6.1.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_Toc459793691 \h </w:instrText>
        </w:r>
        <w:r w:rsidR="006C068F">
          <w:rPr>
            <w:noProof/>
            <w:webHidden/>
          </w:rPr>
        </w:r>
        <w:r w:rsidR="006C068F">
          <w:rPr>
            <w:noProof/>
            <w:webHidden/>
          </w:rPr>
          <w:fldChar w:fldCharType="separate"/>
        </w:r>
        <w:r w:rsidR="006C068F">
          <w:rPr>
            <w:noProof/>
            <w:webHidden/>
          </w:rPr>
          <w:t>38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92" w:history="1">
        <w:r w:rsidR="006C068F" w:rsidRPr="0079419D">
          <w:rPr>
            <w:rStyle w:val="a9"/>
            <w:noProof/>
          </w:rPr>
          <w:t>4.6.2.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_Toc459793692 \h </w:instrText>
        </w:r>
        <w:r w:rsidR="006C068F">
          <w:rPr>
            <w:noProof/>
            <w:webHidden/>
          </w:rPr>
        </w:r>
        <w:r w:rsidR="006C068F">
          <w:rPr>
            <w:noProof/>
            <w:webHidden/>
          </w:rPr>
          <w:fldChar w:fldCharType="separate"/>
        </w:r>
        <w:r w:rsidR="006C068F">
          <w:rPr>
            <w:noProof/>
            <w:webHidden/>
          </w:rPr>
          <w:t>38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93" w:history="1">
        <w:r w:rsidR="006C068F" w:rsidRPr="0079419D">
          <w:rPr>
            <w:rStyle w:val="a9"/>
            <w:noProof/>
          </w:rPr>
          <w:t>4.7.</w:t>
        </w:r>
        <w:r w:rsidR="006C068F">
          <w:rPr>
            <w:rFonts w:asciiTheme="minorHAnsi" w:eastAsiaTheme="minorEastAsia" w:hAnsiTheme="minorHAnsi" w:cstheme="minorBidi"/>
            <w:noProof/>
            <w:szCs w:val="22"/>
          </w:rPr>
          <w:tab/>
        </w:r>
        <w:r w:rsidR="006C068F" w:rsidRPr="0079419D">
          <w:rPr>
            <w:rStyle w:val="a9"/>
            <w:rFonts w:hint="eastAsia"/>
            <w:noProof/>
          </w:rPr>
          <w:t>开期</w:t>
        </w:r>
        <w:r w:rsidR="006C068F">
          <w:rPr>
            <w:noProof/>
            <w:webHidden/>
          </w:rPr>
          <w:tab/>
        </w:r>
        <w:r w:rsidR="006C068F">
          <w:rPr>
            <w:noProof/>
            <w:webHidden/>
          </w:rPr>
          <w:fldChar w:fldCharType="begin"/>
        </w:r>
        <w:r w:rsidR="006C068F">
          <w:rPr>
            <w:noProof/>
            <w:webHidden/>
          </w:rPr>
          <w:instrText xml:space="preserve"> PAGEREF _Toc459793693 \h </w:instrText>
        </w:r>
        <w:r w:rsidR="006C068F">
          <w:rPr>
            <w:noProof/>
            <w:webHidden/>
          </w:rPr>
        </w:r>
        <w:r w:rsidR="006C068F">
          <w:rPr>
            <w:noProof/>
            <w:webHidden/>
          </w:rPr>
          <w:fldChar w:fldCharType="separate"/>
        </w:r>
        <w:r w:rsidR="006C068F">
          <w:rPr>
            <w:noProof/>
            <w:webHidden/>
          </w:rPr>
          <w:t>39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94" w:history="1">
        <w:r w:rsidR="006C068F" w:rsidRPr="0079419D">
          <w:rPr>
            <w:rStyle w:val="a9"/>
            <w:noProof/>
          </w:rPr>
          <w:t>4.7.1.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_Toc459793694 \h </w:instrText>
        </w:r>
        <w:r w:rsidR="006C068F">
          <w:rPr>
            <w:noProof/>
            <w:webHidden/>
          </w:rPr>
        </w:r>
        <w:r w:rsidR="006C068F">
          <w:rPr>
            <w:noProof/>
            <w:webHidden/>
          </w:rPr>
          <w:fldChar w:fldCharType="separate"/>
        </w:r>
        <w:r w:rsidR="006C068F">
          <w:rPr>
            <w:noProof/>
            <w:webHidden/>
          </w:rPr>
          <w:t>39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95" w:history="1">
        <w:r w:rsidR="006C068F" w:rsidRPr="0079419D">
          <w:rPr>
            <w:rStyle w:val="a9"/>
            <w:noProof/>
          </w:rPr>
          <w:t>4.7.2.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_Toc459793695 \h </w:instrText>
        </w:r>
        <w:r w:rsidR="006C068F">
          <w:rPr>
            <w:noProof/>
            <w:webHidden/>
          </w:rPr>
        </w:r>
        <w:r w:rsidR="006C068F">
          <w:rPr>
            <w:noProof/>
            <w:webHidden/>
          </w:rPr>
          <w:fldChar w:fldCharType="separate"/>
        </w:r>
        <w:r w:rsidR="006C068F">
          <w:rPr>
            <w:noProof/>
            <w:webHidden/>
          </w:rPr>
          <w:t>39</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96" w:history="1">
        <w:r w:rsidR="006C068F" w:rsidRPr="0079419D">
          <w:rPr>
            <w:rStyle w:val="a9"/>
            <w:noProof/>
          </w:rPr>
          <w:t>4.8.</w:t>
        </w:r>
        <w:r w:rsidR="006C068F">
          <w:rPr>
            <w:rFonts w:asciiTheme="minorHAnsi" w:eastAsiaTheme="minorEastAsia" w:hAnsiTheme="minorHAnsi" w:cstheme="minorBidi"/>
            <w:noProof/>
            <w:szCs w:val="22"/>
          </w:rPr>
          <w:tab/>
        </w:r>
        <w:r w:rsidR="006C068F" w:rsidRPr="0079419D">
          <w:rPr>
            <w:rStyle w:val="a9"/>
            <w:rFonts w:hint="eastAsia"/>
            <w:noProof/>
          </w:rPr>
          <w:t>期结、销售数据上报</w:t>
        </w:r>
        <w:r w:rsidR="006C068F">
          <w:rPr>
            <w:noProof/>
            <w:webHidden/>
          </w:rPr>
          <w:tab/>
        </w:r>
        <w:r w:rsidR="006C068F">
          <w:rPr>
            <w:noProof/>
            <w:webHidden/>
          </w:rPr>
          <w:fldChar w:fldCharType="begin"/>
        </w:r>
        <w:r w:rsidR="006C068F">
          <w:rPr>
            <w:noProof/>
            <w:webHidden/>
          </w:rPr>
          <w:instrText xml:space="preserve"> PAGEREF _Toc459793696 \h </w:instrText>
        </w:r>
        <w:r w:rsidR="006C068F">
          <w:rPr>
            <w:noProof/>
            <w:webHidden/>
          </w:rPr>
        </w:r>
        <w:r w:rsidR="006C068F">
          <w:rPr>
            <w:noProof/>
            <w:webHidden/>
          </w:rPr>
          <w:fldChar w:fldCharType="separate"/>
        </w:r>
        <w:r w:rsidR="006C068F">
          <w:rPr>
            <w:noProof/>
            <w:webHidden/>
          </w:rPr>
          <w:t>40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97" w:history="1">
        <w:r w:rsidR="006C068F" w:rsidRPr="0079419D">
          <w:rPr>
            <w:rStyle w:val="a9"/>
            <w:noProof/>
          </w:rPr>
          <w:t>4.8.1.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_Toc459793697 \h </w:instrText>
        </w:r>
        <w:r w:rsidR="006C068F">
          <w:rPr>
            <w:noProof/>
            <w:webHidden/>
          </w:rPr>
        </w:r>
        <w:r w:rsidR="006C068F">
          <w:rPr>
            <w:noProof/>
            <w:webHidden/>
          </w:rPr>
          <w:fldChar w:fldCharType="separate"/>
        </w:r>
        <w:r w:rsidR="006C068F">
          <w:rPr>
            <w:noProof/>
            <w:webHidden/>
          </w:rPr>
          <w:t>40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698" w:history="1">
        <w:r w:rsidR="006C068F" w:rsidRPr="0079419D">
          <w:rPr>
            <w:rStyle w:val="a9"/>
            <w:noProof/>
          </w:rPr>
          <w:t>4.8.2.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_Toc459793698 \h </w:instrText>
        </w:r>
        <w:r w:rsidR="006C068F">
          <w:rPr>
            <w:noProof/>
            <w:webHidden/>
          </w:rPr>
        </w:r>
        <w:r w:rsidR="006C068F">
          <w:rPr>
            <w:noProof/>
            <w:webHidden/>
          </w:rPr>
          <w:fldChar w:fldCharType="separate"/>
        </w:r>
        <w:r w:rsidR="006C068F">
          <w:rPr>
            <w:noProof/>
            <w:webHidden/>
          </w:rPr>
          <w:t>40</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699" w:history="1">
        <w:r w:rsidR="006C068F" w:rsidRPr="0079419D">
          <w:rPr>
            <w:rStyle w:val="a9"/>
            <w:noProof/>
          </w:rPr>
          <w:t>4.9.</w:t>
        </w:r>
        <w:r w:rsidR="006C068F">
          <w:rPr>
            <w:rFonts w:asciiTheme="minorHAnsi" w:eastAsiaTheme="minorEastAsia" w:hAnsiTheme="minorHAnsi" w:cstheme="minorBidi"/>
            <w:noProof/>
            <w:szCs w:val="22"/>
          </w:rPr>
          <w:tab/>
        </w:r>
        <w:r w:rsidR="006C068F" w:rsidRPr="0079419D">
          <w:rPr>
            <w:rStyle w:val="a9"/>
            <w:rFonts w:hint="eastAsia"/>
            <w:noProof/>
          </w:rPr>
          <w:t>下载开奖号码、中奖计算</w:t>
        </w:r>
        <w:r w:rsidR="006C068F">
          <w:rPr>
            <w:noProof/>
            <w:webHidden/>
          </w:rPr>
          <w:tab/>
        </w:r>
        <w:r w:rsidR="006C068F">
          <w:rPr>
            <w:noProof/>
            <w:webHidden/>
          </w:rPr>
          <w:fldChar w:fldCharType="begin"/>
        </w:r>
        <w:r w:rsidR="006C068F">
          <w:rPr>
            <w:noProof/>
            <w:webHidden/>
          </w:rPr>
          <w:instrText xml:space="preserve"> PAGEREF _Toc459793699 \h </w:instrText>
        </w:r>
        <w:r w:rsidR="006C068F">
          <w:rPr>
            <w:noProof/>
            <w:webHidden/>
          </w:rPr>
        </w:r>
        <w:r w:rsidR="006C068F">
          <w:rPr>
            <w:noProof/>
            <w:webHidden/>
          </w:rPr>
          <w:fldChar w:fldCharType="separate"/>
        </w:r>
        <w:r w:rsidR="006C068F">
          <w:rPr>
            <w:noProof/>
            <w:webHidden/>
          </w:rPr>
          <w:t>42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0" w:history="1">
        <w:r w:rsidR="006C068F" w:rsidRPr="0079419D">
          <w:rPr>
            <w:rStyle w:val="a9"/>
            <w:noProof/>
          </w:rPr>
          <w:t>4.9.1.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_Toc459793700 \h </w:instrText>
        </w:r>
        <w:r w:rsidR="006C068F">
          <w:rPr>
            <w:noProof/>
            <w:webHidden/>
          </w:rPr>
        </w:r>
        <w:r w:rsidR="006C068F">
          <w:rPr>
            <w:noProof/>
            <w:webHidden/>
          </w:rPr>
          <w:fldChar w:fldCharType="separate"/>
        </w:r>
        <w:r w:rsidR="006C068F">
          <w:rPr>
            <w:noProof/>
            <w:webHidden/>
          </w:rPr>
          <w:t>42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1" w:history="1">
        <w:r w:rsidR="006C068F" w:rsidRPr="0079419D">
          <w:rPr>
            <w:rStyle w:val="a9"/>
            <w:noProof/>
          </w:rPr>
          <w:t>4.9.2.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_Toc459793701 \h </w:instrText>
        </w:r>
        <w:r w:rsidR="006C068F">
          <w:rPr>
            <w:noProof/>
            <w:webHidden/>
          </w:rPr>
        </w:r>
        <w:r w:rsidR="006C068F">
          <w:rPr>
            <w:noProof/>
            <w:webHidden/>
          </w:rPr>
          <w:fldChar w:fldCharType="separate"/>
        </w:r>
        <w:r w:rsidR="006C068F">
          <w:rPr>
            <w:noProof/>
            <w:webHidden/>
          </w:rPr>
          <w:t>42</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02" w:history="1">
        <w:r w:rsidR="006C068F" w:rsidRPr="0079419D">
          <w:rPr>
            <w:rStyle w:val="a9"/>
            <w:noProof/>
          </w:rPr>
          <w:t>4.10.</w:t>
        </w:r>
        <w:r w:rsidR="006C068F">
          <w:rPr>
            <w:rFonts w:asciiTheme="minorHAnsi" w:eastAsiaTheme="minorEastAsia" w:hAnsiTheme="minorHAnsi" w:cstheme="minorBidi"/>
            <w:noProof/>
            <w:szCs w:val="22"/>
          </w:rPr>
          <w:tab/>
        </w:r>
        <w:r w:rsidR="006C068F" w:rsidRPr="0079419D">
          <w:rPr>
            <w:rStyle w:val="a9"/>
            <w:rFonts w:hint="eastAsia"/>
            <w:noProof/>
          </w:rPr>
          <w:t>下载开奖公告、导入中奖数据</w:t>
        </w:r>
        <w:r w:rsidR="006C068F">
          <w:rPr>
            <w:noProof/>
            <w:webHidden/>
          </w:rPr>
          <w:tab/>
        </w:r>
        <w:r w:rsidR="006C068F">
          <w:rPr>
            <w:noProof/>
            <w:webHidden/>
          </w:rPr>
          <w:fldChar w:fldCharType="begin"/>
        </w:r>
        <w:r w:rsidR="006C068F">
          <w:rPr>
            <w:noProof/>
            <w:webHidden/>
          </w:rPr>
          <w:instrText xml:space="preserve"> PAGEREF _Toc459793702 \h </w:instrText>
        </w:r>
        <w:r w:rsidR="006C068F">
          <w:rPr>
            <w:noProof/>
            <w:webHidden/>
          </w:rPr>
        </w:r>
        <w:r w:rsidR="006C068F">
          <w:rPr>
            <w:noProof/>
            <w:webHidden/>
          </w:rPr>
          <w:fldChar w:fldCharType="separate"/>
        </w:r>
        <w:r w:rsidR="006C068F">
          <w:rPr>
            <w:noProof/>
            <w:webHidden/>
          </w:rPr>
          <w:t>44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3" w:history="1">
        <w:r w:rsidR="006C068F" w:rsidRPr="0079419D">
          <w:rPr>
            <w:rStyle w:val="a9"/>
            <w:noProof/>
          </w:rPr>
          <w:t>4.10.1.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_Toc459793703 \h </w:instrText>
        </w:r>
        <w:r w:rsidR="006C068F">
          <w:rPr>
            <w:noProof/>
            <w:webHidden/>
          </w:rPr>
        </w:r>
        <w:r w:rsidR="006C068F">
          <w:rPr>
            <w:noProof/>
            <w:webHidden/>
          </w:rPr>
          <w:fldChar w:fldCharType="separate"/>
        </w:r>
        <w:r w:rsidR="006C068F">
          <w:rPr>
            <w:noProof/>
            <w:webHidden/>
          </w:rPr>
          <w:t>44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4" w:history="1">
        <w:r w:rsidR="006C068F" w:rsidRPr="0079419D">
          <w:rPr>
            <w:rStyle w:val="a9"/>
            <w:noProof/>
          </w:rPr>
          <w:t>4.10.2.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_Toc459793704 \h </w:instrText>
        </w:r>
        <w:r w:rsidR="006C068F">
          <w:rPr>
            <w:noProof/>
            <w:webHidden/>
          </w:rPr>
        </w:r>
        <w:r w:rsidR="006C068F">
          <w:rPr>
            <w:noProof/>
            <w:webHidden/>
          </w:rPr>
          <w:fldChar w:fldCharType="separate"/>
        </w:r>
        <w:r w:rsidR="006C068F">
          <w:rPr>
            <w:noProof/>
            <w:webHidden/>
          </w:rPr>
          <w:t>44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05" w:history="1">
        <w:r w:rsidR="006C068F" w:rsidRPr="0079419D">
          <w:rPr>
            <w:rStyle w:val="a9"/>
            <w:noProof/>
          </w:rPr>
          <w:t>4.11.</w:t>
        </w:r>
        <w:r w:rsidR="006C068F">
          <w:rPr>
            <w:rFonts w:asciiTheme="minorHAnsi" w:eastAsiaTheme="minorEastAsia" w:hAnsiTheme="minorHAnsi" w:cstheme="minorBidi"/>
            <w:noProof/>
            <w:szCs w:val="22"/>
          </w:rPr>
          <w:tab/>
        </w:r>
        <w:r w:rsidR="006C068F" w:rsidRPr="0079419D">
          <w:rPr>
            <w:rStyle w:val="a9"/>
            <w:rFonts w:hint="eastAsia"/>
            <w:noProof/>
          </w:rPr>
          <w:t>加载禁销信息</w:t>
        </w:r>
        <w:r w:rsidR="006C068F">
          <w:rPr>
            <w:noProof/>
            <w:webHidden/>
          </w:rPr>
          <w:tab/>
        </w:r>
        <w:r w:rsidR="006C068F">
          <w:rPr>
            <w:noProof/>
            <w:webHidden/>
          </w:rPr>
          <w:fldChar w:fldCharType="begin"/>
        </w:r>
        <w:r w:rsidR="006C068F">
          <w:rPr>
            <w:noProof/>
            <w:webHidden/>
          </w:rPr>
          <w:instrText xml:space="preserve"> PAGEREF _Toc459793705 \h </w:instrText>
        </w:r>
        <w:r w:rsidR="006C068F">
          <w:rPr>
            <w:noProof/>
            <w:webHidden/>
          </w:rPr>
        </w:r>
        <w:r w:rsidR="006C068F">
          <w:rPr>
            <w:noProof/>
            <w:webHidden/>
          </w:rPr>
          <w:fldChar w:fldCharType="separate"/>
        </w:r>
        <w:r w:rsidR="006C068F">
          <w:rPr>
            <w:noProof/>
            <w:webHidden/>
          </w:rPr>
          <w:t>46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6" w:history="1">
        <w:r w:rsidR="006C068F" w:rsidRPr="0079419D">
          <w:rPr>
            <w:rStyle w:val="a9"/>
            <w:noProof/>
          </w:rPr>
          <w:t>4.11.1.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_Toc459793706 \h </w:instrText>
        </w:r>
        <w:r w:rsidR="006C068F">
          <w:rPr>
            <w:noProof/>
            <w:webHidden/>
          </w:rPr>
        </w:r>
        <w:r w:rsidR="006C068F">
          <w:rPr>
            <w:noProof/>
            <w:webHidden/>
          </w:rPr>
          <w:fldChar w:fldCharType="separate"/>
        </w:r>
        <w:r w:rsidR="006C068F">
          <w:rPr>
            <w:noProof/>
            <w:webHidden/>
          </w:rPr>
          <w:t>46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7" w:history="1">
        <w:r w:rsidR="006C068F" w:rsidRPr="0079419D">
          <w:rPr>
            <w:rStyle w:val="a9"/>
            <w:noProof/>
          </w:rPr>
          <w:t>4.11.2.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_Toc459793707 \h </w:instrText>
        </w:r>
        <w:r w:rsidR="006C068F">
          <w:rPr>
            <w:noProof/>
            <w:webHidden/>
          </w:rPr>
        </w:r>
        <w:r w:rsidR="006C068F">
          <w:rPr>
            <w:noProof/>
            <w:webHidden/>
          </w:rPr>
          <w:fldChar w:fldCharType="separate"/>
        </w:r>
        <w:r w:rsidR="006C068F">
          <w:rPr>
            <w:noProof/>
            <w:webHidden/>
          </w:rPr>
          <w:t>46</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08" w:history="1">
        <w:r w:rsidR="006C068F" w:rsidRPr="0079419D">
          <w:rPr>
            <w:rStyle w:val="a9"/>
            <w:noProof/>
          </w:rPr>
          <w:t>4.12.</w:t>
        </w:r>
        <w:r w:rsidR="006C068F">
          <w:rPr>
            <w:rFonts w:asciiTheme="minorHAnsi" w:eastAsiaTheme="minorEastAsia" w:hAnsiTheme="minorHAnsi" w:cstheme="minorBidi"/>
            <w:noProof/>
            <w:szCs w:val="22"/>
          </w:rPr>
          <w:tab/>
        </w:r>
        <w:r w:rsidR="006C068F" w:rsidRPr="0079419D">
          <w:rPr>
            <w:rStyle w:val="a9"/>
            <w:rFonts w:hint="eastAsia"/>
            <w:noProof/>
          </w:rPr>
          <w:t>删除无效禁销信息</w:t>
        </w:r>
        <w:r w:rsidR="006C068F">
          <w:rPr>
            <w:noProof/>
            <w:webHidden/>
          </w:rPr>
          <w:tab/>
        </w:r>
        <w:r w:rsidR="006C068F">
          <w:rPr>
            <w:noProof/>
            <w:webHidden/>
          </w:rPr>
          <w:fldChar w:fldCharType="begin"/>
        </w:r>
        <w:r w:rsidR="006C068F">
          <w:rPr>
            <w:noProof/>
            <w:webHidden/>
          </w:rPr>
          <w:instrText xml:space="preserve"> PAGEREF _Toc459793708 \h </w:instrText>
        </w:r>
        <w:r w:rsidR="006C068F">
          <w:rPr>
            <w:noProof/>
            <w:webHidden/>
          </w:rPr>
        </w:r>
        <w:r w:rsidR="006C068F">
          <w:rPr>
            <w:noProof/>
            <w:webHidden/>
          </w:rPr>
          <w:fldChar w:fldCharType="separate"/>
        </w:r>
        <w:r w:rsidR="006C068F">
          <w:rPr>
            <w:noProof/>
            <w:webHidden/>
          </w:rPr>
          <w:t>47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09" w:history="1">
        <w:r w:rsidR="006C068F" w:rsidRPr="0079419D">
          <w:rPr>
            <w:rStyle w:val="a9"/>
            <w:noProof/>
          </w:rPr>
          <w:t>4.12.1.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_Toc459793709 \h </w:instrText>
        </w:r>
        <w:r w:rsidR="006C068F">
          <w:rPr>
            <w:noProof/>
            <w:webHidden/>
          </w:rPr>
        </w:r>
        <w:r w:rsidR="006C068F">
          <w:rPr>
            <w:noProof/>
            <w:webHidden/>
          </w:rPr>
          <w:fldChar w:fldCharType="separate"/>
        </w:r>
        <w:r w:rsidR="006C068F">
          <w:rPr>
            <w:noProof/>
            <w:webHidden/>
          </w:rPr>
          <w:t>47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10" w:history="1">
        <w:r w:rsidR="006C068F" w:rsidRPr="0079419D">
          <w:rPr>
            <w:rStyle w:val="a9"/>
            <w:noProof/>
          </w:rPr>
          <w:t>4.12.2.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_Toc459793710 \h </w:instrText>
        </w:r>
        <w:r w:rsidR="006C068F">
          <w:rPr>
            <w:noProof/>
            <w:webHidden/>
          </w:rPr>
        </w:r>
        <w:r w:rsidR="006C068F">
          <w:rPr>
            <w:noProof/>
            <w:webHidden/>
          </w:rPr>
          <w:fldChar w:fldCharType="separate"/>
        </w:r>
        <w:r w:rsidR="006C068F">
          <w:rPr>
            <w:noProof/>
            <w:webHidden/>
          </w:rPr>
          <w:t>47</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711" w:history="1">
        <w:r w:rsidR="006C068F" w:rsidRPr="0079419D">
          <w:rPr>
            <w:rStyle w:val="a9"/>
            <w:noProof/>
          </w:rPr>
          <w:t>5.</w:t>
        </w:r>
        <w:r w:rsidR="006C068F">
          <w:rPr>
            <w:rFonts w:asciiTheme="minorHAnsi" w:eastAsiaTheme="minorEastAsia" w:hAnsiTheme="minorHAnsi" w:cstheme="minorBidi"/>
            <w:noProof/>
            <w:szCs w:val="22"/>
          </w:rPr>
          <w:tab/>
        </w:r>
        <w:r w:rsidR="006C068F" w:rsidRPr="0079419D">
          <w:rPr>
            <w:rStyle w:val="a9"/>
            <w:rFonts w:hint="eastAsia"/>
            <w:noProof/>
          </w:rPr>
          <w:t>交易系统</w:t>
        </w:r>
        <w:r w:rsidR="006C068F" w:rsidRPr="0079419D">
          <w:rPr>
            <w:rStyle w:val="a9"/>
            <w:noProof/>
          </w:rPr>
          <w:t>/CRM</w:t>
        </w:r>
        <w:r w:rsidR="006C068F" w:rsidRPr="0079419D">
          <w:rPr>
            <w:rStyle w:val="a9"/>
            <w:rFonts w:hint="eastAsia"/>
            <w:noProof/>
          </w:rPr>
          <w:t>和管理系统接口实现概述</w:t>
        </w:r>
        <w:r w:rsidR="006C068F">
          <w:rPr>
            <w:noProof/>
            <w:webHidden/>
          </w:rPr>
          <w:tab/>
        </w:r>
        <w:r w:rsidR="006C068F">
          <w:rPr>
            <w:noProof/>
            <w:webHidden/>
          </w:rPr>
          <w:fldChar w:fldCharType="begin"/>
        </w:r>
        <w:r w:rsidR="006C068F">
          <w:rPr>
            <w:noProof/>
            <w:webHidden/>
          </w:rPr>
          <w:instrText xml:space="preserve"> PAGEREF _Toc459793711 \h </w:instrText>
        </w:r>
        <w:r w:rsidR="006C068F">
          <w:rPr>
            <w:noProof/>
            <w:webHidden/>
          </w:rPr>
        </w:r>
        <w:r w:rsidR="006C068F">
          <w:rPr>
            <w:noProof/>
            <w:webHidden/>
          </w:rPr>
          <w:fldChar w:fldCharType="separate"/>
        </w:r>
        <w:r w:rsidR="006C068F">
          <w:rPr>
            <w:noProof/>
            <w:webHidden/>
          </w:rPr>
          <w:t>48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12" w:history="1">
        <w:r w:rsidR="006C068F" w:rsidRPr="0079419D">
          <w:rPr>
            <w:rStyle w:val="a9"/>
            <w:noProof/>
          </w:rPr>
          <w:t>5.1.</w:t>
        </w:r>
        <w:r w:rsidR="006C068F">
          <w:rPr>
            <w:rFonts w:asciiTheme="minorHAnsi" w:eastAsiaTheme="minorEastAsia" w:hAnsiTheme="minorHAnsi" w:cstheme="minorBidi"/>
            <w:noProof/>
            <w:szCs w:val="22"/>
          </w:rPr>
          <w:tab/>
        </w:r>
        <w:r w:rsidR="006C068F" w:rsidRPr="0079419D">
          <w:rPr>
            <w:rStyle w:val="a9"/>
            <w:rFonts w:hint="eastAsia"/>
            <w:noProof/>
          </w:rPr>
          <w:t>数据上报</w:t>
        </w:r>
        <w:r w:rsidR="006C068F">
          <w:rPr>
            <w:noProof/>
            <w:webHidden/>
          </w:rPr>
          <w:tab/>
        </w:r>
        <w:r w:rsidR="006C068F">
          <w:rPr>
            <w:noProof/>
            <w:webHidden/>
          </w:rPr>
          <w:fldChar w:fldCharType="begin"/>
        </w:r>
        <w:r w:rsidR="006C068F">
          <w:rPr>
            <w:noProof/>
            <w:webHidden/>
          </w:rPr>
          <w:instrText xml:space="preserve"> PAGEREF _Toc459793712 \h </w:instrText>
        </w:r>
        <w:r w:rsidR="006C068F">
          <w:rPr>
            <w:noProof/>
            <w:webHidden/>
          </w:rPr>
        </w:r>
        <w:r w:rsidR="006C068F">
          <w:rPr>
            <w:noProof/>
            <w:webHidden/>
          </w:rPr>
          <w:fldChar w:fldCharType="separate"/>
        </w:r>
        <w:r w:rsidR="006C068F">
          <w:rPr>
            <w:noProof/>
            <w:webHidden/>
          </w:rPr>
          <w:t>48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13" w:history="1">
        <w:r w:rsidR="006C068F" w:rsidRPr="0079419D">
          <w:rPr>
            <w:rStyle w:val="a9"/>
            <w:noProof/>
          </w:rPr>
          <w:t>5.1.1.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_Toc459793713 \h </w:instrText>
        </w:r>
        <w:r w:rsidR="006C068F">
          <w:rPr>
            <w:noProof/>
            <w:webHidden/>
          </w:rPr>
        </w:r>
        <w:r w:rsidR="006C068F">
          <w:rPr>
            <w:noProof/>
            <w:webHidden/>
          </w:rPr>
          <w:fldChar w:fldCharType="separate"/>
        </w:r>
        <w:r w:rsidR="006C068F">
          <w:rPr>
            <w:noProof/>
            <w:webHidden/>
          </w:rPr>
          <w:t>49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14" w:history="1">
        <w:r w:rsidR="006C068F" w:rsidRPr="0079419D">
          <w:rPr>
            <w:rStyle w:val="a9"/>
            <w:noProof/>
          </w:rPr>
          <w:t>5.1.2.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_Toc459793714 \h </w:instrText>
        </w:r>
        <w:r w:rsidR="006C068F">
          <w:rPr>
            <w:noProof/>
            <w:webHidden/>
          </w:rPr>
        </w:r>
        <w:r w:rsidR="006C068F">
          <w:rPr>
            <w:noProof/>
            <w:webHidden/>
          </w:rPr>
          <w:fldChar w:fldCharType="separate"/>
        </w:r>
        <w:r w:rsidR="006C068F">
          <w:rPr>
            <w:noProof/>
            <w:webHidden/>
          </w:rPr>
          <w:t>49</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15" w:history="1">
        <w:r w:rsidR="006C068F" w:rsidRPr="0079419D">
          <w:rPr>
            <w:rStyle w:val="a9"/>
            <w:noProof/>
          </w:rPr>
          <w:t>5.2.</w:t>
        </w:r>
        <w:r w:rsidR="006C068F">
          <w:rPr>
            <w:rFonts w:asciiTheme="minorHAnsi" w:eastAsiaTheme="minorEastAsia" w:hAnsiTheme="minorHAnsi" w:cstheme="minorBidi"/>
            <w:noProof/>
            <w:szCs w:val="22"/>
          </w:rPr>
          <w:tab/>
        </w:r>
        <w:r w:rsidR="006C068F" w:rsidRPr="0079419D">
          <w:rPr>
            <w:rStyle w:val="a9"/>
            <w:rFonts w:hint="eastAsia"/>
            <w:noProof/>
          </w:rPr>
          <w:t>投注</w:t>
        </w:r>
        <w:r w:rsidR="006C068F">
          <w:rPr>
            <w:noProof/>
            <w:webHidden/>
          </w:rPr>
          <w:tab/>
        </w:r>
        <w:r w:rsidR="006C068F">
          <w:rPr>
            <w:noProof/>
            <w:webHidden/>
          </w:rPr>
          <w:fldChar w:fldCharType="begin"/>
        </w:r>
        <w:r w:rsidR="006C068F">
          <w:rPr>
            <w:noProof/>
            <w:webHidden/>
          </w:rPr>
          <w:instrText xml:space="preserve"> PAGEREF _Toc459793715 \h </w:instrText>
        </w:r>
        <w:r w:rsidR="006C068F">
          <w:rPr>
            <w:noProof/>
            <w:webHidden/>
          </w:rPr>
        </w:r>
        <w:r w:rsidR="006C068F">
          <w:rPr>
            <w:noProof/>
            <w:webHidden/>
          </w:rPr>
          <w:fldChar w:fldCharType="separate"/>
        </w:r>
        <w:r w:rsidR="006C068F">
          <w:rPr>
            <w:noProof/>
            <w:webHidden/>
          </w:rPr>
          <w:t>50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16" w:history="1">
        <w:r w:rsidR="006C068F" w:rsidRPr="0079419D">
          <w:rPr>
            <w:rStyle w:val="a9"/>
            <w:noProof/>
          </w:rPr>
          <w:t>5.2.1.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_Toc459793716 \h </w:instrText>
        </w:r>
        <w:r w:rsidR="006C068F">
          <w:rPr>
            <w:noProof/>
            <w:webHidden/>
          </w:rPr>
        </w:r>
        <w:r w:rsidR="006C068F">
          <w:rPr>
            <w:noProof/>
            <w:webHidden/>
          </w:rPr>
          <w:fldChar w:fldCharType="separate"/>
        </w:r>
        <w:r w:rsidR="006C068F">
          <w:rPr>
            <w:noProof/>
            <w:webHidden/>
          </w:rPr>
          <w:t>50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17" w:history="1">
        <w:r w:rsidR="006C068F" w:rsidRPr="0079419D">
          <w:rPr>
            <w:rStyle w:val="a9"/>
            <w:noProof/>
          </w:rPr>
          <w:t>5.2.2.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_Toc459793717 \h </w:instrText>
        </w:r>
        <w:r w:rsidR="006C068F">
          <w:rPr>
            <w:noProof/>
            <w:webHidden/>
          </w:rPr>
        </w:r>
        <w:r w:rsidR="006C068F">
          <w:rPr>
            <w:noProof/>
            <w:webHidden/>
          </w:rPr>
          <w:fldChar w:fldCharType="separate"/>
        </w:r>
        <w:r w:rsidR="006C068F">
          <w:rPr>
            <w:noProof/>
            <w:webHidden/>
          </w:rPr>
          <w:t>50</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18" w:history="1">
        <w:r w:rsidR="006C068F" w:rsidRPr="0079419D">
          <w:rPr>
            <w:rStyle w:val="a9"/>
            <w:noProof/>
          </w:rPr>
          <w:t>5.3.</w:t>
        </w:r>
        <w:r w:rsidR="006C068F">
          <w:rPr>
            <w:rFonts w:asciiTheme="minorHAnsi" w:eastAsiaTheme="minorEastAsia" w:hAnsiTheme="minorHAnsi" w:cstheme="minorBidi"/>
            <w:noProof/>
            <w:szCs w:val="22"/>
          </w:rPr>
          <w:tab/>
        </w:r>
        <w:r w:rsidR="006C068F" w:rsidRPr="0079419D">
          <w:rPr>
            <w:rStyle w:val="a9"/>
            <w:rFonts w:hint="eastAsia"/>
            <w:noProof/>
          </w:rPr>
          <w:t>投注结果查询</w:t>
        </w:r>
        <w:r w:rsidR="006C068F">
          <w:rPr>
            <w:noProof/>
            <w:webHidden/>
          </w:rPr>
          <w:tab/>
        </w:r>
        <w:r w:rsidR="006C068F">
          <w:rPr>
            <w:noProof/>
            <w:webHidden/>
          </w:rPr>
          <w:fldChar w:fldCharType="begin"/>
        </w:r>
        <w:r w:rsidR="006C068F">
          <w:rPr>
            <w:noProof/>
            <w:webHidden/>
          </w:rPr>
          <w:instrText xml:space="preserve"> PAGEREF _Toc459793718 \h </w:instrText>
        </w:r>
        <w:r w:rsidR="006C068F">
          <w:rPr>
            <w:noProof/>
            <w:webHidden/>
          </w:rPr>
        </w:r>
        <w:r w:rsidR="006C068F">
          <w:rPr>
            <w:noProof/>
            <w:webHidden/>
          </w:rPr>
          <w:fldChar w:fldCharType="separate"/>
        </w:r>
        <w:r w:rsidR="006C068F">
          <w:rPr>
            <w:noProof/>
            <w:webHidden/>
          </w:rPr>
          <w:t>52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19" w:history="1">
        <w:r w:rsidR="006C068F" w:rsidRPr="0079419D">
          <w:rPr>
            <w:rStyle w:val="a9"/>
            <w:noProof/>
          </w:rPr>
          <w:t>5.3.1.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_Toc459793719 \h </w:instrText>
        </w:r>
        <w:r w:rsidR="006C068F">
          <w:rPr>
            <w:noProof/>
            <w:webHidden/>
          </w:rPr>
        </w:r>
        <w:r w:rsidR="006C068F">
          <w:rPr>
            <w:noProof/>
            <w:webHidden/>
          </w:rPr>
          <w:fldChar w:fldCharType="separate"/>
        </w:r>
        <w:r w:rsidR="006C068F">
          <w:rPr>
            <w:noProof/>
            <w:webHidden/>
          </w:rPr>
          <w:t>52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0" w:history="1">
        <w:r w:rsidR="006C068F" w:rsidRPr="0079419D">
          <w:rPr>
            <w:rStyle w:val="a9"/>
            <w:noProof/>
          </w:rPr>
          <w:t>5.3.2.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_Toc459793720 \h </w:instrText>
        </w:r>
        <w:r w:rsidR="006C068F">
          <w:rPr>
            <w:noProof/>
            <w:webHidden/>
          </w:rPr>
        </w:r>
        <w:r w:rsidR="006C068F">
          <w:rPr>
            <w:noProof/>
            <w:webHidden/>
          </w:rPr>
          <w:fldChar w:fldCharType="separate"/>
        </w:r>
        <w:r w:rsidR="006C068F">
          <w:rPr>
            <w:noProof/>
            <w:webHidden/>
          </w:rPr>
          <w:t>52</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21" w:history="1">
        <w:r w:rsidR="006C068F" w:rsidRPr="0079419D">
          <w:rPr>
            <w:rStyle w:val="a9"/>
            <w:noProof/>
          </w:rPr>
          <w:t>5.4.</w:t>
        </w:r>
        <w:r w:rsidR="006C068F">
          <w:rPr>
            <w:rFonts w:asciiTheme="minorHAnsi" w:eastAsiaTheme="minorEastAsia" w:hAnsiTheme="minorHAnsi" w:cstheme="minorBidi"/>
            <w:noProof/>
            <w:szCs w:val="22"/>
          </w:rPr>
          <w:tab/>
        </w:r>
        <w:r w:rsidR="006C068F" w:rsidRPr="0079419D">
          <w:rPr>
            <w:rStyle w:val="a9"/>
            <w:rFonts w:hint="eastAsia"/>
            <w:noProof/>
          </w:rPr>
          <w:t>兑奖</w:t>
        </w:r>
        <w:r w:rsidR="006C068F">
          <w:rPr>
            <w:noProof/>
            <w:webHidden/>
          </w:rPr>
          <w:tab/>
        </w:r>
        <w:r w:rsidR="006C068F">
          <w:rPr>
            <w:noProof/>
            <w:webHidden/>
          </w:rPr>
          <w:fldChar w:fldCharType="begin"/>
        </w:r>
        <w:r w:rsidR="006C068F">
          <w:rPr>
            <w:noProof/>
            <w:webHidden/>
          </w:rPr>
          <w:instrText xml:space="preserve"> PAGEREF _Toc459793721 \h </w:instrText>
        </w:r>
        <w:r w:rsidR="006C068F">
          <w:rPr>
            <w:noProof/>
            <w:webHidden/>
          </w:rPr>
        </w:r>
        <w:r w:rsidR="006C068F">
          <w:rPr>
            <w:noProof/>
            <w:webHidden/>
          </w:rPr>
          <w:fldChar w:fldCharType="separate"/>
        </w:r>
        <w:r w:rsidR="006C068F">
          <w:rPr>
            <w:noProof/>
            <w:webHidden/>
          </w:rPr>
          <w:t>53</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2" w:history="1">
        <w:r w:rsidR="006C068F" w:rsidRPr="0079419D">
          <w:rPr>
            <w:rStyle w:val="a9"/>
            <w:noProof/>
          </w:rPr>
          <w:t>5.4.1.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_Toc459793722 \h </w:instrText>
        </w:r>
        <w:r w:rsidR="006C068F">
          <w:rPr>
            <w:noProof/>
            <w:webHidden/>
          </w:rPr>
        </w:r>
        <w:r w:rsidR="006C068F">
          <w:rPr>
            <w:noProof/>
            <w:webHidden/>
          </w:rPr>
          <w:fldChar w:fldCharType="separate"/>
        </w:r>
        <w:r w:rsidR="006C068F">
          <w:rPr>
            <w:noProof/>
            <w:webHidden/>
          </w:rPr>
          <w:t>53</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3" w:history="1">
        <w:r w:rsidR="006C068F" w:rsidRPr="0079419D">
          <w:rPr>
            <w:rStyle w:val="a9"/>
            <w:noProof/>
          </w:rPr>
          <w:t>5.4.2.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_Toc459793723 \h </w:instrText>
        </w:r>
        <w:r w:rsidR="006C068F">
          <w:rPr>
            <w:noProof/>
            <w:webHidden/>
          </w:rPr>
        </w:r>
        <w:r w:rsidR="006C068F">
          <w:rPr>
            <w:noProof/>
            <w:webHidden/>
          </w:rPr>
          <w:fldChar w:fldCharType="separate"/>
        </w:r>
        <w:r w:rsidR="006C068F">
          <w:rPr>
            <w:noProof/>
            <w:webHidden/>
          </w:rPr>
          <w:t>53</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24" w:history="1">
        <w:r w:rsidR="006C068F" w:rsidRPr="0079419D">
          <w:rPr>
            <w:rStyle w:val="a9"/>
            <w:noProof/>
          </w:rPr>
          <w:t>5.5.</w:t>
        </w:r>
        <w:r w:rsidR="006C068F">
          <w:rPr>
            <w:rFonts w:asciiTheme="minorHAnsi" w:eastAsiaTheme="minorEastAsia" w:hAnsiTheme="minorHAnsi" w:cstheme="minorBidi"/>
            <w:noProof/>
            <w:szCs w:val="22"/>
          </w:rPr>
          <w:tab/>
        </w:r>
        <w:r w:rsidR="006C068F" w:rsidRPr="0079419D">
          <w:rPr>
            <w:rStyle w:val="a9"/>
            <w:rFonts w:hint="eastAsia"/>
            <w:noProof/>
          </w:rPr>
          <w:t>期信息查询</w:t>
        </w:r>
        <w:r w:rsidR="006C068F">
          <w:rPr>
            <w:noProof/>
            <w:webHidden/>
          </w:rPr>
          <w:tab/>
        </w:r>
        <w:r w:rsidR="006C068F">
          <w:rPr>
            <w:noProof/>
            <w:webHidden/>
          </w:rPr>
          <w:fldChar w:fldCharType="begin"/>
        </w:r>
        <w:r w:rsidR="006C068F">
          <w:rPr>
            <w:noProof/>
            <w:webHidden/>
          </w:rPr>
          <w:instrText xml:space="preserve"> PAGEREF _Toc459793724 \h </w:instrText>
        </w:r>
        <w:r w:rsidR="006C068F">
          <w:rPr>
            <w:noProof/>
            <w:webHidden/>
          </w:rPr>
        </w:r>
        <w:r w:rsidR="006C068F">
          <w:rPr>
            <w:noProof/>
            <w:webHidden/>
          </w:rPr>
          <w:fldChar w:fldCharType="separate"/>
        </w:r>
        <w:r w:rsidR="006C068F">
          <w:rPr>
            <w:noProof/>
            <w:webHidden/>
          </w:rPr>
          <w:t>54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5" w:history="1">
        <w:r w:rsidR="006C068F" w:rsidRPr="0079419D">
          <w:rPr>
            <w:rStyle w:val="a9"/>
            <w:noProof/>
          </w:rPr>
          <w:t>5.5.1.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_Toc459793725 \h </w:instrText>
        </w:r>
        <w:r w:rsidR="006C068F">
          <w:rPr>
            <w:noProof/>
            <w:webHidden/>
          </w:rPr>
        </w:r>
        <w:r w:rsidR="006C068F">
          <w:rPr>
            <w:noProof/>
            <w:webHidden/>
          </w:rPr>
          <w:fldChar w:fldCharType="separate"/>
        </w:r>
        <w:r w:rsidR="006C068F">
          <w:rPr>
            <w:noProof/>
            <w:webHidden/>
          </w:rPr>
          <w:t>54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6" w:history="1">
        <w:r w:rsidR="006C068F" w:rsidRPr="0079419D">
          <w:rPr>
            <w:rStyle w:val="a9"/>
            <w:noProof/>
          </w:rPr>
          <w:t>5.5.2.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_Toc459793726 \h </w:instrText>
        </w:r>
        <w:r w:rsidR="006C068F">
          <w:rPr>
            <w:noProof/>
            <w:webHidden/>
          </w:rPr>
        </w:r>
        <w:r w:rsidR="006C068F">
          <w:rPr>
            <w:noProof/>
            <w:webHidden/>
          </w:rPr>
          <w:fldChar w:fldCharType="separate"/>
        </w:r>
        <w:r w:rsidR="006C068F">
          <w:rPr>
            <w:noProof/>
            <w:webHidden/>
          </w:rPr>
          <w:t>54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27" w:history="1">
        <w:r w:rsidR="006C068F" w:rsidRPr="0079419D">
          <w:rPr>
            <w:rStyle w:val="a9"/>
            <w:noProof/>
          </w:rPr>
          <w:t>5.6.</w:t>
        </w:r>
        <w:r w:rsidR="006C068F">
          <w:rPr>
            <w:rFonts w:asciiTheme="minorHAnsi" w:eastAsiaTheme="minorEastAsia" w:hAnsiTheme="minorHAnsi" w:cstheme="minorBidi"/>
            <w:noProof/>
            <w:szCs w:val="22"/>
          </w:rPr>
          <w:tab/>
        </w:r>
        <w:r w:rsidR="006C068F" w:rsidRPr="0079419D">
          <w:rPr>
            <w:rStyle w:val="a9"/>
            <w:rFonts w:hint="eastAsia"/>
            <w:noProof/>
          </w:rPr>
          <w:t>休市信息查询</w:t>
        </w:r>
        <w:r w:rsidR="006C068F">
          <w:rPr>
            <w:noProof/>
            <w:webHidden/>
          </w:rPr>
          <w:tab/>
        </w:r>
        <w:r w:rsidR="006C068F">
          <w:rPr>
            <w:noProof/>
            <w:webHidden/>
          </w:rPr>
          <w:fldChar w:fldCharType="begin"/>
        </w:r>
        <w:r w:rsidR="006C068F">
          <w:rPr>
            <w:noProof/>
            <w:webHidden/>
          </w:rPr>
          <w:instrText xml:space="preserve"> PAGEREF _Toc459793727 \h </w:instrText>
        </w:r>
        <w:r w:rsidR="006C068F">
          <w:rPr>
            <w:noProof/>
            <w:webHidden/>
          </w:rPr>
        </w:r>
        <w:r w:rsidR="006C068F">
          <w:rPr>
            <w:noProof/>
            <w:webHidden/>
          </w:rPr>
          <w:fldChar w:fldCharType="separate"/>
        </w:r>
        <w:r w:rsidR="006C068F">
          <w:rPr>
            <w:noProof/>
            <w:webHidden/>
          </w:rPr>
          <w:t>55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8" w:history="1">
        <w:r w:rsidR="006C068F" w:rsidRPr="0079419D">
          <w:rPr>
            <w:rStyle w:val="a9"/>
            <w:noProof/>
          </w:rPr>
          <w:t>5.6.1.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_Toc459793728 \h </w:instrText>
        </w:r>
        <w:r w:rsidR="006C068F">
          <w:rPr>
            <w:noProof/>
            <w:webHidden/>
          </w:rPr>
        </w:r>
        <w:r w:rsidR="006C068F">
          <w:rPr>
            <w:noProof/>
            <w:webHidden/>
          </w:rPr>
          <w:fldChar w:fldCharType="separate"/>
        </w:r>
        <w:r w:rsidR="006C068F">
          <w:rPr>
            <w:noProof/>
            <w:webHidden/>
          </w:rPr>
          <w:t>55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29" w:history="1">
        <w:r w:rsidR="006C068F" w:rsidRPr="0079419D">
          <w:rPr>
            <w:rStyle w:val="a9"/>
            <w:noProof/>
          </w:rPr>
          <w:t>5.6.2.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_Toc459793729 \h </w:instrText>
        </w:r>
        <w:r w:rsidR="006C068F">
          <w:rPr>
            <w:noProof/>
            <w:webHidden/>
          </w:rPr>
        </w:r>
        <w:r w:rsidR="006C068F">
          <w:rPr>
            <w:noProof/>
            <w:webHidden/>
          </w:rPr>
          <w:fldChar w:fldCharType="separate"/>
        </w:r>
        <w:r w:rsidR="006C068F">
          <w:rPr>
            <w:noProof/>
            <w:webHidden/>
          </w:rPr>
          <w:t>55</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30" w:history="1">
        <w:r w:rsidR="006C068F" w:rsidRPr="0079419D">
          <w:rPr>
            <w:rStyle w:val="a9"/>
            <w:noProof/>
          </w:rPr>
          <w:t>5.7.</w:t>
        </w:r>
        <w:r w:rsidR="006C068F">
          <w:rPr>
            <w:rFonts w:asciiTheme="minorHAnsi" w:eastAsiaTheme="minorEastAsia" w:hAnsiTheme="minorHAnsi" w:cstheme="minorBidi"/>
            <w:noProof/>
            <w:szCs w:val="22"/>
          </w:rPr>
          <w:tab/>
        </w:r>
        <w:r w:rsidR="006C068F" w:rsidRPr="0079419D">
          <w:rPr>
            <w:rStyle w:val="a9"/>
            <w:rFonts w:hint="eastAsia"/>
            <w:noProof/>
          </w:rPr>
          <w:t>节假日信息查询</w:t>
        </w:r>
        <w:r w:rsidR="006C068F">
          <w:rPr>
            <w:noProof/>
            <w:webHidden/>
          </w:rPr>
          <w:tab/>
        </w:r>
        <w:r w:rsidR="006C068F">
          <w:rPr>
            <w:noProof/>
            <w:webHidden/>
          </w:rPr>
          <w:fldChar w:fldCharType="begin"/>
        </w:r>
        <w:r w:rsidR="006C068F">
          <w:rPr>
            <w:noProof/>
            <w:webHidden/>
          </w:rPr>
          <w:instrText xml:space="preserve"> PAGEREF _Toc459793730 \h </w:instrText>
        </w:r>
        <w:r w:rsidR="006C068F">
          <w:rPr>
            <w:noProof/>
            <w:webHidden/>
          </w:rPr>
        </w:r>
        <w:r w:rsidR="006C068F">
          <w:rPr>
            <w:noProof/>
            <w:webHidden/>
          </w:rPr>
          <w:fldChar w:fldCharType="separate"/>
        </w:r>
        <w:r w:rsidR="006C068F">
          <w:rPr>
            <w:noProof/>
            <w:webHidden/>
          </w:rPr>
          <w:t>56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31" w:history="1">
        <w:r w:rsidR="006C068F" w:rsidRPr="0079419D">
          <w:rPr>
            <w:rStyle w:val="a9"/>
            <w:noProof/>
          </w:rPr>
          <w:t>5.7.1.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_Toc459793731 \h </w:instrText>
        </w:r>
        <w:r w:rsidR="006C068F">
          <w:rPr>
            <w:noProof/>
            <w:webHidden/>
          </w:rPr>
        </w:r>
        <w:r w:rsidR="006C068F">
          <w:rPr>
            <w:noProof/>
            <w:webHidden/>
          </w:rPr>
          <w:fldChar w:fldCharType="separate"/>
        </w:r>
        <w:r w:rsidR="006C068F">
          <w:rPr>
            <w:noProof/>
            <w:webHidden/>
          </w:rPr>
          <w:t>56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32" w:history="1">
        <w:r w:rsidR="006C068F" w:rsidRPr="0079419D">
          <w:rPr>
            <w:rStyle w:val="a9"/>
            <w:noProof/>
          </w:rPr>
          <w:t>5.7.2.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_Toc459793732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33" w:history="1">
        <w:r w:rsidR="006C068F" w:rsidRPr="0079419D">
          <w:rPr>
            <w:rStyle w:val="a9"/>
            <w:noProof/>
          </w:rPr>
          <w:t>5.8.</w:t>
        </w:r>
        <w:r w:rsidR="006C068F">
          <w:rPr>
            <w:rFonts w:asciiTheme="minorHAnsi" w:eastAsiaTheme="minorEastAsia" w:hAnsiTheme="minorHAnsi" w:cstheme="minorBidi"/>
            <w:noProof/>
            <w:szCs w:val="22"/>
          </w:rPr>
          <w:tab/>
        </w:r>
        <w:r w:rsidR="006C068F" w:rsidRPr="0079419D">
          <w:rPr>
            <w:rStyle w:val="a9"/>
            <w:rFonts w:hint="eastAsia"/>
            <w:noProof/>
          </w:rPr>
          <w:t>游戏基本参数查询</w:t>
        </w:r>
        <w:r w:rsidR="006C068F">
          <w:rPr>
            <w:noProof/>
            <w:webHidden/>
          </w:rPr>
          <w:tab/>
        </w:r>
        <w:r w:rsidR="006C068F">
          <w:rPr>
            <w:noProof/>
            <w:webHidden/>
          </w:rPr>
          <w:fldChar w:fldCharType="begin"/>
        </w:r>
        <w:r w:rsidR="006C068F">
          <w:rPr>
            <w:noProof/>
            <w:webHidden/>
          </w:rPr>
          <w:instrText xml:space="preserve"> PAGEREF _Toc459793733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34" w:history="1">
        <w:r w:rsidR="006C068F" w:rsidRPr="0079419D">
          <w:rPr>
            <w:rStyle w:val="a9"/>
            <w:noProof/>
          </w:rPr>
          <w:t>5.8.1.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_Toc459793734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35" w:history="1">
        <w:r w:rsidR="006C068F" w:rsidRPr="0079419D">
          <w:rPr>
            <w:rStyle w:val="a9"/>
            <w:noProof/>
          </w:rPr>
          <w:t>5.8.2.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_Toc459793735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36" w:history="1">
        <w:r w:rsidR="006C068F" w:rsidRPr="0079419D">
          <w:rPr>
            <w:rStyle w:val="a9"/>
            <w:noProof/>
          </w:rPr>
          <w:t>5.9.</w:t>
        </w:r>
        <w:r w:rsidR="006C068F">
          <w:rPr>
            <w:rFonts w:asciiTheme="minorHAnsi" w:eastAsiaTheme="minorEastAsia" w:hAnsiTheme="minorHAnsi" w:cstheme="minorBidi"/>
            <w:noProof/>
            <w:szCs w:val="22"/>
          </w:rPr>
          <w:tab/>
        </w:r>
        <w:r w:rsidR="006C068F" w:rsidRPr="0079419D">
          <w:rPr>
            <w:rStyle w:val="a9"/>
            <w:rFonts w:hint="eastAsia"/>
            <w:noProof/>
          </w:rPr>
          <w:t>投注核对文件</w:t>
        </w:r>
        <w:r w:rsidR="006C068F">
          <w:rPr>
            <w:noProof/>
            <w:webHidden/>
          </w:rPr>
          <w:tab/>
        </w:r>
        <w:r w:rsidR="006C068F">
          <w:rPr>
            <w:noProof/>
            <w:webHidden/>
          </w:rPr>
          <w:fldChar w:fldCharType="begin"/>
        </w:r>
        <w:r w:rsidR="006C068F">
          <w:rPr>
            <w:noProof/>
            <w:webHidden/>
          </w:rPr>
          <w:instrText xml:space="preserve"> PAGEREF _Toc459793736 \h </w:instrText>
        </w:r>
        <w:r w:rsidR="006C068F">
          <w:rPr>
            <w:noProof/>
            <w:webHidden/>
          </w:rPr>
        </w:r>
        <w:r w:rsidR="006C068F">
          <w:rPr>
            <w:noProof/>
            <w:webHidden/>
          </w:rPr>
          <w:fldChar w:fldCharType="separate"/>
        </w:r>
        <w:r w:rsidR="006C068F">
          <w:rPr>
            <w:noProof/>
            <w:webHidden/>
          </w:rPr>
          <w:t>58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37" w:history="1">
        <w:r w:rsidR="006C068F" w:rsidRPr="0079419D">
          <w:rPr>
            <w:rStyle w:val="a9"/>
            <w:noProof/>
          </w:rPr>
          <w:t>5.9.1.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_Toc459793737 \h </w:instrText>
        </w:r>
        <w:r w:rsidR="006C068F">
          <w:rPr>
            <w:noProof/>
            <w:webHidden/>
          </w:rPr>
        </w:r>
        <w:r w:rsidR="006C068F">
          <w:rPr>
            <w:noProof/>
            <w:webHidden/>
          </w:rPr>
          <w:fldChar w:fldCharType="separate"/>
        </w:r>
        <w:r w:rsidR="006C068F">
          <w:rPr>
            <w:noProof/>
            <w:webHidden/>
          </w:rPr>
          <w:t>58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38" w:history="1">
        <w:r w:rsidR="006C068F" w:rsidRPr="0079419D">
          <w:rPr>
            <w:rStyle w:val="a9"/>
            <w:noProof/>
          </w:rPr>
          <w:t>5.9.2.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_Toc459793738 \h </w:instrText>
        </w:r>
        <w:r w:rsidR="006C068F">
          <w:rPr>
            <w:noProof/>
            <w:webHidden/>
          </w:rPr>
        </w:r>
        <w:r w:rsidR="006C068F">
          <w:rPr>
            <w:noProof/>
            <w:webHidden/>
          </w:rPr>
          <w:fldChar w:fldCharType="separate"/>
        </w:r>
        <w:r w:rsidR="006C068F">
          <w:rPr>
            <w:noProof/>
            <w:webHidden/>
          </w:rPr>
          <w:t>59</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39" w:history="1">
        <w:r w:rsidR="006C068F" w:rsidRPr="0079419D">
          <w:rPr>
            <w:rStyle w:val="a9"/>
            <w:noProof/>
          </w:rPr>
          <w:t>5.10.</w:t>
        </w:r>
        <w:r w:rsidR="006C068F">
          <w:rPr>
            <w:rFonts w:asciiTheme="minorHAnsi" w:eastAsiaTheme="minorEastAsia" w:hAnsiTheme="minorHAnsi" w:cstheme="minorBidi"/>
            <w:noProof/>
            <w:szCs w:val="22"/>
          </w:rPr>
          <w:tab/>
        </w:r>
        <w:r w:rsidR="006C068F" w:rsidRPr="0079419D">
          <w:rPr>
            <w:rStyle w:val="a9"/>
            <w:rFonts w:hint="eastAsia"/>
            <w:noProof/>
          </w:rPr>
          <w:t>弃奖文件</w:t>
        </w:r>
        <w:r w:rsidR="006C068F">
          <w:rPr>
            <w:noProof/>
            <w:webHidden/>
          </w:rPr>
          <w:tab/>
        </w:r>
        <w:r w:rsidR="006C068F">
          <w:rPr>
            <w:noProof/>
            <w:webHidden/>
          </w:rPr>
          <w:fldChar w:fldCharType="begin"/>
        </w:r>
        <w:r w:rsidR="006C068F">
          <w:rPr>
            <w:noProof/>
            <w:webHidden/>
          </w:rPr>
          <w:instrText xml:space="preserve"> PAGEREF _Toc459793739 \h </w:instrText>
        </w:r>
        <w:r w:rsidR="006C068F">
          <w:rPr>
            <w:noProof/>
            <w:webHidden/>
          </w:rPr>
        </w:r>
        <w:r w:rsidR="006C068F">
          <w:rPr>
            <w:noProof/>
            <w:webHidden/>
          </w:rPr>
          <w:fldChar w:fldCharType="separate"/>
        </w:r>
        <w:r w:rsidR="006C068F">
          <w:rPr>
            <w:noProof/>
            <w:webHidden/>
          </w:rPr>
          <w:t>60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40" w:history="1">
        <w:r w:rsidR="006C068F" w:rsidRPr="0079419D">
          <w:rPr>
            <w:rStyle w:val="a9"/>
            <w:noProof/>
          </w:rPr>
          <w:t>5.10.1.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_Toc459793740 \h </w:instrText>
        </w:r>
        <w:r w:rsidR="006C068F">
          <w:rPr>
            <w:noProof/>
            <w:webHidden/>
          </w:rPr>
        </w:r>
        <w:r w:rsidR="006C068F">
          <w:rPr>
            <w:noProof/>
            <w:webHidden/>
          </w:rPr>
          <w:fldChar w:fldCharType="separate"/>
        </w:r>
        <w:r w:rsidR="006C068F">
          <w:rPr>
            <w:noProof/>
            <w:webHidden/>
          </w:rPr>
          <w:t>60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41" w:history="1">
        <w:r w:rsidR="006C068F" w:rsidRPr="0079419D">
          <w:rPr>
            <w:rStyle w:val="a9"/>
            <w:noProof/>
          </w:rPr>
          <w:t>5.10.2.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_Toc459793741 \h </w:instrText>
        </w:r>
        <w:r w:rsidR="006C068F">
          <w:rPr>
            <w:noProof/>
            <w:webHidden/>
          </w:rPr>
        </w:r>
        <w:r w:rsidR="006C068F">
          <w:rPr>
            <w:noProof/>
            <w:webHidden/>
          </w:rPr>
          <w:fldChar w:fldCharType="separate"/>
        </w:r>
        <w:r w:rsidR="006C068F">
          <w:rPr>
            <w:noProof/>
            <w:webHidden/>
          </w:rPr>
          <w:t>60</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42" w:history="1">
        <w:r w:rsidR="006C068F" w:rsidRPr="0079419D">
          <w:rPr>
            <w:rStyle w:val="a9"/>
            <w:noProof/>
          </w:rPr>
          <w:t>5.11.</w:t>
        </w:r>
        <w:r w:rsidR="006C068F">
          <w:rPr>
            <w:rFonts w:asciiTheme="minorHAnsi" w:eastAsiaTheme="minorEastAsia" w:hAnsiTheme="minorHAnsi" w:cstheme="minorBidi"/>
            <w:noProof/>
            <w:szCs w:val="22"/>
          </w:rPr>
          <w:tab/>
        </w:r>
        <w:r w:rsidR="006C068F" w:rsidRPr="0079419D">
          <w:rPr>
            <w:rStyle w:val="a9"/>
            <w:rFonts w:hint="eastAsia"/>
            <w:noProof/>
          </w:rPr>
          <w:t>未兑奖文件</w:t>
        </w:r>
        <w:r w:rsidR="006C068F">
          <w:rPr>
            <w:noProof/>
            <w:webHidden/>
          </w:rPr>
          <w:tab/>
        </w:r>
        <w:r w:rsidR="006C068F">
          <w:rPr>
            <w:noProof/>
            <w:webHidden/>
          </w:rPr>
          <w:fldChar w:fldCharType="begin"/>
        </w:r>
        <w:r w:rsidR="006C068F">
          <w:rPr>
            <w:noProof/>
            <w:webHidden/>
          </w:rPr>
          <w:instrText xml:space="preserve"> PAGEREF _Toc459793742 \h </w:instrText>
        </w:r>
        <w:r w:rsidR="006C068F">
          <w:rPr>
            <w:noProof/>
            <w:webHidden/>
          </w:rPr>
        </w:r>
        <w:r w:rsidR="006C068F">
          <w:rPr>
            <w:noProof/>
            <w:webHidden/>
          </w:rPr>
          <w:fldChar w:fldCharType="separate"/>
        </w:r>
        <w:r w:rsidR="006C068F">
          <w:rPr>
            <w:noProof/>
            <w:webHidden/>
          </w:rPr>
          <w:t>62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43" w:history="1">
        <w:r w:rsidR="006C068F" w:rsidRPr="0079419D">
          <w:rPr>
            <w:rStyle w:val="a9"/>
            <w:noProof/>
          </w:rPr>
          <w:t>5.11.1.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_Toc459793743 \h </w:instrText>
        </w:r>
        <w:r w:rsidR="006C068F">
          <w:rPr>
            <w:noProof/>
            <w:webHidden/>
          </w:rPr>
        </w:r>
        <w:r w:rsidR="006C068F">
          <w:rPr>
            <w:noProof/>
            <w:webHidden/>
          </w:rPr>
          <w:fldChar w:fldCharType="separate"/>
        </w:r>
        <w:r w:rsidR="006C068F">
          <w:rPr>
            <w:noProof/>
            <w:webHidden/>
          </w:rPr>
          <w:t>62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44" w:history="1">
        <w:r w:rsidR="006C068F" w:rsidRPr="0079419D">
          <w:rPr>
            <w:rStyle w:val="a9"/>
            <w:noProof/>
          </w:rPr>
          <w:t>5.11.2.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_Toc459793744 \h </w:instrText>
        </w:r>
        <w:r w:rsidR="006C068F">
          <w:rPr>
            <w:noProof/>
            <w:webHidden/>
          </w:rPr>
        </w:r>
        <w:r w:rsidR="006C068F">
          <w:rPr>
            <w:noProof/>
            <w:webHidden/>
          </w:rPr>
          <w:fldChar w:fldCharType="separate"/>
        </w:r>
        <w:r w:rsidR="006C068F">
          <w:rPr>
            <w:noProof/>
            <w:webHidden/>
          </w:rPr>
          <w:t>62</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45" w:history="1">
        <w:r w:rsidR="006C068F" w:rsidRPr="0079419D">
          <w:rPr>
            <w:rStyle w:val="a9"/>
            <w:noProof/>
          </w:rPr>
          <w:t>5.12.</w:t>
        </w:r>
        <w:r w:rsidR="006C068F">
          <w:rPr>
            <w:rFonts w:asciiTheme="minorHAnsi" w:eastAsiaTheme="minorEastAsia" w:hAnsiTheme="minorHAnsi" w:cstheme="minorBidi"/>
            <w:noProof/>
            <w:szCs w:val="22"/>
          </w:rPr>
          <w:tab/>
        </w:r>
        <w:r w:rsidR="006C068F" w:rsidRPr="0079419D">
          <w:rPr>
            <w:rStyle w:val="a9"/>
            <w:rFonts w:hint="eastAsia"/>
            <w:noProof/>
          </w:rPr>
          <w:t>兑奖文件</w:t>
        </w:r>
        <w:r w:rsidR="006C068F">
          <w:rPr>
            <w:noProof/>
            <w:webHidden/>
          </w:rPr>
          <w:tab/>
        </w:r>
        <w:r w:rsidR="006C068F">
          <w:rPr>
            <w:noProof/>
            <w:webHidden/>
          </w:rPr>
          <w:fldChar w:fldCharType="begin"/>
        </w:r>
        <w:r w:rsidR="006C068F">
          <w:rPr>
            <w:noProof/>
            <w:webHidden/>
          </w:rPr>
          <w:instrText xml:space="preserve"> PAGEREF _Toc459793745 \h </w:instrText>
        </w:r>
        <w:r w:rsidR="006C068F">
          <w:rPr>
            <w:noProof/>
            <w:webHidden/>
          </w:rPr>
        </w:r>
        <w:r w:rsidR="006C068F">
          <w:rPr>
            <w:noProof/>
            <w:webHidden/>
          </w:rPr>
          <w:fldChar w:fldCharType="separate"/>
        </w:r>
        <w:r w:rsidR="006C068F">
          <w:rPr>
            <w:noProof/>
            <w:webHidden/>
          </w:rPr>
          <w:t>63</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46" w:history="1">
        <w:r w:rsidR="006C068F" w:rsidRPr="0079419D">
          <w:rPr>
            <w:rStyle w:val="a9"/>
            <w:noProof/>
          </w:rPr>
          <w:t>5.12.1.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_Toc459793746 \h </w:instrText>
        </w:r>
        <w:r w:rsidR="006C068F">
          <w:rPr>
            <w:noProof/>
            <w:webHidden/>
          </w:rPr>
        </w:r>
        <w:r w:rsidR="006C068F">
          <w:rPr>
            <w:noProof/>
            <w:webHidden/>
          </w:rPr>
          <w:fldChar w:fldCharType="separate"/>
        </w:r>
        <w:r w:rsidR="006C068F">
          <w:rPr>
            <w:noProof/>
            <w:webHidden/>
          </w:rPr>
          <w:t>63</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47" w:history="1">
        <w:r w:rsidR="006C068F" w:rsidRPr="0079419D">
          <w:rPr>
            <w:rStyle w:val="a9"/>
            <w:noProof/>
          </w:rPr>
          <w:t>5.12.2.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_Toc459793747 \h </w:instrText>
        </w:r>
        <w:r w:rsidR="006C068F">
          <w:rPr>
            <w:noProof/>
            <w:webHidden/>
          </w:rPr>
        </w:r>
        <w:r w:rsidR="006C068F">
          <w:rPr>
            <w:noProof/>
            <w:webHidden/>
          </w:rPr>
          <w:fldChar w:fldCharType="separate"/>
        </w:r>
        <w:r w:rsidR="006C068F">
          <w:rPr>
            <w:noProof/>
            <w:webHidden/>
          </w:rPr>
          <w:t>63</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748" w:history="1">
        <w:r w:rsidR="006C068F" w:rsidRPr="0079419D">
          <w:rPr>
            <w:rStyle w:val="a9"/>
            <w:noProof/>
          </w:rPr>
          <w:t>6.</w:t>
        </w:r>
        <w:r w:rsidR="006C068F">
          <w:rPr>
            <w:rFonts w:asciiTheme="minorHAnsi" w:eastAsiaTheme="minorEastAsia" w:hAnsiTheme="minorHAnsi" w:cstheme="minorBidi"/>
            <w:noProof/>
            <w:szCs w:val="22"/>
          </w:rPr>
          <w:tab/>
        </w:r>
        <w:r w:rsidR="006C068F" w:rsidRPr="0079419D">
          <w:rPr>
            <w:rStyle w:val="a9"/>
            <w:rFonts w:hint="eastAsia"/>
            <w:noProof/>
          </w:rPr>
          <w:t>管理系统核心功能实现概述</w:t>
        </w:r>
        <w:r w:rsidR="006C068F">
          <w:rPr>
            <w:noProof/>
            <w:webHidden/>
          </w:rPr>
          <w:tab/>
        </w:r>
        <w:r w:rsidR="006C068F">
          <w:rPr>
            <w:noProof/>
            <w:webHidden/>
          </w:rPr>
          <w:fldChar w:fldCharType="begin"/>
        </w:r>
        <w:r w:rsidR="006C068F">
          <w:rPr>
            <w:noProof/>
            <w:webHidden/>
          </w:rPr>
          <w:instrText xml:space="preserve"> PAGEREF _Toc459793748 \h </w:instrText>
        </w:r>
        <w:r w:rsidR="006C068F">
          <w:rPr>
            <w:noProof/>
            <w:webHidden/>
          </w:rPr>
        </w:r>
        <w:r w:rsidR="006C068F">
          <w:rPr>
            <w:noProof/>
            <w:webHidden/>
          </w:rPr>
          <w:fldChar w:fldCharType="separate"/>
        </w:r>
        <w:r w:rsidR="006C068F">
          <w:rPr>
            <w:noProof/>
            <w:webHidden/>
          </w:rPr>
          <w:t>64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49" w:history="1">
        <w:r w:rsidR="006C068F" w:rsidRPr="0079419D">
          <w:rPr>
            <w:rStyle w:val="a9"/>
            <w:noProof/>
          </w:rPr>
          <w:t>6.1.</w:t>
        </w:r>
        <w:r w:rsidR="006C068F">
          <w:rPr>
            <w:rFonts w:asciiTheme="minorHAnsi" w:eastAsiaTheme="minorEastAsia" w:hAnsiTheme="minorHAnsi" w:cstheme="minorBidi"/>
            <w:noProof/>
            <w:szCs w:val="22"/>
          </w:rPr>
          <w:tab/>
        </w:r>
        <w:r w:rsidR="006C068F" w:rsidRPr="0079419D">
          <w:rPr>
            <w:rStyle w:val="a9"/>
            <w:rFonts w:hint="eastAsia"/>
            <w:noProof/>
          </w:rPr>
          <w:t>通用后台管理设计</w:t>
        </w:r>
        <w:r w:rsidR="006C068F">
          <w:rPr>
            <w:noProof/>
            <w:webHidden/>
          </w:rPr>
          <w:tab/>
        </w:r>
        <w:r w:rsidR="006C068F">
          <w:rPr>
            <w:noProof/>
            <w:webHidden/>
          </w:rPr>
          <w:fldChar w:fldCharType="begin"/>
        </w:r>
        <w:r w:rsidR="006C068F">
          <w:rPr>
            <w:noProof/>
            <w:webHidden/>
          </w:rPr>
          <w:instrText xml:space="preserve"> PAGEREF _Toc459793749 \h </w:instrText>
        </w:r>
        <w:r w:rsidR="006C068F">
          <w:rPr>
            <w:noProof/>
            <w:webHidden/>
          </w:rPr>
        </w:r>
        <w:r w:rsidR="006C068F">
          <w:rPr>
            <w:noProof/>
            <w:webHidden/>
          </w:rPr>
          <w:fldChar w:fldCharType="separate"/>
        </w:r>
        <w:r w:rsidR="006C068F">
          <w:rPr>
            <w:noProof/>
            <w:webHidden/>
          </w:rPr>
          <w:t>64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50" w:history="1">
        <w:r w:rsidR="006C068F" w:rsidRPr="0079419D">
          <w:rPr>
            <w:rStyle w:val="a9"/>
            <w:noProof/>
          </w:rPr>
          <w:t>6.1.1.</w:t>
        </w:r>
        <w:r w:rsidR="006C068F">
          <w:rPr>
            <w:rFonts w:asciiTheme="minorHAnsi" w:eastAsiaTheme="minorEastAsia" w:hAnsiTheme="minorHAnsi" w:cstheme="minorBidi"/>
            <w:noProof/>
            <w:szCs w:val="22"/>
          </w:rPr>
          <w:tab/>
        </w:r>
        <w:r w:rsidR="006C068F" w:rsidRPr="0079419D">
          <w:rPr>
            <w:rStyle w:val="a9"/>
            <w:rFonts w:hint="eastAsia"/>
            <w:noProof/>
          </w:rPr>
          <w:t>实现目标</w:t>
        </w:r>
        <w:r w:rsidR="006C068F">
          <w:rPr>
            <w:noProof/>
            <w:webHidden/>
          </w:rPr>
          <w:tab/>
        </w:r>
        <w:r w:rsidR="006C068F">
          <w:rPr>
            <w:noProof/>
            <w:webHidden/>
          </w:rPr>
          <w:fldChar w:fldCharType="begin"/>
        </w:r>
        <w:r w:rsidR="006C068F">
          <w:rPr>
            <w:noProof/>
            <w:webHidden/>
          </w:rPr>
          <w:instrText xml:space="preserve"> PAGEREF _Toc459793750 \h </w:instrText>
        </w:r>
        <w:r w:rsidR="006C068F">
          <w:rPr>
            <w:noProof/>
            <w:webHidden/>
          </w:rPr>
        </w:r>
        <w:r w:rsidR="006C068F">
          <w:rPr>
            <w:noProof/>
            <w:webHidden/>
          </w:rPr>
          <w:fldChar w:fldCharType="separate"/>
        </w:r>
        <w:r w:rsidR="006C068F">
          <w:rPr>
            <w:noProof/>
            <w:webHidden/>
          </w:rPr>
          <w:t>64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51" w:history="1">
        <w:r w:rsidR="006C068F" w:rsidRPr="0079419D">
          <w:rPr>
            <w:rStyle w:val="a9"/>
            <w:noProof/>
          </w:rPr>
          <w:t>6.1.2.</w:t>
        </w:r>
        <w:r w:rsidR="006C068F">
          <w:rPr>
            <w:rFonts w:asciiTheme="minorHAnsi" w:eastAsiaTheme="minorEastAsia" w:hAnsiTheme="minorHAnsi" w:cstheme="minorBidi"/>
            <w:noProof/>
            <w:szCs w:val="22"/>
          </w:rPr>
          <w:tab/>
        </w:r>
        <w:r w:rsidR="006C068F" w:rsidRPr="0079419D">
          <w:rPr>
            <w:rStyle w:val="a9"/>
            <w:rFonts w:hint="eastAsia"/>
            <w:noProof/>
          </w:rPr>
          <w:t>权限管理设计</w:t>
        </w:r>
        <w:r w:rsidR="006C068F">
          <w:rPr>
            <w:noProof/>
            <w:webHidden/>
          </w:rPr>
          <w:tab/>
        </w:r>
        <w:r w:rsidR="006C068F">
          <w:rPr>
            <w:noProof/>
            <w:webHidden/>
          </w:rPr>
          <w:fldChar w:fldCharType="begin"/>
        </w:r>
        <w:r w:rsidR="006C068F">
          <w:rPr>
            <w:noProof/>
            <w:webHidden/>
          </w:rPr>
          <w:instrText xml:space="preserve"> PAGEREF _Toc459793751 \h </w:instrText>
        </w:r>
        <w:r w:rsidR="006C068F">
          <w:rPr>
            <w:noProof/>
            <w:webHidden/>
          </w:rPr>
        </w:r>
        <w:r w:rsidR="006C068F">
          <w:rPr>
            <w:noProof/>
            <w:webHidden/>
          </w:rPr>
          <w:fldChar w:fldCharType="separate"/>
        </w:r>
        <w:r w:rsidR="006C068F">
          <w:rPr>
            <w:noProof/>
            <w:webHidden/>
          </w:rPr>
          <w:t>65</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52" w:history="1">
        <w:r w:rsidR="006C068F" w:rsidRPr="0079419D">
          <w:rPr>
            <w:rStyle w:val="a9"/>
            <w:noProof/>
          </w:rPr>
          <w:t>6.2.</w:t>
        </w:r>
        <w:r w:rsidR="006C068F">
          <w:rPr>
            <w:rFonts w:asciiTheme="minorHAnsi" w:eastAsiaTheme="minorEastAsia" w:hAnsiTheme="minorHAnsi" w:cstheme="minorBidi"/>
            <w:noProof/>
            <w:szCs w:val="22"/>
          </w:rPr>
          <w:tab/>
        </w:r>
        <w:r w:rsidR="006C068F" w:rsidRPr="0079419D">
          <w:rPr>
            <w:rStyle w:val="a9"/>
            <w:rFonts w:hint="eastAsia"/>
            <w:noProof/>
          </w:rPr>
          <w:t>设计约定</w:t>
        </w:r>
        <w:r w:rsidR="006C068F">
          <w:rPr>
            <w:noProof/>
            <w:webHidden/>
          </w:rPr>
          <w:tab/>
        </w:r>
        <w:r w:rsidR="006C068F">
          <w:rPr>
            <w:noProof/>
            <w:webHidden/>
          </w:rPr>
          <w:fldChar w:fldCharType="begin"/>
        </w:r>
        <w:r w:rsidR="006C068F">
          <w:rPr>
            <w:noProof/>
            <w:webHidden/>
          </w:rPr>
          <w:instrText xml:space="preserve"> PAGEREF _Toc459793752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53" w:history="1">
        <w:r w:rsidR="006C068F" w:rsidRPr="0079419D">
          <w:rPr>
            <w:rStyle w:val="a9"/>
            <w:noProof/>
          </w:rPr>
          <w:t>6.2.1.</w:t>
        </w:r>
        <w:r w:rsidR="006C068F">
          <w:rPr>
            <w:rFonts w:asciiTheme="minorHAnsi" w:eastAsiaTheme="minorEastAsia" w:hAnsiTheme="minorHAnsi" w:cstheme="minorBidi"/>
            <w:noProof/>
            <w:szCs w:val="22"/>
          </w:rPr>
          <w:tab/>
        </w:r>
        <w:r w:rsidR="006C068F" w:rsidRPr="0079419D">
          <w:rPr>
            <w:rStyle w:val="a9"/>
            <w:rFonts w:hint="eastAsia"/>
            <w:noProof/>
          </w:rPr>
          <w:t>创建类型约定</w:t>
        </w:r>
        <w:r w:rsidR="006C068F">
          <w:rPr>
            <w:noProof/>
            <w:webHidden/>
          </w:rPr>
          <w:tab/>
        </w:r>
        <w:r w:rsidR="006C068F">
          <w:rPr>
            <w:noProof/>
            <w:webHidden/>
          </w:rPr>
          <w:fldChar w:fldCharType="begin"/>
        </w:r>
        <w:r w:rsidR="006C068F">
          <w:rPr>
            <w:noProof/>
            <w:webHidden/>
          </w:rPr>
          <w:instrText xml:space="preserve"> PAGEREF _Toc459793753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54" w:history="1">
        <w:r w:rsidR="006C068F" w:rsidRPr="0079419D">
          <w:rPr>
            <w:rStyle w:val="a9"/>
            <w:noProof/>
          </w:rPr>
          <w:t>6.2.2.</w:t>
        </w:r>
        <w:r w:rsidR="006C068F">
          <w:rPr>
            <w:rFonts w:asciiTheme="minorHAnsi" w:eastAsiaTheme="minorEastAsia" w:hAnsiTheme="minorHAnsi" w:cstheme="minorBidi"/>
            <w:noProof/>
            <w:szCs w:val="22"/>
          </w:rPr>
          <w:tab/>
        </w:r>
        <w:r w:rsidR="006C068F" w:rsidRPr="0079419D">
          <w:rPr>
            <w:rStyle w:val="a9"/>
            <w:rFonts w:hint="eastAsia"/>
            <w:noProof/>
          </w:rPr>
          <w:t>数据查询约定</w:t>
        </w:r>
        <w:r w:rsidR="006C068F">
          <w:rPr>
            <w:noProof/>
            <w:webHidden/>
          </w:rPr>
          <w:tab/>
        </w:r>
        <w:r w:rsidR="006C068F">
          <w:rPr>
            <w:noProof/>
            <w:webHidden/>
          </w:rPr>
          <w:fldChar w:fldCharType="begin"/>
        </w:r>
        <w:r w:rsidR="006C068F">
          <w:rPr>
            <w:noProof/>
            <w:webHidden/>
          </w:rPr>
          <w:instrText xml:space="preserve"> PAGEREF _Toc459793754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55" w:history="1">
        <w:r w:rsidR="006C068F" w:rsidRPr="0079419D">
          <w:rPr>
            <w:rStyle w:val="a9"/>
            <w:noProof/>
          </w:rPr>
          <w:t>6.3.</w:t>
        </w:r>
        <w:r w:rsidR="006C068F">
          <w:rPr>
            <w:rFonts w:asciiTheme="minorHAnsi" w:eastAsiaTheme="minorEastAsia" w:hAnsiTheme="minorHAnsi" w:cstheme="minorBidi"/>
            <w:noProof/>
            <w:szCs w:val="22"/>
          </w:rPr>
          <w:tab/>
        </w:r>
        <w:r w:rsidR="006C068F" w:rsidRPr="0079419D">
          <w:rPr>
            <w:rStyle w:val="a9"/>
            <w:rFonts w:hint="eastAsia"/>
            <w:noProof/>
          </w:rPr>
          <w:t>日志管理</w:t>
        </w:r>
        <w:r w:rsidR="006C068F">
          <w:rPr>
            <w:noProof/>
            <w:webHidden/>
          </w:rPr>
          <w:tab/>
        </w:r>
        <w:r w:rsidR="006C068F">
          <w:rPr>
            <w:noProof/>
            <w:webHidden/>
          </w:rPr>
          <w:fldChar w:fldCharType="begin"/>
        </w:r>
        <w:r w:rsidR="006C068F">
          <w:rPr>
            <w:noProof/>
            <w:webHidden/>
          </w:rPr>
          <w:instrText xml:space="preserve"> PAGEREF _Toc459793755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56" w:history="1">
        <w:r w:rsidR="006C068F" w:rsidRPr="0079419D">
          <w:rPr>
            <w:rStyle w:val="a9"/>
            <w:noProof/>
          </w:rPr>
          <w:t>6.3.1.</w:t>
        </w:r>
        <w:r w:rsidR="006C068F">
          <w:rPr>
            <w:rFonts w:asciiTheme="minorHAnsi" w:eastAsiaTheme="minorEastAsia" w:hAnsiTheme="minorHAnsi" w:cstheme="minorBidi"/>
            <w:noProof/>
            <w:szCs w:val="22"/>
          </w:rPr>
          <w:tab/>
        </w:r>
        <w:r w:rsidR="006C068F" w:rsidRPr="0079419D">
          <w:rPr>
            <w:rStyle w:val="a9"/>
            <w:rFonts w:hint="eastAsia"/>
            <w:noProof/>
          </w:rPr>
          <w:t>系统用户操作日志</w:t>
        </w:r>
        <w:r w:rsidR="006C068F">
          <w:rPr>
            <w:noProof/>
            <w:webHidden/>
          </w:rPr>
          <w:tab/>
        </w:r>
        <w:r w:rsidR="006C068F">
          <w:rPr>
            <w:noProof/>
            <w:webHidden/>
          </w:rPr>
          <w:fldChar w:fldCharType="begin"/>
        </w:r>
        <w:r w:rsidR="006C068F">
          <w:rPr>
            <w:noProof/>
            <w:webHidden/>
          </w:rPr>
          <w:instrText xml:space="preserve"> PAGEREF _Toc459793756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57" w:history="1">
        <w:r w:rsidR="006C068F" w:rsidRPr="0079419D">
          <w:rPr>
            <w:rStyle w:val="a9"/>
            <w:noProof/>
          </w:rPr>
          <w:t>6.3.2.</w:t>
        </w:r>
        <w:r w:rsidR="006C068F">
          <w:rPr>
            <w:rFonts w:asciiTheme="minorHAnsi" w:eastAsiaTheme="minorEastAsia" w:hAnsiTheme="minorHAnsi" w:cstheme="minorBidi"/>
            <w:noProof/>
            <w:szCs w:val="22"/>
          </w:rPr>
          <w:tab/>
        </w:r>
        <w:r w:rsidR="006C068F" w:rsidRPr="0079419D">
          <w:rPr>
            <w:rStyle w:val="a9"/>
            <w:rFonts w:hint="eastAsia"/>
            <w:noProof/>
          </w:rPr>
          <w:t>系统处理日志</w:t>
        </w:r>
        <w:r w:rsidR="006C068F">
          <w:rPr>
            <w:noProof/>
            <w:webHidden/>
          </w:rPr>
          <w:tab/>
        </w:r>
        <w:r w:rsidR="006C068F">
          <w:rPr>
            <w:noProof/>
            <w:webHidden/>
          </w:rPr>
          <w:fldChar w:fldCharType="begin"/>
        </w:r>
        <w:r w:rsidR="006C068F">
          <w:rPr>
            <w:noProof/>
            <w:webHidden/>
          </w:rPr>
          <w:instrText xml:space="preserve"> PAGEREF _Toc459793757 \h </w:instrText>
        </w:r>
        <w:r w:rsidR="006C068F">
          <w:rPr>
            <w:noProof/>
            <w:webHidden/>
          </w:rPr>
        </w:r>
        <w:r w:rsidR="006C068F">
          <w:rPr>
            <w:noProof/>
            <w:webHidden/>
          </w:rPr>
          <w:fldChar w:fldCharType="separate"/>
        </w:r>
        <w:r w:rsidR="006C068F">
          <w:rPr>
            <w:noProof/>
            <w:webHidden/>
          </w:rPr>
          <w:t>67</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58" w:history="1">
        <w:r w:rsidR="006C068F" w:rsidRPr="0079419D">
          <w:rPr>
            <w:rStyle w:val="a9"/>
            <w:noProof/>
          </w:rPr>
          <w:t>6.4.</w:t>
        </w:r>
        <w:r w:rsidR="006C068F">
          <w:rPr>
            <w:rFonts w:asciiTheme="minorHAnsi" w:eastAsiaTheme="minorEastAsia" w:hAnsiTheme="minorHAnsi" w:cstheme="minorBidi"/>
            <w:noProof/>
            <w:szCs w:val="22"/>
          </w:rPr>
          <w:tab/>
        </w:r>
        <w:r w:rsidR="006C068F" w:rsidRPr="0079419D">
          <w:rPr>
            <w:rStyle w:val="a9"/>
            <w:rFonts w:hint="eastAsia"/>
            <w:noProof/>
          </w:rPr>
          <w:t>销售系统</w:t>
        </w:r>
        <w:r w:rsidR="006C068F">
          <w:rPr>
            <w:noProof/>
            <w:webHidden/>
          </w:rPr>
          <w:tab/>
        </w:r>
        <w:r w:rsidR="006C068F">
          <w:rPr>
            <w:noProof/>
            <w:webHidden/>
          </w:rPr>
          <w:fldChar w:fldCharType="begin"/>
        </w:r>
        <w:r w:rsidR="006C068F">
          <w:rPr>
            <w:noProof/>
            <w:webHidden/>
          </w:rPr>
          <w:instrText xml:space="preserve"> PAGEREF _Toc459793758 \h </w:instrText>
        </w:r>
        <w:r w:rsidR="006C068F">
          <w:rPr>
            <w:noProof/>
            <w:webHidden/>
          </w:rPr>
        </w:r>
        <w:r w:rsidR="006C068F">
          <w:rPr>
            <w:noProof/>
            <w:webHidden/>
          </w:rPr>
          <w:fldChar w:fldCharType="separate"/>
        </w:r>
        <w:r w:rsidR="006C068F">
          <w:rPr>
            <w:noProof/>
            <w:webHidden/>
          </w:rPr>
          <w:t>67</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59" w:history="1">
        <w:r w:rsidR="006C068F" w:rsidRPr="0079419D">
          <w:rPr>
            <w:rStyle w:val="a9"/>
            <w:noProof/>
          </w:rPr>
          <w:t>6.5.</w:t>
        </w:r>
        <w:r w:rsidR="006C068F">
          <w:rPr>
            <w:rFonts w:asciiTheme="minorHAnsi" w:eastAsiaTheme="minorEastAsia" w:hAnsiTheme="minorHAnsi" w:cstheme="minorBidi"/>
            <w:noProof/>
            <w:szCs w:val="22"/>
          </w:rPr>
          <w:tab/>
        </w:r>
        <w:r w:rsidR="006C068F" w:rsidRPr="0079419D">
          <w:rPr>
            <w:rStyle w:val="a9"/>
            <w:rFonts w:hint="eastAsia"/>
            <w:noProof/>
          </w:rPr>
          <w:t>游戏参数</w:t>
        </w:r>
        <w:r w:rsidR="006C068F">
          <w:rPr>
            <w:noProof/>
            <w:webHidden/>
          </w:rPr>
          <w:tab/>
        </w:r>
        <w:r w:rsidR="006C068F">
          <w:rPr>
            <w:noProof/>
            <w:webHidden/>
          </w:rPr>
          <w:fldChar w:fldCharType="begin"/>
        </w:r>
        <w:r w:rsidR="006C068F">
          <w:rPr>
            <w:noProof/>
            <w:webHidden/>
          </w:rPr>
          <w:instrText xml:space="preserve"> PAGEREF _Toc459793759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60" w:history="1">
        <w:r w:rsidR="006C068F" w:rsidRPr="0079419D">
          <w:rPr>
            <w:rStyle w:val="a9"/>
            <w:noProof/>
          </w:rPr>
          <w:t>6.6.</w:t>
        </w:r>
        <w:r w:rsidR="006C068F">
          <w:rPr>
            <w:rFonts w:asciiTheme="minorHAnsi" w:eastAsiaTheme="minorEastAsia" w:hAnsiTheme="minorHAnsi" w:cstheme="minorBidi"/>
            <w:noProof/>
            <w:szCs w:val="22"/>
          </w:rPr>
          <w:tab/>
        </w:r>
        <w:r w:rsidR="006C068F" w:rsidRPr="0079419D">
          <w:rPr>
            <w:rStyle w:val="a9"/>
            <w:rFonts w:hint="eastAsia"/>
            <w:noProof/>
          </w:rPr>
          <w:t>游戏政策参数</w:t>
        </w:r>
        <w:r w:rsidR="006C068F">
          <w:rPr>
            <w:noProof/>
            <w:webHidden/>
          </w:rPr>
          <w:tab/>
        </w:r>
        <w:r w:rsidR="006C068F">
          <w:rPr>
            <w:noProof/>
            <w:webHidden/>
          </w:rPr>
          <w:fldChar w:fldCharType="begin"/>
        </w:r>
        <w:r w:rsidR="006C068F">
          <w:rPr>
            <w:noProof/>
            <w:webHidden/>
          </w:rPr>
          <w:instrText xml:space="preserve"> PAGEREF _Toc459793760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61" w:history="1">
        <w:r w:rsidR="006C068F" w:rsidRPr="0079419D">
          <w:rPr>
            <w:rStyle w:val="a9"/>
            <w:noProof/>
          </w:rPr>
          <w:t>6.7.</w:t>
        </w:r>
        <w:r w:rsidR="006C068F">
          <w:rPr>
            <w:rFonts w:asciiTheme="minorHAnsi" w:eastAsiaTheme="minorEastAsia" w:hAnsiTheme="minorHAnsi" w:cstheme="minorBidi"/>
            <w:noProof/>
            <w:szCs w:val="22"/>
          </w:rPr>
          <w:tab/>
        </w:r>
        <w:r w:rsidR="006C068F" w:rsidRPr="0079419D">
          <w:rPr>
            <w:rStyle w:val="a9"/>
            <w:rFonts w:hint="eastAsia"/>
            <w:noProof/>
          </w:rPr>
          <w:t>休市查询</w:t>
        </w:r>
        <w:r w:rsidR="006C068F">
          <w:rPr>
            <w:noProof/>
            <w:webHidden/>
          </w:rPr>
          <w:tab/>
        </w:r>
        <w:r w:rsidR="006C068F">
          <w:rPr>
            <w:noProof/>
            <w:webHidden/>
          </w:rPr>
          <w:fldChar w:fldCharType="begin"/>
        </w:r>
        <w:r w:rsidR="006C068F">
          <w:rPr>
            <w:noProof/>
            <w:webHidden/>
          </w:rPr>
          <w:instrText xml:space="preserve"> PAGEREF _Toc459793761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62" w:history="1">
        <w:r w:rsidR="006C068F" w:rsidRPr="0079419D">
          <w:rPr>
            <w:rStyle w:val="a9"/>
            <w:noProof/>
          </w:rPr>
          <w:t>6.8.</w:t>
        </w:r>
        <w:r w:rsidR="006C068F">
          <w:rPr>
            <w:rFonts w:asciiTheme="minorHAnsi" w:eastAsiaTheme="minorEastAsia" w:hAnsiTheme="minorHAnsi" w:cstheme="minorBidi"/>
            <w:noProof/>
            <w:szCs w:val="22"/>
          </w:rPr>
          <w:tab/>
        </w:r>
        <w:r w:rsidR="006C068F" w:rsidRPr="0079419D">
          <w:rPr>
            <w:rStyle w:val="a9"/>
            <w:rFonts w:hint="eastAsia"/>
            <w:noProof/>
          </w:rPr>
          <w:t>节假日查询</w:t>
        </w:r>
        <w:r w:rsidR="006C068F">
          <w:rPr>
            <w:noProof/>
            <w:webHidden/>
          </w:rPr>
          <w:tab/>
        </w:r>
        <w:r w:rsidR="006C068F">
          <w:rPr>
            <w:noProof/>
            <w:webHidden/>
          </w:rPr>
          <w:fldChar w:fldCharType="begin"/>
        </w:r>
        <w:r w:rsidR="006C068F">
          <w:rPr>
            <w:noProof/>
            <w:webHidden/>
          </w:rPr>
          <w:instrText xml:space="preserve"> PAGEREF _Toc459793762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63" w:history="1">
        <w:r w:rsidR="006C068F" w:rsidRPr="0079419D">
          <w:rPr>
            <w:rStyle w:val="a9"/>
            <w:noProof/>
          </w:rPr>
          <w:t>6.9.</w:t>
        </w:r>
        <w:r w:rsidR="006C068F">
          <w:rPr>
            <w:rFonts w:asciiTheme="minorHAnsi" w:eastAsiaTheme="minorEastAsia" w:hAnsiTheme="minorHAnsi" w:cstheme="minorBidi"/>
            <w:noProof/>
            <w:szCs w:val="22"/>
          </w:rPr>
          <w:tab/>
        </w:r>
        <w:r w:rsidR="006C068F" w:rsidRPr="0079419D">
          <w:rPr>
            <w:rStyle w:val="a9"/>
            <w:rFonts w:hint="eastAsia"/>
            <w:noProof/>
          </w:rPr>
          <w:t>业务管理</w:t>
        </w:r>
        <w:r w:rsidR="006C068F" w:rsidRPr="0079419D">
          <w:rPr>
            <w:rStyle w:val="a9"/>
            <w:noProof/>
          </w:rPr>
          <w:t>-</w:t>
        </w:r>
        <w:r w:rsidR="006C068F" w:rsidRPr="0079419D">
          <w:rPr>
            <w:rStyle w:val="a9"/>
            <w:rFonts w:hint="eastAsia"/>
            <w:noProof/>
          </w:rPr>
          <w:t>彩票销售</w:t>
        </w:r>
        <w:r w:rsidR="006C068F">
          <w:rPr>
            <w:noProof/>
            <w:webHidden/>
          </w:rPr>
          <w:tab/>
        </w:r>
        <w:r w:rsidR="006C068F">
          <w:rPr>
            <w:noProof/>
            <w:webHidden/>
          </w:rPr>
          <w:fldChar w:fldCharType="begin"/>
        </w:r>
        <w:r w:rsidR="006C068F">
          <w:rPr>
            <w:noProof/>
            <w:webHidden/>
          </w:rPr>
          <w:instrText xml:space="preserve"> PAGEREF _Toc459793763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64" w:history="1">
        <w:r w:rsidR="006C068F" w:rsidRPr="0079419D">
          <w:rPr>
            <w:rStyle w:val="a9"/>
            <w:noProof/>
          </w:rPr>
          <w:t>6.9.1.</w:t>
        </w:r>
        <w:r w:rsidR="006C068F">
          <w:rPr>
            <w:rFonts w:asciiTheme="minorHAnsi" w:eastAsiaTheme="minorEastAsia" w:hAnsiTheme="minorHAnsi" w:cstheme="minorBidi"/>
            <w:noProof/>
            <w:szCs w:val="22"/>
          </w:rPr>
          <w:tab/>
        </w:r>
        <w:r w:rsidR="006C068F" w:rsidRPr="0079419D">
          <w:rPr>
            <w:rStyle w:val="a9"/>
            <w:rFonts w:hint="eastAsia"/>
            <w:noProof/>
          </w:rPr>
          <w:t>期数据处理模式管理</w:t>
        </w:r>
        <w:r w:rsidR="006C068F">
          <w:rPr>
            <w:noProof/>
            <w:webHidden/>
          </w:rPr>
          <w:tab/>
        </w:r>
        <w:r w:rsidR="006C068F">
          <w:rPr>
            <w:noProof/>
            <w:webHidden/>
          </w:rPr>
          <w:fldChar w:fldCharType="begin"/>
        </w:r>
        <w:r w:rsidR="006C068F">
          <w:rPr>
            <w:noProof/>
            <w:webHidden/>
          </w:rPr>
          <w:instrText xml:space="preserve"> PAGEREF _Toc459793764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65" w:history="1">
        <w:r w:rsidR="006C068F" w:rsidRPr="0079419D">
          <w:rPr>
            <w:rStyle w:val="a9"/>
            <w:noProof/>
          </w:rPr>
          <w:t>6.9.2.</w:t>
        </w:r>
        <w:r w:rsidR="006C068F">
          <w:rPr>
            <w:rFonts w:asciiTheme="minorHAnsi" w:eastAsiaTheme="minorEastAsia" w:hAnsiTheme="minorHAnsi" w:cstheme="minorBidi"/>
            <w:noProof/>
            <w:szCs w:val="22"/>
          </w:rPr>
          <w:tab/>
        </w:r>
        <w:r w:rsidR="006C068F" w:rsidRPr="0079419D">
          <w:rPr>
            <w:rStyle w:val="a9"/>
            <w:rFonts w:hint="eastAsia"/>
            <w:noProof/>
          </w:rPr>
          <w:t>新期参数管理</w:t>
        </w:r>
        <w:r w:rsidR="006C068F">
          <w:rPr>
            <w:noProof/>
            <w:webHidden/>
          </w:rPr>
          <w:tab/>
        </w:r>
        <w:r w:rsidR="006C068F">
          <w:rPr>
            <w:noProof/>
            <w:webHidden/>
          </w:rPr>
          <w:fldChar w:fldCharType="begin"/>
        </w:r>
        <w:r w:rsidR="006C068F">
          <w:rPr>
            <w:noProof/>
            <w:webHidden/>
          </w:rPr>
          <w:instrText xml:space="preserve"> PAGEREF _Toc459793765 \h </w:instrText>
        </w:r>
        <w:r w:rsidR="006C068F">
          <w:rPr>
            <w:noProof/>
            <w:webHidden/>
          </w:rPr>
        </w:r>
        <w:r w:rsidR="006C068F">
          <w:rPr>
            <w:noProof/>
            <w:webHidden/>
          </w:rPr>
          <w:fldChar w:fldCharType="separate"/>
        </w:r>
        <w:r w:rsidR="006C068F">
          <w:rPr>
            <w:noProof/>
            <w:webHidden/>
          </w:rPr>
          <w:t>69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66" w:history="1">
        <w:r w:rsidR="006C068F" w:rsidRPr="0079419D">
          <w:rPr>
            <w:rStyle w:val="a9"/>
            <w:noProof/>
          </w:rPr>
          <w:t>6.9.3.</w:t>
        </w:r>
        <w:r w:rsidR="006C068F">
          <w:rPr>
            <w:rFonts w:asciiTheme="minorHAnsi" w:eastAsiaTheme="minorEastAsia" w:hAnsiTheme="minorHAnsi" w:cstheme="minorBidi"/>
            <w:noProof/>
            <w:szCs w:val="22"/>
          </w:rPr>
          <w:tab/>
        </w:r>
        <w:r w:rsidR="006C068F" w:rsidRPr="0079419D">
          <w:rPr>
            <w:rStyle w:val="a9"/>
            <w:rFonts w:hint="eastAsia"/>
            <w:noProof/>
          </w:rPr>
          <w:t>期结处理</w:t>
        </w:r>
        <w:r w:rsidR="006C068F">
          <w:rPr>
            <w:noProof/>
            <w:webHidden/>
          </w:rPr>
          <w:tab/>
        </w:r>
        <w:r w:rsidR="006C068F">
          <w:rPr>
            <w:noProof/>
            <w:webHidden/>
          </w:rPr>
          <w:fldChar w:fldCharType="begin"/>
        </w:r>
        <w:r w:rsidR="006C068F">
          <w:rPr>
            <w:noProof/>
            <w:webHidden/>
          </w:rPr>
          <w:instrText xml:space="preserve"> PAGEREF _Toc459793766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67" w:history="1">
        <w:r w:rsidR="006C068F" w:rsidRPr="0079419D">
          <w:rPr>
            <w:rStyle w:val="a9"/>
            <w:noProof/>
          </w:rPr>
          <w:t>6.9.4.</w:t>
        </w:r>
        <w:r w:rsidR="006C068F">
          <w:rPr>
            <w:rFonts w:asciiTheme="minorHAnsi" w:eastAsiaTheme="minorEastAsia" w:hAnsiTheme="minorHAnsi" w:cstheme="minorBidi"/>
            <w:noProof/>
            <w:szCs w:val="22"/>
          </w:rPr>
          <w:tab/>
        </w:r>
        <w:r w:rsidR="006C068F" w:rsidRPr="0079419D">
          <w:rPr>
            <w:rStyle w:val="a9"/>
            <w:rFonts w:hint="eastAsia"/>
            <w:noProof/>
          </w:rPr>
          <w:t>上报期结数据</w:t>
        </w:r>
        <w:r w:rsidR="006C068F">
          <w:rPr>
            <w:noProof/>
            <w:webHidden/>
          </w:rPr>
          <w:tab/>
        </w:r>
        <w:r w:rsidR="006C068F">
          <w:rPr>
            <w:noProof/>
            <w:webHidden/>
          </w:rPr>
          <w:fldChar w:fldCharType="begin"/>
        </w:r>
        <w:r w:rsidR="006C068F">
          <w:rPr>
            <w:noProof/>
            <w:webHidden/>
          </w:rPr>
          <w:instrText xml:space="preserve"> PAGEREF _Toc459793767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68" w:history="1">
        <w:r w:rsidR="006C068F" w:rsidRPr="0079419D">
          <w:rPr>
            <w:rStyle w:val="a9"/>
            <w:noProof/>
          </w:rPr>
          <w:t>6.9.5.</w:t>
        </w:r>
        <w:r w:rsidR="006C068F">
          <w:rPr>
            <w:rFonts w:asciiTheme="minorHAnsi" w:eastAsiaTheme="minorEastAsia" w:hAnsiTheme="minorHAnsi" w:cstheme="minorBidi"/>
            <w:noProof/>
            <w:szCs w:val="22"/>
          </w:rPr>
          <w:tab/>
        </w:r>
        <w:r w:rsidR="006C068F" w:rsidRPr="0079419D">
          <w:rPr>
            <w:rStyle w:val="a9"/>
            <w:rFonts w:hint="eastAsia"/>
            <w:noProof/>
          </w:rPr>
          <w:t>开奖号码管理</w:t>
        </w:r>
        <w:r w:rsidR="006C068F">
          <w:rPr>
            <w:noProof/>
            <w:webHidden/>
          </w:rPr>
          <w:tab/>
        </w:r>
        <w:r w:rsidR="006C068F">
          <w:rPr>
            <w:noProof/>
            <w:webHidden/>
          </w:rPr>
          <w:fldChar w:fldCharType="begin"/>
        </w:r>
        <w:r w:rsidR="006C068F">
          <w:rPr>
            <w:noProof/>
            <w:webHidden/>
          </w:rPr>
          <w:instrText xml:space="preserve"> PAGEREF _Toc459793768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69" w:history="1">
        <w:r w:rsidR="006C068F" w:rsidRPr="0079419D">
          <w:rPr>
            <w:rStyle w:val="a9"/>
            <w:noProof/>
          </w:rPr>
          <w:t>6.9.6.</w:t>
        </w:r>
        <w:r w:rsidR="006C068F">
          <w:rPr>
            <w:rFonts w:asciiTheme="minorHAnsi" w:eastAsiaTheme="minorEastAsia" w:hAnsiTheme="minorHAnsi" w:cstheme="minorBidi"/>
            <w:noProof/>
            <w:szCs w:val="22"/>
          </w:rPr>
          <w:tab/>
        </w:r>
        <w:r w:rsidR="006C068F" w:rsidRPr="0079419D">
          <w:rPr>
            <w:rStyle w:val="a9"/>
            <w:rFonts w:hint="eastAsia"/>
            <w:noProof/>
          </w:rPr>
          <w:t>中奖计算处理</w:t>
        </w:r>
        <w:r w:rsidR="006C068F">
          <w:rPr>
            <w:noProof/>
            <w:webHidden/>
          </w:rPr>
          <w:tab/>
        </w:r>
        <w:r w:rsidR="006C068F">
          <w:rPr>
            <w:noProof/>
            <w:webHidden/>
          </w:rPr>
          <w:fldChar w:fldCharType="begin"/>
        </w:r>
        <w:r w:rsidR="006C068F">
          <w:rPr>
            <w:noProof/>
            <w:webHidden/>
          </w:rPr>
          <w:instrText xml:space="preserve"> PAGEREF _Toc459793769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0" w:history="1">
        <w:r w:rsidR="006C068F" w:rsidRPr="0079419D">
          <w:rPr>
            <w:rStyle w:val="a9"/>
            <w:noProof/>
          </w:rPr>
          <w:t>6.9.7.</w:t>
        </w:r>
        <w:r w:rsidR="006C068F">
          <w:rPr>
            <w:rFonts w:asciiTheme="minorHAnsi" w:eastAsiaTheme="minorEastAsia" w:hAnsiTheme="minorHAnsi" w:cstheme="minorBidi"/>
            <w:noProof/>
            <w:szCs w:val="22"/>
          </w:rPr>
          <w:tab/>
        </w:r>
        <w:r w:rsidR="006C068F" w:rsidRPr="0079419D">
          <w:rPr>
            <w:rStyle w:val="a9"/>
            <w:rFonts w:hint="eastAsia"/>
            <w:noProof/>
          </w:rPr>
          <w:t>上报中奖数据</w:t>
        </w:r>
        <w:r w:rsidR="006C068F">
          <w:rPr>
            <w:noProof/>
            <w:webHidden/>
          </w:rPr>
          <w:tab/>
        </w:r>
        <w:r w:rsidR="006C068F">
          <w:rPr>
            <w:noProof/>
            <w:webHidden/>
          </w:rPr>
          <w:fldChar w:fldCharType="begin"/>
        </w:r>
        <w:r w:rsidR="006C068F">
          <w:rPr>
            <w:noProof/>
            <w:webHidden/>
          </w:rPr>
          <w:instrText xml:space="preserve"> PAGEREF _Toc459793770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1" w:history="1">
        <w:r w:rsidR="006C068F" w:rsidRPr="0079419D">
          <w:rPr>
            <w:rStyle w:val="a9"/>
            <w:noProof/>
          </w:rPr>
          <w:t>6.9.8.</w:t>
        </w:r>
        <w:r w:rsidR="006C068F">
          <w:rPr>
            <w:rFonts w:asciiTheme="minorHAnsi" w:eastAsiaTheme="minorEastAsia" w:hAnsiTheme="minorHAnsi" w:cstheme="minorBidi"/>
            <w:noProof/>
            <w:szCs w:val="22"/>
          </w:rPr>
          <w:tab/>
        </w:r>
        <w:r w:rsidR="006C068F" w:rsidRPr="0079419D">
          <w:rPr>
            <w:rStyle w:val="a9"/>
            <w:rFonts w:hint="eastAsia"/>
            <w:noProof/>
          </w:rPr>
          <w:t>开奖公告管理</w:t>
        </w:r>
        <w:r w:rsidR="006C068F">
          <w:rPr>
            <w:noProof/>
            <w:webHidden/>
          </w:rPr>
          <w:tab/>
        </w:r>
        <w:r w:rsidR="006C068F">
          <w:rPr>
            <w:noProof/>
            <w:webHidden/>
          </w:rPr>
          <w:fldChar w:fldCharType="begin"/>
        </w:r>
        <w:r w:rsidR="006C068F">
          <w:rPr>
            <w:noProof/>
            <w:webHidden/>
          </w:rPr>
          <w:instrText xml:space="preserve"> PAGEREF _Toc459793771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2" w:history="1">
        <w:r w:rsidR="006C068F" w:rsidRPr="0079419D">
          <w:rPr>
            <w:rStyle w:val="a9"/>
            <w:noProof/>
          </w:rPr>
          <w:t>6.9.9.</w:t>
        </w:r>
        <w:r w:rsidR="006C068F">
          <w:rPr>
            <w:rFonts w:asciiTheme="minorHAnsi" w:eastAsiaTheme="minorEastAsia" w:hAnsiTheme="minorHAnsi" w:cstheme="minorBidi"/>
            <w:noProof/>
            <w:szCs w:val="22"/>
          </w:rPr>
          <w:tab/>
        </w:r>
        <w:r w:rsidR="006C068F" w:rsidRPr="0079419D">
          <w:rPr>
            <w:rStyle w:val="a9"/>
            <w:rFonts w:hint="eastAsia"/>
            <w:noProof/>
          </w:rPr>
          <w:t>开奖公告通知处理</w:t>
        </w:r>
        <w:r w:rsidR="006C068F">
          <w:rPr>
            <w:noProof/>
            <w:webHidden/>
          </w:rPr>
          <w:tab/>
        </w:r>
        <w:r w:rsidR="006C068F">
          <w:rPr>
            <w:noProof/>
            <w:webHidden/>
          </w:rPr>
          <w:fldChar w:fldCharType="begin"/>
        </w:r>
        <w:r w:rsidR="006C068F">
          <w:rPr>
            <w:noProof/>
            <w:webHidden/>
          </w:rPr>
          <w:instrText xml:space="preserve"> PAGEREF _Toc459793772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3" w:history="1">
        <w:r w:rsidR="006C068F" w:rsidRPr="0079419D">
          <w:rPr>
            <w:rStyle w:val="a9"/>
            <w:noProof/>
          </w:rPr>
          <w:t>6.9.10.</w:t>
        </w:r>
        <w:r w:rsidR="006C068F">
          <w:rPr>
            <w:rFonts w:asciiTheme="minorHAnsi" w:eastAsiaTheme="minorEastAsia" w:hAnsiTheme="minorHAnsi" w:cstheme="minorBidi"/>
            <w:noProof/>
            <w:szCs w:val="22"/>
          </w:rPr>
          <w:tab/>
        </w:r>
        <w:r w:rsidR="006C068F" w:rsidRPr="0079419D">
          <w:rPr>
            <w:rStyle w:val="a9"/>
            <w:rFonts w:hint="eastAsia"/>
            <w:noProof/>
          </w:rPr>
          <w:t>数据文件处理</w:t>
        </w:r>
        <w:r w:rsidR="006C068F">
          <w:rPr>
            <w:noProof/>
            <w:webHidden/>
          </w:rPr>
          <w:tab/>
        </w:r>
        <w:r w:rsidR="006C068F">
          <w:rPr>
            <w:noProof/>
            <w:webHidden/>
          </w:rPr>
          <w:fldChar w:fldCharType="begin"/>
        </w:r>
        <w:r w:rsidR="006C068F">
          <w:rPr>
            <w:noProof/>
            <w:webHidden/>
          </w:rPr>
          <w:instrText xml:space="preserve"> PAGEREF _Toc459793773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4" w:history="1">
        <w:r w:rsidR="006C068F" w:rsidRPr="0079419D">
          <w:rPr>
            <w:rStyle w:val="a9"/>
            <w:noProof/>
          </w:rPr>
          <w:t>6.9.11.</w:t>
        </w:r>
        <w:r w:rsidR="006C068F">
          <w:rPr>
            <w:rFonts w:asciiTheme="minorHAnsi" w:eastAsiaTheme="minorEastAsia" w:hAnsiTheme="minorHAnsi" w:cstheme="minorBidi"/>
            <w:noProof/>
            <w:szCs w:val="22"/>
          </w:rPr>
          <w:tab/>
        </w:r>
        <w:r w:rsidR="006C068F" w:rsidRPr="0079419D">
          <w:rPr>
            <w:rStyle w:val="a9"/>
            <w:rFonts w:hint="eastAsia"/>
            <w:noProof/>
          </w:rPr>
          <w:t>游戏期信息查询</w:t>
        </w:r>
        <w:r w:rsidR="006C068F">
          <w:rPr>
            <w:noProof/>
            <w:webHidden/>
          </w:rPr>
          <w:tab/>
        </w:r>
        <w:r w:rsidR="006C068F">
          <w:rPr>
            <w:noProof/>
            <w:webHidden/>
          </w:rPr>
          <w:fldChar w:fldCharType="begin"/>
        </w:r>
        <w:r w:rsidR="006C068F">
          <w:rPr>
            <w:noProof/>
            <w:webHidden/>
          </w:rPr>
          <w:instrText xml:space="preserve"> PAGEREF _Toc459793774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5" w:history="1">
        <w:r w:rsidR="006C068F" w:rsidRPr="0079419D">
          <w:rPr>
            <w:rStyle w:val="a9"/>
            <w:noProof/>
          </w:rPr>
          <w:t>6.9.12.</w:t>
        </w:r>
        <w:r w:rsidR="006C068F">
          <w:rPr>
            <w:rFonts w:asciiTheme="minorHAnsi" w:eastAsiaTheme="minorEastAsia" w:hAnsiTheme="minorHAnsi" w:cstheme="minorBidi"/>
            <w:noProof/>
            <w:szCs w:val="22"/>
          </w:rPr>
          <w:tab/>
        </w:r>
        <w:r w:rsidR="006C068F" w:rsidRPr="0079419D">
          <w:rPr>
            <w:rStyle w:val="a9"/>
            <w:rFonts w:hint="eastAsia"/>
            <w:noProof/>
          </w:rPr>
          <w:t>游戏开奖公告查询</w:t>
        </w:r>
        <w:r w:rsidR="006C068F">
          <w:rPr>
            <w:noProof/>
            <w:webHidden/>
          </w:rPr>
          <w:tab/>
        </w:r>
        <w:r w:rsidR="006C068F">
          <w:rPr>
            <w:noProof/>
            <w:webHidden/>
          </w:rPr>
          <w:fldChar w:fldCharType="begin"/>
        </w:r>
        <w:r w:rsidR="006C068F">
          <w:rPr>
            <w:noProof/>
            <w:webHidden/>
          </w:rPr>
          <w:instrText xml:space="preserve"> PAGEREF _Toc459793775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76" w:history="1">
        <w:r w:rsidR="006C068F" w:rsidRPr="0079419D">
          <w:rPr>
            <w:rStyle w:val="a9"/>
            <w:noProof/>
          </w:rPr>
          <w:t>6.10.</w:t>
        </w:r>
        <w:r w:rsidR="006C068F">
          <w:rPr>
            <w:rFonts w:asciiTheme="minorHAnsi" w:eastAsiaTheme="minorEastAsia" w:hAnsiTheme="minorHAnsi" w:cstheme="minorBidi"/>
            <w:noProof/>
            <w:szCs w:val="22"/>
          </w:rPr>
          <w:tab/>
        </w:r>
        <w:r w:rsidR="006C068F" w:rsidRPr="0079419D">
          <w:rPr>
            <w:rStyle w:val="a9"/>
            <w:rFonts w:hint="eastAsia"/>
            <w:noProof/>
          </w:rPr>
          <w:t>业务监控</w:t>
        </w:r>
        <w:r w:rsidR="006C068F" w:rsidRPr="0079419D">
          <w:rPr>
            <w:rStyle w:val="a9"/>
            <w:noProof/>
          </w:rPr>
          <w:t>-</w:t>
        </w:r>
        <w:r w:rsidR="006C068F" w:rsidRPr="0079419D">
          <w:rPr>
            <w:rStyle w:val="a9"/>
            <w:rFonts w:hint="eastAsia"/>
            <w:noProof/>
          </w:rPr>
          <w:t>彩票销售</w:t>
        </w:r>
        <w:r w:rsidR="006C068F">
          <w:rPr>
            <w:noProof/>
            <w:webHidden/>
          </w:rPr>
          <w:tab/>
        </w:r>
        <w:r w:rsidR="006C068F">
          <w:rPr>
            <w:noProof/>
            <w:webHidden/>
          </w:rPr>
          <w:fldChar w:fldCharType="begin"/>
        </w:r>
        <w:r w:rsidR="006C068F">
          <w:rPr>
            <w:noProof/>
            <w:webHidden/>
          </w:rPr>
          <w:instrText xml:space="preserve"> PAGEREF _Toc459793776 \h </w:instrText>
        </w:r>
        <w:r w:rsidR="006C068F">
          <w:rPr>
            <w:noProof/>
            <w:webHidden/>
          </w:rPr>
        </w:r>
        <w:r w:rsidR="006C068F">
          <w:rPr>
            <w:noProof/>
            <w:webHidden/>
          </w:rPr>
          <w:fldChar w:fldCharType="separate"/>
        </w:r>
        <w:r w:rsidR="006C068F">
          <w:rPr>
            <w:noProof/>
            <w:webHidden/>
          </w:rPr>
          <w:t>72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7" w:history="1">
        <w:r w:rsidR="006C068F" w:rsidRPr="0079419D">
          <w:rPr>
            <w:rStyle w:val="a9"/>
            <w:noProof/>
          </w:rPr>
          <w:t>6.10.1.</w:t>
        </w:r>
        <w:r w:rsidR="006C068F">
          <w:rPr>
            <w:rFonts w:asciiTheme="minorHAnsi" w:eastAsiaTheme="minorEastAsia" w:hAnsiTheme="minorHAnsi" w:cstheme="minorBidi"/>
            <w:noProof/>
            <w:szCs w:val="22"/>
          </w:rPr>
          <w:tab/>
        </w:r>
        <w:r w:rsidR="006C068F" w:rsidRPr="0079419D">
          <w:rPr>
            <w:rStyle w:val="a9"/>
            <w:rFonts w:hint="eastAsia"/>
            <w:noProof/>
          </w:rPr>
          <w:t>彩票销售期状态</w:t>
        </w:r>
        <w:r w:rsidR="006C068F">
          <w:rPr>
            <w:noProof/>
            <w:webHidden/>
          </w:rPr>
          <w:tab/>
        </w:r>
        <w:r w:rsidR="006C068F">
          <w:rPr>
            <w:noProof/>
            <w:webHidden/>
          </w:rPr>
          <w:fldChar w:fldCharType="begin"/>
        </w:r>
        <w:r w:rsidR="006C068F">
          <w:rPr>
            <w:noProof/>
            <w:webHidden/>
          </w:rPr>
          <w:instrText xml:space="preserve"> PAGEREF _Toc459793777 \h </w:instrText>
        </w:r>
        <w:r w:rsidR="006C068F">
          <w:rPr>
            <w:noProof/>
            <w:webHidden/>
          </w:rPr>
        </w:r>
        <w:r w:rsidR="006C068F">
          <w:rPr>
            <w:noProof/>
            <w:webHidden/>
          </w:rPr>
          <w:fldChar w:fldCharType="separate"/>
        </w:r>
        <w:r w:rsidR="006C068F">
          <w:rPr>
            <w:noProof/>
            <w:webHidden/>
          </w:rPr>
          <w:t>72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8" w:history="1">
        <w:r w:rsidR="006C068F" w:rsidRPr="0079419D">
          <w:rPr>
            <w:rStyle w:val="a9"/>
            <w:noProof/>
          </w:rPr>
          <w:t>6.10.2.</w:t>
        </w:r>
        <w:r w:rsidR="006C068F">
          <w:rPr>
            <w:rFonts w:asciiTheme="minorHAnsi" w:eastAsiaTheme="minorEastAsia" w:hAnsiTheme="minorHAnsi" w:cstheme="minorBidi"/>
            <w:noProof/>
            <w:szCs w:val="22"/>
          </w:rPr>
          <w:tab/>
        </w:r>
        <w:r w:rsidR="006C068F" w:rsidRPr="0079419D">
          <w:rPr>
            <w:rStyle w:val="a9"/>
            <w:rFonts w:hint="eastAsia"/>
            <w:noProof/>
          </w:rPr>
          <w:t>当前销售票</w:t>
        </w:r>
        <w:r w:rsidR="006C068F">
          <w:rPr>
            <w:noProof/>
            <w:webHidden/>
          </w:rPr>
          <w:tab/>
        </w:r>
        <w:r w:rsidR="006C068F">
          <w:rPr>
            <w:noProof/>
            <w:webHidden/>
          </w:rPr>
          <w:fldChar w:fldCharType="begin"/>
        </w:r>
        <w:r w:rsidR="006C068F">
          <w:rPr>
            <w:noProof/>
            <w:webHidden/>
          </w:rPr>
          <w:instrText xml:space="preserve"> PAGEREF _Toc459793778 \h </w:instrText>
        </w:r>
        <w:r w:rsidR="006C068F">
          <w:rPr>
            <w:noProof/>
            <w:webHidden/>
          </w:rPr>
        </w:r>
        <w:r w:rsidR="006C068F">
          <w:rPr>
            <w:noProof/>
            <w:webHidden/>
          </w:rPr>
          <w:fldChar w:fldCharType="separate"/>
        </w:r>
        <w:r w:rsidR="006C068F">
          <w:rPr>
            <w:noProof/>
            <w:webHidden/>
          </w:rPr>
          <w:t>72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79" w:history="1">
        <w:r w:rsidR="006C068F" w:rsidRPr="0079419D">
          <w:rPr>
            <w:rStyle w:val="a9"/>
            <w:noProof/>
          </w:rPr>
          <w:t>6.10.3.</w:t>
        </w:r>
        <w:r w:rsidR="006C068F">
          <w:rPr>
            <w:rFonts w:asciiTheme="minorHAnsi" w:eastAsiaTheme="minorEastAsia" w:hAnsiTheme="minorHAnsi" w:cstheme="minorBidi"/>
            <w:noProof/>
            <w:szCs w:val="22"/>
          </w:rPr>
          <w:tab/>
        </w:r>
        <w:r w:rsidR="006C068F" w:rsidRPr="0079419D">
          <w:rPr>
            <w:rStyle w:val="a9"/>
            <w:rFonts w:hint="eastAsia"/>
            <w:noProof/>
          </w:rPr>
          <w:t>历史销售票</w:t>
        </w:r>
        <w:r w:rsidR="006C068F">
          <w:rPr>
            <w:noProof/>
            <w:webHidden/>
          </w:rPr>
          <w:tab/>
        </w:r>
        <w:r w:rsidR="006C068F">
          <w:rPr>
            <w:noProof/>
            <w:webHidden/>
          </w:rPr>
          <w:fldChar w:fldCharType="begin"/>
        </w:r>
        <w:r w:rsidR="006C068F">
          <w:rPr>
            <w:noProof/>
            <w:webHidden/>
          </w:rPr>
          <w:instrText xml:space="preserve"> PAGEREF _Toc459793779 \h </w:instrText>
        </w:r>
        <w:r w:rsidR="006C068F">
          <w:rPr>
            <w:noProof/>
            <w:webHidden/>
          </w:rPr>
        </w:r>
        <w:r w:rsidR="006C068F">
          <w:rPr>
            <w:noProof/>
            <w:webHidden/>
          </w:rPr>
          <w:fldChar w:fldCharType="separate"/>
        </w:r>
        <w:r w:rsidR="006C068F">
          <w:rPr>
            <w:noProof/>
            <w:webHidden/>
          </w:rPr>
          <w:t>73</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0" w:history="1">
        <w:r w:rsidR="006C068F" w:rsidRPr="0079419D">
          <w:rPr>
            <w:rStyle w:val="a9"/>
            <w:noProof/>
          </w:rPr>
          <w:t>6.10.4.</w:t>
        </w:r>
        <w:r w:rsidR="006C068F">
          <w:rPr>
            <w:rFonts w:asciiTheme="minorHAnsi" w:eastAsiaTheme="minorEastAsia" w:hAnsiTheme="minorHAnsi" w:cstheme="minorBidi"/>
            <w:noProof/>
            <w:szCs w:val="22"/>
          </w:rPr>
          <w:tab/>
        </w:r>
        <w:r w:rsidR="006C068F" w:rsidRPr="0079419D">
          <w:rPr>
            <w:rStyle w:val="a9"/>
            <w:rFonts w:hint="eastAsia"/>
            <w:noProof/>
          </w:rPr>
          <w:t>中奖彩票</w:t>
        </w:r>
        <w:r w:rsidR="006C068F">
          <w:rPr>
            <w:noProof/>
            <w:webHidden/>
          </w:rPr>
          <w:tab/>
        </w:r>
        <w:r w:rsidR="006C068F">
          <w:rPr>
            <w:noProof/>
            <w:webHidden/>
          </w:rPr>
          <w:fldChar w:fldCharType="begin"/>
        </w:r>
        <w:r w:rsidR="006C068F">
          <w:rPr>
            <w:noProof/>
            <w:webHidden/>
          </w:rPr>
          <w:instrText xml:space="preserve"> PAGEREF _Toc459793780 \h </w:instrText>
        </w:r>
        <w:r w:rsidR="006C068F">
          <w:rPr>
            <w:noProof/>
            <w:webHidden/>
          </w:rPr>
        </w:r>
        <w:r w:rsidR="006C068F">
          <w:rPr>
            <w:noProof/>
            <w:webHidden/>
          </w:rPr>
          <w:fldChar w:fldCharType="separate"/>
        </w:r>
        <w:r w:rsidR="006C068F">
          <w:rPr>
            <w:noProof/>
            <w:webHidden/>
          </w:rPr>
          <w:t>73</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1" w:history="1">
        <w:r w:rsidR="006C068F" w:rsidRPr="0079419D">
          <w:rPr>
            <w:rStyle w:val="a9"/>
            <w:noProof/>
          </w:rPr>
          <w:t>6.10.5.</w:t>
        </w:r>
        <w:r w:rsidR="006C068F">
          <w:rPr>
            <w:rFonts w:asciiTheme="minorHAnsi" w:eastAsiaTheme="minorEastAsia" w:hAnsiTheme="minorHAnsi" w:cstheme="minorBidi"/>
            <w:noProof/>
            <w:szCs w:val="22"/>
          </w:rPr>
          <w:tab/>
        </w:r>
        <w:r w:rsidR="006C068F" w:rsidRPr="0079419D">
          <w:rPr>
            <w:rStyle w:val="a9"/>
            <w:rFonts w:hint="eastAsia"/>
            <w:noProof/>
          </w:rPr>
          <w:t>兑奖彩票</w:t>
        </w:r>
        <w:r w:rsidR="006C068F">
          <w:rPr>
            <w:noProof/>
            <w:webHidden/>
          </w:rPr>
          <w:tab/>
        </w:r>
        <w:r w:rsidR="006C068F">
          <w:rPr>
            <w:noProof/>
            <w:webHidden/>
          </w:rPr>
          <w:fldChar w:fldCharType="begin"/>
        </w:r>
        <w:r w:rsidR="006C068F">
          <w:rPr>
            <w:noProof/>
            <w:webHidden/>
          </w:rPr>
          <w:instrText xml:space="preserve"> PAGEREF _Toc459793781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2" w:history="1">
        <w:r w:rsidR="006C068F" w:rsidRPr="0079419D">
          <w:rPr>
            <w:rStyle w:val="a9"/>
            <w:noProof/>
          </w:rPr>
          <w:t>6.10.6.</w:t>
        </w:r>
        <w:r w:rsidR="006C068F">
          <w:rPr>
            <w:rFonts w:asciiTheme="minorHAnsi" w:eastAsiaTheme="minorEastAsia" w:hAnsiTheme="minorHAnsi" w:cstheme="minorBidi"/>
            <w:noProof/>
            <w:szCs w:val="22"/>
          </w:rPr>
          <w:tab/>
        </w:r>
        <w:r w:rsidR="006C068F" w:rsidRPr="0079419D">
          <w:rPr>
            <w:rStyle w:val="a9"/>
            <w:rFonts w:hint="eastAsia"/>
            <w:noProof/>
          </w:rPr>
          <w:t>弃奖彩票</w:t>
        </w:r>
        <w:r w:rsidR="006C068F">
          <w:rPr>
            <w:noProof/>
            <w:webHidden/>
          </w:rPr>
          <w:tab/>
        </w:r>
        <w:r w:rsidR="006C068F">
          <w:rPr>
            <w:noProof/>
            <w:webHidden/>
          </w:rPr>
          <w:fldChar w:fldCharType="begin"/>
        </w:r>
        <w:r w:rsidR="006C068F">
          <w:rPr>
            <w:noProof/>
            <w:webHidden/>
          </w:rPr>
          <w:instrText xml:space="preserve"> PAGEREF _Toc459793782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3" w:history="1">
        <w:r w:rsidR="006C068F" w:rsidRPr="0079419D">
          <w:rPr>
            <w:rStyle w:val="a9"/>
            <w:noProof/>
          </w:rPr>
          <w:t>6.10.7.</w:t>
        </w:r>
        <w:r w:rsidR="006C068F">
          <w:rPr>
            <w:rFonts w:asciiTheme="minorHAnsi" w:eastAsiaTheme="minorEastAsia" w:hAnsiTheme="minorHAnsi" w:cstheme="minorBidi"/>
            <w:noProof/>
            <w:szCs w:val="22"/>
          </w:rPr>
          <w:tab/>
        </w:r>
        <w:r w:rsidR="006C068F" w:rsidRPr="0079419D">
          <w:rPr>
            <w:rStyle w:val="a9"/>
            <w:rFonts w:hint="eastAsia"/>
            <w:noProof/>
          </w:rPr>
          <w:t>彩票销售期汇总数据</w:t>
        </w:r>
        <w:r w:rsidR="006C068F">
          <w:rPr>
            <w:noProof/>
            <w:webHidden/>
          </w:rPr>
          <w:tab/>
        </w:r>
        <w:r w:rsidR="006C068F">
          <w:rPr>
            <w:noProof/>
            <w:webHidden/>
          </w:rPr>
          <w:fldChar w:fldCharType="begin"/>
        </w:r>
        <w:r w:rsidR="006C068F">
          <w:rPr>
            <w:noProof/>
            <w:webHidden/>
          </w:rPr>
          <w:instrText xml:space="preserve"> PAGEREF _Toc459793783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84" w:history="1">
        <w:r w:rsidR="006C068F" w:rsidRPr="0079419D">
          <w:rPr>
            <w:rStyle w:val="a9"/>
            <w:noProof/>
          </w:rPr>
          <w:t>6.11.</w:t>
        </w:r>
        <w:r w:rsidR="006C068F">
          <w:rPr>
            <w:rFonts w:asciiTheme="minorHAnsi" w:eastAsiaTheme="minorEastAsia" w:hAnsiTheme="minorHAnsi" w:cstheme="minorBidi"/>
            <w:noProof/>
            <w:szCs w:val="22"/>
          </w:rPr>
          <w:tab/>
        </w:r>
        <w:r w:rsidR="006C068F" w:rsidRPr="0079419D">
          <w:rPr>
            <w:rStyle w:val="a9"/>
            <w:rFonts w:hint="eastAsia"/>
            <w:noProof/>
          </w:rPr>
          <w:t>投注账户</w:t>
        </w:r>
        <w:r w:rsidR="006C068F">
          <w:rPr>
            <w:noProof/>
            <w:webHidden/>
          </w:rPr>
          <w:tab/>
        </w:r>
        <w:r w:rsidR="006C068F">
          <w:rPr>
            <w:noProof/>
            <w:webHidden/>
          </w:rPr>
          <w:fldChar w:fldCharType="begin"/>
        </w:r>
        <w:r w:rsidR="006C068F">
          <w:rPr>
            <w:noProof/>
            <w:webHidden/>
          </w:rPr>
          <w:instrText xml:space="preserve"> PAGEREF _Toc459793784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5" w:history="1">
        <w:r w:rsidR="006C068F" w:rsidRPr="0079419D">
          <w:rPr>
            <w:rStyle w:val="a9"/>
            <w:noProof/>
          </w:rPr>
          <w:t>6.11.1.</w:t>
        </w:r>
        <w:r w:rsidR="006C068F">
          <w:rPr>
            <w:rFonts w:asciiTheme="minorHAnsi" w:eastAsiaTheme="minorEastAsia" w:hAnsiTheme="minorHAnsi" w:cstheme="minorBidi"/>
            <w:noProof/>
            <w:szCs w:val="22"/>
          </w:rPr>
          <w:tab/>
        </w:r>
        <w:r w:rsidR="006C068F" w:rsidRPr="0079419D">
          <w:rPr>
            <w:rStyle w:val="a9"/>
            <w:rFonts w:hint="eastAsia"/>
            <w:noProof/>
          </w:rPr>
          <w:t>投注账户信息</w:t>
        </w:r>
        <w:r w:rsidR="006C068F">
          <w:rPr>
            <w:noProof/>
            <w:webHidden/>
          </w:rPr>
          <w:tab/>
        </w:r>
        <w:r w:rsidR="006C068F">
          <w:rPr>
            <w:noProof/>
            <w:webHidden/>
          </w:rPr>
          <w:fldChar w:fldCharType="begin"/>
        </w:r>
        <w:r w:rsidR="006C068F">
          <w:rPr>
            <w:noProof/>
            <w:webHidden/>
          </w:rPr>
          <w:instrText xml:space="preserve"> PAGEREF _Toc459793785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86" w:history="1">
        <w:r w:rsidR="006C068F" w:rsidRPr="0079419D">
          <w:rPr>
            <w:rStyle w:val="a9"/>
            <w:noProof/>
          </w:rPr>
          <w:t>6.12.</w:t>
        </w:r>
        <w:r w:rsidR="006C068F">
          <w:rPr>
            <w:rFonts w:asciiTheme="minorHAnsi" w:eastAsiaTheme="minorEastAsia" w:hAnsiTheme="minorHAnsi" w:cstheme="minorBidi"/>
            <w:noProof/>
            <w:szCs w:val="22"/>
          </w:rPr>
          <w:tab/>
        </w:r>
        <w:r w:rsidR="006C068F" w:rsidRPr="0079419D">
          <w:rPr>
            <w:rStyle w:val="a9"/>
            <w:rFonts w:hint="eastAsia"/>
            <w:noProof/>
          </w:rPr>
          <w:t>资金统计</w:t>
        </w:r>
        <w:r w:rsidR="006C068F">
          <w:rPr>
            <w:noProof/>
            <w:webHidden/>
          </w:rPr>
          <w:tab/>
        </w:r>
        <w:r w:rsidR="006C068F">
          <w:rPr>
            <w:noProof/>
            <w:webHidden/>
          </w:rPr>
          <w:fldChar w:fldCharType="begin"/>
        </w:r>
        <w:r w:rsidR="006C068F">
          <w:rPr>
            <w:noProof/>
            <w:webHidden/>
          </w:rPr>
          <w:instrText xml:space="preserve"> PAGEREF _Toc459793786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7" w:history="1">
        <w:r w:rsidR="006C068F" w:rsidRPr="0079419D">
          <w:rPr>
            <w:rStyle w:val="a9"/>
            <w:noProof/>
          </w:rPr>
          <w:t>6.12.1.</w:t>
        </w:r>
        <w:r w:rsidR="006C068F">
          <w:rPr>
            <w:rFonts w:asciiTheme="minorHAnsi" w:eastAsiaTheme="minorEastAsia" w:hAnsiTheme="minorHAnsi" w:cstheme="minorBidi"/>
            <w:noProof/>
            <w:szCs w:val="22"/>
          </w:rPr>
          <w:tab/>
        </w:r>
        <w:r w:rsidR="006C068F" w:rsidRPr="0079419D">
          <w:rPr>
            <w:rStyle w:val="a9"/>
            <w:rFonts w:hint="eastAsia"/>
            <w:noProof/>
          </w:rPr>
          <w:t>销售资金统计</w:t>
        </w:r>
        <w:r w:rsidR="006C068F">
          <w:rPr>
            <w:noProof/>
            <w:webHidden/>
          </w:rPr>
          <w:tab/>
        </w:r>
        <w:r w:rsidR="006C068F">
          <w:rPr>
            <w:noProof/>
            <w:webHidden/>
          </w:rPr>
          <w:fldChar w:fldCharType="begin"/>
        </w:r>
        <w:r w:rsidR="006C068F">
          <w:rPr>
            <w:noProof/>
            <w:webHidden/>
          </w:rPr>
          <w:instrText xml:space="preserve"> PAGEREF _Toc459793787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8" w:history="1">
        <w:r w:rsidR="006C068F" w:rsidRPr="0079419D">
          <w:rPr>
            <w:rStyle w:val="a9"/>
            <w:noProof/>
          </w:rPr>
          <w:t>6.12.2.</w:t>
        </w:r>
        <w:r w:rsidR="006C068F">
          <w:rPr>
            <w:rFonts w:asciiTheme="minorHAnsi" w:eastAsiaTheme="minorEastAsia" w:hAnsiTheme="minorHAnsi" w:cstheme="minorBidi"/>
            <w:noProof/>
            <w:szCs w:val="22"/>
          </w:rPr>
          <w:tab/>
        </w:r>
        <w:r w:rsidR="006C068F" w:rsidRPr="0079419D">
          <w:rPr>
            <w:rStyle w:val="a9"/>
            <w:rFonts w:hint="eastAsia"/>
            <w:noProof/>
          </w:rPr>
          <w:t>兑奖资金统计</w:t>
        </w:r>
        <w:r w:rsidR="006C068F">
          <w:rPr>
            <w:noProof/>
            <w:webHidden/>
          </w:rPr>
          <w:tab/>
        </w:r>
        <w:r w:rsidR="006C068F">
          <w:rPr>
            <w:noProof/>
            <w:webHidden/>
          </w:rPr>
          <w:fldChar w:fldCharType="begin"/>
        </w:r>
        <w:r w:rsidR="006C068F">
          <w:rPr>
            <w:noProof/>
            <w:webHidden/>
          </w:rPr>
          <w:instrText xml:space="preserve"> PAGEREF _Toc459793788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89" w:history="1">
        <w:r w:rsidR="006C068F" w:rsidRPr="0079419D">
          <w:rPr>
            <w:rStyle w:val="a9"/>
            <w:noProof/>
          </w:rPr>
          <w:t>6.12.3.</w:t>
        </w:r>
        <w:r w:rsidR="006C068F">
          <w:rPr>
            <w:rFonts w:asciiTheme="minorHAnsi" w:eastAsiaTheme="minorEastAsia" w:hAnsiTheme="minorHAnsi" w:cstheme="minorBidi"/>
            <w:noProof/>
            <w:szCs w:val="22"/>
          </w:rPr>
          <w:tab/>
        </w:r>
        <w:r w:rsidR="006C068F" w:rsidRPr="0079419D">
          <w:rPr>
            <w:rStyle w:val="a9"/>
            <w:rFonts w:hint="eastAsia"/>
            <w:noProof/>
          </w:rPr>
          <w:t>弃奖资金统计</w:t>
        </w:r>
        <w:r w:rsidR="006C068F">
          <w:rPr>
            <w:noProof/>
            <w:webHidden/>
          </w:rPr>
          <w:tab/>
        </w:r>
        <w:r w:rsidR="006C068F">
          <w:rPr>
            <w:noProof/>
            <w:webHidden/>
          </w:rPr>
          <w:fldChar w:fldCharType="begin"/>
        </w:r>
        <w:r w:rsidR="006C068F">
          <w:rPr>
            <w:noProof/>
            <w:webHidden/>
          </w:rPr>
          <w:instrText xml:space="preserve"> PAGEREF _Toc459793789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90" w:history="1">
        <w:r w:rsidR="006C068F" w:rsidRPr="0079419D">
          <w:rPr>
            <w:rStyle w:val="a9"/>
            <w:noProof/>
          </w:rPr>
          <w:t>6.12.4.</w:t>
        </w:r>
        <w:r w:rsidR="006C068F">
          <w:rPr>
            <w:rFonts w:asciiTheme="minorHAnsi" w:eastAsiaTheme="minorEastAsia" w:hAnsiTheme="minorHAnsi" w:cstheme="minorBidi"/>
            <w:noProof/>
            <w:szCs w:val="22"/>
          </w:rPr>
          <w:tab/>
        </w:r>
        <w:r w:rsidR="006C068F" w:rsidRPr="0079419D">
          <w:rPr>
            <w:rStyle w:val="a9"/>
            <w:rFonts w:hint="eastAsia"/>
            <w:noProof/>
          </w:rPr>
          <w:t>中奖情况统计</w:t>
        </w:r>
        <w:r w:rsidR="006C068F">
          <w:rPr>
            <w:noProof/>
            <w:webHidden/>
          </w:rPr>
          <w:tab/>
        </w:r>
        <w:r w:rsidR="006C068F">
          <w:rPr>
            <w:noProof/>
            <w:webHidden/>
          </w:rPr>
          <w:fldChar w:fldCharType="begin"/>
        </w:r>
        <w:r w:rsidR="006C068F">
          <w:rPr>
            <w:noProof/>
            <w:webHidden/>
          </w:rPr>
          <w:instrText xml:space="preserve"> PAGEREF _Toc459793790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91" w:history="1">
        <w:r w:rsidR="006C068F" w:rsidRPr="0079419D">
          <w:rPr>
            <w:rStyle w:val="a9"/>
            <w:noProof/>
          </w:rPr>
          <w:t>6.13.</w:t>
        </w:r>
        <w:r w:rsidR="006C068F">
          <w:rPr>
            <w:rFonts w:asciiTheme="minorHAnsi" w:eastAsiaTheme="minorEastAsia" w:hAnsiTheme="minorHAnsi" w:cstheme="minorBidi"/>
            <w:noProof/>
            <w:szCs w:val="22"/>
          </w:rPr>
          <w:tab/>
        </w:r>
        <w:r w:rsidR="006C068F" w:rsidRPr="0079419D">
          <w:rPr>
            <w:rStyle w:val="a9"/>
            <w:rFonts w:hint="eastAsia"/>
            <w:noProof/>
          </w:rPr>
          <w:t>打印制式报表</w:t>
        </w:r>
        <w:r w:rsidR="006C068F">
          <w:rPr>
            <w:noProof/>
            <w:webHidden/>
          </w:rPr>
          <w:tab/>
        </w:r>
        <w:r w:rsidR="006C068F">
          <w:rPr>
            <w:noProof/>
            <w:webHidden/>
          </w:rPr>
          <w:fldChar w:fldCharType="begin"/>
        </w:r>
        <w:r w:rsidR="006C068F">
          <w:rPr>
            <w:noProof/>
            <w:webHidden/>
          </w:rPr>
          <w:instrText xml:space="preserve"> PAGEREF _Toc459793791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92" w:history="1">
        <w:r w:rsidR="006C068F" w:rsidRPr="0079419D">
          <w:rPr>
            <w:rStyle w:val="a9"/>
            <w:noProof/>
          </w:rPr>
          <w:t>6.13.1.</w:t>
        </w:r>
        <w:r w:rsidR="006C068F">
          <w:rPr>
            <w:rFonts w:asciiTheme="minorHAnsi" w:eastAsiaTheme="minorEastAsia" w:hAnsiTheme="minorHAnsi" w:cstheme="minorBidi"/>
            <w:noProof/>
            <w:szCs w:val="22"/>
          </w:rPr>
          <w:tab/>
        </w:r>
        <w:r w:rsidR="006C068F" w:rsidRPr="0079419D">
          <w:rPr>
            <w:rStyle w:val="a9"/>
            <w:rFonts w:hint="eastAsia"/>
            <w:noProof/>
          </w:rPr>
          <w:t>当期中奖结果报告单</w:t>
        </w:r>
        <w:r w:rsidR="006C068F">
          <w:rPr>
            <w:noProof/>
            <w:webHidden/>
          </w:rPr>
          <w:tab/>
        </w:r>
        <w:r w:rsidR="006C068F">
          <w:rPr>
            <w:noProof/>
            <w:webHidden/>
          </w:rPr>
          <w:fldChar w:fldCharType="begin"/>
        </w:r>
        <w:r w:rsidR="006C068F">
          <w:rPr>
            <w:noProof/>
            <w:webHidden/>
          </w:rPr>
          <w:instrText xml:space="preserve"> PAGEREF _Toc459793792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93" w:history="1">
        <w:r w:rsidR="006C068F" w:rsidRPr="0079419D">
          <w:rPr>
            <w:rStyle w:val="a9"/>
            <w:noProof/>
          </w:rPr>
          <w:t>6.13.2.</w:t>
        </w:r>
        <w:r w:rsidR="006C068F">
          <w:rPr>
            <w:rFonts w:asciiTheme="minorHAnsi" w:eastAsiaTheme="minorEastAsia" w:hAnsiTheme="minorHAnsi" w:cstheme="minorBidi"/>
            <w:noProof/>
            <w:szCs w:val="22"/>
          </w:rPr>
          <w:tab/>
        </w:r>
        <w:r w:rsidR="006C068F" w:rsidRPr="0079419D">
          <w:rPr>
            <w:rStyle w:val="a9"/>
            <w:rFonts w:hint="eastAsia"/>
            <w:noProof/>
          </w:rPr>
          <w:t>当前弃奖</w:t>
        </w:r>
        <w:r w:rsidR="006C068F" w:rsidRPr="0079419D">
          <w:rPr>
            <w:rStyle w:val="a9"/>
            <w:noProof/>
          </w:rPr>
          <w:t>/</w:t>
        </w:r>
        <w:r w:rsidR="006C068F" w:rsidRPr="0079419D">
          <w:rPr>
            <w:rStyle w:val="a9"/>
            <w:rFonts w:hint="eastAsia"/>
            <w:noProof/>
          </w:rPr>
          <w:t>销售报告单</w:t>
        </w:r>
        <w:r w:rsidR="006C068F">
          <w:rPr>
            <w:noProof/>
            <w:webHidden/>
          </w:rPr>
          <w:tab/>
        </w:r>
        <w:r w:rsidR="006C068F">
          <w:rPr>
            <w:noProof/>
            <w:webHidden/>
          </w:rPr>
          <w:fldChar w:fldCharType="begin"/>
        </w:r>
        <w:r w:rsidR="006C068F">
          <w:rPr>
            <w:noProof/>
            <w:webHidden/>
          </w:rPr>
          <w:instrText xml:space="preserve"> PAGEREF _Toc459793793 \h </w:instrText>
        </w:r>
        <w:r w:rsidR="006C068F">
          <w:rPr>
            <w:noProof/>
            <w:webHidden/>
          </w:rPr>
        </w:r>
        <w:r w:rsidR="006C068F">
          <w:rPr>
            <w:noProof/>
            <w:webHidden/>
          </w:rPr>
          <w:fldChar w:fldCharType="separate"/>
        </w:r>
        <w:r w:rsidR="006C068F">
          <w:rPr>
            <w:noProof/>
            <w:webHidden/>
          </w:rPr>
          <w:t>76</w:t>
        </w:r>
        <w:r w:rsidR="006C068F">
          <w:rPr>
            <w:noProof/>
            <w:webHidden/>
          </w:rPr>
          <w:fldChar w:fldCharType="end"/>
        </w:r>
      </w:hyperlink>
    </w:p>
    <w:p w:rsidR="006C068F" w:rsidRDefault="00D219FC">
      <w:pPr>
        <w:pStyle w:val="10"/>
        <w:rPr>
          <w:rFonts w:asciiTheme="minorHAnsi" w:eastAsiaTheme="minorEastAsia" w:hAnsiTheme="minorHAnsi" w:cstheme="minorBidi"/>
          <w:noProof/>
          <w:szCs w:val="22"/>
        </w:rPr>
      </w:pPr>
      <w:hyperlink w:anchor="_Toc459793794" w:history="1">
        <w:r w:rsidR="006C068F" w:rsidRPr="0079419D">
          <w:rPr>
            <w:rStyle w:val="a9"/>
            <w:noProof/>
          </w:rPr>
          <w:t>7.</w:t>
        </w:r>
        <w:r w:rsidR="006C068F">
          <w:rPr>
            <w:rFonts w:asciiTheme="minorHAnsi" w:eastAsiaTheme="minorEastAsia" w:hAnsiTheme="minorHAnsi" w:cstheme="minorBidi"/>
            <w:noProof/>
            <w:szCs w:val="22"/>
          </w:rPr>
          <w:tab/>
        </w:r>
        <w:r w:rsidR="006C068F" w:rsidRPr="0079419D">
          <w:rPr>
            <w:rStyle w:val="a9"/>
            <w:rFonts w:hint="eastAsia"/>
            <w:noProof/>
          </w:rPr>
          <w:t>报表计算</w:t>
        </w:r>
        <w:r w:rsidR="006C068F">
          <w:rPr>
            <w:noProof/>
            <w:webHidden/>
          </w:rPr>
          <w:tab/>
        </w:r>
        <w:r w:rsidR="006C068F">
          <w:rPr>
            <w:noProof/>
            <w:webHidden/>
          </w:rPr>
          <w:fldChar w:fldCharType="begin"/>
        </w:r>
        <w:r w:rsidR="006C068F">
          <w:rPr>
            <w:noProof/>
            <w:webHidden/>
          </w:rPr>
          <w:instrText xml:space="preserve"> PAGEREF _Toc459793794 \h </w:instrText>
        </w:r>
        <w:r w:rsidR="006C068F">
          <w:rPr>
            <w:noProof/>
            <w:webHidden/>
          </w:rPr>
        </w:r>
        <w:r w:rsidR="006C068F">
          <w:rPr>
            <w:noProof/>
            <w:webHidden/>
          </w:rPr>
          <w:fldChar w:fldCharType="separate"/>
        </w:r>
        <w:r w:rsidR="006C068F">
          <w:rPr>
            <w:noProof/>
            <w:webHidden/>
          </w:rPr>
          <w:t>76</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95" w:history="1">
        <w:r w:rsidR="006C068F" w:rsidRPr="0079419D">
          <w:rPr>
            <w:rStyle w:val="a9"/>
            <w:noProof/>
          </w:rPr>
          <w:t>7.1.</w:t>
        </w:r>
        <w:r w:rsidR="006C068F">
          <w:rPr>
            <w:rFonts w:asciiTheme="minorHAnsi" w:eastAsiaTheme="minorEastAsia" w:hAnsiTheme="minorHAnsi" w:cstheme="minorBidi"/>
            <w:noProof/>
            <w:szCs w:val="22"/>
          </w:rPr>
          <w:tab/>
        </w:r>
        <w:r w:rsidR="006C068F" w:rsidRPr="0079419D">
          <w:rPr>
            <w:rStyle w:val="a9"/>
            <w:rFonts w:hint="eastAsia"/>
            <w:noProof/>
          </w:rPr>
          <w:t>报表计算通用核查功能</w:t>
        </w:r>
        <w:r w:rsidR="006C068F">
          <w:rPr>
            <w:noProof/>
            <w:webHidden/>
          </w:rPr>
          <w:tab/>
        </w:r>
        <w:r w:rsidR="006C068F">
          <w:rPr>
            <w:noProof/>
            <w:webHidden/>
          </w:rPr>
          <w:fldChar w:fldCharType="begin"/>
        </w:r>
        <w:r w:rsidR="006C068F">
          <w:rPr>
            <w:noProof/>
            <w:webHidden/>
          </w:rPr>
          <w:instrText xml:space="preserve"> PAGEREF _Toc459793795 \h </w:instrText>
        </w:r>
        <w:r w:rsidR="006C068F">
          <w:rPr>
            <w:noProof/>
            <w:webHidden/>
          </w:rPr>
        </w:r>
        <w:r w:rsidR="006C068F">
          <w:rPr>
            <w:noProof/>
            <w:webHidden/>
          </w:rPr>
          <w:fldChar w:fldCharType="separate"/>
        </w:r>
        <w:r w:rsidR="006C068F">
          <w:rPr>
            <w:noProof/>
            <w:webHidden/>
          </w:rPr>
          <w:t>77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96" w:history="1">
        <w:r w:rsidR="006C068F" w:rsidRPr="0079419D">
          <w:rPr>
            <w:rStyle w:val="a9"/>
            <w:noProof/>
          </w:rPr>
          <w:t>7.1.1.</w:t>
        </w:r>
        <w:r w:rsidR="006C068F">
          <w:rPr>
            <w:rFonts w:asciiTheme="minorHAnsi" w:eastAsiaTheme="minorEastAsia" w:hAnsiTheme="minorHAnsi" w:cstheme="minorBidi"/>
            <w:noProof/>
            <w:szCs w:val="22"/>
          </w:rPr>
          <w:tab/>
        </w:r>
        <w:r w:rsidR="006C068F" w:rsidRPr="0079419D">
          <w:rPr>
            <w:rStyle w:val="a9"/>
            <w:rFonts w:hint="eastAsia"/>
            <w:noProof/>
          </w:rPr>
          <w:t>通用核查原则</w:t>
        </w:r>
        <w:r w:rsidR="006C068F">
          <w:rPr>
            <w:noProof/>
            <w:webHidden/>
          </w:rPr>
          <w:tab/>
        </w:r>
        <w:r w:rsidR="006C068F">
          <w:rPr>
            <w:noProof/>
            <w:webHidden/>
          </w:rPr>
          <w:fldChar w:fldCharType="begin"/>
        </w:r>
        <w:r w:rsidR="006C068F">
          <w:rPr>
            <w:noProof/>
            <w:webHidden/>
          </w:rPr>
          <w:instrText xml:space="preserve"> PAGEREF _Toc459793796 \h </w:instrText>
        </w:r>
        <w:r w:rsidR="006C068F">
          <w:rPr>
            <w:noProof/>
            <w:webHidden/>
          </w:rPr>
        </w:r>
        <w:r w:rsidR="006C068F">
          <w:rPr>
            <w:noProof/>
            <w:webHidden/>
          </w:rPr>
          <w:fldChar w:fldCharType="separate"/>
        </w:r>
        <w:r w:rsidR="006C068F">
          <w:rPr>
            <w:noProof/>
            <w:webHidden/>
          </w:rPr>
          <w:t>77</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97" w:history="1">
        <w:r w:rsidR="006C068F" w:rsidRPr="0079419D">
          <w:rPr>
            <w:rStyle w:val="a9"/>
            <w:noProof/>
          </w:rPr>
          <w:t>7.1.2.</w:t>
        </w:r>
        <w:r w:rsidR="006C068F">
          <w:rPr>
            <w:rFonts w:asciiTheme="minorHAnsi" w:eastAsiaTheme="minorEastAsia" w:hAnsiTheme="minorHAnsi" w:cstheme="minorBidi"/>
            <w:noProof/>
            <w:szCs w:val="22"/>
          </w:rPr>
          <w:tab/>
        </w:r>
        <w:r w:rsidR="006C068F" w:rsidRPr="0079419D">
          <w:rPr>
            <w:rStyle w:val="a9"/>
            <w:rFonts w:hint="eastAsia"/>
            <w:noProof/>
          </w:rPr>
          <w:t>通用核查流程图</w:t>
        </w:r>
        <w:r w:rsidR="006C068F">
          <w:rPr>
            <w:noProof/>
            <w:webHidden/>
          </w:rPr>
          <w:tab/>
        </w:r>
        <w:r w:rsidR="006C068F">
          <w:rPr>
            <w:noProof/>
            <w:webHidden/>
          </w:rPr>
          <w:fldChar w:fldCharType="begin"/>
        </w:r>
        <w:r w:rsidR="006C068F">
          <w:rPr>
            <w:noProof/>
            <w:webHidden/>
          </w:rPr>
          <w:instrText xml:space="preserve"> PAGEREF _Toc459793797 \h </w:instrText>
        </w:r>
        <w:r w:rsidR="006C068F">
          <w:rPr>
            <w:noProof/>
            <w:webHidden/>
          </w:rPr>
        </w:r>
        <w:r w:rsidR="006C068F">
          <w:rPr>
            <w:noProof/>
            <w:webHidden/>
          </w:rPr>
          <w:fldChar w:fldCharType="separate"/>
        </w:r>
        <w:r w:rsidR="006C068F">
          <w:rPr>
            <w:noProof/>
            <w:webHidden/>
          </w:rPr>
          <w:t>78</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798" w:history="1">
        <w:r w:rsidR="006C068F" w:rsidRPr="0079419D">
          <w:rPr>
            <w:rStyle w:val="a9"/>
            <w:noProof/>
          </w:rPr>
          <w:t>7.1.3.</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_Toc459793798 \h </w:instrText>
        </w:r>
        <w:r w:rsidR="006C068F">
          <w:rPr>
            <w:noProof/>
            <w:webHidden/>
          </w:rPr>
        </w:r>
        <w:r w:rsidR="006C068F">
          <w:rPr>
            <w:noProof/>
            <w:webHidden/>
          </w:rPr>
          <w:fldChar w:fldCharType="separate"/>
        </w:r>
        <w:r w:rsidR="006C068F">
          <w:rPr>
            <w:noProof/>
            <w:webHidden/>
          </w:rPr>
          <w:t>78</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799" w:history="1">
        <w:r w:rsidR="006C068F" w:rsidRPr="0079419D">
          <w:rPr>
            <w:rStyle w:val="a9"/>
            <w:noProof/>
          </w:rPr>
          <w:t>7.2.</w:t>
        </w:r>
        <w:r w:rsidR="006C068F">
          <w:rPr>
            <w:rFonts w:asciiTheme="minorHAnsi" w:eastAsiaTheme="minorEastAsia" w:hAnsiTheme="minorHAnsi" w:cstheme="minorBidi"/>
            <w:noProof/>
            <w:szCs w:val="22"/>
          </w:rPr>
          <w:tab/>
        </w:r>
        <w:r w:rsidR="006C068F" w:rsidRPr="0079419D">
          <w:rPr>
            <w:rStyle w:val="a9"/>
            <w:rFonts w:hint="eastAsia"/>
            <w:noProof/>
          </w:rPr>
          <w:t>报表中间表统计</w:t>
        </w:r>
        <w:r w:rsidR="006C068F">
          <w:rPr>
            <w:noProof/>
            <w:webHidden/>
          </w:rPr>
          <w:tab/>
        </w:r>
        <w:r w:rsidR="006C068F">
          <w:rPr>
            <w:noProof/>
            <w:webHidden/>
          </w:rPr>
          <w:fldChar w:fldCharType="begin"/>
        </w:r>
        <w:r w:rsidR="006C068F">
          <w:rPr>
            <w:noProof/>
            <w:webHidden/>
          </w:rPr>
          <w:instrText xml:space="preserve"> PAGEREF _Toc459793799 \h </w:instrText>
        </w:r>
        <w:r w:rsidR="006C068F">
          <w:rPr>
            <w:noProof/>
            <w:webHidden/>
          </w:rPr>
        </w:r>
        <w:r w:rsidR="006C068F">
          <w:rPr>
            <w:noProof/>
            <w:webHidden/>
          </w:rPr>
          <w:fldChar w:fldCharType="separate"/>
        </w:r>
        <w:r w:rsidR="006C068F">
          <w:rPr>
            <w:noProof/>
            <w:webHidden/>
          </w:rPr>
          <w:t>79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0" w:history="1">
        <w:r w:rsidR="006C068F" w:rsidRPr="0079419D">
          <w:rPr>
            <w:rStyle w:val="a9"/>
            <w:noProof/>
          </w:rPr>
          <w:t>7.2.1.</w:t>
        </w:r>
        <w:r w:rsidR="006C068F">
          <w:rPr>
            <w:rFonts w:asciiTheme="minorHAnsi" w:eastAsiaTheme="minorEastAsia" w:hAnsiTheme="minorHAnsi" w:cstheme="minorBidi"/>
            <w:noProof/>
            <w:szCs w:val="22"/>
          </w:rPr>
          <w:tab/>
        </w:r>
        <w:r w:rsidR="006C068F" w:rsidRPr="0079419D">
          <w:rPr>
            <w:rStyle w:val="a9"/>
            <w:rFonts w:hint="eastAsia"/>
            <w:noProof/>
          </w:rPr>
          <w:t>销售数据中间表统计</w:t>
        </w:r>
        <w:r w:rsidR="006C068F">
          <w:rPr>
            <w:noProof/>
            <w:webHidden/>
          </w:rPr>
          <w:tab/>
        </w:r>
        <w:r w:rsidR="006C068F">
          <w:rPr>
            <w:noProof/>
            <w:webHidden/>
          </w:rPr>
          <w:fldChar w:fldCharType="begin"/>
        </w:r>
        <w:r w:rsidR="006C068F">
          <w:rPr>
            <w:noProof/>
            <w:webHidden/>
          </w:rPr>
          <w:instrText xml:space="preserve"> PAGEREF _Toc459793800 \h </w:instrText>
        </w:r>
        <w:r w:rsidR="006C068F">
          <w:rPr>
            <w:noProof/>
            <w:webHidden/>
          </w:rPr>
        </w:r>
        <w:r w:rsidR="006C068F">
          <w:rPr>
            <w:noProof/>
            <w:webHidden/>
          </w:rPr>
          <w:fldChar w:fldCharType="separate"/>
        </w:r>
        <w:r w:rsidR="006C068F">
          <w:rPr>
            <w:noProof/>
            <w:webHidden/>
          </w:rPr>
          <w:t>79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1" w:history="1">
        <w:r w:rsidR="006C068F" w:rsidRPr="0079419D">
          <w:rPr>
            <w:rStyle w:val="a9"/>
            <w:noProof/>
          </w:rPr>
          <w:t>7.2.2.</w:t>
        </w:r>
        <w:r w:rsidR="006C068F">
          <w:rPr>
            <w:rFonts w:asciiTheme="minorHAnsi" w:eastAsiaTheme="minorEastAsia" w:hAnsiTheme="minorHAnsi" w:cstheme="minorBidi"/>
            <w:noProof/>
            <w:szCs w:val="22"/>
          </w:rPr>
          <w:tab/>
        </w:r>
        <w:r w:rsidR="006C068F" w:rsidRPr="0079419D">
          <w:rPr>
            <w:rStyle w:val="a9"/>
            <w:rFonts w:hint="eastAsia"/>
            <w:noProof/>
          </w:rPr>
          <w:t>中奖数据中间表统计</w:t>
        </w:r>
        <w:r w:rsidR="006C068F">
          <w:rPr>
            <w:noProof/>
            <w:webHidden/>
          </w:rPr>
          <w:tab/>
        </w:r>
        <w:r w:rsidR="006C068F">
          <w:rPr>
            <w:noProof/>
            <w:webHidden/>
          </w:rPr>
          <w:fldChar w:fldCharType="begin"/>
        </w:r>
        <w:r w:rsidR="006C068F">
          <w:rPr>
            <w:noProof/>
            <w:webHidden/>
          </w:rPr>
          <w:instrText xml:space="preserve"> PAGEREF _Toc459793801 \h </w:instrText>
        </w:r>
        <w:r w:rsidR="006C068F">
          <w:rPr>
            <w:noProof/>
            <w:webHidden/>
          </w:rPr>
        </w:r>
        <w:r w:rsidR="006C068F">
          <w:rPr>
            <w:noProof/>
            <w:webHidden/>
          </w:rPr>
          <w:fldChar w:fldCharType="separate"/>
        </w:r>
        <w:r w:rsidR="006C068F">
          <w:rPr>
            <w:noProof/>
            <w:webHidden/>
          </w:rPr>
          <w:t>79</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2" w:history="1">
        <w:r w:rsidR="006C068F" w:rsidRPr="0079419D">
          <w:rPr>
            <w:rStyle w:val="a9"/>
            <w:noProof/>
          </w:rPr>
          <w:t>7.2.3.</w:t>
        </w:r>
        <w:r w:rsidR="006C068F">
          <w:rPr>
            <w:rFonts w:asciiTheme="minorHAnsi" w:eastAsiaTheme="minorEastAsia" w:hAnsiTheme="minorHAnsi" w:cstheme="minorBidi"/>
            <w:noProof/>
            <w:szCs w:val="22"/>
          </w:rPr>
          <w:tab/>
        </w:r>
        <w:r w:rsidR="006C068F" w:rsidRPr="0079419D">
          <w:rPr>
            <w:rStyle w:val="a9"/>
            <w:rFonts w:hint="eastAsia"/>
            <w:noProof/>
          </w:rPr>
          <w:t>兑奖数据中间表统计</w:t>
        </w:r>
        <w:r w:rsidR="006C068F">
          <w:rPr>
            <w:noProof/>
            <w:webHidden/>
          </w:rPr>
          <w:tab/>
        </w:r>
        <w:r w:rsidR="006C068F">
          <w:rPr>
            <w:noProof/>
            <w:webHidden/>
          </w:rPr>
          <w:fldChar w:fldCharType="begin"/>
        </w:r>
        <w:r w:rsidR="006C068F">
          <w:rPr>
            <w:noProof/>
            <w:webHidden/>
          </w:rPr>
          <w:instrText xml:space="preserve"> PAGEREF _Toc459793802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3" w:history="1">
        <w:r w:rsidR="006C068F" w:rsidRPr="0079419D">
          <w:rPr>
            <w:rStyle w:val="a9"/>
            <w:noProof/>
          </w:rPr>
          <w:t>7.2.4.</w:t>
        </w:r>
        <w:r w:rsidR="006C068F">
          <w:rPr>
            <w:rFonts w:asciiTheme="minorHAnsi" w:eastAsiaTheme="minorEastAsia" w:hAnsiTheme="minorHAnsi" w:cstheme="minorBidi"/>
            <w:noProof/>
            <w:szCs w:val="22"/>
          </w:rPr>
          <w:tab/>
        </w:r>
        <w:r w:rsidR="006C068F" w:rsidRPr="0079419D">
          <w:rPr>
            <w:rStyle w:val="a9"/>
            <w:rFonts w:hint="eastAsia"/>
            <w:noProof/>
          </w:rPr>
          <w:t>弃奖数据中间表统计</w:t>
        </w:r>
        <w:r w:rsidR="006C068F">
          <w:rPr>
            <w:noProof/>
            <w:webHidden/>
          </w:rPr>
          <w:tab/>
        </w:r>
        <w:r w:rsidR="006C068F">
          <w:rPr>
            <w:noProof/>
            <w:webHidden/>
          </w:rPr>
          <w:fldChar w:fldCharType="begin"/>
        </w:r>
        <w:r w:rsidR="006C068F">
          <w:rPr>
            <w:noProof/>
            <w:webHidden/>
          </w:rPr>
          <w:instrText xml:space="preserve"> PAGEREF _Toc459793803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D219FC" w:rsidP="006C068F">
      <w:pPr>
        <w:pStyle w:val="21"/>
        <w:spacing w:before="170"/>
        <w:rPr>
          <w:rFonts w:asciiTheme="minorHAnsi" w:eastAsiaTheme="minorEastAsia" w:hAnsiTheme="minorHAnsi" w:cstheme="minorBidi"/>
          <w:noProof/>
          <w:szCs w:val="22"/>
        </w:rPr>
      </w:pPr>
      <w:hyperlink w:anchor="_Toc459793804" w:history="1">
        <w:r w:rsidR="006C068F" w:rsidRPr="0079419D">
          <w:rPr>
            <w:rStyle w:val="a9"/>
            <w:noProof/>
          </w:rPr>
          <w:t>7.3.</w:t>
        </w:r>
        <w:r w:rsidR="006C068F">
          <w:rPr>
            <w:rFonts w:asciiTheme="minorHAnsi" w:eastAsiaTheme="minorEastAsia" w:hAnsiTheme="minorHAnsi" w:cstheme="minorBidi"/>
            <w:noProof/>
            <w:szCs w:val="22"/>
          </w:rPr>
          <w:tab/>
        </w:r>
        <w:r w:rsidR="006C068F" w:rsidRPr="0079419D">
          <w:rPr>
            <w:rStyle w:val="a9"/>
            <w:rFonts w:hint="eastAsia"/>
            <w:noProof/>
          </w:rPr>
          <w:t>资金统计</w:t>
        </w:r>
        <w:r w:rsidR="006C068F">
          <w:rPr>
            <w:noProof/>
            <w:webHidden/>
          </w:rPr>
          <w:tab/>
        </w:r>
        <w:r w:rsidR="006C068F">
          <w:rPr>
            <w:noProof/>
            <w:webHidden/>
          </w:rPr>
          <w:fldChar w:fldCharType="begin"/>
        </w:r>
        <w:r w:rsidR="006C068F">
          <w:rPr>
            <w:noProof/>
            <w:webHidden/>
          </w:rPr>
          <w:instrText xml:space="preserve"> PAGEREF _Toc459793804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5" w:history="1">
        <w:r w:rsidR="006C068F" w:rsidRPr="0079419D">
          <w:rPr>
            <w:rStyle w:val="a9"/>
            <w:noProof/>
          </w:rPr>
          <w:t>7.3.1.</w:t>
        </w:r>
        <w:r w:rsidR="006C068F">
          <w:rPr>
            <w:rFonts w:asciiTheme="minorHAnsi" w:eastAsiaTheme="minorEastAsia" w:hAnsiTheme="minorHAnsi" w:cstheme="minorBidi"/>
            <w:noProof/>
            <w:szCs w:val="22"/>
          </w:rPr>
          <w:tab/>
        </w:r>
        <w:r w:rsidR="006C068F" w:rsidRPr="0079419D">
          <w:rPr>
            <w:rStyle w:val="a9"/>
            <w:rFonts w:hint="eastAsia"/>
            <w:noProof/>
          </w:rPr>
          <w:t>销售资金统计</w:t>
        </w:r>
        <w:r w:rsidR="006C068F">
          <w:rPr>
            <w:noProof/>
            <w:webHidden/>
          </w:rPr>
          <w:tab/>
        </w:r>
        <w:r w:rsidR="006C068F">
          <w:rPr>
            <w:noProof/>
            <w:webHidden/>
          </w:rPr>
          <w:fldChar w:fldCharType="begin"/>
        </w:r>
        <w:r w:rsidR="006C068F">
          <w:rPr>
            <w:noProof/>
            <w:webHidden/>
          </w:rPr>
          <w:instrText xml:space="preserve"> PAGEREF _Toc459793805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6" w:history="1">
        <w:r w:rsidR="006C068F" w:rsidRPr="0079419D">
          <w:rPr>
            <w:rStyle w:val="a9"/>
            <w:noProof/>
          </w:rPr>
          <w:t>7.3.2.</w:t>
        </w:r>
        <w:r w:rsidR="006C068F">
          <w:rPr>
            <w:rFonts w:asciiTheme="minorHAnsi" w:eastAsiaTheme="minorEastAsia" w:hAnsiTheme="minorHAnsi" w:cstheme="minorBidi"/>
            <w:noProof/>
            <w:szCs w:val="22"/>
          </w:rPr>
          <w:tab/>
        </w:r>
        <w:r w:rsidR="006C068F" w:rsidRPr="0079419D">
          <w:rPr>
            <w:rStyle w:val="a9"/>
            <w:rFonts w:hint="eastAsia"/>
            <w:noProof/>
          </w:rPr>
          <w:t>中奖情况统计</w:t>
        </w:r>
        <w:r w:rsidR="006C068F">
          <w:rPr>
            <w:noProof/>
            <w:webHidden/>
          </w:rPr>
          <w:tab/>
        </w:r>
        <w:r w:rsidR="006C068F">
          <w:rPr>
            <w:noProof/>
            <w:webHidden/>
          </w:rPr>
          <w:fldChar w:fldCharType="begin"/>
        </w:r>
        <w:r w:rsidR="006C068F">
          <w:rPr>
            <w:noProof/>
            <w:webHidden/>
          </w:rPr>
          <w:instrText xml:space="preserve"> PAGEREF _Toc459793806 \h </w:instrText>
        </w:r>
        <w:r w:rsidR="006C068F">
          <w:rPr>
            <w:noProof/>
            <w:webHidden/>
          </w:rPr>
        </w:r>
        <w:r w:rsidR="006C068F">
          <w:rPr>
            <w:noProof/>
            <w:webHidden/>
          </w:rPr>
          <w:fldChar w:fldCharType="separate"/>
        </w:r>
        <w:r w:rsidR="006C068F">
          <w:rPr>
            <w:noProof/>
            <w:webHidden/>
          </w:rPr>
          <w:t>81</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7" w:history="1">
        <w:r w:rsidR="006C068F" w:rsidRPr="0079419D">
          <w:rPr>
            <w:rStyle w:val="a9"/>
            <w:noProof/>
          </w:rPr>
          <w:t>7.3.3.</w:t>
        </w:r>
        <w:r w:rsidR="006C068F">
          <w:rPr>
            <w:rFonts w:asciiTheme="minorHAnsi" w:eastAsiaTheme="minorEastAsia" w:hAnsiTheme="minorHAnsi" w:cstheme="minorBidi"/>
            <w:noProof/>
            <w:szCs w:val="22"/>
          </w:rPr>
          <w:tab/>
        </w:r>
        <w:r w:rsidR="006C068F" w:rsidRPr="0079419D">
          <w:rPr>
            <w:rStyle w:val="a9"/>
            <w:rFonts w:hint="eastAsia"/>
            <w:noProof/>
          </w:rPr>
          <w:t>兑奖资金统计</w:t>
        </w:r>
        <w:r w:rsidR="006C068F">
          <w:rPr>
            <w:noProof/>
            <w:webHidden/>
          </w:rPr>
          <w:tab/>
        </w:r>
        <w:r w:rsidR="006C068F">
          <w:rPr>
            <w:noProof/>
            <w:webHidden/>
          </w:rPr>
          <w:fldChar w:fldCharType="begin"/>
        </w:r>
        <w:r w:rsidR="006C068F">
          <w:rPr>
            <w:noProof/>
            <w:webHidden/>
          </w:rPr>
          <w:instrText xml:space="preserve"> PAGEREF _Toc459793807 \h </w:instrText>
        </w:r>
        <w:r w:rsidR="006C068F">
          <w:rPr>
            <w:noProof/>
            <w:webHidden/>
          </w:rPr>
        </w:r>
        <w:r w:rsidR="006C068F">
          <w:rPr>
            <w:noProof/>
            <w:webHidden/>
          </w:rPr>
          <w:fldChar w:fldCharType="separate"/>
        </w:r>
        <w:r w:rsidR="006C068F">
          <w:rPr>
            <w:noProof/>
            <w:webHidden/>
          </w:rPr>
          <w:t>82</w:t>
        </w:r>
        <w:r w:rsidR="006C068F">
          <w:rPr>
            <w:noProof/>
            <w:webHidden/>
          </w:rPr>
          <w:fldChar w:fldCharType="end"/>
        </w:r>
      </w:hyperlink>
    </w:p>
    <w:p w:rsidR="006C068F" w:rsidRDefault="00D219FC" w:rsidP="006C068F">
      <w:pPr>
        <w:pStyle w:val="30"/>
        <w:spacing w:before="170"/>
        <w:rPr>
          <w:rFonts w:asciiTheme="minorHAnsi" w:eastAsiaTheme="minorEastAsia" w:hAnsiTheme="minorHAnsi" w:cstheme="minorBidi"/>
          <w:noProof/>
          <w:szCs w:val="22"/>
        </w:rPr>
      </w:pPr>
      <w:hyperlink w:anchor="_Toc459793808" w:history="1">
        <w:r w:rsidR="006C068F" w:rsidRPr="0079419D">
          <w:rPr>
            <w:rStyle w:val="a9"/>
            <w:noProof/>
          </w:rPr>
          <w:t>7.3.4.</w:t>
        </w:r>
        <w:r w:rsidR="006C068F">
          <w:rPr>
            <w:rFonts w:asciiTheme="minorHAnsi" w:eastAsiaTheme="minorEastAsia" w:hAnsiTheme="minorHAnsi" w:cstheme="minorBidi"/>
            <w:noProof/>
            <w:szCs w:val="22"/>
          </w:rPr>
          <w:tab/>
        </w:r>
        <w:r w:rsidR="006C068F" w:rsidRPr="0079419D">
          <w:rPr>
            <w:rStyle w:val="a9"/>
            <w:rFonts w:hint="eastAsia"/>
            <w:noProof/>
          </w:rPr>
          <w:t>弃奖资金统计</w:t>
        </w:r>
        <w:r w:rsidR="006C068F">
          <w:rPr>
            <w:noProof/>
            <w:webHidden/>
          </w:rPr>
          <w:tab/>
        </w:r>
        <w:r w:rsidR="006C068F">
          <w:rPr>
            <w:noProof/>
            <w:webHidden/>
          </w:rPr>
          <w:fldChar w:fldCharType="begin"/>
        </w:r>
        <w:r w:rsidR="006C068F">
          <w:rPr>
            <w:noProof/>
            <w:webHidden/>
          </w:rPr>
          <w:instrText xml:space="preserve"> PAGEREF _Toc459793808 \h </w:instrText>
        </w:r>
        <w:r w:rsidR="006C068F">
          <w:rPr>
            <w:noProof/>
            <w:webHidden/>
          </w:rPr>
        </w:r>
        <w:r w:rsidR="006C068F">
          <w:rPr>
            <w:noProof/>
            <w:webHidden/>
          </w:rPr>
          <w:fldChar w:fldCharType="separate"/>
        </w:r>
        <w:r w:rsidR="006C068F">
          <w:rPr>
            <w:noProof/>
            <w:webHidden/>
          </w:rPr>
          <w:t>82</w:t>
        </w:r>
        <w:r w:rsidR="006C068F">
          <w:rPr>
            <w:noProof/>
            <w:webHidden/>
          </w:rPr>
          <w:fldChar w:fldCharType="end"/>
        </w:r>
      </w:hyperlink>
    </w:p>
    <w:p w:rsidR="009319EE" w:rsidRPr="007E4AEA" w:rsidRDefault="00AB7B14" w:rsidP="00C70A74">
      <w:pPr>
        <w:tabs>
          <w:tab w:val="right" w:leader="dot" w:pos="8307"/>
        </w:tabs>
        <w:spacing w:beforeLines="50" w:before="170" w:line="220" w:lineRule="atLeast"/>
        <w:ind w:rightChars="-637" w:right="-1372"/>
        <w:jc w:val="left"/>
      </w:pPr>
      <w:r w:rsidRPr="007E4AEA">
        <w:rPr>
          <w:rFonts w:ascii="黑体" w:eastAsia="黑体"/>
          <w:b/>
          <w:sz w:val="30"/>
          <w:szCs w:val="30"/>
        </w:rPr>
        <w:fldChar w:fldCharType="end"/>
      </w:r>
    </w:p>
    <w:p w:rsidR="00BB63FB" w:rsidRPr="007E4AEA" w:rsidRDefault="00BB63FB" w:rsidP="009F1CE7">
      <w:pPr>
        <w:ind w:rightChars="-637" w:right="-1372"/>
        <w:jc w:val="left"/>
        <w:sectPr w:rsidR="00BB63FB" w:rsidRPr="007E4AEA" w:rsidSect="00805431">
          <w:headerReference w:type="default" r:id="rId10"/>
          <w:footerReference w:type="default" r:id="rId11"/>
          <w:pgSz w:w="11906" w:h="16838" w:code="9"/>
          <w:pgMar w:top="1440" w:right="1701" w:bottom="1440" w:left="1797" w:header="992" w:footer="851" w:gutter="0"/>
          <w:cols w:space="425"/>
          <w:titlePg/>
          <w:docGrid w:type="linesAndChars" w:linePitch="340" w:charSpace="1088"/>
        </w:sectPr>
      </w:pPr>
    </w:p>
    <w:p w:rsidR="00EB5636" w:rsidRPr="007E4AEA" w:rsidRDefault="005F4B85" w:rsidP="00DB3149">
      <w:pPr>
        <w:pStyle w:val="1"/>
        <w:pageBreakBefore/>
        <w:ind w:rightChars="-637" w:right="-1358"/>
        <w:jc w:val="left"/>
      </w:pPr>
      <w:bookmarkStart w:id="2" w:name="_Toc459793660"/>
      <w:r w:rsidRPr="007E4AEA">
        <w:rPr>
          <w:rFonts w:hint="eastAsia"/>
        </w:rPr>
        <w:lastRenderedPageBreak/>
        <w:t>系统建设目标</w:t>
      </w:r>
      <w:bookmarkEnd w:id="2"/>
    </w:p>
    <w:p w:rsidR="00B64484" w:rsidRPr="007E4AEA" w:rsidRDefault="00F653B4" w:rsidP="00652C05">
      <w:pPr>
        <w:ind w:firstLineChars="200" w:firstLine="426"/>
      </w:pPr>
      <w:r>
        <w:rPr>
          <w:rFonts w:hint="eastAsia"/>
        </w:rPr>
        <w:t>游戏引擎</w:t>
      </w:r>
      <w:r w:rsidR="007B5FD5" w:rsidRPr="007E4AEA">
        <w:rPr>
          <w:rFonts w:hint="eastAsia"/>
        </w:rPr>
        <w:t>目标是为中福彩</w:t>
      </w:r>
      <w:r w:rsidR="00714591" w:rsidRPr="007E4AEA">
        <w:rPr>
          <w:rFonts w:hint="eastAsia"/>
        </w:rPr>
        <w:t>中心</w:t>
      </w:r>
      <w:r w:rsidR="00F802D2" w:rsidRPr="007E4AEA">
        <w:rPr>
          <w:rFonts w:hint="eastAsia"/>
        </w:rPr>
        <w:t>提供一个</w:t>
      </w:r>
      <w:r w:rsidR="008D46EC" w:rsidRPr="007E4AEA">
        <w:rPr>
          <w:rFonts w:hint="eastAsia"/>
        </w:rPr>
        <w:t>可扩展性好，</w:t>
      </w:r>
      <w:r w:rsidR="00172DB1" w:rsidRPr="007E4AEA">
        <w:rPr>
          <w:rFonts w:hint="eastAsia"/>
        </w:rPr>
        <w:t>性能优异，</w:t>
      </w:r>
      <w:r w:rsidR="00366143" w:rsidRPr="007E4AEA">
        <w:rPr>
          <w:rFonts w:hint="eastAsia"/>
        </w:rPr>
        <w:t>集彩票</w:t>
      </w:r>
      <w:r>
        <w:rPr>
          <w:rFonts w:hint="eastAsia"/>
        </w:rPr>
        <w:t>销售管理、彩票</w:t>
      </w:r>
      <w:r w:rsidR="00087ADD">
        <w:rPr>
          <w:rFonts w:hint="eastAsia"/>
        </w:rPr>
        <w:t>中奖管理</w:t>
      </w:r>
      <w:r>
        <w:rPr>
          <w:rFonts w:hint="eastAsia"/>
        </w:rPr>
        <w:t>、彩票兑奖</w:t>
      </w:r>
      <w:r w:rsidR="00087ADD">
        <w:rPr>
          <w:rFonts w:hint="eastAsia"/>
        </w:rPr>
        <w:t>管理</w:t>
      </w:r>
      <w:r w:rsidR="001B5613">
        <w:rPr>
          <w:rFonts w:hint="eastAsia"/>
        </w:rPr>
        <w:t>、业务运营监控</w:t>
      </w:r>
      <w:r w:rsidR="008D46EC" w:rsidRPr="007E4AEA">
        <w:rPr>
          <w:rFonts w:hint="eastAsia"/>
        </w:rPr>
        <w:t>等功能，高可用性、</w:t>
      </w:r>
      <w:r w:rsidR="00366143" w:rsidRPr="007E4AEA">
        <w:rPr>
          <w:rFonts w:hint="eastAsia"/>
        </w:rPr>
        <w:t>安全可靠</w:t>
      </w:r>
      <w:r w:rsidR="00F802D2" w:rsidRPr="007E4AEA">
        <w:rPr>
          <w:rFonts w:hint="eastAsia"/>
        </w:rPr>
        <w:t>的系统</w:t>
      </w:r>
      <w:r w:rsidR="00B64484" w:rsidRPr="007E4AEA">
        <w:rPr>
          <w:rFonts w:hint="eastAsia"/>
        </w:rPr>
        <w:t>。</w:t>
      </w:r>
    </w:p>
    <w:p w:rsidR="00AE3B9F" w:rsidRPr="007E4AEA" w:rsidRDefault="008C1949" w:rsidP="00E60C5C">
      <w:pPr>
        <w:ind w:firstLine="420"/>
      </w:pPr>
      <w:r w:rsidRPr="007E4AEA">
        <w:rPr>
          <w:rFonts w:hint="eastAsia"/>
        </w:rPr>
        <w:t>结合我们的经验与实际需求，</w:t>
      </w:r>
      <w:r w:rsidR="00706A58" w:rsidRPr="007E4AEA">
        <w:rPr>
          <w:rFonts w:hint="eastAsia"/>
        </w:rPr>
        <w:t>系统应</w:t>
      </w:r>
      <w:r w:rsidR="00650FAB" w:rsidRPr="007E4AEA">
        <w:rPr>
          <w:rFonts w:hint="eastAsia"/>
        </w:rPr>
        <w:t>实现的</w:t>
      </w:r>
      <w:r w:rsidR="007B01A7" w:rsidRPr="007E4AEA">
        <w:rPr>
          <w:rFonts w:hint="eastAsia"/>
        </w:rPr>
        <w:t>功能</w:t>
      </w:r>
      <w:r w:rsidR="006319CA" w:rsidRPr="007E4AEA">
        <w:rPr>
          <w:rFonts w:hint="eastAsia"/>
        </w:rPr>
        <w:t>、</w:t>
      </w:r>
      <w:r w:rsidR="00650FAB" w:rsidRPr="007E4AEA">
        <w:rPr>
          <w:rFonts w:hint="eastAsia"/>
        </w:rPr>
        <w:t>达到的</w:t>
      </w:r>
      <w:r w:rsidR="007B01A7" w:rsidRPr="007E4AEA">
        <w:rPr>
          <w:rFonts w:hint="eastAsia"/>
        </w:rPr>
        <w:t>性能</w:t>
      </w:r>
      <w:r w:rsidR="00DC6A49" w:rsidRPr="007E4AEA">
        <w:rPr>
          <w:rFonts w:hint="eastAsia"/>
        </w:rPr>
        <w:t>以及安全、可靠性</w:t>
      </w:r>
      <w:r w:rsidR="00AE3B9F" w:rsidRPr="007E4AEA">
        <w:rPr>
          <w:rFonts w:hint="eastAsia"/>
        </w:rPr>
        <w:t>目标</w:t>
      </w:r>
      <w:r w:rsidR="00650FAB" w:rsidRPr="007E4AEA">
        <w:rPr>
          <w:rFonts w:hint="eastAsia"/>
        </w:rPr>
        <w:t>如下</w:t>
      </w:r>
      <w:r w:rsidR="00AE3B9F" w:rsidRPr="007E4AEA">
        <w:rPr>
          <w:rFonts w:hint="eastAsia"/>
        </w:rPr>
        <w:t>：</w:t>
      </w:r>
    </w:p>
    <w:p w:rsidR="002A2A56" w:rsidRPr="007E4AEA" w:rsidRDefault="00120E06" w:rsidP="00DB3149">
      <w:pPr>
        <w:pStyle w:val="2"/>
      </w:pPr>
      <w:bookmarkStart w:id="3" w:name="_Toc459793661"/>
      <w:r w:rsidRPr="007E4AEA">
        <w:rPr>
          <w:rFonts w:hint="eastAsia"/>
        </w:rPr>
        <w:t>功能目标</w:t>
      </w:r>
      <w:bookmarkEnd w:id="3"/>
    </w:p>
    <w:p w:rsidR="00F912DB" w:rsidRPr="007E4AEA" w:rsidRDefault="001B5613" w:rsidP="00705851">
      <w:pPr>
        <w:ind w:firstLineChars="200" w:firstLine="426"/>
      </w:pPr>
      <w:r>
        <w:rPr>
          <w:rFonts w:hint="eastAsia"/>
        </w:rPr>
        <w:t>游戏引擎</w:t>
      </w:r>
      <w:r w:rsidR="00705851" w:rsidRPr="007E4AEA">
        <w:rPr>
          <w:rFonts w:hint="eastAsia"/>
        </w:rPr>
        <w:t>主要功能包括</w:t>
      </w:r>
      <w:r w:rsidRPr="007E4AEA">
        <w:rPr>
          <w:rFonts w:hint="eastAsia"/>
        </w:rPr>
        <w:t>彩票</w:t>
      </w:r>
      <w:r>
        <w:rPr>
          <w:rFonts w:hint="eastAsia"/>
        </w:rPr>
        <w:t>销售管理、彩票中奖管理、彩票兑奖管理、业务运营监控、系统管理</w:t>
      </w:r>
      <w:r w:rsidR="00705851" w:rsidRPr="007E4AEA">
        <w:rPr>
          <w:rFonts w:hint="eastAsia"/>
        </w:rPr>
        <w:t>等功能</w:t>
      </w:r>
      <w:r w:rsidR="0026447F" w:rsidRPr="007E4AEA">
        <w:rPr>
          <w:rFonts w:hint="eastAsia"/>
        </w:rPr>
        <w:t>。</w:t>
      </w:r>
    </w:p>
    <w:p w:rsidR="00D2227B" w:rsidRPr="007E4AEA" w:rsidRDefault="00EC3383" w:rsidP="00705851">
      <w:pPr>
        <w:ind w:firstLineChars="200" w:firstLine="426"/>
      </w:pPr>
      <w:r>
        <w:rPr>
          <w:rFonts w:hint="eastAsia"/>
        </w:rPr>
        <w:t>游戏引擎</w:t>
      </w:r>
      <w:r w:rsidR="00D2227B" w:rsidRPr="007E4AEA">
        <w:rPr>
          <w:rFonts w:hint="eastAsia"/>
        </w:rPr>
        <w:t>系统作为一个系统，可划分为以下子系统：</w:t>
      </w:r>
    </w:p>
    <w:p w:rsidR="00E464D3" w:rsidRPr="007E4AEA" w:rsidRDefault="00641EF8" w:rsidP="006E582E">
      <w:pPr>
        <w:pStyle w:val="af"/>
        <w:numPr>
          <w:ilvl w:val="0"/>
          <w:numId w:val="9"/>
        </w:numPr>
        <w:ind w:firstLineChars="0"/>
      </w:pPr>
      <w:r>
        <w:rPr>
          <w:rFonts w:hint="eastAsia"/>
        </w:rPr>
        <w:t>中彩开奖管理</w:t>
      </w:r>
      <w:r w:rsidR="00EC3383">
        <w:rPr>
          <w:rFonts w:hint="eastAsia"/>
        </w:rPr>
        <w:t>系统</w:t>
      </w:r>
      <w:r>
        <w:rPr>
          <w:rFonts w:hint="eastAsia"/>
        </w:rPr>
        <w:t>接口</w:t>
      </w:r>
    </w:p>
    <w:p w:rsidR="00E464D3" w:rsidRPr="007E4AEA" w:rsidRDefault="00641EF8" w:rsidP="00E464D3">
      <w:pPr>
        <w:pStyle w:val="af"/>
        <w:ind w:left="786" w:firstLineChars="0" w:firstLine="0"/>
      </w:pPr>
      <w:r>
        <w:rPr>
          <w:rFonts w:hint="eastAsia"/>
        </w:rPr>
        <w:t>与政策开奖管理系统接入，实现自动开期、期结、销售数据上报、下载开奖号码、中奖计算、下载开奖公告、导入中奖数据等功能接口。</w:t>
      </w:r>
    </w:p>
    <w:p w:rsidR="00AA6212" w:rsidRDefault="00AA6212" w:rsidP="006E582E">
      <w:pPr>
        <w:pStyle w:val="af"/>
        <w:numPr>
          <w:ilvl w:val="0"/>
          <w:numId w:val="9"/>
        </w:numPr>
        <w:ind w:firstLineChars="0"/>
      </w:pPr>
      <w:r>
        <w:rPr>
          <w:rFonts w:hint="eastAsia"/>
        </w:rPr>
        <w:t>交易系统接口</w:t>
      </w:r>
    </w:p>
    <w:p w:rsidR="003109B5" w:rsidRDefault="003109B5" w:rsidP="003109B5">
      <w:pPr>
        <w:pStyle w:val="af"/>
        <w:ind w:left="786" w:firstLineChars="0" w:firstLine="0"/>
      </w:pPr>
      <w:r>
        <w:rPr>
          <w:rFonts w:hint="eastAsia"/>
        </w:rPr>
        <w:t>与交易系统接入，</w:t>
      </w:r>
      <w:r w:rsidRPr="007E4AEA">
        <w:rPr>
          <w:rFonts w:hint="eastAsia"/>
        </w:rPr>
        <w:t>实现</w:t>
      </w:r>
      <w:r>
        <w:rPr>
          <w:rFonts w:hint="eastAsia"/>
        </w:rPr>
        <w:t>投注、兑奖、相关信息查询、数据上报等功能。</w:t>
      </w:r>
    </w:p>
    <w:p w:rsidR="00D049C9" w:rsidRPr="007E4AEA" w:rsidRDefault="00641EF8" w:rsidP="006E582E">
      <w:pPr>
        <w:pStyle w:val="af"/>
        <w:numPr>
          <w:ilvl w:val="0"/>
          <w:numId w:val="9"/>
        </w:numPr>
        <w:ind w:firstLineChars="0"/>
      </w:pPr>
      <w:r>
        <w:rPr>
          <w:rFonts w:hint="eastAsia"/>
        </w:rPr>
        <w:t>CRM</w:t>
      </w:r>
      <w:r>
        <w:rPr>
          <w:rFonts w:hint="eastAsia"/>
        </w:rPr>
        <w:t>和管理系统接口</w:t>
      </w:r>
    </w:p>
    <w:p w:rsidR="00D2227B" w:rsidRPr="007E4AEA" w:rsidRDefault="00641EF8" w:rsidP="00D049C9">
      <w:pPr>
        <w:ind w:left="786"/>
      </w:pPr>
      <w:r>
        <w:rPr>
          <w:rFonts w:hint="eastAsia"/>
        </w:rPr>
        <w:t>与</w:t>
      </w:r>
      <w:r>
        <w:rPr>
          <w:rFonts w:hint="eastAsia"/>
        </w:rPr>
        <w:t>CRM</w:t>
      </w:r>
      <w:r>
        <w:rPr>
          <w:rFonts w:hint="eastAsia"/>
        </w:rPr>
        <w:t>和管理系统接入，</w:t>
      </w:r>
      <w:r w:rsidR="00450BDC" w:rsidRPr="007E4AEA">
        <w:rPr>
          <w:rFonts w:hint="eastAsia"/>
        </w:rPr>
        <w:t>实现</w:t>
      </w:r>
      <w:r>
        <w:rPr>
          <w:rFonts w:hint="eastAsia"/>
        </w:rPr>
        <w:t>数据上报、数据同步等功能。</w:t>
      </w:r>
    </w:p>
    <w:p w:rsidR="00D76B19" w:rsidRDefault="00D76B19" w:rsidP="006E582E">
      <w:pPr>
        <w:pStyle w:val="af"/>
        <w:numPr>
          <w:ilvl w:val="0"/>
          <w:numId w:val="9"/>
        </w:numPr>
        <w:ind w:firstLineChars="0"/>
      </w:pPr>
      <w:r w:rsidRPr="007E4AEA">
        <w:rPr>
          <w:rFonts w:hint="eastAsia"/>
        </w:rPr>
        <w:t>后台管理子系统</w:t>
      </w:r>
    </w:p>
    <w:p w:rsidR="004D1DAE" w:rsidRDefault="004D1DAE" w:rsidP="004D1DAE">
      <w:pPr>
        <w:pStyle w:val="af"/>
        <w:ind w:left="786" w:firstLineChars="0" w:firstLine="0"/>
      </w:pPr>
      <w:r>
        <w:rPr>
          <w:rFonts w:hint="eastAsia"/>
        </w:rPr>
        <w:t>提供游戏引擎</w:t>
      </w:r>
      <w:r>
        <w:rPr>
          <w:rFonts w:hint="eastAsia"/>
        </w:rPr>
        <w:t>WEB</w:t>
      </w:r>
      <w:r w:rsidRPr="007E4AEA">
        <w:rPr>
          <w:rFonts w:hint="eastAsia"/>
        </w:rPr>
        <w:t>管理</w:t>
      </w:r>
      <w:r>
        <w:rPr>
          <w:rFonts w:hint="eastAsia"/>
        </w:rPr>
        <w:t>、业务运营监控等</w:t>
      </w:r>
      <w:r w:rsidRPr="007E4AEA">
        <w:rPr>
          <w:rFonts w:hint="eastAsia"/>
        </w:rPr>
        <w:t>功能。</w:t>
      </w:r>
      <w:r>
        <w:rPr>
          <w:rFonts w:hint="eastAsia"/>
        </w:rPr>
        <w:t>与政策开奖管理系统接入，实现手动开期、期结、销售数据上报、下载开奖号码、中奖计算、下载开奖公告、导入中奖数据等功能接口。</w:t>
      </w:r>
    </w:p>
    <w:p w:rsidR="004D1DAE" w:rsidRPr="007E4AEA" w:rsidRDefault="004D1DAE" w:rsidP="006E582E">
      <w:pPr>
        <w:pStyle w:val="af"/>
        <w:numPr>
          <w:ilvl w:val="0"/>
          <w:numId w:val="9"/>
        </w:numPr>
        <w:ind w:firstLineChars="0"/>
      </w:pPr>
      <w:r>
        <w:rPr>
          <w:rFonts w:hint="eastAsia"/>
        </w:rPr>
        <w:t>报表计算子系统</w:t>
      </w:r>
    </w:p>
    <w:p w:rsidR="00674570" w:rsidRPr="000B0C93" w:rsidRDefault="004D1DAE" w:rsidP="000B0C93">
      <w:pPr>
        <w:pStyle w:val="af"/>
        <w:ind w:left="786" w:firstLineChars="0" w:firstLine="0"/>
      </w:pPr>
      <w:r>
        <w:rPr>
          <w:rFonts w:hint="eastAsia"/>
        </w:rPr>
        <w:t>根据需求计算业务运营所需要的报表数据。</w:t>
      </w:r>
    </w:p>
    <w:p w:rsidR="00275150" w:rsidRPr="007E4AEA" w:rsidRDefault="00275150" w:rsidP="00DB3149">
      <w:pPr>
        <w:pStyle w:val="2"/>
      </w:pPr>
      <w:bookmarkStart w:id="4" w:name="_Toc270024313"/>
      <w:bookmarkStart w:id="5" w:name="_Toc459793662"/>
      <w:r w:rsidRPr="007E4AEA">
        <w:rPr>
          <w:rFonts w:hint="eastAsia"/>
        </w:rPr>
        <w:t>安全、可靠性目标</w:t>
      </w:r>
      <w:bookmarkEnd w:id="4"/>
      <w:r w:rsidR="00AB14B9" w:rsidRPr="007E4AEA">
        <w:rPr>
          <w:rFonts w:hint="eastAsia"/>
        </w:rPr>
        <w:t>（待定）</w:t>
      </w:r>
      <w:bookmarkEnd w:id="5"/>
    </w:p>
    <w:p w:rsidR="00275150" w:rsidRPr="007E4AEA" w:rsidRDefault="00275150" w:rsidP="00D557EE">
      <w:pPr>
        <w:numPr>
          <w:ilvl w:val="0"/>
          <w:numId w:val="4"/>
        </w:numPr>
        <w:spacing w:before="120" w:after="120"/>
        <w:rPr>
          <w:b/>
        </w:rPr>
      </w:pPr>
      <w:r w:rsidRPr="007E4AEA">
        <w:rPr>
          <w:rFonts w:hint="eastAsia"/>
          <w:b/>
        </w:rPr>
        <w:t>数据物理安全性</w:t>
      </w:r>
    </w:p>
    <w:p w:rsidR="00275150" w:rsidRPr="007E4AEA" w:rsidRDefault="00C02BBA" w:rsidP="001C1D42">
      <w:pPr>
        <w:ind w:firstLine="420"/>
        <w:rPr>
          <w:i/>
        </w:rPr>
      </w:pPr>
      <w:r w:rsidRPr="007E4AEA">
        <w:rPr>
          <w:rFonts w:hint="eastAsia"/>
          <w:i/>
        </w:rPr>
        <w:t>系统数据库提供</w:t>
      </w:r>
      <w:r w:rsidR="00275150" w:rsidRPr="007E4AEA">
        <w:rPr>
          <w:rFonts w:hint="eastAsia"/>
          <w:i/>
        </w:rPr>
        <w:t>双机热备以及</w:t>
      </w:r>
      <w:r w:rsidR="00C8777A" w:rsidRPr="007E4AEA">
        <w:rPr>
          <w:rFonts w:hint="eastAsia"/>
          <w:i/>
        </w:rPr>
        <w:t>同城</w:t>
      </w:r>
      <w:r w:rsidR="00275150" w:rsidRPr="007E4AEA">
        <w:rPr>
          <w:rFonts w:hint="eastAsia"/>
          <w:i/>
        </w:rPr>
        <w:t>异地容灾</w:t>
      </w:r>
      <w:r w:rsidR="00C8777A" w:rsidRPr="007E4AEA">
        <w:rPr>
          <w:rFonts w:hint="eastAsia"/>
          <w:i/>
        </w:rPr>
        <w:t>（</w:t>
      </w:r>
      <w:r w:rsidR="007627C3">
        <w:rPr>
          <w:rFonts w:hint="eastAsia"/>
          <w:i/>
        </w:rPr>
        <w:t>RP</w:t>
      </w:r>
      <w:r w:rsidR="00C8777A" w:rsidRPr="007E4AEA">
        <w:rPr>
          <w:rFonts w:hint="eastAsia"/>
          <w:i/>
        </w:rPr>
        <w:t>O</w:t>
      </w:r>
      <w:r w:rsidR="00C8777A" w:rsidRPr="007E4AEA">
        <w:rPr>
          <w:rFonts w:hint="eastAsia"/>
          <w:i/>
        </w:rPr>
        <w:t>：</w:t>
      </w:r>
      <w:r w:rsidR="00C8777A" w:rsidRPr="007E4AEA">
        <w:rPr>
          <w:rFonts w:hint="eastAsia"/>
          <w:i/>
        </w:rPr>
        <w:t>0</w:t>
      </w:r>
      <w:r w:rsidR="00C8777A" w:rsidRPr="007E4AEA">
        <w:rPr>
          <w:rFonts w:hint="eastAsia"/>
          <w:i/>
        </w:rPr>
        <w:t>）</w:t>
      </w:r>
      <w:r w:rsidR="00275150" w:rsidRPr="007E4AEA">
        <w:rPr>
          <w:rFonts w:hint="eastAsia"/>
          <w:i/>
        </w:rPr>
        <w:t>。</w:t>
      </w:r>
    </w:p>
    <w:p w:rsidR="00275150" w:rsidRPr="007E4AEA" w:rsidRDefault="00275150" w:rsidP="00D557EE">
      <w:pPr>
        <w:numPr>
          <w:ilvl w:val="0"/>
          <w:numId w:val="4"/>
        </w:numPr>
        <w:spacing w:before="120" w:after="120"/>
        <w:rPr>
          <w:b/>
        </w:rPr>
      </w:pPr>
      <w:r w:rsidRPr="007E4AEA">
        <w:rPr>
          <w:rFonts w:hint="eastAsia"/>
          <w:b/>
        </w:rPr>
        <w:t>高可靠性与稳定性；</w:t>
      </w:r>
    </w:p>
    <w:p w:rsidR="00275150" w:rsidRPr="007E4AEA" w:rsidRDefault="00275150" w:rsidP="001C1D42">
      <w:pPr>
        <w:ind w:firstLine="420"/>
        <w:rPr>
          <w:i/>
        </w:rPr>
      </w:pPr>
      <w:r w:rsidRPr="007E4AEA">
        <w:rPr>
          <w:rFonts w:hint="eastAsia"/>
          <w:i/>
        </w:rPr>
        <w:t>核心交易</w:t>
      </w:r>
      <w:r w:rsidRPr="007E4AEA">
        <w:rPr>
          <w:rFonts w:hint="eastAsia"/>
          <w:i/>
        </w:rPr>
        <w:t>Server</w:t>
      </w:r>
      <w:r w:rsidRPr="007E4AEA">
        <w:rPr>
          <w:rFonts w:hint="eastAsia"/>
          <w:i/>
        </w:rPr>
        <w:t>采用集群部署；</w:t>
      </w:r>
    </w:p>
    <w:p w:rsidR="00275150" w:rsidRPr="007E4AEA" w:rsidRDefault="00275150" w:rsidP="001C1D42">
      <w:pPr>
        <w:ind w:firstLine="420"/>
        <w:rPr>
          <w:i/>
        </w:rPr>
      </w:pPr>
      <w:r w:rsidRPr="007E4AEA">
        <w:rPr>
          <w:i/>
        </w:rPr>
        <w:t>系统总体可用率</w:t>
      </w:r>
      <w:r w:rsidRPr="007E4AEA">
        <w:rPr>
          <w:i/>
        </w:rPr>
        <w:t>&gt;99.7%</w:t>
      </w:r>
      <w:r w:rsidRPr="007E4AEA">
        <w:rPr>
          <w:i/>
        </w:rPr>
        <w:t>，数据库应用可用率</w:t>
      </w:r>
      <w:r w:rsidRPr="007E4AEA">
        <w:rPr>
          <w:i/>
        </w:rPr>
        <w:t>&gt;=99.8%</w:t>
      </w:r>
      <w:r w:rsidRPr="007E4AEA">
        <w:rPr>
          <w:i/>
        </w:rPr>
        <w:t>，</w:t>
      </w:r>
      <w:r w:rsidRPr="007E4AEA">
        <w:rPr>
          <w:rFonts w:hint="eastAsia"/>
          <w:i/>
        </w:rPr>
        <w:t>交易系统可用率</w:t>
      </w:r>
      <w:r w:rsidRPr="007E4AEA">
        <w:rPr>
          <w:i/>
        </w:rPr>
        <w:t>&gt;=99.8%</w:t>
      </w:r>
      <w:r w:rsidRPr="007E4AEA">
        <w:rPr>
          <w:i/>
        </w:rPr>
        <w:t>。</w:t>
      </w:r>
    </w:p>
    <w:p w:rsidR="00275150" w:rsidRPr="007E4AEA" w:rsidRDefault="00275150" w:rsidP="00D557EE">
      <w:pPr>
        <w:numPr>
          <w:ilvl w:val="0"/>
          <w:numId w:val="4"/>
        </w:numPr>
        <w:spacing w:before="120" w:after="120"/>
        <w:rPr>
          <w:b/>
        </w:rPr>
      </w:pPr>
      <w:r w:rsidRPr="007E4AEA">
        <w:rPr>
          <w:b/>
        </w:rPr>
        <w:t>安全性：</w:t>
      </w:r>
    </w:p>
    <w:p w:rsidR="00275150" w:rsidRPr="007E4AEA" w:rsidRDefault="00275150" w:rsidP="007463CD">
      <w:pPr>
        <w:ind w:firstLine="420"/>
        <w:rPr>
          <w:i/>
        </w:rPr>
      </w:pPr>
      <w:r w:rsidRPr="007E4AEA">
        <w:rPr>
          <w:i/>
        </w:rPr>
        <w:t>提供强管理机制和控制机制，具有日志监控、事故监控和网络安全保密等技术措</w:t>
      </w:r>
      <w:r w:rsidRPr="007E4AEA">
        <w:rPr>
          <w:i/>
        </w:rPr>
        <w:lastRenderedPageBreak/>
        <w:t>施。</w:t>
      </w:r>
    </w:p>
    <w:p w:rsidR="00303D18" w:rsidRPr="007E4AEA" w:rsidRDefault="00303D18" w:rsidP="00DB3149">
      <w:pPr>
        <w:pStyle w:val="2"/>
      </w:pPr>
      <w:bookmarkStart w:id="6" w:name="_Toc270024312"/>
      <w:bookmarkStart w:id="7" w:name="_Toc459793663"/>
      <w:r w:rsidRPr="007E4AEA">
        <w:rPr>
          <w:rFonts w:hint="eastAsia"/>
        </w:rPr>
        <w:t>性能目标</w:t>
      </w:r>
      <w:bookmarkEnd w:id="6"/>
      <w:bookmarkEnd w:id="7"/>
    </w:p>
    <w:p w:rsidR="00303D18" w:rsidRPr="007E4AEA" w:rsidRDefault="00303D18" w:rsidP="00D557EE">
      <w:pPr>
        <w:numPr>
          <w:ilvl w:val="0"/>
          <w:numId w:val="4"/>
        </w:numPr>
        <w:spacing w:before="120" w:after="120"/>
        <w:rPr>
          <w:b/>
        </w:rPr>
      </w:pPr>
      <w:r w:rsidRPr="007E4AEA">
        <w:rPr>
          <w:rFonts w:hint="eastAsia"/>
          <w:b/>
        </w:rPr>
        <w:t>吞吐量</w:t>
      </w:r>
    </w:p>
    <w:p w:rsidR="00303D18" w:rsidRPr="007E4AEA" w:rsidRDefault="00303D18" w:rsidP="00303D18">
      <w:pPr>
        <w:ind w:firstLine="420"/>
      </w:pPr>
      <w:r w:rsidRPr="007E4AEA">
        <w:rPr>
          <w:rFonts w:hint="eastAsia"/>
        </w:rPr>
        <w:t>核心交易</w:t>
      </w:r>
      <w:r w:rsidR="006A78D0">
        <w:rPr>
          <w:rFonts w:hint="eastAsia"/>
        </w:rPr>
        <w:t>系统投注</w:t>
      </w:r>
      <w:r w:rsidRPr="007E4AEA">
        <w:rPr>
          <w:rFonts w:hint="eastAsia"/>
        </w:rPr>
        <w:t>处理</w:t>
      </w:r>
      <w:r w:rsidR="006A78D0">
        <w:rPr>
          <w:rFonts w:hint="eastAsia"/>
        </w:rPr>
        <w:t>性能</w:t>
      </w:r>
      <w:r w:rsidRPr="007E4AEA">
        <w:rPr>
          <w:rFonts w:hint="eastAsia"/>
        </w:rPr>
        <w:t>值不低于</w:t>
      </w:r>
      <w:r w:rsidR="0004468D">
        <w:rPr>
          <w:rFonts w:hint="eastAsia"/>
        </w:rPr>
        <w:t>10</w:t>
      </w:r>
      <w:r w:rsidRPr="007E4AEA">
        <w:rPr>
          <w:rFonts w:hint="eastAsia"/>
        </w:rPr>
        <w:t>00</w:t>
      </w:r>
      <w:r w:rsidR="005C0B8F">
        <w:rPr>
          <w:rFonts w:hint="eastAsia"/>
        </w:rPr>
        <w:t>笔</w:t>
      </w:r>
      <w:r w:rsidRPr="007E4AEA">
        <w:rPr>
          <w:rFonts w:hint="eastAsia"/>
        </w:rPr>
        <w:t>/</w:t>
      </w:r>
      <w:r w:rsidRPr="007E4AEA">
        <w:rPr>
          <w:rFonts w:hint="eastAsia"/>
        </w:rPr>
        <w:t>秒，</w:t>
      </w:r>
      <w:r w:rsidR="0004468D">
        <w:rPr>
          <w:rFonts w:hint="eastAsia"/>
        </w:rPr>
        <w:t>每期</w:t>
      </w:r>
      <w:r w:rsidR="00A7506E">
        <w:rPr>
          <w:rFonts w:hint="eastAsia"/>
        </w:rPr>
        <w:t>销售</w:t>
      </w:r>
      <w:r w:rsidR="00A7506E">
        <w:rPr>
          <w:rFonts w:hint="eastAsia"/>
        </w:rPr>
        <w:t>720</w:t>
      </w:r>
      <w:r w:rsidR="00A7506E">
        <w:rPr>
          <w:rFonts w:hint="eastAsia"/>
        </w:rPr>
        <w:t>万笔，</w:t>
      </w:r>
      <w:r w:rsidRPr="007E4AEA">
        <w:rPr>
          <w:rFonts w:hint="eastAsia"/>
        </w:rPr>
        <w:t>支持通过集群扩展处理能力。</w:t>
      </w:r>
    </w:p>
    <w:p w:rsidR="00303D18" w:rsidRPr="007E4AEA" w:rsidRDefault="00303D18" w:rsidP="00D557EE">
      <w:pPr>
        <w:numPr>
          <w:ilvl w:val="0"/>
          <w:numId w:val="4"/>
        </w:numPr>
        <w:spacing w:before="120" w:after="120"/>
        <w:rPr>
          <w:b/>
        </w:rPr>
      </w:pPr>
      <w:r w:rsidRPr="007E4AEA">
        <w:rPr>
          <w:rFonts w:hint="eastAsia"/>
          <w:b/>
        </w:rPr>
        <w:t>响应时间</w:t>
      </w:r>
    </w:p>
    <w:p w:rsidR="00303D18" w:rsidRPr="007E4AEA" w:rsidRDefault="00303D18" w:rsidP="00303D18">
      <w:pPr>
        <w:ind w:firstLine="420"/>
        <w:rPr>
          <w:i/>
        </w:rPr>
      </w:pPr>
      <w:r w:rsidRPr="007E4AEA">
        <w:rPr>
          <w:i/>
        </w:rPr>
        <w:t>合理网络和平台配置情况下</w:t>
      </w:r>
      <w:r w:rsidRPr="007E4AEA">
        <w:rPr>
          <w:rFonts w:hint="eastAsia"/>
          <w:i/>
        </w:rPr>
        <w:t>，</w:t>
      </w:r>
      <w:r w:rsidRPr="007E4AEA">
        <w:rPr>
          <w:rFonts w:hint="eastAsia"/>
          <w:i/>
        </w:rPr>
        <w:t>Server</w:t>
      </w:r>
      <w:r w:rsidRPr="007E4AEA">
        <w:rPr>
          <w:rFonts w:hint="eastAsia"/>
          <w:i/>
        </w:rPr>
        <w:t>核心交易业务响应时间</w:t>
      </w:r>
      <w:r w:rsidR="00EF47C6">
        <w:rPr>
          <w:rFonts w:hint="eastAsia"/>
          <w:i/>
        </w:rPr>
        <w:t>1</w:t>
      </w:r>
      <w:r w:rsidRPr="007E4AEA">
        <w:rPr>
          <w:rFonts w:hint="eastAsia"/>
          <w:i/>
        </w:rPr>
        <w:t>秒以内；</w:t>
      </w:r>
      <w:r w:rsidR="00EF47C6">
        <w:rPr>
          <w:rFonts w:hint="eastAsia"/>
          <w:i/>
        </w:rPr>
        <w:t>其余业务响应时间</w:t>
      </w:r>
      <w:r w:rsidR="00EF47C6">
        <w:rPr>
          <w:rFonts w:hint="eastAsia"/>
          <w:i/>
        </w:rPr>
        <w:t>2</w:t>
      </w:r>
      <w:r w:rsidR="00EF47C6">
        <w:rPr>
          <w:rFonts w:hint="eastAsia"/>
          <w:i/>
        </w:rPr>
        <w:t>秒以内。</w:t>
      </w:r>
    </w:p>
    <w:p w:rsidR="00303D18" w:rsidRPr="007E4AEA" w:rsidRDefault="00303D18" w:rsidP="00303D18">
      <w:pPr>
        <w:ind w:firstLine="420"/>
        <w:rPr>
          <w:i/>
        </w:rPr>
      </w:pPr>
      <w:r w:rsidRPr="007E4AEA">
        <w:rPr>
          <w:i/>
        </w:rPr>
        <w:t>页面响应速度，访问操作性界面操作的系统响应时间小于</w:t>
      </w:r>
      <w:r w:rsidRPr="007E4AEA">
        <w:rPr>
          <w:i/>
        </w:rPr>
        <w:t>5</w:t>
      </w:r>
      <w:r w:rsidRPr="007E4AEA">
        <w:rPr>
          <w:i/>
        </w:rPr>
        <w:t>秒，静态页面标准响应时间小于</w:t>
      </w:r>
      <w:r w:rsidRPr="007E4AEA">
        <w:rPr>
          <w:i/>
        </w:rPr>
        <w:t>2</w:t>
      </w:r>
      <w:r w:rsidRPr="007E4AEA">
        <w:rPr>
          <w:i/>
        </w:rPr>
        <w:t>秒，简单查询页面小于</w:t>
      </w:r>
      <w:r w:rsidRPr="007E4AEA">
        <w:rPr>
          <w:i/>
        </w:rPr>
        <w:t>3</w:t>
      </w:r>
      <w:r w:rsidRPr="007E4AEA">
        <w:rPr>
          <w:i/>
        </w:rPr>
        <w:t>秒，复杂查询页面小于</w:t>
      </w:r>
      <w:r w:rsidRPr="007E4AEA">
        <w:rPr>
          <w:rFonts w:hint="eastAsia"/>
          <w:i/>
        </w:rPr>
        <w:t>30</w:t>
      </w:r>
      <w:r w:rsidRPr="007E4AEA">
        <w:rPr>
          <w:i/>
        </w:rPr>
        <w:t>秒</w:t>
      </w:r>
      <w:r w:rsidRPr="007E4AEA">
        <w:rPr>
          <w:rFonts w:hint="eastAsia"/>
          <w:i/>
        </w:rPr>
        <w:t>，报表查询小</w:t>
      </w:r>
      <w:r w:rsidRPr="007E4AEA">
        <w:rPr>
          <w:i/>
        </w:rPr>
        <w:t>于</w:t>
      </w:r>
      <w:r w:rsidRPr="007E4AEA">
        <w:rPr>
          <w:rFonts w:hint="eastAsia"/>
          <w:i/>
        </w:rPr>
        <w:t>180</w:t>
      </w:r>
      <w:r w:rsidRPr="007E4AEA">
        <w:rPr>
          <w:rFonts w:hint="eastAsia"/>
          <w:i/>
        </w:rPr>
        <w:t>秒</w:t>
      </w:r>
      <w:r w:rsidRPr="007E4AEA">
        <w:rPr>
          <w:i/>
        </w:rPr>
        <w:t>。</w:t>
      </w:r>
    </w:p>
    <w:p w:rsidR="00303D18" w:rsidRPr="007E4AEA" w:rsidRDefault="00303D18" w:rsidP="00D557EE">
      <w:pPr>
        <w:numPr>
          <w:ilvl w:val="0"/>
          <w:numId w:val="4"/>
        </w:numPr>
        <w:spacing w:before="120" w:after="120"/>
        <w:rPr>
          <w:rStyle w:val="left"/>
          <w:b/>
        </w:rPr>
      </w:pPr>
      <w:r w:rsidRPr="007E4AEA">
        <w:rPr>
          <w:rStyle w:val="left"/>
          <w:rFonts w:hint="eastAsia"/>
          <w:b/>
        </w:rPr>
        <w:t>系统恢复时间</w:t>
      </w:r>
    </w:p>
    <w:p w:rsidR="00303D18" w:rsidRPr="007E4AEA" w:rsidRDefault="00303D18" w:rsidP="00303D18">
      <w:pPr>
        <w:ind w:firstLine="420"/>
        <w:rPr>
          <w:i/>
        </w:rPr>
      </w:pPr>
      <w:r w:rsidRPr="007E4AEA">
        <w:rPr>
          <w:rFonts w:hint="eastAsia"/>
          <w:i/>
        </w:rPr>
        <w:t>1</w:t>
      </w:r>
      <w:r w:rsidRPr="007E4AEA">
        <w:rPr>
          <w:rFonts w:hint="eastAsia"/>
          <w:i/>
        </w:rPr>
        <w:t>小时。</w:t>
      </w:r>
      <w:r w:rsidR="000D41DA" w:rsidRPr="007E4AEA">
        <w:rPr>
          <w:rFonts w:hint="eastAsia"/>
          <w:i/>
        </w:rPr>
        <w:t>（</w:t>
      </w:r>
      <w:r w:rsidR="00D758A6">
        <w:rPr>
          <w:rFonts w:hint="eastAsia"/>
          <w:i/>
        </w:rPr>
        <w:t>R</w:t>
      </w:r>
      <w:r w:rsidR="00D758A6">
        <w:rPr>
          <w:i/>
        </w:rPr>
        <w:t>T</w:t>
      </w:r>
      <w:r w:rsidR="000D41DA" w:rsidRPr="007E4AEA">
        <w:rPr>
          <w:rFonts w:hint="eastAsia"/>
          <w:i/>
        </w:rPr>
        <w:t>O</w:t>
      </w:r>
      <w:r w:rsidR="000D41DA" w:rsidRPr="007E4AEA">
        <w:rPr>
          <w:rFonts w:hint="eastAsia"/>
          <w:i/>
        </w:rPr>
        <w:t>：</w:t>
      </w:r>
      <w:r w:rsidR="000D41DA" w:rsidRPr="007E4AEA">
        <w:rPr>
          <w:i/>
        </w:rPr>
        <w:t>60Min</w:t>
      </w:r>
      <w:r w:rsidR="000D41DA" w:rsidRPr="007E4AEA">
        <w:rPr>
          <w:rFonts w:hint="eastAsia"/>
          <w:i/>
        </w:rPr>
        <w:t>）</w:t>
      </w:r>
    </w:p>
    <w:p w:rsidR="00303D18" w:rsidRPr="007E4AEA" w:rsidRDefault="00303D18" w:rsidP="00D557EE">
      <w:pPr>
        <w:numPr>
          <w:ilvl w:val="0"/>
          <w:numId w:val="4"/>
        </w:numPr>
        <w:spacing w:before="120" w:after="120"/>
        <w:rPr>
          <w:b/>
        </w:rPr>
      </w:pPr>
      <w:r w:rsidRPr="007E4AEA">
        <w:rPr>
          <w:rFonts w:hint="eastAsia"/>
          <w:b/>
        </w:rPr>
        <w:t>数据存储</w:t>
      </w:r>
    </w:p>
    <w:p w:rsidR="00303D18" w:rsidRPr="007E4AEA" w:rsidRDefault="00303D18" w:rsidP="00303D18">
      <w:pPr>
        <w:ind w:firstLine="420"/>
        <w:rPr>
          <w:i/>
        </w:rPr>
      </w:pPr>
      <w:r w:rsidRPr="007E4AEA">
        <w:rPr>
          <w:rFonts w:hint="eastAsia"/>
          <w:i/>
        </w:rPr>
        <w:t>在线数据保存</w:t>
      </w:r>
      <w:r w:rsidR="006709BF">
        <w:rPr>
          <w:rFonts w:hint="eastAsia"/>
          <w:i/>
        </w:rPr>
        <w:t>5</w:t>
      </w:r>
      <w:r w:rsidRPr="007E4AEA">
        <w:rPr>
          <w:rFonts w:hint="eastAsia"/>
          <w:i/>
        </w:rPr>
        <w:t>年。</w:t>
      </w:r>
    </w:p>
    <w:p w:rsidR="005A55C9" w:rsidRPr="007E4AEA" w:rsidRDefault="005A55C9" w:rsidP="00176613">
      <w:pPr>
        <w:ind w:firstLineChars="200" w:firstLine="426"/>
      </w:pPr>
    </w:p>
    <w:p w:rsidR="005D2B97" w:rsidRPr="007E4AEA" w:rsidRDefault="002A47F3" w:rsidP="00DB3149">
      <w:pPr>
        <w:pStyle w:val="1"/>
        <w:pageBreakBefore/>
        <w:ind w:rightChars="-637" w:right="-1358"/>
        <w:jc w:val="left"/>
      </w:pPr>
      <w:bookmarkStart w:id="8" w:name="_Toc459793664"/>
      <w:r w:rsidRPr="007E4AEA">
        <w:rPr>
          <w:rFonts w:hint="eastAsia"/>
        </w:rPr>
        <w:lastRenderedPageBreak/>
        <w:t>总体</w:t>
      </w:r>
      <w:r w:rsidR="00A0486E" w:rsidRPr="007E4AEA">
        <w:rPr>
          <w:rFonts w:hint="eastAsia"/>
        </w:rPr>
        <w:t>设计</w:t>
      </w:r>
      <w:bookmarkEnd w:id="8"/>
    </w:p>
    <w:p w:rsidR="00462CC5" w:rsidRPr="007E4AEA" w:rsidRDefault="00462CC5" w:rsidP="00DB3149">
      <w:pPr>
        <w:pStyle w:val="2"/>
      </w:pPr>
      <w:bookmarkStart w:id="9" w:name="_Toc459793665"/>
      <w:r w:rsidRPr="007E4AEA">
        <w:rPr>
          <w:rFonts w:hint="eastAsia"/>
        </w:rPr>
        <w:t>技术体系</w:t>
      </w:r>
      <w:bookmarkEnd w:id="9"/>
    </w:p>
    <w:p w:rsidR="00354FE5" w:rsidRPr="007E4AEA" w:rsidRDefault="00354FE5" w:rsidP="00354FE5">
      <w:pPr>
        <w:ind w:firstLineChars="200" w:firstLine="426"/>
      </w:pPr>
      <w:r w:rsidRPr="007E4AEA">
        <w:rPr>
          <w:rFonts w:hint="eastAsia"/>
        </w:rPr>
        <w:t>核心平台采用</w:t>
      </w:r>
      <w:r w:rsidRPr="007E4AEA">
        <w:rPr>
          <w:rFonts w:hint="eastAsia"/>
        </w:rPr>
        <w:t>JEE</w:t>
      </w:r>
      <w:r w:rsidRPr="007E4AEA">
        <w:rPr>
          <w:rFonts w:hint="eastAsia"/>
        </w:rPr>
        <w:t>技术体系，基于</w:t>
      </w:r>
      <w:r w:rsidRPr="007E4AEA">
        <w:rPr>
          <w:rFonts w:hint="eastAsia"/>
        </w:rPr>
        <w:t>Vasoss4.0</w:t>
      </w:r>
      <w:r w:rsidRPr="007E4AEA">
        <w:rPr>
          <w:rFonts w:hint="eastAsia"/>
        </w:rPr>
        <w:t>平台上，</w:t>
      </w:r>
      <w:r w:rsidR="001B0CA0" w:rsidRPr="007E4AEA">
        <w:rPr>
          <w:rFonts w:hint="eastAsia"/>
        </w:rPr>
        <w:t>综合使用</w:t>
      </w:r>
      <w:r w:rsidR="001B0CA0" w:rsidRPr="007E4AEA">
        <w:rPr>
          <w:rFonts w:hint="eastAsia"/>
        </w:rPr>
        <w:t>JEE</w:t>
      </w:r>
      <w:r w:rsidR="001B0CA0" w:rsidRPr="007E4AEA">
        <w:rPr>
          <w:rFonts w:hint="eastAsia"/>
        </w:rPr>
        <w:t>核心规范和业界常用</w:t>
      </w:r>
      <w:r w:rsidRPr="007E4AEA">
        <w:rPr>
          <w:rFonts w:hint="eastAsia"/>
        </w:rPr>
        <w:t>开源</w:t>
      </w:r>
      <w:r w:rsidR="000F4158" w:rsidRPr="007E4AEA">
        <w:rPr>
          <w:rFonts w:hint="eastAsia"/>
        </w:rPr>
        <w:t>服务器、开源</w:t>
      </w:r>
      <w:r w:rsidRPr="007E4AEA">
        <w:rPr>
          <w:rFonts w:hint="eastAsia"/>
        </w:rPr>
        <w:t>框架，实现系统功能</w:t>
      </w:r>
      <w:r w:rsidR="000A6329" w:rsidRPr="007E4AEA">
        <w:rPr>
          <w:rFonts w:hint="eastAsia"/>
        </w:rPr>
        <w:t>。</w:t>
      </w:r>
      <w:r w:rsidR="000D2EE0" w:rsidRPr="007E4AEA">
        <w:rPr>
          <w:rFonts w:hint="eastAsia"/>
        </w:rPr>
        <w:t>系统</w:t>
      </w:r>
      <w:r w:rsidRPr="007E4AEA">
        <w:rPr>
          <w:rFonts w:hint="eastAsia"/>
        </w:rPr>
        <w:t>使用的主要技术有：</w:t>
      </w:r>
    </w:p>
    <w:p w:rsidR="00354FE5" w:rsidRPr="007E4AEA" w:rsidRDefault="00354FE5" w:rsidP="006E582E">
      <w:pPr>
        <w:pStyle w:val="af"/>
        <w:numPr>
          <w:ilvl w:val="0"/>
          <w:numId w:val="8"/>
        </w:numPr>
        <w:ind w:firstLineChars="0"/>
      </w:pPr>
      <w:r w:rsidRPr="007E4AEA">
        <w:rPr>
          <w:rFonts w:hint="eastAsia"/>
        </w:rPr>
        <w:t>Java 1.</w:t>
      </w:r>
      <w:r w:rsidR="0024490C">
        <w:rPr>
          <w:rFonts w:hint="eastAsia"/>
        </w:rPr>
        <w:t>8</w:t>
      </w:r>
      <w:r w:rsidR="00193BE4" w:rsidRPr="007E4AEA">
        <w:rPr>
          <w:rFonts w:hint="eastAsia"/>
        </w:rPr>
        <w:t>，</w:t>
      </w:r>
      <w:r w:rsidR="00193BE4" w:rsidRPr="007E4AEA">
        <w:rPr>
          <w:rFonts w:hint="eastAsia"/>
        </w:rPr>
        <w:t>JEE</w:t>
      </w:r>
      <w:r w:rsidR="00193BE4" w:rsidRPr="007E4AEA">
        <w:rPr>
          <w:rFonts w:hint="eastAsia"/>
        </w:rPr>
        <w:t>。</w:t>
      </w:r>
    </w:p>
    <w:p w:rsidR="00354FE5" w:rsidRPr="007E4AEA" w:rsidRDefault="00354FE5" w:rsidP="006E582E">
      <w:pPr>
        <w:pStyle w:val="af"/>
        <w:numPr>
          <w:ilvl w:val="0"/>
          <w:numId w:val="8"/>
        </w:numPr>
        <w:ind w:firstLineChars="0"/>
      </w:pPr>
      <w:r w:rsidRPr="007E4AEA">
        <w:rPr>
          <w:rFonts w:hint="eastAsia"/>
        </w:rPr>
        <w:t>JMS</w:t>
      </w:r>
      <w:r w:rsidR="0079743C" w:rsidRPr="007E4AEA">
        <w:rPr>
          <w:rFonts w:hint="eastAsia"/>
        </w:rPr>
        <w:t>：</w:t>
      </w:r>
      <w:r w:rsidR="0079743C" w:rsidRPr="007E4AEA">
        <w:rPr>
          <w:rFonts w:hint="eastAsia"/>
        </w:rPr>
        <w:t>J</w:t>
      </w:r>
      <w:r w:rsidR="00E42372" w:rsidRPr="007E4AEA">
        <w:rPr>
          <w:rFonts w:hint="eastAsia"/>
        </w:rPr>
        <w:t>ava</w:t>
      </w:r>
      <w:r w:rsidR="0079743C" w:rsidRPr="007E4AEA">
        <w:rPr>
          <w:rFonts w:hint="eastAsia"/>
        </w:rPr>
        <w:t>消息</w:t>
      </w:r>
      <w:r w:rsidR="00A12092" w:rsidRPr="007E4AEA">
        <w:rPr>
          <w:rFonts w:hint="eastAsia"/>
        </w:rPr>
        <w:t>服务</w:t>
      </w:r>
      <w:r w:rsidR="0079743C" w:rsidRPr="007E4AEA">
        <w:rPr>
          <w:rFonts w:hint="eastAsia"/>
        </w:rPr>
        <w:t>规范。</w:t>
      </w:r>
    </w:p>
    <w:p w:rsidR="008B29C1" w:rsidRPr="007E4AEA" w:rsidRDefault="008B29C1" w:rsidP="006E582E">
      <w:pPr>
        <w:pStyle w:val="af"/>
        <w:numPr>
          <w:ilvl w:val="0"/>
          <w:numId w:val="8"/>
        </w:numPr>
        <w:ind w:firstLineChars="0"/>
      </w:pPr>
      <w:r w:rsidRPr="007E4AEA">
        <w:rPr>
          <w:rFonts w:hint="eastAsia"/>
        </w:rPr>
        <w:t>JPA</w:t>
      </w:r>
      <w:r w:rsidR="0079743C" w:rsidRPr="007E4AEA">
        <w:rPr>
          <w:rFonts w:hint="eastAsia"/>
        </w:rPr>
        <w:t>：</w:t>
      </w:r>
      <w:r w:rsidR="0079743C" w:rsidRPr="007E4AEA">
        <w:rPr>
          <w:rFonts w:hint="eastAsia"/>
        </w:rPr>
        <w:t>Java</w:t>
      </w:r>
      <w:r w:rsidR="0079743C" w:rsidRPr="007E4AEA">
        <w:rPr>
          <w:rFonts w:hint="eastAsia"/>
        </w:rPr>
        <w:t>持久化规范。</w:t>
      </w:r>
    </w:p>
    <w:p w:rsidR="00111906" w:rsidRPr="007E4AEA" w:rsidRDefault="007F698B" w:rsidP="006E582E">
      <w:pPr>
        <w:pStyle w:val="af"/>
        <w:numPr>
          <w:ilvl w:val="0"/>
          <w:numId w:val="8"/>
        </w:numPr>
        <w:ind w:firstLineChars="0"/>
      </w:pPr>
      <w:r w:rsidRPr="007E4AEA">
        <w:rPr>
          <w:rFonts w:hint="eastAsia"/>
        </w:rPr>
        <w:t>Servlet/JSP</w:t>
      </w:r>
      <w:r w:rsidR="0079743C" w:rsidRPr="007E4AEA">
        <w:rPr>
          <w:rFonts w:hint="eastAsia"/>
        </w:rPr>
        <w:t>：</w:t>
      </w:r>
      <w:r w:rsidR="0079743C" w:rsidRPr="007E4AEA">
        <w:rPr>
          <w:rFonts w:hint="eastAsia"/>
        </w:rPr>
        <w:t>JEE</w:t>
      </w:r>
      <w:r w:rsidR="0079743C" w:rsidRPr="007E4AEA">
        <w:rPr>
          <w:rFonts w:hint="eastAsia"/>
        </w:rPr>
        <w:t>轻量级</w:t>
      </w:r>
      <w:r w:rsidR="0079743C" w:rsidRPr="007E4AEA">
        <w:rPr>
          <w:rFonts w:hint="eastAsia"/>
        </w:rPr>
        <w:t>Web</w:t>
      </w:r>
      <w:r w:rsidR="0079743C" w:rsidRPr="007E4AEA">
        <w:rPr>
          <w:rFonts w:hint="eastAsia"/>
        </w:rPr>
        <w:t>应用技术规范。</w:t>
      </w:r>
    </w:p>
    <w:p w:rsidR="003D1C09" w:rsidRDefault="003D1C09" w:rsidP="006E582E">
      <w:pPr>
        <w:pStyle w:val="af"/>
        <w:numPr>
          <w:ilvl w:val="0"/>
          <w:numId w:val="8"/>
        </w:numPr>
        <w:ind w:firstLineChars="0"/>
      </w:pPr>
      <w:r w:rsidRPr="007E4AEA">
        <w:rPr>
          <w:rFonts w:hint="eastAsia"/>
        </w:rPr>
        <w:t>Vasoss4.</w:t>
      </w:r>
      <w:r w:rsidR="0041671A">
        <w:rPr>
          <w:rFonts w:hint="eastAsia"/>
        </w:rPr>
        <w:t>1</w:t>
      </w:r>
      <w:r w:rsidR="0079743C" w:rsidRPr="007E4AEA">
        <w:rPr>
          <w:rFonts w:hint="eastAsia"/>
        </w:rPr>
        <w:t>：英泰伟业分布式增值服务平台。</w:t>
      </w:r>
    </w:p>
    <w:p w:rsidR="00111906" w:rsidRPr="007E4AEA" w:rsidRDefault="00C47331" w:rsidP="006E582E">
      <w:pPr>
        <w:pStyle w:val="af"/>
        <w:numPr>
          <w:ilvl w:val="0"/>
          <w:numId w:val="8"/>
        </w:numPr>
        <w:ind w:firstLineChars="0"/>
      </w:pPr>
      <w:r>
        <w:rPr>
          <w:rFonts w:hint="eastAsia"/>
        </w:rPr>
        <w:t>S</w:t>
      </w:r>
      <w:r w:rsidR="00111906">
        <w:rPr>
          <w:rFonts w:hint="eastAsia"/>
        </w:rPr>
        <w:t>truts2</w:t>
      </w:r>
      <w:r w:rsidR="00111906">
        <w:rPr>
          <w:rFonts w:hint="eastAsia"/>
        </w:rPr>
        <w:t>：基于</w:t>
      </w:r>
      <w:r w:rsidR="00111906">
        <w:rPr>
          <w:rFonts w:hint="eastAsia"/>
        </w:rPr>
        <w:t>Java</w:t>
      </w:r>
      <w:r w:rsidR="00111906">
        <w:rPr>
          <w:rFonts w:hint="eastAsia"/>
        </w:rPr>
        <w:t>的开源</w:t>
      </w:r>
      <w:r w:rsidR="00111906">
        <w:rPr>
          <w:rFonts w:hint="eastAsia"/>
        </w:rPr>
        <w:t>Web</w:t>
      </w:r>
      <w:r w:rsidR="00111906">
        <w:rPr>
          <w:rFonts w:hint="eastAsia"/>
        </w:rPr>
        <w:t>开发框架。</w:t>
      </w:r>
      <w:r w:rsidR="00111906" w:rsidRPr="00111906">
        <w:rPr>
          <w:rFonts w:hint="eastAsia"/>
        </w:rPr>
        <w:t>以</w:t>
      </w:r>
      <w:r w:rsidR="00111906" w:rsidRPr="00111906">
        <w:rPr>
          <w:rFonts w:hint="eastAsia"/>
        </w:rPr>
        <w:t>WebWork</w:t>
      </w:r>
      <w:r w:rsidR="00111906">
        <w:rPr>
          <w:rFonts w:hint="eastAsia"/>
        </w:rPr>
        <w:t>为核心，采用拦截器的机制来处理用户的请求，</w:t>
      </w:r>
      <w:r w:rsidR="00111906" w:rsidRPr="00111906">
        <w:rPr>
          <w:rFonts w:hint="eastAsia"/>
        </w:rPr>
        <w:t>使得业务逻辑控制器能够与</w:t>
      </w:r>
      <w:r w:rsidR="00111906" w:rsidRPr="00111906">
        <w:rPr>
          <w:rFonts w:hint="eastAsia"/>
        </w:rPr>
        <w:t>ServletAPI</w:t>
      </w:r>
      <w:r w:rsidR="00111906" w:rsidRPr="00111906">
        <w:rPr>
          <w:rFonts w:hint="eastAsia"/>
        </w:rPr>
        <w:t>完全脱离开</w:t>
      </w:r>
      <w:r w:rsidR="00111906">
        <w:rPr>
          <w:rFonts w:hint="eastAsia"/>
        </w:rPr>
        <w:t>。</w:t>
      </w:r>
    </w:p>
    <w:p w:rsidR="00761141" w:rsidRPr="007E4AEA" w:rsidRDefault="00761141" w:rsidP="006E582E">
      <w:pPr>
        <w:pStyle w:val="af"/>
        <w:numPr>
          <w:ilvl w:val="0"/>
          <w:numId w:val="8"/>
        </w:numPr>
        <w:ind w:firstLineChars="0"/>
      </w:pPr>
      <w:r w:rsidRPr="007E4AEA">
        <w:rPr>
          <w:rFonts w:hint="eastAsia"/>
        </w:rPr>
        <w:t>Tomcat</w:t>
      </w:r>
      <w:r w:rsidR="0024490C">
        <w:rPr>
          <w:rFonts w:hint="eastAsia"/>
        </w:rPr>
        <w:t>8</w:t>
      </w:r>
      <w:r w:rsidRPr="007E4AEA">
        <w:rPr>
          <w:rFonts w:hint="eastAsia"/>
        </w:rPr>
        <w:t>：</w:t>
      </w:r>
      <w:r w:rsidR="00641784" w:rsidRPr="007E4AEA">
        <w:rPr>
          <w:rFonts w:hint="eastAsia"/>
        </w:rPr>
        <w:t>基于</w:t>
      </w:r>
      <w:r w:rsidR="00641784" w:rsidRPr="007E4AEA">
        <w:rPr>
          <w:rFonts w:hint="eastAsia"/>
        </w:rPr>
        <w:t>Java</w:t>
      </w:r>
      <w:r w:rsidR="00641784" w:rsidRPr="007E4AEA">
        <w:rPr>
          <w:rFonts w:hint="eastAsia"/>
        </w:rPr>
        <w:t>的</w:t>
      </w:r>
      <w:r w:rsidRPr="007E4AEA">
        <w:rPr>
          <w:rFonts w:hint="eastAsia"/>
        </w:rPr>
        <w:t>开源</w:t>
      </w:r>
      <w:r w:rsidRPr="007E4AEA">
        <w:rPr>
          <w:rFonts w:hint="eastAsia"/>
        </w:rPr>
        <w:t>Web</w:t>
      </w:r>
      <w:r w:rsidRPr="007E4AEA">
        <w:rPr>
          <w:rFonts w:hint="eastAsia"/>
        </w:rPr>
        <w:t>服务器。</w:t>
      </w:r>
    </w:p>
    <w:p w:rsidR="00B86EB9" w:rsidRPr="007E4AEA" w:rsidRDefault="001D68E0" w:rsidP="006E582E">
      <w:pPr>
        <w:pStyle w:val="af"/>
        <w:numPr>
          <w:ilvl w:val="0"/>
          <w:numId w:val="8"/>
        </w:numPr>
        <w:ind w:firstLineChars="0"/>
      </w:pPr>
      <w:r w:rsidRPr="007E4AEA">
        <w:rPr>
          <w:rFonts w:hint="eastAsia"/>
        </w:rPr>
        <w:t>Open</w:t>
      </w:r>
      <w:r w:rsidR="00CE1759">
        <w:rPr>
          <w:rFonts w:hint="eastAsia"/>
        </w:rPr>
        <w:t>MQ</w:t>
      </w:r>
      <w:r w:rsidR="00B86EB9" w:rsidRPr="007E4AEA">
        <w:rPr>
          <w:rFonts w:hint="eastAsia"/>
        </w:rPr>
        <w:t>：基于</w:t>
      </w:r>
      <w:r w:rsidR="00B86EB9" w:rsidRPr="007E4AEA">
        <w:rPr>
          <w:rFonts w:hint="eastAsia"/>
        </w:rPr>
        <w:t>Java</w:t>
      </w:r>
      <w:r w:rsidR="00B86EB9" w:rsidRPr="007E4AEA">
        <w:rPr>
          <w:rFonts w:hint="eastAsia"/>
        </w:rPr>
        <w:t>的消息服务器</w:t>
      </w:r>
      <w:r w:rsidR="0057054F" w:rsidRPr="007E4AEA">
        <w:rPr>
          <w:rFonts w:hint="eastAsia"/>
        </w:rPr>
        <w:t>。</w:t>
      </w:r>
    </w:p>
    <w:p w:rsidR="00B57FE7" w:rsidRPr="007E4AEA" w:rsidRDefault="006610E9" w:rsidP="006E582E">
      <w:pPr>
        <w:pStyle w:val="af"/>
        <w:numPr>
          <w:ilvl w:val="0"/>
          <w:numId w:val="8"/>
        </w:numPr>
        <w:ind w:firstLineChars="0"/>
      </w:pPr>
      <w:r w:rsidRPr="007E4AEA">
        <w:rPr>
          <w:rFonts w:hint="eastAsia"/>
        </w:rPr>
        <w:t>Spring</w:t>
      </w:r>
      <w:r w:rsidR="00111906">
        <w:rPr>
          <w:rFonts w:hint="eastAsia"/>
        </w:rPr>
        <w:t>3</w:t>
      </w:r>
      <w:r w:rsidR="0079743C" w:rsidRPr="007E4AEA">
        <w:rPr>
          <w:rFonts w:hint="eastAsia"/>
        </w:rPr>
        <w:t>：基于</w:t>
      </w:r>
      <w:r w:rsidR="0079743C" w:rsidRPr="007E4AEA">
        <w:rPr>
          <w:rFonts w:hint="eastAsia"/>
        </w:rPr>
        <w:t>Java</w:t>
      </w:r>
      <w:r w:rsidR="0079743C" w:rsidRPr="007E4AEA">
        <w:rPr>
          <w:rFonts w:hint="eastAsia"/>
        </w:rPr>
        <w:t>的开源运行时对象容器</w:t>
      </w:r>
      <w:r w:rsidR="00034733" w:rsidRPr="007E4AEA">
        <w:rPr>
          <w:rFonts w:hint="eastAsia"/>
        </w:rPr>
        <w:t>，支持</w:t>
      </w:r>
      <w:r w:rsidR="007C3633" w:rsidRPr="007E4AEA">
        <w:rPr>
          <w:rFonts w:hint="eastAsia"/>
        </w:rPr>
        <w:t>对象依赖</w:t>
      </w:r>
      <w:r w:rsidR="00034733" w:rsidRPr="007E4AEA">
        <w:rPr>
          <w:rFonts w:hint="eastAsia"/>
        </w:rPr>
        <w:t>、</w:t>
      </w:r>
      <w:r w:rsidR="00034733" w:rsidRPr="007E4AEA">
        <w:rPr>
          <w:rFonts w:hint="eastAsia"/>
        </w:rPr>
        <w:t>AOP</w:t>
      </w:r>
      <w:r w:rsidR="00223F0E" w:rsidRPr="007E4AEA">
        <w:rPr>
          <w:rFonts w:hint="eastAsia"/>
        </w:rPr>
        <w:t>(</w:t>
      </w:r>
      <w:r w:rsidR="00223F0E" w:rsidRPr="007E4AEA">
        <w:rPr>
          <w:rFonts w:hint="eastAsia"/>
        </w:rPr>
        <w:t>声明式事务</w:t>
      </w:r>
      <w:r w:rsidR="00223F0E" w:rsidRPr="007E4AEA">
        <w:rPr>
          <w:rFonts w:hint="eastAsia"/>
        </w:rPr>
        <w:t>)</w:t>
      </w:r>
      <w:r w:rsidR="0079743C" w:rsidRPr="007E4AEA">
        <w:rPr>
          <w:rFonts w:hint="eastAsia"/>
        </w:rPr>
        <w:t>。</w:t>
      </w:r>
    </w:p>
    <w:p w:rsidR="009D37B9" w:rsidRPr="007E4AEA" w:rsidRDefault="00543763" w:rsidP="006E582E">
      <w:pPr>
        <w:pStyle w:val="af"/>
        <w:numPr>
          <w:ilvl w:val="0"/>
          <w:numId w:val="8"/>
        </w:numPr>
        <w:ind w:left="993" w:firstLineChars="0" w:hanging="567"/>
      </w:pPr>
      <w:r w:rsidRPr="007E4AEA">
        <w:t>Redis</w:t>
      </w:r>
      <w:r w:rsidR="005C0C8E">
        <w:rPr>
          <w:rFonts w:hint="eastAsia"/>
        </w:rPr>
        <w:t>3.0</w:t>
      </w:r>
      <w:r w:rsidR="0079743C" w:rsidRPr="007E4AEA">
        <w:rPr>
          <w:rFonts w:hint="eastAsia"/>
        </w:rPr>
        <w:t>：基于</w:t>
      </w:r>
      <w:r w:rsidR="0079743C" w:rsidRPr="007E4AEA">
        <w:rPr>
          <w:rFonts w:hint="eastAsia"/>
        </w:rPr>
        <w:t>Java</w:t>
      </w:r>
      <w:r w:rsidR="0079743C" w:rsidRPr="007E4AEA">
        <w:rPr>
          <w:rFonts w:hint="eastAsia"/>
        </w:rPr>
        <w:t>的开源缓存</w:t>
      </w:r>
      <w:r w:rsidR="00435CFC" w:rsidRPr="007E4AEA">
        <w:rPr>
          <w:rFonts w:hint="eastAsia"/>
        </w:rPr>
        <w:t>框架与服务</w:t>
      </w:r>
      <w:r w:rsidR="0079743C" w:rsidRPr="007E4AEA">
        <w:rPr>
          <w:rFonts w:hint="eastAsia"/>
        </w:rPr>
        <w:t>。</w:t>
      </w:r>
    </w:p>
    <w:p w:rsidR="00871FF6" w:rsidRDefault="00871FF6" w:rsidP="006E582E">
      <w:pPr>
        <w:pStyle w:val="af"/>
        <w:numPr>
          <w:ilvl w:val="0"/>
          <w:numId w:val="8"/>
        </w:numPr>
        <w:ind w:left="993" w:firstLineChars="0" w:hanging="567"/>
      </w:pPr>
      <w:r w:rsidRPr="007E4AEA">
        <w:rPr>
          <w:rFonts w:hint="eastAsia"/>
        </w:rPr>
        <w:t>Hibernate</w:t>
      </w:r>
      <w:r w:rsidR="00111906">
        <w:rPr>
          <w:rFonts w:hint="eastAsia"/>
        </w:rPr>
        <w:t>3.6</w:t>
      </w:r>
      <w:r w:rsidRPr="007E4AEA">
        <w:rPr>
          <w:rFonts w:hint="eastAsia"/>
        </w:rPr>
        <w:t>：</w:t>
      </w:r>
      <w:r w:rsidRPr="007E4AEA">
        <w:rPr>
          <w:rFonts w:hint="eastAsia"/>
        </w:rPr>
        <w:t>Java ORM</w:t>
      </w:r>
      <w:r w:rsidRPr="007E4AEA">
        <w:rPr>
          <w:rFonts w:hint="eastAsia"/>
        </w:rPr>
        <w:t>框架。</w:t>
      </w:r>
    </w:p>
    <w:p w:rsidR="000A5803" w:rsidRPr="007E4AEA" w:rsidRDefault="000A5803" w:rsidP="006E582E">
      <w:pPr>
        <w:pStyle w:val="af"/>
        <w:numPr>
          <w:ilvl w:val="0"/>
          <w:numId w:val="8"/>
        </w:numPr>
        <w:ind w:left="993" w:firstLineChars="0" w:hanging="567"/>
      </w:pPr>
      <w:r>
        <w:rPr>
          <w:rFonts w:hint="eastAsia"/>
        </w:rPr>
        <w:t>Log4J</w:t>
      </w:r>
      <w:r w:rsidR="00C72352">
        <w:rPr>
          <w:rFonts w:hint="eastAsia"/>
        </w:rPr>
        <w:t>2</w:t>
      </w:r>
      <w:r>
        <w:rPr>
          <w:rFonts w:hint="eastAsia"/>
        </w:rPr>
        <w:t>：</w:t>
      </w:r>
      <w:r w:rsidRPr="000A5803">
        <w:rPr>
          <w:rFonts w:hint="eastAsia"/>
        </w:rPr>
        <w:t>Apache</w:t>
      </w:r>
      <w:r w:rsidRPr="000A5803">
        <w:rPr>
          <w:rFonts w:hint="eastAsia"/>
        </w:rPr>
        <w:t>的一个开源项目，</w:t>
      </w:r>
      <w:r>
        <w:rPr>
          <w:rFonts w:hint="eastAsia"/>
        </w:rPr>
        <w:t>用于输出日志信息，可以指定信息输送目的，例如控制台、文件；同时也可以指定级别，例如</w:t>
      </w:r>
      <w:r>
        <w:rPr>
          <w:rFonts w:hint="eastAsia"/>
        </w:rPr>
        <w:t>debug</w:t>
      </w:r>
      <w:r>
        <w:rPr>
          <w:rFonts w:hint="eastAsia"/>
        </w:rPr>
        <w:t>、</w:t>
      </w:r>
      <w:r>
        <w:rPr>
          <w:rFonts w:hint="eastAsia"/>
        </w:rPr>
        <w:t>info</w:t>
      </w:r>
      <w:r>
        <w:rPr>
          <w:rFonts w:hint="eastAsia"/>
        </w:rPr>
        <w:t>、</w:t>
      </w:r>
      <w:r>
        <w:rPr>
          <w:rFonts w:hint="eastAsia"/>
        </w:rPr>
        <w:t xml:space="preserve">warn </w:t>
      </w:r>
      <w:r>
        <w:rPr>
          <w:rFonts w:hint="eastAsia"/>
        </w:rPr>
        <w:t>、</w:t>
      </w:r>
      <w:r>
        <w:rPr>
          <w:rFonts w:hint="eastAsia"/>
        </w:rPr>
        <w:t>error</w:t>
      </w:r>
      <w:r>
        <w:rPr>
          <w:rFonts w:hint="eastAsia"/>
        </w:rPr>
        <w:t>。</w:t>
      </w:r>
    </w:p>
    <w:p w:rsidR="006215EB" w:rsidRPr="007E4AEA" w:rsidRDefault="00BB62DD" w:rsidP="006E582E">
      <w:pPr>
        <w:pStyle w:val="af"/>
        <w:numPr>
          <w:ilvl w:val="0"/>
          <w:numId w:val="8"/>
        </w:numPr>
        <w:ind w:left="993" w:firstLineChars="0" w:hanging="567"/>
      </w:pPr>
      <w:r w:rsidRPr="007E4AEA">
        <w:rPr>
          <w:rFonts w:hint="eastAsia"/>
        </w:rPr>
        <w:t>Quartz</w:t>
      </w:r>
      <w:r w:rsidR="00744A46">
        <w:rPr>
          <w:rFonts w:hint="eastAsia"/>
        </w:rPr>
        <w:t>1.8</w:t>
      </w:r>
      <w:r w:rsidR="00774061" w:rsidRPr="007E4AEA">
        <w:rPr>
          <w:rFonts w:hint="eastAsia"/>
        </w:rPr>
        <w:t>：基于</w:t>
      </w:r>
      <w:r w:rsidR="00774061" w:rsidRPr="007E4AEA">
        <w:rPr>
          <w:rFonts w:hint="eastAsia"/>
        </w:rPr>
        <w:t>Java</w:t>
      </w:r>
      <w:r w:rsidR="00774061" w:rsidRPr="007E4AEA">
        <w:rPr>
          <w:rFonts w:hint="eastAsia"/>
        </w:rPr>
        <w:t>的定时任务系统</w:t>
      </w:r>
      <w:r w:rsidR="00BD5BF9" w:rsidRPr="007E4AEA">
        <w:rPr>
          <w:rFonts w:hint="eastAsia"/>
        </w:rPr>
        <w:t>。</w:t>
      </w:r>
    </w:p>
    <w:p w:rsidR="00C31F56" w:rsidRPr="007E4AEA" w:rsidRDefault="003E57D6" w:rsidP="006E582E">
      <w:pPr>
        <w:pStyle w:val="af"/>
        <w:numPr>
          <w:ilvl w:val="0"/>
          <w:numId w:val="8"/>
        </w:numPr>
        <w:ind w:left="993" w:firstLineChars="0" w:hanging="567"/>
      </w:pPr>
      <w:r w:rsidRPr="007E4AEA">
        <w:rPr>
          <w:rFonts w:hint="eastAsia"/>
        </w:rPr>
        <w:t>Oracle</w:t>
      </w:r>
      <w:r w:rsidR="006839E5">
        <w:rPr>
          <w:rFonts w:hint="eastAsia"/>
        </w:rPr>
        <w:t>11.2</w:t>
      </w:r>
      <w:r w:rsidR="00162549" w:rsidRPr="007E4AEA">
        <w:rPr>
          <w:rFonts w:hint="eastAsia"/>
        </w:rPr>
        <w:t>：数据库系统</w:t>
      </w:r>
      <w:r w:rsidR="00BD5BF9" w:rsidRPr="007E4AEA">
        <w:rPr>
          <w:rFonts w:hint="eastAsia"/>
        </w:rPr>
        <w:t>。</w:t>
      </w:r>
    </w:p>
    <w:p w:rsidR="006B2C88" w:rsidRPr="007E4AEA" w:rsidRDefault="006B2C88" w:rsidP="00E42416">
      <w:pPr>
        <w:pStyle w:val="af"/>
        <w:ind w:left="993" w:firstLineChars="0" w:firstLine="0"/>
      </w:pPr>
    </w:p>
    <w:p w:rsidR="00CE3AAE" w:rsidRPr="007E4AEA" w:rsidRDefault="00CE3AAE" w:rsidP="00DB3149">
      <w:pPr>
        <w:pStyle w:val="2"/>
      </w:pPr>
      <w:bookmarkStart w:id="10" w:name="_Toc459793666"/>
      <w:r w:rsidRPr="007E4AEA">
        <w:rPr>
          <w:rFonts w:hint="eastAsia"/>
        </w:rPr>
        <w:t>基础平台架构</w:t>
      </w:r>
      <w:bookmarkEnd w:id="10"/>
    </w:p>
    <w:p w:rsidR="004D6D69" w:rsidRPr="007E4AEA" w:rsidRDefault="00EE2843" w:rsidP="00331FB0">
      <w:pPr>
        <w:ind w:firstLineChars="200" w:firstLine="426"/>
      </w:pPr>
      <w:r w:rsidRPr="007E4AEA">
        <w:rPr>
          <w:rFonts w:hint="eastAsia"/>
        </w:rPr>
        <w:t>基础平台</w:t>
      </w:r>
      <w:r w:rsidR="004D6D69" w:rsidRPr="007E4AEA">
        <w:rPr>
          <w:rFonts w:hint="eastAsia"/>
        </w:rPr>
        <w:t>使用</w:t>
      </w:r>
      <w:r w:rsidR="005E6375" w:rsidRPr="007E4AEA">
        <w:rPr>
          <w:rFonts w:hint="eastAsia"/>
        </w:rPr>
        <w:t>英泰伟业研发的</w:t>
      </w:r>
      <w:r w:rsidR="005E6375" w:rsidRPr="007E4AEA">
        <w:rPr>
          <w:rFonts w:hint="eastAsia"/>
        </w:rPr>
        <w:t>VASOSS4.</w:t>
      </w:r>
      <w:r w:rsidR="00125905">
        <w:rPr>
          <w:rFonts w:hint="eastAsia"/>
        </w:rPr>
        <w:t>1</w:t>
      </w:r>
      <w:r w:rsidR="005E6375" w:rsidRPr="007E4AEA">
        <w:rPr>
          <w:rFonts w:hint="eastAsia"/>
        </w:rPr>
        <w:t>平台</w:t>
      </w:r>
      <w:r w:rsidR="00B6064B" w:rsidRPr="007E4AEA">
        <w:rPr>
          <w:rFonts w:hint="eastAsia"/>
        </w:rPr>
        <w:t>。该平台</w:t>
      </w:r>
      <w:r w:rsidR="0010533E" w:rsidRPr="007E4AEA">
        <w:rPr>
          <w:rFonts w:hint="eastAsia"/>
        </w:rPr>
        <w:t>采用</w:t>
      </w:r>
      <w:r w:rsidR="0010533E" w:rsidRPr="007E4AEA">
        <w:rPr>
          <w:rFonts w:hint="eastAsia"/>
        </w:rPr>
        <w:t>J2EE</w:t>
      </w:r>
      <w:r w:rsidR="0010533E" w:rsidRPr="007E4AEA">
        <w:rPr>
          <w:rFonts w:hint="eastAsia"/>
        </w:rPr>
        <w:t>技术体系构建</w:t>
      </w:r>
      <w:r w:rsidR="00B6064B" w:rsidRPr="007E4AEA">
        <w:rPr>
          <w:rFonts w:hint="eastAsia"/>
        </w:rPr>
        <w:t>的一个</w:t>
      </w:r>
      <w:r w:rsidR="00156B36" w:rsidRPr="007E4AEA">
        <w:rPr>
          <w:rFonts w:hint="eastAsia"/>
        </w:rPr>
        <w:t>基于</w:t>
      </w:r>
      <w:r w:rsidR="00B6064B" w:rsidRPr="007E4AEA">
        <w:rPr>
          <w:rFonts w:hint="eastAsia"/>
        </w:rPr>
        <w:t>异步消息驱动的分布式应用开发</w:t>
      </w:r>
      <w:r w:rsidR="00EA3CCE" w:rsidRPr="007E4AEA">
        <w:rPr>
          <w:rFonts w:hint="eastAsia"/>
        </w:rPr>
        <w:t>系统</w:t>
      </w:r>
      <w:r w:rsidR="00AD0C12" w:rsidRPr="007E4AEA">
        <w:rPr>
          <w:rFonts w:hint="eastAsia"/>
        </w:rPr>
        <w:t>，具有良好的分层</w:t>
      </w:r>
      <w:r w:rsidR="00E770AA" w:rsidRPr="007E4AEA">
        <w:rPr>
          <w:rFonts w:hint="eastAsia"/>
        </w:rPr>
        <w:t>、模块化设计特点，</w:t>
      </w:r>
      <w:r w:rsidR="00AF1A5A" w:rsidRPr="007E4AEA">
        <w:rPr>
          <w:rFonts w:hint="eastAsia"/>
        </w:rPr>
        <w:t>消息处理高效，支持集群部署</w:t>
      </w:r>
      <w:r w:rsidR="00E770AA" w:rsidRPr="007E4AEA">
        <w:rPr>
          <w:rFonts w:hint="eastAsia"/>
        </w:rPr>
        <w:t>。</w:t>
      </w:r>
    </w:p>
    <w:p w:rsidR="008C7A08" w:rsidRPr="007E4AEA" w:rsidRDefault="008C7A08" w:rsidP="008C7A08">
      <w:pPr>
        <w:jc w:val="center"/>
      </w:pPr>
      <w:r w:rsidRPr="007E4AEA">
        <w:object w:dxaOrig="10172" w:dyaOrig="7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25pt;height:278.85pt" o:ole="">
            <v:imagedata r:id="rId12" o:title=""/>
          </v:shape>
          <o:OLEObject Type="Embed" ProgID="Visio.Drawing.11" ShapeID="_x0000_i1025" DrawAspect="Content" ObjectID="_1539614646" r:id="rId13"/>
        </w:object>
      </w:r>
      <w:sdt>
        <w:sdtPr>
          <w:id w:val="6628723"/>
          <w:docPartObj>
            <w:docPartGallery w:val="Page Numbers (Top of Page)"/>
            <w:docPartUnique/>
          </w:docPartObj>
        </w:sdtPr>
        <w:sdtEndPr/>
        <w:sdtContent>
          <w:r w:rsidR="00652DE7" w:rsidRPr="007E4AEA">
            <w:rPr>
              <w:rFonts w:hint="eastAsia"/>
            </w:rPr>
            <w:t>图</w:t>
          </w:r>
          <w:r w:rsidR="00CD6C9A">
            <w:rPr>
              <w:rFonts w:hint="eastAsia"/>
            </w:rPr>
            <w:t>2</w:t>
          </w:r>
          <w:r w:rsidR="00652DE7" w:rsidRPr="007E4AEA">
            <w:noBreakHyphen/>
          </w:r>
          <w:r w:rsidR="00AB7B14" w:rsidRPr="007E4AEA">
            <w:fldChar w:fldCharType="begin"/>
          </w:r>
          <w:r w:rsidR="00652DE7" w:rsidRPr="007E4AEA">
            <w:rPr>
              <w:rFonts w:hint="eastAsia"/>
            </w:rPr>
            <w:instrText xml:space="preserve">SEQ </w:instrText>
          </w:r>
          <w:r w:rsidR="00652DE7" w:rsidRPr="007E4AEA">
            <w:rPr>
              <w:rFonts w:hint="eastAsia"/>
            </w:rPr>
            <w:instrText>图表</w:instrText>
          </w:r>
          <w:r w:rsidR="00652DE7" w:rsidRPr="007E4AEA">
            <w:rPr>
              <w:rFonts w:hint="eastAsia"/>
            </w:rPr>
            <w:instrText xml:space="preserve"> \* ARABIC \s 1</w:instrText>
          </w:r>
          <w:r w:rsidR="00AB7B14" w:rsidRPr="007E4AEA">
            <w:fldChar w:fldCharType="separate"/>
          </w:r>
          <w:r w:rsidR="00862EDE">
            <w:rPr>
              <w:noProof/>
            </w:rPr>
            <w:t>1</w:t>
          </w:r>
          <w:r w:rsidR="00AB7B14" w:rsidRPr="007E4AEA">
            <w:fldChar w:fldCharType="end"/>
          </w:r>
        </w:sdtContent>
      </w:sdt>
      <w:r w:rsidRPr="007E4AEA">
        <w:rPr>
          <w:rFonts w:hint="eastAsia"/>
        </w:rPr>
        <w:t>VASOSS</w:t>
      </w:r>
      <w:r w:rsidRPr="007E4AEA">
        <w:rPr>
          <w:rFonts w:hint="eastAsia"/>
        </w:rPr>
        <w:t>软件结构图</w:t>
      </w:r>
    </w:p>
    <w:p w:rsidR="00B6064B" w:rsidRPr="007E4AEA" w:rsidRDefault="00F939BF" w:rsidP="006E582E">
      <w:pPr>
        <w:pStyle w:val="af"/>
        <w:numPr>
          <w:ilvl w:val="0"/>
          <w:numId w:val="7"/>
        </w:numPr>
        <w:ind w:firstLineChars="0"/>
      </w:pPr>
      <w:r w:rsidRPr="007E4AEA">
        <w:rPr>
          <w:rFonts w:hint="eastAsia"/>
        </w:rPr>
        <w:t>从平台结构层次划分，分为以下几个层次：</w:t>
      </w:r>
    </w:p>
    <w:p w:rsidR="00214923" w:rsidRPr="007E4AEA" w:rsidRDefault="00214923" w:rsidP="006E582E">
      <w:pPr>
        <w:pStyle w:val="af"/>
        <w:numPr>
          <w:ilvl w:val="0"/>
          <w:numId w:val="5"/>
        </w:numPr>
        <w:ind w:firstLineChars="0"/>
        <w:rPr>
          <w:b/>
        </w:rPr>
      </w:pPr>
      <w:r w:rsidRPr="007E4AEA">
        <w:rPr>
          <w:rFonts w:hint="eastAsia"/>
          <w:b/>
        </w:rPr>
        <w:t>系统接入层</w:t>
      </w:r>
    </w:p>
    <w:p w:rsidR="00214923" w:rsidRPr="007E4AEA" w:rsidRDefault="00AD0C12" w:rsidP="00214923">
      <w:pPr>
        <w:pStyle w:val="af"/>
        <w:ind w:left="840" w:firstLineChars="0" w:firstLine="0"/>
      </w:pPr>
      <w:r w:rsidRPr="007E4AEA">
        <w:rPr>
          <w:rFonts w:hint="eastAsia"/>
        </w:rPr>
        <w:t>系统接入层主要负责与外部系统的对接，完成</w:t>
      </w:r>
      <w:r w:rsidR="00F939BF" w:rsidRPr="007E4AEA">
        <w:rPr>
          <w:rFonts w:hint="eastAsia"/>
        </w:rPr>
        <w:t>系统</w:t>
      </w:r>
      <w:r w:rsidRPr="007E4AEA">
        <w:rPr>
          <w:rFonts w:hint="eastAsia"/>
        </w:rPr>
        <w:t>接入、协议转换等功能</w:t>
      </w:r>
      <w:r w:rsidR="00F939BF" w:rsidRPr="007E4AEA">
        <w:rPr>
          <w:rFonts w:hint="eastAsia"/>
        </w:rPr>
        <w:t>。</w:t>
      </w:r>
    </w:p>
    <w:p w:rsidR="00214923" w:rsidRPr="007E4AEA" w:rsidRDefault="00214923" w:rsidP="006E582E">
      <w:pPr>
        <w:pStyle w:val="af"/>
        <w:numPr>
          <w:ilvl w:val="0"/>
          <w:numId w:val="5"/>
        </w:numPr>
        <w:ind w:firstLineChars="0"/>
        <w:rPr>
          <w:b/>
        </w:rPr>
      </w:pPr>
      <w:r w:rsidRPr="007E4AEA">
        <w:rPr>
          <w:rFonts w:hint="eastAsia"/>
          <w:b/>
        </w:rPr>
        <w:t>消息总线层</w:t>
      </w:r>
    </w:p>
    <w:p w:rsidR="00214923" w:rsidRPr="007E4AEA" w:rsidRDefault="00214923" w:rsidP="00214923">
      <w:pPr>
        <w:pStyle w:val="af"/>
        <w:ind w:left="840" w:firstLineChars="0" w:firstLine="0"/>
      </w:pPr>
      <w:r w:rsidRPr="007E4AEA">
        <w:rPr>
          <w:rFonts w:hint="eastAsia"/>
        </w:rPr>
        <w:t>消息总线层作为接入层与业务处理层的纽带，提供高可靠、高性能的通讯。</w:t>
      </w:r>
    </w:p>
    <w:p w:rsidR="00214923" w:rsidRPr="007E4AEA" w:rsidRDefault="00214923" w:rsidP="006E582E">
      <w:pPr>
        <w:pStyle w:val="af"/>
        <w:numPr>
          <w:ilvl w:val="0"/>
          <w:numId w:val="5"/>
        </w:numPr>
        <w:ind w:firstLineChars="0"/>
        <w:rPr>
          <w:b/>
        </w:rPr>
      </w:pPr>
      <w:r w:rsidRPr="007E4AEA">
        <w:rPr>
          <w:rFonts w:hint="eastAsia"/>
          <w:b/>
        </w:rPr>
        <w:t>业务处理层</w:t>
      </w:r>
    </w:p>
    <w:p w:rsidR="00214923" w:rsidRPr="007E4AEA" w:rsidRDefault="005B2815" w:rsidP="00214923">
      <w:pPr>
        <w:pStyle w:val="af"/>
        <w:ind w:left="840" w:firstLineChars="0" w:firstLine="0"/>
      </w:pPr>
      <w:r w:rsidRPr="007E4AEA">
        <w:rPr>
          <w:rFonts w:hint="eastAsia"/>
        </w:rPr>
        <w:t>实现核心的业务逻辑</w:t>
      </w:r>
      <w:r w:rsidRPr="007E4AEA">
        <w:rPr>
          <w:rFonts w:hint="eastAsia"/>
        </w:rPr>
        <w:t>,</w:t>
      </w:r>
      <w:r w:rsidRPr="007E4AEA">
        <w:rPr>
          <w:rFonts w:hint="eastAsia"/>
        </w:rPr>
        <w:t>采用成熟的对象管理框架和多线程处理技术，高效的处理系统业务。</w:t>
      </w:r>
    </w:p>
    <w:p w:rsidR="002B5BBC" w:rsidRPr="007E4AEA" w:rsidRDefault="002B5BBC" w:rsidP="006E582E">
      <w:pPr>
        <w:pStyle w:val="af"/>
        <w:numPr>
          <w:ilvl w:val="0"/>
          <w:numId w:val="5"/>
        </w:numPr>
        <w:ind w:firstLineChars="0"/>
        <w:rPr>
          <w:b/>
        </w:rPr>
      </w:pPr>
      <w:r w:rsidRPr="007E4AEA">
        <w:rPr>
          <w:rFonts w:hint="eastAsia"/>
          <w:b/>
        </w:rPr>
        <w:t>数据源层</w:t>
      </w:r>
    </w:p>
    <w:p w:rsidR="002B5BBC" w:rsidRPr="007E4AEA" w:rsidRDefault="002B5BBC" w:rsidP="002B5BBC">
      <w:pPr>
        <w:pStyle w:val="af"/>
        <w:ind w:left="840" w:firstLineChars="0" w:firstLine="0"/>
      </w:pPr>
      <w:r w:rsidRPr="007E4AEA">
        <w:rPr>
          <w:rFonts w:hint="eastAsia"/>
        </w:rPr>
        <w:t>数据源层</w:t>
      </w:r>
      <w:r w:rsidR="005B2815" w:rsidRPr="007E4AEA">
        <w:rPr>
          <w:rFonts w:hint="eastAsia"/>
        </w:rPr>
        <w:t>为</w:t>
      </w:r>
      <w:r w:rsidRPr="007E4AEA">
        <w:rPr>
          <w:rFonts w:hint="eastAsia"/>
        </w:rPr>
        <w:t>业务处理层提供统一的数据处理接口。</w:t>
      </w:r>
    </w:p>
    <w:p w:rsidR="00214923" w:rsidRPr="007E4AEA" w:rsidRDefault="00214923" w:rsidP="006E582E">
      <w:pPr>
        <w:pStyle w:val="af"/>
        <w:numPr>
          <w:ilvl w:val="0"/>
          <w:numId w:val="5"/>
        </w:numPr>
        <w:ind w:firstLineChars="0"/>
        <w:rPr>
          <w:b/>
        </w:rPr>
      </w:pPr>
      <w:r w:rsidRPr="007E4AEA">
        <w:rPr>
          <w:rFonts w:hint="eastAsia"/>
          <w:b/>
        </w:rPr>
        <w:t>数据持久层</w:t>
      </w:r>
    </w:p>
    <w:p w:rsidR="00214923" w:rsidRPr="007E4AEA" w:rsidRDefault="00214923" w:rsidP="00214923">
      <w:pPr>
        <w:ind w:left="840"/>
      </w:pPr>
      <w:r w:rsidRPr="007E4AEA">
        <w:rPr>
          <w:rFonts w:hint="eastAsia"/>
        </w:rPr>
        <w:t>提供数据库持久保存的服务。</w:t>
      </w:r>
    </w:p>
    <w:p w:rsidR="00B26685" w:rsidRPr="007E4AEA" w:rsidRDefault="00B26685" w:rsidP="00214923">
      <w:pPr>
        <w:ind w:left="840"/>
      </w:pPr>
    </w:p>
    <w:p w:rsidR="0015781B" w:rsidRDefault="0015781B" w:rsidP="00DB3149">
      <w:pPr>
        <w:pStyle w:val="2"/>
      </w:pPr>
      <w:bookmarkStart w:id="11" w:name="_Toc459793667"/>
      <w:r w:rsidRPr="007E4AEA">
        <w:rPr>
          <w:rFonts w:hint="eastAsia"/>
        </w:rPr>
        <w:lastRenderedPageBreak/>
        <w:t>系统</w:t>
      </w:r>
      <w:r w:rsidR="00A26BAC" w:rsidRPr="007E4AEA">
        <w:rPr>
          <w:rFonts w:hint="eastAsia"/>
        </w:rPr>
        <w:t>总体</w:t>
      </w:r>
      <w:r w:rsidRPr="007E4AEA">
        <w:rPr>
          <w:rFonts w:hint="eastAsia"/>
        </w:rPr>
        <w:t>结构</w:t>
      </w:r>
      <w:bookmarkEnd w:id="11"/>
    </w:p>
    <w:p w:rsidR="001E56B6" w:rsidRDefault="00F13451" w:rsidP="001E56B6">
      <w:r>
        <w:rPr>
          <w:noProof/>
        </w:rPr>
        <w:drawing>
          <wp:inline distT="0" distB="0" distL="0" distR="0">
            <wp:extent cx="5069840" cy="3267075"/>
            <wp:effectExtent l="19050" t="0" r="0" b="0"/>
            <wp:docPr id="3" name="图片 2" descr="IW-VASOSS-游戏引擎-概要设计-总体结构-UML绘图-V0.1-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总体结构-UML绘图-V0.1-V0.1.jpg"/>
                    <pic:cNvPicPr/>
                  </pic:nvPicPr>
                  <pic:blipFill>
                    <a:blip r:embed="rId14"/>
                    <a:stretch>
                      <a:fillRect/>
                    </a:stretch>
                  </pic:blipFill>
                  <pic:spPr>
                    <a:xfrm>
                      <a:off x="0" y="0"/>
                      <a:ext cx="5069840" cy="3267075"/>
                    </a:xfrm>
                    <a:prstGeom prst="rect">
                      <a:avLst/>
                    </a:prstGeom>
                  </pic:spPr>
                </pic:pic>
              </a:graphicData>
            </a:graphic>
          </wp:inline>
        </w:drawing>
      </w:r>
    </w:p>
    <w:p w:rsidR="00DC645C" w:rsidRPr="001E56B6" w:rsidRDefault="00D219FC" w:rsidP="00DC645C">
      <w:pPr>
        <w:jc w:val="center"/>
      </w:pPr>
      <w:sdt>
        <w:sdtPr>
          <w:id w:val="710738481"/>
          <w:docPartObj>
            <w:docPartGallery w:val="Page Numbers (Top of Page)"/>
            <w:docPartUnique/>
          </w:docPartObj>
        </w:sdtPr>
        <w:sdtEndPr/>
        <w:sdtContent>
          <w:r w:rsidR="00DC645C" w:rsidRPr="007E4AEA">
            <w:rPr>
              <w:rFonts w:hint="eastAsia"/>
            </w:rPr>
            <w:t>图</w:t>
          </w:r>
          <w:r w:rsidR="00CD6C9A">
            <w:rPr>
              <w:rFonts w:hint="eastAsia"/>
            </w:rPr>
            <w:t>2</w:t>
          </w:r>
          <w:r w:rsidR="00DC645C" w:rsidRPr="007E4AEA">
            <w:noBreakHyphen/>
          </w:r>
          <w:r w:rsidR="00AB7B14" w:rsidRPr="007E4AEA">
            <w:fldChar w:fldCharType="begin"/>
          </w:r>
          <w:r w:rsidR="00DC645C" w:rsidRPr="007E4AEA">
            <w:rPr>
              <w:rFonts w:hint="eastAsia"/>
            </w:rPr>
            <w:instrText xml:space="preserve">SEQ </w:instrText>
          </w:r>
          <w:r w:rsidR="00DC645C" w:rsidRPr="007E4AEA">
            <w:rPr>
              <w:rFonts w:hint="eastAsia"/>
            </w:rPr>
            <w:instrText>图表</w:instrText>
          </w:r>
          <w:r w:rsidR="00DC645C" w:rsidRPr="007E4AEA">
            <w:rPr>
              <w:rFonts w:hint="eastAsia"/>
            </w:rPr>
            <w:instrText xml:space="preserve"> \* ARABIC \s 1</w:instrText>
          </w:r>
          <w:r w:rsidR="00AB7B14" w:rsidRPr="007E4AEA">
            <w:fldChar w:fldCharType="separate"/>
          </w:r>
          <w:r w:rsidR="00DC645C">
            <w:rPr>
              <w:noProof/>
            </w:rPr>
            <w:t>2</w:t>
          </w:r>
          <w:r w:rsidR="00AB7B14" w:rsidRPr="007E4AEA">
            <w:fldChar w:fldCharType="end"/>
          </w:r>
          <w:r w:rsidR="00DC645C">
            <w:rPr>
              <w:rFonts w:hint="eastAsia"/>
            </w:rPr>
            <w:t>游戏引擎</w:t>
          </w:r>
        </w:sdtContent>
      </w:sdt>
      <w:r w:rsidR="00DC645C" w:rsidRPr="007E4AEA">
        <w:rPr>
          <w:rFonts w:hint="eastAsia"/>
        </w:rPr>
        <w:t>系统结构</w:t>
      </w:r>
    </w:p>
    <w:p w:rsidR="000831F1" w:rsidRPr="007E4AEA" w:rsidRDefault="00A11EE7" w:rsidP="006E582E">
      <w:pPr>
        <w:pStyle w:val="af"/>
        <w:numPr>
          <w:ilvl w:val="0"/>
          <w:numId w:val="10"/>
        </w:numPr>
        <w:ind w:firstLineChars="0"/>
        <w:rPr>
          <w:b/>
        </w:rPr>
      </w:pPr>
      <w:r>
        <w:rPr>
          <w:rFonts w:hint="eastAsia"/>
          <w:b/>
        </w:rPr>
        <w:t>游戏引擎</w:t>
      </w:r>
      <w:r w:rsidR="000831F1" w:rsidRPr="007E4AEA">
        <w:rPr>
          <w:rFonts w:hint="eastAsia"/>
          <w:b/>
        </w:rPr>
        <w:t>系统服务层包含以下系统</w:t>
      </w:r>
      <w:r w:rsidR="000831F1" w:rsidRPr="007E4AEA">
        <w:rPr>
          <w:rFonts w:hint="eastAsia"/>
          <w:b/>
        </w:rPr>
        <w:t>:</w:t>
      </w:r>
    </w:p>
    <w:p w:rsidR="00A11EE7" w:rsidRDefault="00E322B5" w:rsidP="006E582E">
      <w:pPr>
        <w:pStyle w:val="af"/>
        <w:numPr>
          <w:ilvl w:val="0"/>
          <w:numId w:val="11"/>
        </w:numPr>
        <w:ind w:firstLineChars="0"/>
      </w:pPr>
      <w:r>
        <w:rPr>
          <w:rFonts w:hint="eastAsia"/>
        </w:rPr>
        <w:t>交易服务</w:t>
      </w:r>
      <w:r>
        <w:rPr>
          <w:rFonts w:hint="eastAsia"/>
        </w:rPr>
        <w:t>Server</w:t>
      </w:r>
      <w:r>
        <w:rPr>
          <w:rFonts w:hint="eastAsia"/>
        </w:rPr>
        <w:t>：</w:t>
      </w:r>
      <w:r w:rsidR="00AC3355">
        <w:rPr>
          <w:rFonts w:hint="eastAsia"/>
        </w:rPr>
        <w:t>为</w:t>
      </w:r>
      <w:r>
        <w:rPr>
          <w:rFonts w:hint="eastAsia"/>
        </w:rPr>
        <w:t>交易系统、</w:t>
      </w:r>
      <w:r>
        <w:rPr>
          <w:rFonts w:hint="eastAsia"/>
        </w:rPr>
        <w:t>CRM</w:t>
      </w:r>
      <w:r>
        <w:rPr>
          <w:rFonts w:hint="eastAsia"/>
        </w:rPr>
        <w:t>和管理系统</w:t>
      </w:r>
      <w:r w:rsidR="00AC3355">
        <w:rPr>
          <w:rFonts w:hint="eastAsia"/>
        </w:rPr>
        <w:t>提供核心交易、信息查询、数据同步等</w:t>
      </w:r>
      <w:r>
        <w:rPr>
          <w:rFonts w:hint="eastAsia"/>
        </w:rPr>
        <w:t>功能的服务端。</w:t>
      </w:r>
    </w:p>
    <w:p w:rsidR="000831F1" w:rsidRDefault="00B0691E" w:rsidP="006E582E">
      <w:pPr>
        <w:pStyle w:val="af"/>
        <w:numPr>
          <w:ilvl w:val="0"/>
          <w:numId w:val="11"/>
        </w:numPr>
        <w:ind w:firstLineChars="0"/>
      </w:pPr>
      <w:r w:rsidRPr="007E4AEA">
        <w:rPr>
          <w:rFonts w:hint="eastAsia"/>
        </w:rPr>
        <w:t>后台</w:t>
      </w:r>
      <w:r w:rsidR="000831F1" w:rsidRPr="007E4AEA">
        <w:rPr>
          <w:rFonts w:hint="eastAsia"/>
        </w:rPr>
        <w:t>管理</w:t>
      </w:r>
      <w:r w:rsidR="000831F1" w:rsidRPr="007E4AEA">
        <w:rPr>
          <w:rFonts w:hint="eastAsia"/>
        </w:rPr>
        <w:t>Server</w:t>
      </w:r>
      <w:r w:rsidR="000831F1" w:rsidRPr="007E4AEA">
        <w:rPr>
          <w:rFonts w:hint="eastAsia"/>
        </w:rPr>
        <w:t>：</w:t>
      </w:r>
      <w:r w:rsidR="00423B9C" w:rsidRPr="007E4AEA">
        <w:rPr>
          <w:rFonts w:hint="eastAsia"/>
        </w:rPr>
        <w:t>提供</w:t>
      </w:r>
      <w:r w:rsidR="00A11EE7">
        <w:rPr>
          <w:rFonts w:hint="eastAsia"/>
        </w:rPr>
        <w:t>游戏引擎</w:t>
      </w:r>
      <w:r w:rsidR="00077298" w:rsidRPr="007E4AEA">
        <w:rPr>
          <w:rFonts w:hint="eastAsia"/>
        </w:rPr>
        <w:t>系统后台管理功能</w:t>
      </w:r>
      <w:r w:rsidR="00423B9C" w:rsidRPr="007E4AEA">
        <w:rPr>
          <w:rFonts w:hint="eastAsia"/>
        </w:rPr>
        <w:t>的服务端</w:t>
      </w:r>
      <w:r w:rsidR="00E36262" w:rsidRPr="007E4AEA">
        <w:rPr>
          <w:rFonts w:hint="eastAsia"/>
        </w:rPr>
        <w:t>。</w:t>
      </w:r>
    </w:p>
    <w:p w:rsidR="00A12D11" w:rsidRDefault="00A12D11" w:rsidP="006E582E">
      <w:pPr>
        <w:pStyle w:val="af"/>
        <w:numPr>
          <w:ilvl w:val="0"/>
          <w:numId w:val="11"/>
        </w:numPr>
        <w:ind w:firstLineChars="0"/>
      </w:pPr>
      <w:r>
        <w:rPr>
          <w:rFonts w:hint="eastAsia"/>
        </w:rPr>
        <w:t>报表计算</w:t>
      </w:r>
      <w:r>
        <w:rPr>
          <w:rFonts w:hint="eastAsia"/>
        </w:rPr>
        <w:t>Server</w:t>
      </w:r>
      <w:r>
        <w:rPr>
          <w:rFonts w:hint="eastAsia"/>
        </w:rPr>
        <w:t>：提供报表计算任务处理的服务端。</w:t>
      </w:r>
    </w:p>
    <w:p w:rsidR="000831F1" w:rsidRDefault="00EF098F" w:rsidP="006E582E">
      <w:pPr>
        <w:pStyle w:val="af"/>
        <w:numPr>
          <w:ilvl w:val="0"/>
          <w:numId w:val="11"/>
        </w:numPr>
        <w:ind w:firstLineChars="0"/>
      </w:pPr>
      <w:r>
        <w:rPr>
          <w:rFonts w:hint="eastAsia"/>
        </w:rPr>
        <w:t>中彩中心开奖管理</w:t>
      </w:r>
      <w:r w:rsidR="00A12D11">
        <w:rPr>
          <w:rFonts w:hint="eastAsia"/>
        </w:rPr>
        <w:t>Server</w:t>
      </w:r>
      <w:r w:rsidR="00A12D11">
        <w:rPr>
          <w:rFonts w:hint="eastAsia"/>
        </w:rPr>
        <w:t>：提供</w:t>
      </w:r>
      <w:r w:rsidR="00C97B3A">
        <w:rPr>
          <w:rFonts w:hint="eastAsia"/>
        </w:rPr>
        <w:t>政策参数下载、销售数据上报功能，提供新期导入、期结、中奖计算、弃奖计算等功能。</w:t>
      </w:r>
    </w:p>
    <w:p w:rsidR="004F72E6" w:rsidRDefault="004F72E6" w:rsidP="006E582E">
      <w:pPr>
        <w:pStyle w:val="af"/>
        <w:numPr>
          <w:ilvl w:val="0"/>
          <w:numId w:val="11"/>
        </w:numPr>
        <w:ind w:firstLineChars="0"/>
      </w:pPr>
      <w:r>
        <w:rPr>
          <w:rFonts w:hint="eastAsia"/>
        </w:rPr>
        <w:t>定时任务</w:t>
      </w:r>
      <w:r>
        <w:rPr>
          <w:rFonts w:hint="eastAsia"/>
        </w:rPr>
        <w:t>Server</w:t>
      </w:r>
      <w:r>
        <w:rPr>
          <w:rFonts w:hint="eastAsia"/>
        </w:rPr>
        <w:t>：系统所有定时任务，例如开期、给交易系统生成投注核对文件等。</w:t>
      </w:r>
    </w:p>
    <w:p w:rsidR="00A12D11" w:rsidRPr="007E4AEA" w:rsidRDefault="00A12D11" w:rsidP="006E582E">
      <w:pPr>
        <w:pStyle w:val="af"/>
        <w:numPr>
          <w:ilvl w:val="0"/>
          <w:numId w:val="11"/>
        </w:numPr>
        <w:ind w:firstLineChars="0"/>
      </w:pPr>
      <w:r>
        <w:rPr>
          <w:rFonts w:hint="eastAsia"/>
        </w:rPr>
        <w:t>Redis</w:t>
      </w:r>
      <w:r>
        <w:rPr>
          <w:rFonts w:hint="eastAsia"/>
        </w:rPr>
        <w:t>：</w:t>
      </w:r>
      <w:r>
        <w:rPr>
          <w:rFonts w:hint="eastAsia"/>
        </w:rPr>
        <w:t>Redis Server</w:t>
      </w:r>
      <w:r>
        <w:rPr>
          <w:rFonts w:hint="eastAsia"/>
        </w:rPr>
        <w:t>，提供数据缓存服务。</w:t>
      </w:r>
    </w:p>
    <w:p w:rsidR="000831F1" w:rsidRPr="007E4AEA" w:rsidRDefault="003832EA" w:rsidP="006E582E">
      <w:pPr>
        <w:pStyle w:val="af"/>
        <w:numPr>
          <w:ilvl w:val="0"/>
          <w:numId w:val="11"/>
        </w:numPr>
        <w:ind w:firstLineChars="0"/>
      </w:pPr>
      <w:r w:rsidRPr="007E4AEA">
        <w:rPr>
          <w:rFonts w:hint="eastAsia"/>
        </w:rPr>
        <w:t>系统</w:t>
      </w:r>
      <w:r w:rsidRPr="007E4AEA">
        <w:rPr>
          <w:rFonts w:hint="eastAsia"/>
        </w:rPr>
        <w:t>DB</w:t>
      </w:r>
      <w:r w:rsidRPr="007E4AEA">
        <w:rPr>
          <w:rFonts w:hint="eastAsia"/>
        </w:rPr>
        <w:t>：</w:t>
      </w:r>
      <w:r w:rsidR="003E4F35" w:rsidRPr="007E4AEA">
        <w:rPr>
          <w:rFonts w:hint="eastAsia"/>
        </w:rPr>
        <w:t>Oracle DB</w:t>
      </w:r>
      <w:r w:rsidR="00D13659" w:rsidRPr="007E4AEA">
        <w:rPr>
          <w:rFonts w:hint="eastAsia"/>
        </w:rPr>
        <w:t>，</w:t>
      </w:r>
      <w:r w:rsidRPr="007E4AEA">
        <w:rPr>
          <w:rFonts w:hint="eastAsia"/>
        </w:rPr>
        <w:t>提供数据库服务。</w:t>
      </w:r>
    </w:p>
    <w:p w:rsidR="000831F1" w:rsidRPr="007E4AEA" w:rsidRDefault="000831F1" w:rsidP="000831F1">
      <w:pPr>
        <w:pStyle w:val="af"/>
        <w:ind w:left="420" w:firstLineChars="0" w:firstLine="0"/>
        <w:rPr>
          <w:b/>
        </w:rPr>
      </w:pPr>
    </w:p>
    <w:p w:rsidR="00312E5A" w:rsidRDefault="001B03B8" w:rsidP="006E582E">
      <w:pPr>
        <w:pStyle w:val="af"/>
        <w:numPr>
          <w:ilvl w:val="0"/>
          <w:numId w:val="10"/>
        </w:numPr>
        <w:ind w:firstLineChars="0"/>
        <w:rPr>
          <w:b/>
        </w:rPr>
      </w:pPr>
      <w:r>
        <w:rPr>
          <w:rFonts w:hint="eastAsia"/>
          <w:b/>
        </w:rPr>
        <w:t>游戏引擎</w:t>
      </w:r>
      <w:r w:rsidR="000831F1" w:rsidRPr="007E4AEA">
        <w:rPr>
          <w:rFonts w:hint="eastAsia"/>
          <w:b/>
        </w:rPr>
        <w:t>系统接入层</w:t>
      </w:r>
      <w:r w:rsidR="00300260" w:rsidRPr="007E4AEA">
        <w:rPr>
          <w:rFonts w:hint="eastAsia"/>
          <w:b/>
        </w:rPr>
        <w:t>详细如下：</w:t>
      </w:r>
    </w:p>
    <w:p w:rsidR="00312E5A" w:rsidRPr="00312E5A" w:rsidRDefault="00312E5A" w:rsidP="006E582E">
      <w:pPr>
        <w:pStyle w:val="af"/>
        <w:numPr>
          <w:ilvl w:val="0"/>
          <w:numId w:val="40"/>
        </w:numPr>
        <w:ind w:firstLineChars="0"/>
        <w:rPr>
          <w:b/>
        </w:rPr>
      </w:pPr>
      <w:r>
        <w:rPr>
          <w:rFonts w:hint="eastAsia"/>
        </w:rPr>
        <w:t>交易系统</w:t>
      </w:r>
      <w:r w:rsidRPr="007E4AEA">
        <w:rPr>
          <w:rFonts w:hint="eastAsia"/>
        </w:rPr>
        <w:t>Agent</w:t>
      </w:r>
      <w:r w:rsidRPr="007E4AEA">
        <w:rPr>
          <w:rFonts w:hint="eastAsia"/>
        </w:rPr>
        <w:t>：为</w:t>
      </w:r>
      <w:r w:rsidR="00EF47C6">
        <w:rPr>
          <w:rFonts w:hint="eastAsia"/>
        </w:rPr>
        <w:t>交易系统</w:t>
      </w:r>
      <w:r w:rsidRPr="007E4AEA">
        <w:rPr>
          <w:rFonts w:hint="eastAsia"/>
        </w:rPr>
        <w:t>提供</w:t>
      </w:r>
      <w:r w:rsidR="00EF47C6">
        <w:rPr>
          <w:rFonts w:hint="eastAsia"/>
        </w:rPr>
        <w:t>核心交易、信息通知等</w:t>
      </w:r>
      <w:r w:rsidRPr="007E4AEA">
        <w:rPr>
          <w:rFonts w:hint="eastAsia"/>
        </w:rPr>
        <w:t>服务的接入</w:t>
      </w:r>
      <w:r w:rsidRPr="007E4AEA">
        <w:rPr>
          <w:rFonts w:hint="eastAsia"/>
        </w:rPr>
        <w:t>Agent</w:t>
      </w:r>
      <w:r w:rsidRPr="007E4AEA">
        <w:rPr>
          <w:rFonts w:hint="eastAsia"/>
        </w:rPr>
        <w:t>。</w:t>
      </w:r>
    </w:p>
    <w:p w:rsidR="00312E5A" w:rsidRPr="00312E5A" w:rsidRDefault="00312E5A" w:rsidP="006E582E">
      <w:pPr>
        <w:pStyle w:val="af"/>
        <w:numPr>
          <w:ilvl w:val="0"/>
          <w:numId w:val="40"/>
        </w:numPr>
        <w:ind w:firstLineChars="0"/>
        <w:rPr>
          <w:b/>
        </w:rPr>
      </w:pPr>
      <w:r>
        <w:rPr>
          <w:rFonts w:hint="eastAsia"/>
        </w:rPr>
        <w:t>CRM</w:t>
      </w:r>
      <w:r>
        <w:rPr>
          <w:rFonts w:hint="eastAsia"/>
        </w:rPr>
        <w:t>和管理系统</w:t>
      </w:r>
      <w:r w:rsidRPr="007E4AEA">
        <w:rPr>
          <w:rFonts w:hint="eastAsia"/>
        </w:rPr>
        <w:t>Agent</w:t>
      </w:r>
      <w:r w:rsidRPr="007E4AEA">
        <w:rPr>
          <w:rFonts w:hint="eastAsia"/>
        </w:rPr>
        <w:t>：为</w:t>
      </w:r>
      <w:r w:rsidR="00EF47C6">
        <w:rPr>
          <w:rFonts w:hint="eastAsia"/>
        </w:rPr>
        <w:t>CRM</w:t>
      </w:r>
      <w:r w:rsidR="00EF47C6">
        <w:rPr>
          <w:rFonts w:hint="eastAsia"/>
        </w:rPr>
        <w:t>和管理系统提供交易通知、数据同步等</w:t>
      </w:r>
      <w:r w:rsidRPr="007E4AEA">
        <w:rPr>
          <w:rFonts w:hint="eastAsia"/>
        </w:rPr>
        <w:t>服务的接入</w:t>
      </w:r>
      <w:r w:rsidR="00EF47C6">
        <w:rPr>
          <w:rFonts w:hint="eastAsia"/>
        </w:rPr>
        <w:t>Agent</w:t>
      </w:r>
      <w:r w:rsidRPr="007E4AEA">
        <w:rPr>
          <w:rFonts w:hint="eastAsia"/>
        </w:rPr>
        <w:t>。</w:t>
      </w:r>
    </w:p>
    <w:p w:rsidR="00312E5A" w:rsidRPr="00312E5A" w:rsidRDefault="00312E5A" w:rsidP="006E582E">
      <w:pPr>
        <w:pStyle w:val="af"/>
        <w:numPr>
          <w:ilvl w:val="0"/>
          <w:numId w:val="40"/>
        </w:numPr>
        <w:ind w:firstLineChars="0"/>
        <w:rPr>
          <w:b/>
        </w:rPr>
      </w:pPr>
      <w:r>
        <w:rPr>
          <w:rFonts w:hint="eastAsia"/>
        </w:rPr>
        <w:t>中彩中心开奖管理</w:t>
      </w:r>
      <w:r w:rsidRPr="007E4AEA">
        <w:rPr>
          <w:rFonts w:hint="eastAsia"/>
        </w:rPr>
        <w:t>Agent</w:t>
      </w:r>
      <w:r w:rsidRPr="007E4AEA">
        <w:rPr>
          <w:rFonts w:hint="eastAsia"/>
        </w:rPr>
        <w:t>：</w:t>
      </w:r>
      <w:r w:rsidR="00EF47C6">
        <w:rPr>
          <w:rFonts w:hint="eastAsia"/>
        </w:rPr>
        <w:t>中彩政策参数下载和销售数据上报</w:t>
      </w:r>
      <w:r w:rsidR="00EF47C6">
        <w:rPr>
          <w:rFonts w:hint="eastAsia"/>
        </w:rPr>
        <w:t>Agent</w:t>
      </w:r>
      <w:r w:rsidRPr="007E4AEA">
        <w:rPr>
          <w:rFonts w:hint="eastAsia"/>
        </w:rPr>
        <w:t>。</w:t>
      </w:r>
    </w:p>
    <w:p w:rsidR="00312E5A" w:rsidRPr="00312E5A" w:rsidRDefault="00312E5A" w:rsidP="006E582E">
      <w:pPr>
        <w:pStyle w:val="af"/>
        <w:numPr>
          <w:ilvl w:val="0"/>
          <w:numId w:val="40"/>
        </w:numPr>
        <w:ind w:firstLineChars="0"/>
        <w:rPr>
          <w:b/>
        </w:rPr>
      </w:pPr>
      <w:r>
        <w:rPr>
          <w:rFonts w:hint="eastAsia"/>
        </w:rPr>
        <w:t>管理</w:t>
      </w:r>
      <w:r w:rsidRPr="007E4AEA">
        <w:rPr>
          <w:rFonts w:hint="eastAsia"/>
        </w:rPr>
        <w:t>Agent</w:t>
      </w:r>
      <w:r w:rsidRPr="007E4AEA">
        <w:rPr>
          <w:rFonts w:hint="eastAsia"/>
        </w:rPr>
        <w:t>：</w:t>
      </w:r>
      <w:r w:rsidR="00EF47C6">
        <w:rPr>
          <w:rFonts w:hint="eastAsia"/>
        </w:rPr>
        <w:t>管理网站</w:t>
      </w:r>
      <w:r w:rsidRPr="007E4AEA">
        <w:rPr>
          <w:rFonts w:hint="eastAsia"/>
        </w:rPr>
        <w:t>Agent</w:t>
      </w:r>
      <w:r w:rsidRPr="007E4AEA">
        <w:rPr>
          <w:rFonts w:hint="eastAsia"/>
        </w:rPr>
        <w:t>。</w:t>
      </w:r>
    </w:p>
    <w:p w:rsidR="00312E5A" w:rsidRPr="00312E5A" w:rsidRDefault="00312E5A" w:rsidP="00312E5A">
      <w:pPr>
        <w:pStyle w:val="af"/>
        <w:ind w:left="840" w:firstLineChars="0" w:firstLine="0"/>
        <w:rPr>
          <w:b/>
        </w:rPr>
      </w:pPr>
    </w:p>
    <w:p w:rsidR="001433ED" w:rsidRPr="001433ED" w:rsidRDefault="00312E5A" w:rsidP="006E582E">
      <w:pPr>
        <w:pStyle w:val="af"/>
        <w:numPr>
          <w:ilvl w:val="0"/>
          <w:numId w:val="10"/>
        </w:numPr>
        <w:ind w:firstLineChars="0"/>
        <w:rPr>
          <w:b/>
        </w:rPr>
      </w:pPr>
      <w:r>
        <w:rPr>
          <w:rFonts w:hint="eastAsia"/>
          <w:b/>
        </w:rPr>
        <w:t>工程划分</w:t>
      </w:r>
    </w:p>
    <w:p w:rsidR="000C1DE3" w:rsidRDefault="000C1DE3" w:rsidP="006E582E">
      <w:pPr>
        <w:pStyle w:val="af"/>
        <w:numPr>
          <w:ilvl w:val="0"/>
          <w:numId w:val="12"/>
        </w:numPr>
        <w:ind w:firstLineChars="0"/>
      </w:pPr>
      <w:r>
        <w:rPr>
          <w:rFonts w:hint="eastAsia"/>
        </w:rPr>
        <w:t>基础工程。</w:t>
      </w:r>
    </w:p>
    <w:p w:rsidR="00851FF3" w:rsidRPr="007E4AEA" w:rsidRDefault="00312E5A" w:rsidP="006E582E">
      <w:pPr>
        <w:pStyle w:val="af"/>
        <w:numPr>
          <w:ilvl w:val="1"/>
          <w:numId w:val="12"/>
        </w:numPr>
        <w:ind w:firstLineChars="0"/>
      </w:pPr>
      <w:r w:rsidRPr="00312E5A">
        <w:rPr>
          <w:rFonts w:hint="eastAsia"/>
        </w:rPr>
        <w:lastRenderedPageBreak/>
        <w:t>gameEngine</w:t>
      </w:r>
      <w:r w:rsidR="004A6FE1">
        <w:rPr>
          <w:rFonts w:hint="eastAsia"/>
        </w:rPr>
        <w:t>1</w:t>
      </w:r>
      <w:r w:rsidRPr="00312E5A">
        <w:rPr>
          <w:rFonts w:hint="eastAsia"/>
        </w:rPr>
        <w:t>PO</w:t>
      </w:r>
      <w:r w:rsidR="00851FF3" w:rsidRPr="007E4AEA">
        <w:rPr>
          <w:rFonts w:hint="eastAsia"/>
        </w:rPr>
        <w:t>：</w:t>
      </w:r>
      <w:r>
        <w:rPr>
          <w:rFonts w:hint="eastAsia"/>
        </w:rPr>
        <w:t>PO</w:t>
      </w:r>
      <w:r>
        <w:rPr>
          <w:rFonts w:hint="eastAsia"/>
        </w:rPr>
        <w:t>对象</w:t>
      </w:r>
      <w:r w:rsidR="00851FF3" w:rsidRPr="007E4AEA">
        <w:rPr>
          <w:rFonts w:hint="eastAsia"/>
        </w:rPr>
        <w:t>。</w:t>
      </w:r>
    </w:p>
    <w:p w:rsidR="00B10F37" w:rsidRDefault="00312E5A" w:rsidP="006E582E">
      <w:pPr>
        <w:pStyle w:val="af"/>
        <w:numPr>
          <w:ilvl w:val="1"/>
          <w:numId w:val="12"/>
        </w:numPr>
        <w:ind w:firstLineChars="0"/>
      </w:pPr>
      <w:r w:rsidRPr="00312E5A">
        <w:t>gameEngine</w:t>
      </w:r>
      <w:r w:rsidR="004A6FE1">
        <w:rPr>
          <w:rFonts w:hint="eastAsia"/>
        </w:rPr>
        <w:t>1</w:t>
      </w:r>
      <w:r w:rsidRPr="00312E5A">
        <w:t>API</w:t>
      </w:r>
      <w:r w:rsidR="00B10F37" w:rsidRPr="007E4AEA">
        <w:rPr>
          <w:rFonts w:hint="eastAsia"/>
        </w:rPr>
        <w:t>：</w:t>
      </w:r>
      <w:r>
        <w:rPr>
          <w:rFonts w:hint="eastAsia"/>
        </w:rPr>
        <w:t>Service</w:t>
      </w:r>
      <w:r>
        <w:rPr>
          <w:rFonts w:hint="eastAsia"/>
        </w:rPr>
        <w:t>接口</w:t>
      </w:r>
      <w:r w:rsidR="00B10F37" w:rsidRPr="007E4AEA">
        <w:rPr>
          <w:rFonts w:hint="eastAsia"/>
        </w:rPr>
        <w:t>。</w:t>
      </w:r>
    </w:p>
    <w:p w:rsidR="001D453E" w:rsidRDefault="00312E5A" w:rsidP="006E582E">
      <w:pPr>
        <w:pStyle w:val="af"/>
        <w:numPr>
          <w:ilvl w:val="1"/>
          <w:numId w:val="12"/>
        </w:numPr>
        <w:ind w:firstLineChars="0"/>
      </w:pPr>
      <w:r w:rsidRPr="00312E5A">
        <w:t>gameEngine</w:t>
      </w:r>
      <w:r w:rsidR="004A6FE1">
        <w:rPr>
          <w:rFonts w:hint="eastAsia"/>
        </w:rPr>
        <w:t>1</w:t>
      </w:r>
      <w:r w:rsidRPr="00312E5A">
        <w:t>RedisAPI</w:t>
      </w:r>
      <w:r>
        <w:rPr>
          <w:rFonts w:hint="eastAsia"/>
        </w:rPr>
        <w:t>：</w:t>
      </w:r>
      <w:r>
        <w:rPr>
          <w:rFonts w:hint="eastAsia"/>
        </w:rPr>
        <w:t>RedisService</w:t>
      </w:r>
      <w:r>
        <w:rPr>
          <w:rFonts w:hint="eastAsia"/>
        </w:rPr>
        <w:t>接口。</w:t>
      </w:r>
    </w:p>
    <w:p w:rsidR="00312E5A" w:rsidRDefault="00312E5A" w:rsidP="006E582E">
      <w:pPr>
        <w:pStyle w:val="af"/>
        <w:numPr>
          <w:ilvl w:val="1"/>
          <w:numId w:val="12"/>
        </w:numPr>
        <w:ind w:firstLineChars="0"/>
      </w:pPr>
      <w:r w:rsidRPr="00312E5A">
        <w:t>gameEngine</w:t>
      </w:r>
      <w:r w:rsidR="004A6FE1">
        <w:rPr>
          <w:rFonts w:hint="eastAsia"/>
        </w:rPr>
        <w:t>1</w:t>
      </w:r>
      <w:r w:rsidRPr="00312E5A">
        <w:t>SecurityAPI</w:t>
      </w:r>
      <w:r>
        <w:rPr>
          <w:rFonts w:hint="eastAsia"/>
        </w:rPr>
        <w:t>：权限接口。</w:t>
      </w:r>
    </w:p>
    <w:p w:rsidR="000C1DE3" w:rsidRDefault="000C1DE3" w:rsidP="006E582E">
      <w:pPr>
        <w:pStyle w:val="af"/>
        <w:numPr>
          <w:ilvl w:val="0"/>
          <w:numId w:val="12"/>
        </w:numPr>
        <w:ind w:firstLineChars="0"/>
      </w:pPr>
      <w:r>
        <w:rPr>
          <w:rFonts w:hint="eastAsia"/>
        </w:rPr>
        <w:t>管理网站工程。</w:t>
      </w:r>
    </w:p>
    <w:p w:rsidR="00312E5A" w:rsidRDefault="00312E5A" w:rsidP="006E582E">
      <w:pPr>
        <w:pStyle w:val="af"/>
        <w:numPr>
          <w:ilvl w:val="1"/>
          <w:numId w:val="12"/>
        </w:numPr>
        <w:ind w:firstLineChars="0"/>
      </w:pPr>
      <w:r w:rsidRPr="00312E5A">
        <w:t>gameEngine</w:t>
      </w:r>
      <w:r w:rsidR="004A6FE1">
        <w:rPr>
          <w:rFonts w:hint="eastAsia"/>
        </w:rPr>
        <w:t>1</w:t>
      </w:r>
      <w:r w:rsidRPr="00312E5A">
        <w:t>ManageAgent</w:t>
      </w:r>
      <w:r>
        <w:rPr>
          <w:rFonts w:hint="eastAsia"/>
        </w:rPr>
        <w:t>：管理网站</w:t>
      </w:r>
      <w:r>
        <w:rPr>
          <w:rFonts w:hint="eastAsia"/>
        </w:rPr>
        <w:t>Agent</w:t>
      </w:r>
      <w:r>
        <w:rPr>
          <w:rFonts w:hint="eastAsia"/>
        </w:rPr>
        <w:t>。</w:t>
      </w:r>
    </w:p>
    <w:p w:rsidR="00312E5A" w:rsidRDefault="00312E5A" w:rsidP="006E582E">
      <w:pPr>
        <w:pStyle w:val="af"/>
        <w:numPr>
          <w:ilvl w:val="1"/>
          <w:numId w:val="12"/>
        </w:numPr>
        <w:ind w:firstLineChars="0"/>
      </w:pPr>
      <w:r w:rsidRPr="00312E5A">
        <w:t>gameEngine</w:t>
      </w:r>
      <w:r w:rsidR="004A6FE1">
        <w:rPr>
          <w:rFonts w:hint="eastAsia"/>
        </w:rPr>
        <w:t>1</w:t>
      </w:r>
      <w:r w:rsidRPr="00312E5A">
        <w:t>ManageProcessor</w:t>
      </w:r>
      <w:r>
        <w:rPr>
          <w:rFonts w:hint="eastAsia"/>
        </w:rPr>
        <w:t>：管理网站</w:t>
      </w:r>
      <w:r>
        <w:rPr>
          <w:rFonts w:hint="eastAsia"/>
        </w:rPr>
        <w:t>Processor</w:t>
      </w:r>
      <w:r>
        <w:rPr>
          <w:rFonts w:hint="eastAsia"/>
        </w:rPr>
        <w:t>。</w:t>
      </w:r>
    </w:p>
    <w:p w:rsidR="000C1DE3" w:rsidRDefault="000C1DE3" w:rsidP="006E582E">
      <w:pPr>
        <w:pStyle w:val="af"/>
        <w:numPr>
          <w:ilvl w:val="0"/>
          <w:numId w:val="12"/>
        </w:numPr>
        <w:ind w:firstLineChars="0"/>
      </w:pPr>
      <w:r>
        <w:rPr>
          <w:rFonts w:hint="eastAsia"/>
        </w:rPr>
        <w:t>中彩开奖管理系统工程。</w:t>
      </w:r>
    </w:p>
    <w:p w:rsidR="001433ED" w:rsidRDefault="001433ED" w:rsidP="006E582E">
      <w:pPr>
        <w:pStyle w:val="af"/>
        <w:numPr>
          <w:ilvl w:val="1"/>
          <w:numId w:val="12"/>
        </w:numPr>
        <w:ind w:firstLineChars="0"/>
      </w:pPr>
      <w:r w:rsidRPr="00312E5A">
        <w:t>gameEngine</w:t>
      </w:r>
      <w:r w:rsidR="004A6FE1">
        <w:rPr>
          <w:rFonts w:hint="eastAsia"/>
        </w:rPr>
        <w:t>1</w:t>
      </w:r>
      <w:r>
        <w:rPr>
          <w:rFonts w:hint="eastAsia"/>
        </w:rPr>
        <w:t>DataExchangeAPI</w:t>
      </w:r>
      <w:r>
        <w:rPr>
          <w:rFonts w:hint="eastAsia"/>
        </w:rPr>
        <w:t>：中彩开奖管理系统</w:t>
      </w:r>
      <w:r>
        <w:rPr>
          <w:rFonts w:hint="eastAsia"/>
        </w:rPr>
        <w:t>API</w:t>
      </w:r>
      <w:r>
        <w:rPr>
          <w:rFonts w:hint="eastAsia"/>
        </w:rPr>
        <w:t>。</w:t>
      </w:r>
    </w:p>
    <w:p w:rsidR="00312E5A" w:rsidRDefault="00312E5A" w:rsidP="006E582E">
      <w:pPr>
        <w:pStyle w:val="af"/>
        <w:numPr>
          <w:ilvl w:val="1"/>
          <w:numId w:val="12"/>
        </w:numPr>
        <w:ind w:firstLineChars="0"/>
      </w:pPr>
      <w:r w:rsidRPr="00312E5A">
        <w:t>gameEngine</w:t>
      </w:r>
      <w:r w:rsidR="004A6FE1">
        <w:rPr>
          <w:rFonts w:hint="eastAsia"/>
        </w:rPr>
        <w:t>1</w:t>
      </w:r>
      <w:r>
        <w:rPr>
          <w:rFonts w:hint="eastAsia"/>
        </w:rPr>
        <w:t>DataExchangeAgent</w:t>
      </w:r>
      <w:r>
        <w:rPr>
          <w:rFonts w:hint="eastAsia"/>
        </w:rPr>
        <w:t>：中彩开奖管理系统</w:t>
      </w:r>
      <w:r>
        <w:rPr>
          <w:rFonts w:hint="eastAsia"/>
        </w:rPr>
        <w:t>Agent</w:t>
      </w:r>
      <w:r>
        <w:rPr>
          <w:rFonts w:hint="eastAsia"/>
        </w:rPr>
        <w:t>。</w:t>
      </w:r>
    </w:p>
    <w:p w:rsidR="00312E5A" w:rsidRDefault="00312E5A" w:rsidP="006E582E">
      <w:pPr>
        <w:pStyle w:val="af"/>
        <w:numPr>
          <w:ilvl w:val="1"/>
          <w:numId w:val="12"/>
        </w:numPr>
        <w:ind w:firstLineChars="0"/>
      </w:pPr>
      <w:r w:rsidRPr="00312E5A">
        <w:t>gameEngine</w:t>
      </w:r>
      <w:r w:rsidR="004A6FE1">
        <w:rPr>
          <w:rFonts w:hint="eastAsia"/>
        </w:rPr>
        <w:t>1</w:t>
      </w:r>
      <w:r>
        <w:rPr>
          <w:rFonts w:hint="eastAsia"/>
        </w:rPr>
        <w:t>DataExchangeProcessor</w:t>
      </w:r>
      <w:r>
        <w:rPr>
          <w:rFonts w:hint="eastAsia"/>
        </w:rPr>
        <w:t>：中彩开奖管理系统</w:t>
      </w:r>
      <w:r>
        <w:rPr>
          <w:rFonts w:hint="eastAsia"/>
        </w:rPr>
        <w:t>Processor</w:t>
      </w:r>
      <w:r w:rsidR="001433ED">
        <w:rPr>
          <w:rFonts w:hint="eastAsia"/>
        </w:rPr>
        <w:t>。</w:t>
      </w:r>
    </w:p>
    <w:p w:rsidR="000C1DE3" w:rsidRDefault="000C1DE3" w:rsidP="006E582E">
      <w:pPr>
        <w:pStyle w:val="af"/>
        <w:numPr>
          <w:ilvl w:val="0"/>
          <w:numId w:val="12"/>
        </w:numPr>
        <w:ind w:firstLineChars="0"/>
      </w:pPr>
      <w:r>
        <w:rPr>
          <w:rFonts w:hint="eastAsia"/>
        </w:rPr>
        <w:t>交易系统</w:t>
      </w:r>
      <w:r>
        <w:rPr>
          <w:rFonts w:hint="eastAsia"/>
        </w:rPr>
        <w:t>&amp;Crm</w:t>
      </w:r>
      <w:r>
        <w:rPr>
          <w:rFonts w:hint="eastAsia"/>
        </w:rPr>
        <w:t>和管理系统工程。</w:t>
      </w:r>
    </w:p>
    <w:p w:rsidR="001433ED" w:rsidRDefault="001433ED" w:rsidP="006E582E">
      <w:pPr>
        <w:pStyle w:val="af"/>
        <w:numPr>
          <w:ilvl w:val="1"/>
          <w:numId w:val="12"/>
        </w:numPr>
        <w:ind w:firstLineChars="0"/>
      </w:pPr>
      <w:r>
        <w:rPr>
          <w:rFonts w:hint="eastAsia"/>
        </w:rPr>
        <w:t>gameEngine</w:t>
      </w:r>
      <w:r w:rsidR="004A6FE1">
        <w:rPr>
          <w:rFonts w:hint="eastAsia"/>
        </w:rPr>
        <w:t>1</w:t>
      </w:r>
      <w:r>
        <w:rPr>
          <w:rFonts w:hint="eastAsia"/>
        </w:rPr>
        <w:t>TradingAPI</w:t>
      </w:r>
      <w:r>
        <w:rPr>
          <w:rFonts w:hint="eastAsia"/>
        </w:rPr>
        <w:t>：</w:t>
      </w:r>
      <w:r w:rsidR="000C1DE3">
        <w:rPr>
          <w:rFonts w:hint="eastAsia"/>
        </w:rPr>
        <w:t>交易系统</w:t>
      </w:r>
      <w:r w:rsidR="000C1DE3">
        <w:rPr>
          <w:rFonts w:hint="eastAsia"/>
        </w:rPr>
        <w:t>API</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TradingAgent</w:t>
      </w:r>
      <w:r>
        <w:rPr>
          <w:rFonts w:hint="eastAsia"/>
        </w:rPr>
        <w:t>：交易系统</w:t>
      </w:r>
      <w:r>
        <w:rPr>
          <w:rFonts w:hint="eastAsia"/>
        </w:rPr>
        <w:t>Agent</w:t>
      </w:r>
    </w:p>
    <w:p w:rsidR="000C1DE3" w:rsidRDefault="000C1DE3" w:rsidP="006E582E">
      <w:pPr>
        <w:pStyle w:val="af"/>
        <w:numPr>
          <w:ilvl w:val="1"/>
          <w:numId w:val="12"/>
        </w:numPr>
        <w:ind w:firstLineChars="0"/>
      </w:pPr>
      <w:r>
        <w:rPr>
          <w:rFonts w:hint="eastAsia"/>
        </w:rPr>
        <w:t>gameEngine</w:t>
      </w:r>
      <w:r w:rsidR="004A6FE1">
        <w:rPr>
          <w:rFonts w:hint="eastAsia"/>
        </w:rPr>
        <w:t>1</w:t>
      </w:r>
      <w:r>
        <w:rPr>
          <w:rFonts w:hint="eastAsia"/>
        </w:rPr>
        <w:t>CrmManageAPI</w:t>
      </w:r>
      <w:r>
        <w:rPr>
          <w:rFonts w:hint="eastAsia"/>
        </w:rPr>
        <w:t>：</w:t>
      </w:r>
      <w:r>
        <w:rPr>
          <w:rFonts w:hint="eastAsia"/>
        </w:rPr>
        <w:t>Crm</w:t>
      </w:r>
      <w:r>
        <w:rPr>
          <w:rFonts w:hint="eastAsia"/>
        </w:rPr>
        <w:t>和管理系统</w:t>
      </w:r>
      <w:r>
        <w:rPr>
          <w:rFonts w:hint="eastAsia"/>
        </w:rPr>
        <w:t>API</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CrmManageAgent</w:t>
      </w:r>
      <w:r>
        <w:rPr>
          <w:rFonts w:hint="eastAsia"/>
        </w:rPr>
        <w:t>：</w:t>
      </w:r>
      <w:r>
        <w:rPr>
          <w:rFonts w:hint="eastAsia"/>
        </w:rPr>
        <w:t>Crm</w:t>
      </w:r>
      <w:r>
        <w:rPr>
          <w:rFonts w:hint="eastAsia"/>
        </w:rPr>
        <w:t>和管理系统</w:t>
      </w:r>
      <w:r>
        <w:rPr>
          <w:rFonts w:hint="eastAsia"/>
        </w:rPr>
        <w:t>Agent</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CoreProcessor</w:t>
      </w:r>
      <w:r>
        <w:rPr>
          <w:rFonts w:hint="eastAsia"/>
        </w:rPr>
        <w:t>：核心业务</w:t>
      </w:r>
      <w:r>
        <w:rPr>
          <w:rFonts w:hint="eastAsia"/>
        </w:rPr>
        <w:t>Processor</w:t>
      </w:r>
      <w:r>
        <w:rPr>
          <w:rFonts w:hint="eastAsia"/>
        </w:rPr>
        <w:t>，处理交易系统、</w:t>
      </w:r>
      <w:r>
        <w:rPr>
          <w:rFonts w:hint="eastAsia"/>
        </w:rPr>
        <w:t>Crm</w:t>
      </w:r>
      <w:r>
        <w:rPr>
          <w:rFonts w:hint="eastAsia"/>
        </w:rPr>
        <w:t>和管理系统相关业务。</w:t>
      </w:r>
    </w:p>
    <w:p w:rsidR="000C1DE3" w:rsidRDefault="000C1DE3" w:rsidP="006E582E">
      <w:pPr>
        <w:pStyle w:val="af"/>
        <w:numPr>
          <w:ilvl w:val="0"/>
          <w:numId w:val="12"/>
        </w:numPr>
        <w:ind w:firstLineChars="0"/>
      </w:pPr>
      <w:r>
        <w:rPr>
          <w:rFonts w:hint="eastAsia"/>
        </w:rPr>
        <w:t>定时任务工程。</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ReportProcessor</w:t>
      </w:r>
      <w:r>
        <w:rPr>
          <w:rFonts w:hint="eastAsia"/>
        </w:rPr>
        <w:t>：报表计算</w:t>
      </w:r>
      <w:r>
        <w:rPr>
          <w:rFonts w:hint="eastAsia"/>
        </w:rPr>
        <w:t>Processor</w:t>
      </w:r>
    </w:p>
    <w:p w:rsidR="00312E5A" w:rsidRDefault="00312E5A" w:rsidP="006E582E">
      <w:pPr>
        <w:pStyle w:val="af"/>
        <w:numPr>
          <w:ilvl w:val="1"/>
          <w:numId w:val="12"/>
        </w:numPr>
        <w:ind w:firstLineChars="0"/>
      </w:pPr>
      <w:r w:rsidRPr="00312E5A">
        <w:t>gameEngine</w:t>
      </w:r>
      <w:r w:rsidR="004A6FE1">
        <w:rPr>
          <w:rFonts w:hint="eastAsia"/>
        </w:rPr>
        <w:t>1</w:t>
      </w:r>
      <w:r w:rsidRPr="00312E5A">
        <w:t>ScheduleProcessor</w:t>
      </w:r>
      <w:r>
        <w:rPr>
          <w:rFonts w:hint="eastAsia"/>
        </w:rPr>
        <w:t>：定时任务</w:t>
      </w:r>
      <w:r>
        <w:rPr>
          <w:rFonts w:hint="eastAsia"/>
        </w:rPr>
        <w:t>Processor</w:t>
      </w:r>
      <w:r>
        <w:rPr>
          <w:rFonts w:hint="eastAsia"/>
        </w:rPr>
        <w:t>。</w:t>
      </w:r>
    </w:p>
    <w:p w:rsidR="00312E5A" w:rsidRPr="007E4AEA" w:rsidRDefault="00312E5A" w:rsidP="00312E5A"/>
    <w:p w:rsidR="002937C0" w:rsidRPr="007E4AEA" w:rsidRDefault="004A1FCE" w:rsidP="00DB3149">
      <w:pPr>
        <w:pStyle w:val="2"/>
      </w:pPr>
      <w:bookmarkStart w:id="12" w:name="_Toc459793668"/>
      <w:r>
        <w:rPr>
          <w:rFonts w:hint="eastAsia"/>
        </w:rPr>
        <w:t>约定</w:t>
      </w:r>
      <w:bookmarkEnd w:id="12"/>
    </w:p>
    <w:p w:rsidR="00234C68" w:rsidRPr="007E4AEA" w:rsidRDefault="00234C68" w:rsidP="00DB3149">
      <w:pPr>
        <w:pStyle w:val="3"/>
      </w:pPr>
      <w:bookmarkStart w:id="13" w:name="_Ref420868782"/>
      <w:bookmarkStart w:id="14" w:name="_Toc459793669"/>
      <w:r w:rsidRPr="007E4AEA">
        <w:rPr>
          <w:rFonts w:hint="eastAsia"/>
        </w:rPr>
        <w:t>接口设计约定</w:t>
      </w:r>
      <w:bookmarkEnd w:id="13"/>
      <w:bookmarkEnd w:id="14"/>
    </w:p>
    <w:p w:rsidR="00226C2A" w:rsidRPr="007E4AEA" w:rsidRDefault="00D4433E" w:rsidP="00CC6757">
      <w:pPr>
        <w:ind w:firstLineChars="200" w:firstLine="426"/>
      </w:pPr>
      <w:r>
        <w:rPr>
          <w:rFonts w:hint="eastAsia"/>
        </w:rPr>
        <w:t>目前游戏引擎与交易系统、</w:t>
      </w:r>
      <w:r>
        <w:rPr>
          <w:rFonts w:hint="eastAsia"/>
        </w:rPr>
        <w:t>CRM</w:t>
      </w:r>
      <w:r>
        <w:rPr>
          <w:rFonts w:hint="eastAsia"/>
        </w:rPr>
        <w:t>和管理系统采用同步接口、文件接口，与中彩开奖管理系统采用文件接口。</w:t>
      </w:r>
      <w:r w:rsidR="00F3173A">
        <w:rPr>
          <w:rFonts w:hint="eastAsia"/>
        </w:rPr>
        <w:t>将来如再增加新的外部系统或内部系统原则上使用异步接口，并遵从如下约定。</w:t>
      </w:r>
    </w:p>
    <w:p w:rsidR="00226C2A" w:rsidRPr="007E4AEA" w:rsidRDefault="00226C2A" w:rsidP="00DB3149">
      <w:pPr>
        <w:pStyle w:val="4"/>
      </w:pPr>
      <w:r w:rsidRPr="007E4AEA">
        <w:rPr>
          <w:rFonts w:hint="eastAsia"/>
        </w:rPr>
        <w:t>异步接口</w:t>
      </w:r>
    </w:p>
    <w:p w:rsidR="005C3BC1" w:rsidRPr="007E4AEA" w:rsidRDefault="00040604" w:rsidP="00CC6757">
      <w:pPr>
        <w:ind w:firstLineChars="200" w:firstLine="426"/>
      </w:pPr>
      <w:r w:rsidRPr="007E4AEA">
        <w:rPr>
          <w:rFonts w:hint="eastAsia"/>
        </w:rPr>
        <w:t>系统间接口原则上采用异步方式实现，</w:t>
      </w:r>
      <w:r w:rsidR="005C3BC1" w:rsidRPr="007E4AEA">
        <w:rPr>
          <w:rFonts w:hint="eastAsia"/>
        </w:rPr>
        <w:t>异步方式</w:t>
      </w:r>
      <w:r w:rsidR="00FA4B75" w:rsidRPr="007E4AEA">
        <w:rPr>
          <w:rFonts w:hint="eastAsia"/>
        </w:rPr>
        <w:t>共</w:t>
      </w:r>
      <w:r w:rsidR="005C3BC1" w:rsidRPr="007E4AEA">
        <w:rPr>
          <w:rFonts w:hint="eastAsia"/>
        </w:rPr>
        <w:t>分为</w:t>
      </w:r>
      <w:r w:rsidR="00FA4B75" w:rsidRPr="007E4AEA">
        <w:rPr>
          <w:rFonts w:hint="eastAsia"/>
        </w:rPr>
        <w:t>两个阶段</w:t>
      </w:r>
      <w:r w:rsidR="00A0645D" w:rsidRPr="007E4AEA">
        <w:rPr>
          <w:rFonts w:hint="eastAsia"/>
        </w:rPr>
        <w:t>，</w:t>
      </w:r>
      <w:r w:rsidR="00FA4B75" w:rsidRPr="007E4AEA">
        <w:rPr>
          <w:rFonts w:hint="eastAsia"/>
        </w:rPr>
        <w:t>四</w:t>
      </w:r>
      <w:r w:rsidR="005C3BC1" w:rsidRPr="007E4AEA">
        <w:rPr>
          <w:rFonts w:hint="eastAsia"/>
        </w:rPr>
        <w:t>个步骤：</w:t>
      </w:r>
    </w:p>
    <w:p w:rsidR="00FA4B75" w:rsidRPr="007E4AEA" w:rsidRDefault="00FA4B75" w:rsidP="00CC6757">
      <w:pPr>
        <w:ind w:firstLineChars="200" w:firstLine="426"/>
      </w:pPr>
      <w:r w:rsidRPr="007E4AEA">
        <w:rPr>
          <w:rFonts w:hint="eastAsia"/>
        </w:rPr>
        <w:t>第一阶段：</w:t>
      </w:r>
    </w:p>
    <w:p w:rsidR="005C3BC1" w:rsidRPr="007E4AEA" w:rsidRDefault="005C3BC1" w:rsidP="006E582E">
      <w:pPr>
        <w:pStyle w:val="af"/>
        <w:numPr>
          <w:ilvl w:val="0"/>
          <w:numId w:val="15"/>
        </w:numPr>
        <w:ind w:firstLineChars="0"/>
      </w:pPr>
      <w:r w:rsidRPr="007E4AEA">
        <w:rPr>
          <w:rFonts w:hint="eastAsia"/>
        </w:rPr>
        <w:t>接口调用方按照接口定义要求发送请求数据包。</w:t>
      </w:r>
    </w:p>
    <w:p w:rsidR="005C3BC1" w:rsidRPr="007E4AEA" w:rsidRDefault="005C3BC1" w:rsidP="006E582E">
      <w:pPr>
        <w:pStyle w:val="af"/>
        <w:numPr>
          <w:ilvl w:val="0"/>
          <w:numId w:val="15"/>
        </w:numPr>
        <w:ind w:firstLineChars="0"/>
      </w:pPr>
      <w:r w:rsidRPr="007E4AEA">
        <w:rPr>
          <w:rFonts w:hint="eastAsia"/>
        </w:rPr>
        <w:t>接口提供方接收请求数据后，进行快捷回复，仅回复是否正确接收数据包。</w:t>
      </w:r>
    </w:p>
    <w:p w:rsidR="00F52053" w:rsidRPr="007E4AEA" w:rsidRDefault="00F52053" w:rsidP="00F52053">
      <w:pPr>
        <w:pStyle w:val="af"/>
        <w:ind w:left="786" w:firstLineChars="0" w:firstLine="0"/>
      </w:pPr>
    </w:p>
    <w:p w:rsidR="00FA4B75" w:rsidRPr="007E4AEA" w:rsidRDefault="00FA4B75" w:rsidP="00FA4B75">
      <w:pPr>
        <w:ind w:left="426"/>
      </w:pPr>
      <w:r w:rsidRPr="007E4AEA">
        <w:rPr>
          <w:rFonts w:hint="eastAsia"/>
        </w:rPr>
        <w:t>第二阶段：</w:t>
      </w:r>
    </w:p>
    <w:p w:rsidR="005C3BC1" w:rsidRPr="007E4AEA" w:rsidRDefault="005C3BC1" w:rsidP="006E582E">
      <w:pPr>
        <w:pStyle w:val="af"/>
        <w:numPr>
          <w:ilvl w:val="0"/>
          <w:numId w:val="15"/>
        </w:numPr>
        <w:ind w:firstLineChars="0"/>
      </w:pPr>
      <w:r w:rsidRPr="007E4AEA">
        <w:rPr>
          <w:rFonts w:hint="eastAsia"/>
        </w:rPr>
        <w:lastRenderedPageBreak/>
        <w:t>接口提供方完成业务处理后，主动</w:t>
      </w:r>
      <w:r w:rsidR="00A124E5" w:rsidRPr="007E4AEA">
        <w:rPr>
          <w:rFonts w:hint="eastAsia"/>
        </w:rPr>
        <w:t>发起接口调用，</w:t>
      </w:r>
      <w:r w:rsidRPr="007E4AEA">
        <w:rPr>
          <w:rFonts w:hint="eastAsia"/>
        </w:rPr>
        <w:t>通知接口调用方业务处理结果。</w:t>
      </w:r>
    </w:p>
    <w:p w:rsidR="00234C68" w:rsidRPr="007E4AEA" w:rsidRDefault="00A124E5" w:rsidP="006E582E">
      <w:pPr>
        <w:pStyle w:val="af"/>
        <w:numPr>
          <w:ilvl w:val="0"/>
          <w:numId w:val="15"/>
        </w:numPr>
        <w:ind w:firstLineChars="0"/>
      </w:pPr>
      <w:r w:rsidRPr="007E4AEA">
        <w:rPr>
          <w:rFonts w:hint="eastAsia"/>
        </w:rPr>
        <w:t>接口调用方接受结果通知数据后，进行快捷回复，回复是否正确接收结果通知数据包</w:t>
      </w:r>
      <w:r w:rsidR="003E5520" w:rsidRPr="007E4AEA">
        <w:rPr>
          <w:rFonts w:hint="eastAsia"/>
        </w:rPr>
        <w:t>。</w:t>
      </w:r>
    </w:p>
    <w:p w:rsidR="00226C2A" w:rsidRPr="007E4AEA" w:rsidRDefault="003C7B30" w:rsidP="00DB3149">
      <w:pPr>
        <w:pStyle w:val="4"/>
      </w:pPr>
      <w:r w:rsidRPr="007E4AEA">
        <w:rPr>
          <w:rFonts w:hint="eastAsia"/>
        </w:rPr>
        <w:t>接口</w:t>
      </w:r>
      <w:r w:rsidR="007D570E" w:rsidRPr="007E4AEA">
        <w:rPr>
          <w:rFonts w:hint="eastAsia"/>
        </w:rPr>
        <w:t>部署访问</w:t>
      </w:r>
    </w:p>
    <w:p w:rsidR="003C7B30" w:rsidRPr="007E4AEA" w:rsidRDefault="003C7B30" w:rsidP="00CC6757">
      <w:pPr>
        <w:ind w:firstLineChars="200" w:firstLine="426"/>
      </w:pPr>
      <w:r w:rsidRPr="007E4AEA">
        <w:rPr>
          <w:rFonts w:hint="eastAsia"/>
        </w:rPr>
        <w:t>所有提供接口服务的部署地址必须位于系统的接入层；</w:t>
      </w:r>
    </w:p>
    <w:p w:rsidR="003E5520" w:rsidRPr="007E4AEA" w:rsidRDefault="003C7B30" w:rsidP="00CC6757">
      <w:pPr>
        <w:ind w:firstLineChars="200" w:firstLine="426"/>
      </w:pPr>
      <w:r w:rsidRPr="007E4AEA">
        <w:rPr>
          <w:rFonts w:hint="eastAsia"/>
        </w:rPr>
        <w:t>所有对接口的访问发起必须位于接入层；</w:t>
      </w:r>
    </w:p>
    <w:p w:rsidR="006C4CAC" w:rsidRPr="007E4AEA" w:rsidRDefault="008167F5" w:rsidP="00DB3149">
      <w:pPr>
        <w:pStyle w:val="4"/>
      </w:pPr>
      <w:r>
        <w:rPr>
          <w:rFonts w:hint="eastAsia"/>
        </w:rPr>
        <w:t>接口响应</w:t>
      </w:r>
      <w:r w:rsidR="006C4CAC" w:rsidRPr="007E4AEA">
        <w:rPr>
          <w:rFonts w:hint="eastAsia"/>
        </w:rPr>
        <w:t>码规划</w:t>
      </w:r>
    </w:p>
    <w:p w:rsidR="001861D7" w:rsidRDefault="001861D7" w:rsidP="006C4CAC">
      <w:pPr>
        <w:ind w:left="420"/>
      </w:pPr>
      <w:r>
        <w:rPr>
          <w:rFonts w:hint="eastAsia"/>
        </w:rPr>
        <w:t>0</w:t>
      </w:r>
      <w:r>
        <w:rPr>
          <w:rFonts w:hint="eastAsia"/>
        </w:rPr>
        <w:t>：成功</w:t>
      </w:r>
    </w:p>
    <w:p w:rsidR="006C4CAC" w:rsidRPr="007E4AEA" w:rsidRDefault="00834042" w:rsidP="006C4CAC">
      <w:pPr>
        <w:ind w:left="420"/>
      </w:pPr>
      <w:r>
        <w:rPr>
          <w:rFonts w:hint="eastAsia"/>
        </w:rPr>
        <w:t>1</w:t>
      </w:r>
      <w:r w:rsidR="006C4CAC" w:rsidRPr="007E4AEA">
        <w:rPr>
          <w:rFonts w:hint="eastAsia"/>
        </w:rPr>
        <w:t>～</w:t>
      </w:r>
      <w:r w:rsidR="006C4CAC" w:rsidRPr="007E4AEA">
        <w:rPr>
          <w:rFonts w:hint="eastAsia"/>
        </w:rPr>
        <w:t>999</w:t>
      </w:r>
      <w:r w:rsidR="006C4CAC" w:rsidRPr="007E4AEA">
        <w:rPr>
          <w:rFonts w:hint="eastAsia"/>
        </w:rPr>
        <w:t>是系统代码，</w:t>
      </w:r>
      <w:r w:rsidR="002C3ADF" w:rsidRPr="007E4AEA">
        <w:rPr>
          <w:rFonts w:hint="eastAsia"/>
        </w:rPr>
        <w:t>由</w:t>
      </w:r>
      <w:r w:rsidR="00ED0C3D" w:rsidRPr="007E4AEA">
        <w:rPr>
          <w:rFonts w:hint="eastAsia"/>
        </w:rPr>
        <w:t>通讯接入</w:t>
      </w:r>
      <w:r w:rsidR="00ED0C3D" w:rsidRPr="007E4AEA">
        <w:rPr>
          <w:rFonts w:hint="eastAsia"/>
        </w:rPr>
        <w:t>Agent</w:t>
      </w:r>
      <w:r w:rsidR="006C4CAC" w:rsidRPr="007E4AEA">
        <w:rPr>
          <w:rFonts w:hint="eastAsia"/>
        </w:rPr>
        <w:t>统一定义。</w:t>
      </w:r>
    </w:p>
    <w:p w:rsidR="006C4CAC" w:rsidRPr="007E4AEA" w:rsidRDefault="006C4CAC" w:rsidP="006C4CAC">
      <w:pPr>
        <w:ind w:left="420"/>
      </w:pPr>
      <w:r w:rsidRPr="007E4AEA">
        <w:rPr>
          <w:rFonts w:hint="eastAsia"/>
        </w:rPr>
        <w:t>999</w:t>
      </w:r>
      <w:r w:rsidRPr="007E4AEA">
        <w:rPr>
          <w:rFonts w:hint="eastAsia"/>
        </w:rPr>
        <w:t>以上由</w:t>
      </w:r>
      <w:r w:rsidR="00FE2AA6" w:rsidRPr="007E4AEA">
        <w:rPr>
          <w:rFonts w:hint="eastAsia"/>
        </w:rPr>
        <w:t>具体业务</w:t>
      </w:r>
      <w:r w:rsidRPr="007E4AEA">
        <w:rPr>
          <w:rFonts w:hint="eastAsia"/>
        </w:rPr>
        <w:t>定义。</w:t>
      </w:r>
    </w:p>
    <w:p w:rsidR="003C7B30" w:rsidRPr="007E4AEA" w:rsidRDefault="003C7B30" w:rsidP="00CC6757">
      <w:pPr>
        <w:ind w:firstLineChars="200" w:firstLine="426"/>
      </w:pPr>
    </w:p>
    <w:p w:rsidR="0039139B" w:rsidRPr="007E4AEA" w:rsidRDefault="00A55A80" w:rsidP="00DB3149">
      <w:pPr>
        <w:pStyle w:val="3"/>
      </w:pPr>
      <w:bookmarkStart w:id="15" w:name="_Ref420868812"/>
      <w:bookmarkStart w:id="16" w:name="_Toc459793670"/>
      <w:r>
        <w:rPr>
          <w:rFonts w:hint="eastAsia"/>
        </w:rPr>
        <w:t>Spring</w:t>
      </w:r>
      <w:r>
        <w:rPr>
          <w:rFonts w:hint="eastAsia"/>
        </w:rPr>
        <w:t>使用</w:t>
      </w:r>
      <w:r w:rsidR="0039139B" w:rsidRPr="007E4AEA">
        <w:rPr>
          <w:rFonts w:hint="eastAsia"/>
        </w:rPr>
        <w:t>约定</w:t>
      </w:r>
      <w:bookmarkEnd w:id="15"/>
      <w:bookmarkEnd w:id="16"/>
    </w:p>
    <w:p w:rsidR="00456D81" w:rsidRPr="007E4AEA" w:rsidRDefault="00456D81" w:rsidP="00DB3149">
      <w:pPr>
        <w:pStyle w:val="4"/>
      </w:pPr>
      <w:r w:rsidRPr="007E4AEA">
        <w:rPr>
          <w:rFonts w:hint="eastAsia"/>
        </w:rPr>
        <w:t>Spring</w:t>
      </w:r>
      <w:r w:rsidRPr="007E4AEA">
        <w:rPr>
          <w:rFonts w:hint="eastAsia"/>
        </w:rPr>
        <w:t>容器使用约定</w:t>
      </w:r>
    </w:p>
    <w:p w:rsidR="00456D81" w:rsidRPr="007E4AEA" w:rsidRDefault="0070770E" w:rsidP="00456D81">
      <w:pPr>
        <w:ind w:firstLineChars="200" w:firstLine="426"/>
      </w:pPr>
      <w:r w:rsidRPr="007E4AEA">
        <w:rPr>
          <w:rFonts w:hint="eastAsia"/>
        </w:rPr>
        <w:t>Server</w:t>
      </w:r>
      <w:r w:rsidRPr="007E4AEA">
        <w:rPr>
          <w:rFonts w:hint="eastAsia"/>
        </w:rPr>
        <w:t>端使用</w:t>
      </w:r>
      <w:r w:rsidRPr="007E4AEA">
        <w:rPr>
          <w:rFonts w:hint="eastAsia"/>
        </w:rPr>
        <w:t>Spring</w:t>
      </w:r>
      <w:r w:rsidRPr="007E4AEA">
        <w:rPr>
          <w:rFonts w:hint="eastAsia"/>
        </w:rPr>
        <w:t>容器管理</w:t>
      </w:r>
      <w:r w:rsidRPr="007E4AEA">
        <w:rPr>
          <w:rFonts w:hint="eastAsia"/>
        </w:rPr>
        <w:t>Java</w:t>
      </w:r>
      <w:r w:rsidRPr="007E4AEA">
        <w:rPr>
          <w:rFonts w:hint="eastAsia"/>
        </w:rPr>
        <w:t>对象，</w:t>
      </w:r>
      <w:r w:rsidR="00456D81" w:rsidRPr="007E4AEA">
        <w:rPr>
          <w:rFonts w:hint="eastAsia"/>
        </w:rPr>
        <w:t>Processor</w:t>
      </w:r>
      <w:r w:rsidR="009101BE">
        <w:rPr>
          <w:rFonts w:hint="eastAsia"/>
        </w:rPr>
        <w:t>使用原型</w:t>
      </w:r>
      <w:r w:rsidR="00456D81" w:rsidRPr="007E4AEA">
        <w:rPr>
          <w:rFonts w:hint="eastAsia"/>
        </w:rPr>
        <w:t>、</w:t>
      </w:r>
      <w:r w:rsidR="00456D81" w:rsidRPr="007E4AEA">
        <w:rPr>
          <w:rFonts w:hint="eastAsia"/>
        </w:rPr>
        <w:t>Service</w:t>
      </w:r>
      <w:r w:rsidR="00456D81" w:rsidRPr="007E4AEA">
        <w:rPr>
          <w:rFonts w:hint="eastAsia"/>
        </w:rPr>
        <w:t>配置为单例。</w:t>
      </w:r>
      <w:r w:rsidR="00456D81" w:rsidRPr="007E4AEA">
        <w:rPr>
          <w:rFonts w:hint="eastAsia"/>
        </w:rPr>
        <w:t>Service</w:t>
      </w:r>
      <w:r w:rsidR="00B70380" w:rsidRPr="007E4AEA">
        <w:rPr>
          <w:rFonts w:hint="eastAsia"/>
        </w:rPr>
        <w:t>类</w:t>
      </w:r>
      <w:r w:rsidR="00456D81" w:rsidRPr="007E4AEA">
        <w:rPr>
          <w:rFonts w:hint="eastAsia"/>
        </w:rPr>
        <w:t>必须设计并实现</w:t>
      </w:r>
      <w:r w:rsidR="00DA58B0" w:rsidRPr="007E4AEA">
        <w:rPr>
          <w:rFonts w:hint="eastAsia"/>
        </w:rPr>
        <w:t>为</w:t>
      </w:r>
      <w:r w:rsidR="00456D81" w:rsidRPr="007E4AEA">
        <w:rPr>
          <w:rFonts w:hint="eastAsia"/>
        </w:rPr>
        <w:t>线程安全</w:t>
      </w:r>
      <w:r w:rsidR="00C97833" w:rsidRPr="007E4AEA">
        <w:rPr>
          <w:rFonts w:hint="eastAsia"/>
        </w:rPr>
        <w:t>对象</w:t>
      </w:r>
      <w:r w:rsidR="00456D81" w:rsidRPr="007E4AEA">
        <w:rPr>
          <w:rFonts w:hint="eastAsia"/>
        </w:rPr>
        <w:t>。</w:t>
      </w:r>
    </w:p>
    <w:p w:rsidR="0070770E" w:rsidRPr="001E2790" w:rsidRDefault="0070770E" w:rsidP="00456D81">
      <w:pPr>
        <w:ind w:firstLineChars="200" w:firstLine="426"/>
      </w:pPr>
    </w:p>
    <w:p w:rsidR="000F2C51" w:rsidRPr="007E4AEA" w:rsidRDefault="00BE4D0C" w:rsidP="00DB3149">
      <w:pPr>
        <w:pStyle w:val="4"/>
      </w:pPr>
      <w:r w:rsidRPr="007E4AEA">
        <w:rPr>
          <w:rFonts w:hint="eastAsia"/>
        </w:rPr>
        <w:t>Spring</w:t>
      </w:r>
      <w:r w:rsidR="0039139B" w:rsidRPr="007E4AEA">
        <w:rPr>
          <w:rFonts w:hint="eastAsia"/>
        </w:rPr>
        <w:t>声明式事务</w:t>
      </w:r>
      <w:r w:rsidR="00C46E76" w:rsidRPr="007E4AEA">
        <w:rPr>
          <w:rFonts w:hint="eastAsia"/>
        </w:rPr>
        <w:t>使用约定</w:t>
      </w:r>
    </w:p>
    <w:p w:rsidR="00BE4D0C" w:rsidRPr="007E4AEA" w:rsidRDefault="00E23F34" w:rsidP="000F2C51">
      <w:pPr>
        <w:ind w:firstLineChars="200" w:firstLine="426"/>
      </w:pPr>
      <w:r w:rsidRPr="007E4AEA">
        <w:rPr>
          <w:rFonts w:hint="eastAsia"/>
        </w:rPr>
        <w:t>系统</w:t>
      </w:r>
      <w:r w:rsidR="000F2C51" w:rsidRPr="007E4AEA">
        <w:rPr>
          <w:rFonts w:hint="eastAsia"/>
        </w:rPr>
        <w:t>采用</w:t>
      </w:r>
      <w:r w:rsidR="000F2C51" w:rsidRPr="007E4AEA">
        <w:rPr>
          <w:rFonts w:hint="eastAsia"/>
        </w:rPr>
        <w:t xml:space="preserve"> Spring</w:t>
      </w:r>
      <w:r w:rsidR="000F2C51" w:rsidRPr="007E4AEA">
        <w:rPr>
          <w:rFonts w:hint="eastAsia"/>
        </w:rPr>
        <w:t>声明式事务来管理数据库事务</w:t>
      </w:r>
      <w:r w:rsidRPr="007E4AEA">
        <w:rPr>
          <w:rFonts w:hint="eastAsia"/>
        </w:rPr>
        <w:t>，正确的使用</w:t>
      </w:r>
      <w:r w:rsidRPr="007E4AEA">
        <w:rPr>
          <w:rFonts w:hint="eastAsia"/>
        </w:rPr>
        <w:t>Spring AOP</w:t>
      </w:r>
      <w:r w:rsidRPr="007E4AEA">
        <w:rPr>
          <w:rFonts w:hint="eastAsia"/>
        </w:rPr>
        <w:t>管理数据库事务，</w:t>
      </w:r>
      <w:r w:rsidR="007D7FA0" w:rsidRPr="007E4AEA">
        <w:rPr>
          <w:rFonts w:hint="eastAsia"/>
        </w:rPr>
        <w:t>有一些基本的概念需要</w:t>
      </w:r>
      <w:r w:rsidRPr="007E4AEA">
        <w:rPr>
          <w:rFonts w:hint="eastAsia"/>
        </w:rPr>
        <w:t>统一</w:t>
      </w:r>
      <w:r w:rsidR="007D7FA0" w:rsidRPr="007E4AEA">
        <w:rPr>
          <w:rFonts w:hint="eastAsia"/>
        </w:rPr>
        <w:t>思想和认识</w:t>
      </w:r>
      <w:r w:rsidR="004307AF" w:rsidRPr="007E4AEA">
        <w:rPr>
          <w:rFonts w:hint="eastAsia"/>
        </w:rPr>
        <w:t>，使用方法、习惯需要统一约定</w:t>
      </w:r>
      <w:r w:rsidR="007D7FA0" w:rsidRPr="007E4AEA">
        <w:rPr>
          <w:rFonts w:hint="eastAsia"/>
        </w:rPr>
        <w:t>。</w:t>
      </w:r>
    </w:p>
    <w:p w:rsidR="00A83927" w:rsidRPr="007E4AEA" w:rsidRDefault="00A83927" w:rsidP="00DB3149">
      <w:pPr>
        <w:pStyle w:val="5"/>
      </w:pPr>
      <w:r w:rsidRPr="007E4AEA">
        <w:rPr>
          <w:rFonts w:hint="eastAsia"/>
        </w:rPr>
        <w:t>Spring AOP</w:t>
      </w:r>
      <w:r w:rsidRPr="007E4AEA">
        <w:rPr>
          <w:rFonts w:hint="eastAsia"/>
        </w:rPr>
        <w:t>管理事务原理</w:t>
      </w:r>
    </w:p>
    <w:p w:rsidR="00A83927" w:rsidRPr="007E4AEA" w:rsidRDefault="00A83927" w:rsidP="00A83927">
      <w:pPr>
        <w:ind w:firstLine="420"/>
      </w:pPr>
      <w:r w:rsidRPr="007E4AEA">
        <w:t xml:space="preserve">Spring </w:t>
      </w:r>
      <w:r w:rsidRPr="007E4AEA">
        <w:t>的声明式事务管理在底层是建立在</w:t>
      </w:r>
      <w:r w:rsidRPr="007E4AEA">
        <w:t xml:space="preserve"> AOP </w:t>
      </w:r>
      <w:r w:rsidRPr="007E4AEA">
        <w:t>的基础之上的</w:t>
      </w:r>
      <w:r w:rsidRPr="007E4AEA">
        <w:rPr>
          <w:rFonts w:hint="eastAsia"/>
        </w:rPr>
        <w:t>，</w:t>
      </w:r>
      <w:r w:rsidRPr="007E4AEA">
        <w:t>其本质是对方法前后进行拦截，然后在目标方法开始之前创建或者加入一个事务，在执行完目标方法之后根据执行情况提交或者回滚事务。</w:t>
      </w:r>
    </w:p>
    <w:p w:rsidR="00D26C77" w:rsidRPr="007E4AEA" w:rsidRDefault="00D26C77" w:rsidP="00DB3149">
      <w:pPr>
        <w:pStyle w:val="5"/>
      </w:pPr>
      <w:r w:rsidRPr="007E4AEA">
        <w:rPr>
          <w:rFonts w:hint="eastAsia"/>
        </w:rPr>
        <w:lastRenderedPageBreak/>
        <w:t>事务接口</w:t>
      </w:r>
    </w:p>
    <w:p w:rsidR="00716608" w:rsidRPr="007E4AEA" w:rsidRDefault="00716608" w:rsidP="00716608">
      <w:pPr>
        <w:ind w:firstLineChars="200" w:firstLine="426"/>
      </w:pPr>
      <w:r w:rsidRPr="007E4AEA">
        <w:rPr>
          <w:rFonts w:hint="eastAsia"/>
        </w:rPr>
        <w:t>在</w:t>
      </w:r>
      <w:r w:rsidRPr="007E4AEA">
        <w:rPr>
          <w:rFonts w:hint="eastAsia"/>
        </w:rPr>
        <w:t xml:space="preserve"> Spring </w:t>
      </w:r>
      <w:r w:rsidRPr="007E4AEA">
        <w:rPr>
          <w:rFonts w:hint="eastAsia"/>
        </w:rPr>
        <w:t>中，事务是通过</w:t>
      </w:r>
      <w:r w:rsidRPr="007E4AEA">
        <w:rPr>
          <w:rFonts w:hint="eastAsia"/>
        </w:rPr>
        <w:t xml:space="preserve"> TransactionDefinition </w:t>
      </w:r>
      <w:r w:rsidRPr="007E4AEA">
        <w:rPr>
          <w:rFonts w:hint="eastAsia"/>
        </w:rPr>
        <w:t>接口来定义的。该接口包含与事务属性有关的方法。具体下所示：</w:t>
      </w:r>
    </w:p>
    <w:p w:rsidR="00716608" w:rsidRPr="007E4AEA" w:rsidRDefault="00716608" w:rsidP="00716608">
      <w:pPr>
        <w:ind w:firstLineChars="200" w:firstLine="426"/>
        <w:rPr>
          <w:highlight w:val="lightGray"/>
        </w:rPr>
      </w:pPr>
      <w:r w:rsidRPr="007E4AEA">
        <w:rPr>
          <w:highlight w:val="lightGray"/>
        </w:rPr>
        <w:t>public interface TransactionDefinition{</w:t>
      </w:r>
    </w:p>
    <w:p w:rsidR="00716608" w:rsidRPr="007E4AEA" w:rsidRDefault="00716608" w:rsidP="00716608">
      <w:pPr>
        <w:ind w:leftChars="100" w:left="213" w:firstLineChars="200" w:firstLine="426"/>
        <w:rPr>
          <w:highlight w:val="lightGray"/>
        </w:rPr>
      </w:pPr>
      <w:r w:rsidRPr="007E4AEA">
        <w:rPr>
          <w:highlight w:val="lightGray"/>
        </w:rPr>
        <w:t>int getIsolationLevel();</w:t>
      </w:r>
    </w:p>
    <w:p w:rsidR="00716608" w:rsidRPr="007E4AEA" w:rsidRDefault="00716608" w:rsidP="00716608">
      <w:pPr>
        <w:ind w:leftChars="100" w:left="213" w:firstLineChars="200" w:firstLine="426"/>
        <w:rPr>
          <w:highlight w:val="lightGray"/>
        </w:rPr>
      </w:pPr>
      <w:r w:rsidRPr="007E4AEA">
        <w:rPr>
          <w:highlight w:val="lightGray"/>
        </w:rPr>
        <w:t>int getPropagationBehavior();</w:t>
      </w:r>
    </w:p>
    <w:p w:rsidR="00716608" w:rsidRPr="007E4AEA" w:rsidRDefault="00716608" w:rsidP="00716608">
      <w:pPr>
        <w:ind w:leftChars="100" w:left="213" w:firstLineChars="200" w:firstLine="426"/>
        <w:rPr>
          <w:highlight w:val="lightGray"/>
        </w:rPr>
      </w:pPr>
      <w:r w:rsidRPr="007E4AEA">
        <w:rPr>
          <w:highlight w:val="lightGray"/>
        </w:rPr>
        <w:t>int getTimeout();</w:t>
      </w:r>
    </w:p>
    <w:p w:rsidR="00716608" w:rsidRPr="007E4AEA" w:rsidRDefault="00716608" w:rsidP="00716608">
      <w:pPr>
        <w:ind w:leftChars="100" w:left="213" w:firstLineChars="200" w:firstLine="426"/>
        <w:rPr>
          <w:highlight w:val="lightGray"/>
        </w:rPr>
      </w:pPr>
      <w:r w:rsidRPr="007E4AEA">
        <w:rPr>
          <w:highlight w:val="lightGray"/>
        </w:rPr>
        <w:t>boolean isReadOnly();</w:t>
      </w:r>
    </w:p>
    <w:p w:rsidR="00716608" w:rsidRPr="007E4AEA" w:rsidRDefault="00716608" w:rsidP="00716608">
      <w:pPr>
        <w:ind w:firstLineChars="200" w:firstLine="426"/>
      </w:pPr>
      <w:r w:rsidRPr="007E4AEA">
        <w:rPr>
          <w:highlight w:val="lightGray"/>
        </w:rPr>
        <w:t>}</w:t>
      </w:r>
    </w:p>
    <w:p w:rsidR="00716608" w:rsidRPr="007E4AEA" w:rsidRDefault="00716608" w:rsidP="00716608">
      <w:pPr>
        <w:ind w:firstLineChars="200" w:firstLine="426"/>
      </w:pPr>
      <w:r w:rsidRPr="007E4AEA">
        <w:rPr>
          <w:rFonts w:hint="eastAsia"/>
        </w:rPr>
        <w:t>接口只提供了获取属性的方法，而没有提供相关设置属性的方法。</w:t>
      </w:r>
      <w:r w:rsidRPr="007E4AEA">
        <w:rPr>
          <w:rFonts w:hint="eastAsia"/>
        </w:rPr>
        <w:t xml:space="preserve">Spring </w:t>
      </w:r>
      <w:r w:rsidRPr="007E4AEA">
        <w:rPr>
          <w:rFonts w:hint="eastAsia"/>
        </w:rPr>
        <w:t>进行事务操作的时候，通过调用以上接口提供的方法必须能够返回事务相关的属性取值。</w:t>
      </w:r>
      <w:r w:rsidR="00584CFA" w:rsidRPr="007E4AEA">
        <w:rPr>
          <w:rFonts w:hint="eastAsia"/>
        </w:rPr>
        <w:t>事务属性的设置完全是程序员控制的，可以使用代码设置</w:t>
      </w:r>
      <w:r w:rsidR="00CE5568" w:rsidRPr="007E4AEA">
        <w:rPr>
          <w:rFonts w:hint="eastAsia"/>
        </w:rPr>
        <w:t>，</w:t>
      </w:r>
      <w:r w:rsidR="00584CFA" w:rsidRPr="007E4AEA">
        <w:rPr>
          <w:rFonts w:hint="eastAsia"/>
        </w:rPr>
        <w:t>也可以通过</w:t>
      </w:r>
      <w:r w:rsidR="00584CFA" w:rsidRPr="007E4AEA">
        <w:rPr>
          <w:rFonts w:hint="eastAsia"/>
        </w:rPr>
        <w:t>Spring</w:t>
      </w:r>
      <w:r w:rsidR="00584CFA" w:rsidRPr="007E4AEA">
        <w:rPr>
          <w:rFonts w:hint="eastAsia"/>
        </w:rPr>
        <w:t>容器进行配置。</w:t>
      </w:r>
    </w:p>
    <w:p w:rsidR="00CF665D" w:rsidRPr="007E4AEA" w:rsidRDefault="004D67CE" w:rsidP="00DB3149">
      <w:pPr>
        <w:pStyle w:val="5"/>
      </w:pPr>
      <w:r w:rsidRPr="007E4AEA">
        <w:rPr>
          <w:rFonts w:hint="eastAsia"/>
        </w:rPr>
        <w:t>Spring</w:t>
      </w:r>
      <w:r w:rsidRPr="007E4AEA">
        <w:rPr>
          <w:rFonts w:hint="eastAsia"/>
        </w:rPr>
        <w:t>数据库</w:t>
      </w:r>
      <w:r w:rsidR="000F2C51" w:rsidRPr="007E4AEA">
        <w:rPr>
          <w:rFonts w:hint="eastAsia"/>
        </w:rPr>
        <w:t>事务属性</w:t>
      </w:r>
    </w:p>
    <w:p w:rsidR="007149D4" w:rsidRPr="007E4AEA" w:rsidRDefault="007149D4" w:rsidP="006E582E">
      <w:pPr>
        <w:pStyle w:val="af"/>
        <w:numPr>
          <w:ilvl w:val="0"/>
          <w:numId w:val="13"/>
        </w:numPr>
        <w:ind w:firstLineChars="0"/>
        <w:rPr>
          <w:b/>
        </w:rPr>
      </w:pPr>
      <w:r w:rsidRPr="007E4AEA">
        <w:rPr>
          <w:rFonts w:ascii="Helvetica" w:hAnsi="Helvetica"/>
          <w:b/>
        </w:rPr>
        <w:t>事务隔离级别</w:t>
      </w:r>
    </w:p>
    <w:p w:rsidR="007149D4" w:rsidRPr="007E4AEA" w:rsidRDefault="007149D4" w:rsidP="0053145F">
      <w:pPr>
        <w:pStyle w:val="af"/>
        <w:ind w:firstLineChars="0"/>
      </w:pPr>
      <w:r w:rsidRPr="007E4AEA">
        <w:rPr>
          <w:rFonts w:hint="eastAsia"/>
        </w:rPr>
        <w:t>隔离级别是指若干个并发的事务之间的隔离程度。</w:t>
      </w:r>
      <w:r w:rsidRPr="007E4AEA">
        <w:rPr>
          <w:rFonts w:hint="eastAsia"/>
        </w:rPr>
        <w:t xml:space="preserve">TransactionDefinition </w:t>
      </w:r>
      <w:r w:rsidRPr="007E4AEA">
        <w:rPr>
          <w:rFonts w:hint="eastAsia"/>
        </w:rPr>
        <w:t>接口中定义了五个表示隔离级别的常量：</w:t>
      </w:r>
    </w:p>
    <w:p w:rsidR="007149D4" w:rsidRPr="007E4AEA" w:rsidRDefault="007149D4" w:rsidP="0053145F">
      <w:pPr>
        <w:pStyle w:val="af"/>
        <w:ind w:firstLine="426"/>
      </w:pPr>
      <w:r w:rsidRPr="007E4AEA">
        <w:rPr>
          <w:rFonts w:hint="eastAsia"/>
        </w:rPr>
        <w:t>TransactionDefinition.ISOLATION_DEFAULT</w:t>
      </w:r>
      <w:r w:rsidRPr="007E4AEA">
        <w:rPr>
          <w:rFonts w:hint="eastAsia"/>
        </w:rPr>
        <w:t>：这是默认值，表示使用底层数据库的默认隔离级别。对大部分数据库而言，通常这值就是</w:t>
      </w:r>
      <w:r w:rsidRPr="007E4AEA">
        <w:rPr>
          <w:rFonts w:hint="eastAsia"/>
        </w:rPr>
        <w:t>TransactionDefinition.ISOLATION_READ_COMMITTED</w:t>
      </w:r>
      <w:r w:rsidRPr="007E4AEA">
        <w:rPr>
          <w:rFonts w:hint="eastAsia"/>
        </w:rPr>
        <w:t>。</w:t>
      </w:r>
    </w:p>
    <w:p w:rsidR="007149D4" w:rsidRPr="007E4AEA" w:rsidRDefault="007149D4" w:rsidP="0053145F">
      <w:pPr>
        <w:pStyle w:val="af"/>
        <w:ind w:firstLine="426"/>
      </w:pPr>
      <w:r w:rsidRPr="007E4AEA">
        <w:rPr>
          <w:rFonts w:hint="eastAsia"/>
        </w:rPr>
        <w:t>TransactionDefinition.ISOLATION_READ_UNCOMMITTED</w:t>
      </w:r>
      <w:r w:rsidRPr="007E4AEA">
        <w:rPr>
          <w:rFonts w:hint="eastAsia"/>
        </w:rPr>
        <w:t>：该隔离级别表示一个事务可以读取另一个事务修改但还没有提交的数据。该级别不能防止脏读和不可重复读，因此很少使用该隔离级别。</w:t>
      </w:r>
    </w:p>
    <w:p w:rsidR="007149D4" w:rsidRPr="007E4AEA" w:rsidRDefault="007149D4" w:rsidP="0053145F">
      <w:pPr>
        <w:pStyle w:val="af"/>
        <w:ind w:firstLine="426"/>
      </w:pPr>
      <w:r w:rsidRPr="007E4AEA">
        <w:rPr>
          <w:rFonts w:hint="eastAsia"/>
        </w:rPr>
        <w:t>TransactionDefinition.ISOLATION_READ_COMMITTED</w:t>
      </w:r>
      <w:r w:rsidRPr="007E4AEA">
        <w:rPr>
          <w:rFonts w:hint="eastAsia"/>
        </w:rPr>
        <w:t>：该隔离级别表示一个事务只能读取另一个事务已经提交的数据。该级别可以防止脏读，这也是大多数情况下的推荐值。</w:t>
      </w:r>
    </w:p>
    <w:p w:rsidR="007149D4" w:rsidRPr="007E4AEA" w:rsidRDefault="007149D4" w:rsidP="0053145F">
      <w:pPr>
        <w:pStyle w:val="af"/>
        <w:ind w:firstLine="426"/>
      </w:pPr>
      <w:r w:rsidRPr="007E4AEA">
        <w:rPr>
          <w:rFonts w:hint="eastAsia"/>
        </w:rPr>
        <w:t>TransactionDefinition.ISOLATION_REPEATABLE_READ</w:t>
      </w:r>
      <w:r w:rsidRPr="007E4AEA">
        <w:rPr>
          <w:rFonts w:hint="eastAsia"/>
        </w:rPr>
        <w:t>：该隔离级别表示一个事务在整个过程中可以多次重复执行某个查询，并且每次返回的记录都相同。即使在多次查询之间有新增的数据满足该查询，这些新增的记录也会被忽略。该级别可以防止脏读和不可重复读。</w:t>
      </w:r>
    </w:p>
    <w:p w:rsidR="007149D4" w:rsidRPr="007E4AEA" w:rsidRDefault="007149D4" w:rsidP="0053145F">
      <w:pPr>
        <w:pStyle w:val="af"/>
        <w:ind w:firstLineChars="0"/>
      </w:pPr>
      <w:r w:rsidRPr="007E4AEA">
        <w:rPr>
          <w:rFonts w:hint="eastAsia"/>
        </w:rPr>
        <w:t>TransactionDefinition.ISOLATION_SERIALIZABLE</w:t>
      </w:r>
      <w:r w:rsidRPr="007E4AEA">
        <w:rPr>
          <w:rFonts w:hint="eastAsia"/>
        </w:rPr>
        <w:t>：所有的事务依次逐个执行，这样事务之间就完全不可能产生干扰，也就是说，该级别可以防止脏读、不可重复读以及幻读。但是这将严重影响程序的性能。通常情况下也不会用到该级别。</w:t>
      </w:r>
    </w:p>
    <w:p w:rsidR="009318DB" w:rsidRPr="007E4AEA" w:rsidRDefault="009318DB" w:rsidP="007149D4">
      <w:pPr>
        <w:pStyle w:val="af"/>
        <w:ind w:left="840" w:firstLineChars="0" w:firstLine="0"/>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事务传播行为</w:t>
      </w:r>
    </w:p>
    <w:p w:rsidR="00995722" w:rsidRPr="007E4AEA" w:rsidRDefault="00995722" w:rsidP="0053145F">
      <w:pPr>
        <w:pStyle w:val="af"/>
        <w:ind w:firstLine="426"/>
        <w:rPr>
          <w:rFonts w:ascii="Helvetica" w:hAnsi="Helvetica"/>
        </w:rPr>
      </w:pPr>
      <w:r w:rsidRPr="007E4AEA">
        <w:rPr>
          <w:rFonts w:ascii="Helvetica" w:hAnsi="Helvetica" w:hint="eastAsia"/>
        </w:rPr>
        <w:t>所谓事务的传播行为是指，如果在开始当前事务之前，一个事务上下文已经存在，</w:t>
      </w:r>
      <w:r w:rsidRPr="007E4AEA">
        <w:rPr>
          <w:rFonts w:ascii="Helvetica" w:hAnsi="Helvetica" w:hint="eastAsia"/>
        </w:rPr>
        <w:lastRenderedPageBreak/>
        <w:t>此时有若干选项可以指定一个事务性方法的执行行为。在</w:t>
      </w:r>
      <w:r w:rsidRPr="007E4AEA">
        <w:rPr>
          <w:rFonts w:ascii="Helvetica" w:hAnsi="Helvetica" w:hint="eastAsia"/>
        </w:rPr>
        <w:t>TransactionDefinition</w:t>
      </w:r>
      <w:r w:rsidRPr="007E4AEA">
        <w:rPr>
          <w:rFonts w:ascii="Helvetica" w:hAnsi="Helvetica" w:hint="eastAsia"/>
        </w:rPr>
        <w:t>定义中包括了如下几个表示传播行为的常量：</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TransactionDefinition.PROPAGATION_REQUIRED</w:t>
      </w:r>
      <w:r w:rsidRPr="007E4AEA">
        <w:rPr>
          <w:rFonts w:ascii="Helvetica" w:hAnsi="Helvetica" w:hint="eastAsia"/>
        </w:rPr>
        <w:t>：如果当前存在事务，则加入该事务；如果当前没有事务，则创建一个新的事务。</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TransactionDefinition.PROPAGATION_REQUIRES_NEW</w:t>
      </w:r>
      <w:r w:rsidRPr="007E4AEA">
        <w:rPr>
          <w:rFonts w:ascii="Helvetica" w:hAnsi="Helvetica" w:hint="eastAsia"/>
        </w:rPr>
        <w:t>：创建一个新的事务，如果当前存在事务，则把当前事务挂起。</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TransactionDefinition.PROPAGATION_SUPPORTS</w:t>
      </w:r>
      <w:r w:rsidRPr="007E4AEA">
        <w:rPr>
          <w:rFonts w:ascii="Helvetica" w:hAnsi="Helvetica" w:hint="eastAsia"/>
        </w:rPr>
        <w:t>：如果当前存在事务，则加入该事务；如果当前没有事务，则以非事务的方式继续运行。</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TransactionDefinition.PROPAGATION_NOT_SUPPORTED</w:t>
      </w:r>
      <w:r w:rsidRPr="007E4AEA">
        <w:rPr>
          <w:rFonts w:ascii="Helvetica" w:hAnsi="Helvetica" w:hint="eastAsia"/>
        </w:rPr>
        <w:t>：以非事务方式运行，如果当前存在事务，则把当前事务挂起。</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TransactionDefinition.PROPAGATION_NEVER</w:t>
      </w:r>
      <w:r w:rsidRPr="007E4AEA">
        <w:rPr>
          <w:rFonts w:ascii="Helvetica" w:hAnsi="Helvetica" w:hint="eastAsia"/>
        </w:rPr>
        <w:t>：以非事务方式运行，如果当前存在事务，则抛出异常。</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TransactionDefinition.PROPAGATION_MANDATORY</w:t>
      </w:r>
      <w:r w:rsidRPr="007E4AEA">
        <w:rPr>
          <w:rFonts w:ascii="Helvetica" w:hAnsi="Helvetica" w:hint="eastAsia"/>
        </w:rPr>
        <w:t>：如果当前存在事务，则加入该事务；如果当前没有事务，则抛出异常。</w:t>
      </w:r>
    </w:p>
    <w:p w:rsidR="00533B6F" w:rsidRPr="007E4AEA" w:rsidRDefault="00995722" w:rsidP="0053145F">
      <w:pPr>
        <w:pStyle w:val="af"/>
        <w:ind w:firstLineChars="0"/>
        <w:rPr>
          <w:rFonts w:ascii="Helvetica" w:hAnsi="Helvetica"/>
        </w:rPr>
      </w:pPr>
      <w:r w:rsidRPr="007E4AEA">
        <w:rPr>
          <w:rFonts w:ascii="Helvetica" w:hAnsi="Helvetica" w:hint="eastAsia"/>
        </w:rPr>
        <w:t>TransactionDefinition.PROPAGATION_NESTED</w:t>
      </w:r>
      <w:r w:rsidRPr="007E4AEA">
        <w:rPr>
          <w:rFonts w:ascii="Helvetica" w:hAnsi="Helvetica" w:hint="eastAsia"/>
        </w:rPr>
        <w:t>：如果当前存在事务，则创建一个事务作为当前事务的嵌套事务来运行；如果当前没有事务，则该取值等价于</w:t>
      </w:r>
      <w:r w:rsidRPr="007E4AEA">
        <w:rPr>
          <w:rFonts w:ascii="Helvetica" w:hAnsi="Helvetica" w:hint="eastAsia"/>
        </w:rPr>
        <w:t>TransactionDefinition.PROPAGATION_REQUIRED</w:t>
      </w:r>
      <w:r w:rsidRPr="007E4AEA">
        <w:rPr>
          <w:rFonts w:ascii="Helvetica" w:hAnsi="Helvetica" w:hint="eastAsia"/>
        </w:rPr>
        <w:t>。</w:t>
      </w:r>
    </w:p>
    <w:p w:rsidR="009318DB" w:rsidRPr="007E4AEA" w:rsidRDefault="009761F1" w:rsidP="0053145F">
      <w:pPr>
        <w:pStyle w:val="af"/>
        <w:ind w:firstLineChars="0" w:firstLine="0"/>
        <w:rPr>
          <w:rFonts w:ascii="Helvetica" w:hAnsi="Helvetica"/>
        </w:rPr>
      </w:pPr>
      <w:r w:rsidRPr="007E4AEA">
        <w:rPr>
          <w:rFonts w:ascii="Helvetica" w:hAnsi="Helvetica" w:hint="eastAsia"/>
        </w:rPr>
        <w:tab/>
      </w:r>
      <w:r w:rsidRPr="007E4AEA">
        <w:rPr>
          <w:rFonts w:ascii="Helvetica" w:hAnsi="Helvetica" w:hint="eastAsia"/>
        </w:rPr>
        <w:t>这里需要指出的是，前面的六种事务传播行为是</w:t>
      </w:r>
      <w:r w:rsidRPr="007E4AEA">
        <w:rPr>
          <w:rFonts w:ascii="Helvetica" w:hAnsi="Helvetica" w:hint="eastAsia"/>
        </w:rPr>
        <w:t xml:space="preserve"> Spring </w:t>
      </w:r>
      <w:r w:rsidRPr="007E4AEA">
        <w:rPr>
          <w:rFonts w:ascii="Helvetica" w:hAnsi="Helvetica" w:hint="eastAsia"/>
        </w:rPr>
        <w:t>从</w:t>
      </w:r>
      <w:r w:rsidRPr="007E4AEA">
        <w:rPr>
          <w:rFonts w:ascii="Helvetica" w:hAnsi="Helvetica" w:hint="eastAsia"/>
        </w:rPr>
        <w:t xml:space="preserve"> EJB </w:t>
      </w:r>
      <w:r w:rsidRPr="007E4AEA">
        <w:rPr>
          <w:rFonts w:ascii="Helvetica" w:hAnsi="Helvetica" w:hint="eastAsia"/>
        </w:rPr>
        <w:t>中引入的，他们共享相同的概念。而</w:t>
      </w:r>
      <w:r w:rsidRPr="007E4AEA">
        <w:rPr>
          <w:rFonts w:ascii="Helvetica" w:hAnsi="Helvetica" w:hint="eastAsia"/>
        </w:rPr>
        <w:t xml:space="preserve"> PROPAGATION_NESTED</w:t>
      </w:r>
      <w:r w:rsidRPr="007E4AEA">
        <w:rPr>
          <w:rFonts w:ascii="Helvetica" w:hAnsi="Helvetica" w:hint="eastAsia"/>
        </w:rPr>
        <w:t>是</w:t>
      </w:r>
      <w:r w:rsidRPr="007E4AEA">
        <w:rPr>
          <w:rFonts w:ascii="Helvetica" w:hAnsi="Helvetica" w:hint="eastAsia"/>
        </w:rPr>
        <w:t xml:space="preserve"> Spring </w:t>
      </w:r>
      <w:r w:rsidRPr="007E4AEA">
        <w:rPr>
          <w:rFonts w:ascii="Helvetica" w:hAnsi="Helvetica" w:hint="eastAsia"/>
        </w:rPr>
        <w:t>所特有的。以</w:t>
      </w:r>
      <w:r w:rsidRPr="007E4AEA">
        <w:rPr>
          <w:rFonts w:ascii="Helvetica" w:hAnsi="Helvetica" w:hint="eastAsia"/>
        </w:rPr>
        <w:t xml:space="preserve"> PROPAGATION_NESTED </w:t>
      </w:r>
      <w:r w:rsidRPr="007E4AEA">
        <w:rPr>
          <w:rFonts w:ascii="Helvetica" w:hAnsi="Helvetica" w:hint="eastAsia"/>
        </w:rPr>
        <w:t>启动的事务内嵌于外部事务中（如果存在外部事务的话），此时，内嵌事务并不是一个独立的事务，它依赖于外部事务的存在，只有通过外部的事务提交，才能引起内部事务的提交，嵌套的子事务不能单独提交。如果熟悉</w:t>
      </w:r>
      <w:r w:rsidRPr="007E4AEA">
        <w:rPr>
          <w:rFonts w:ascii="Helvetica" w:hAnsi="Helvetica" w:hint="eastAsia"/>
        </w:rPr>
        <w:t xml:space="preserve"> JDBC </w:t>
      </w:r>
      <w:r w:rsidRPr="007E4AEA">
        <w:rPr>
          <w:rFonts w:ascii="Helvetica" w:hAnsi="Helvetica" w:hint="eastAsia"/>
        </w:rPr>
        <w:t>中的保存点（</w:t>
      </w:r>
      <w:r w:rsidRPr="007E4AEA">
        <w:rPr>
          <w:rFonts w:ascii="Helvetica" w:hAnsi="Helvetica" w:hint="eastAsia"/>
        </w:rPr>
        <w:t>SavePoint</w:t>
      </w:r>
      <w:r w:rsidRPr="007E4AEA">
        <w:rPr>
          <w:rFonts w:ascii="Helvetica" w:hAnsi="Helvetica" w:hint="eastAsia"/>
        </w:rPr>
        <w:t>）的概念，那嵌套事务就很容易理解了，其实嵌套的子事务就是保存点的一个应用，一个事务中可以包括多个保存点，每一个嵌套子事务。另外，外部事务的回滚也会导致嵌套子事务的回滚。</w:t>
      </w:r>
    </w:p>
    <w:p w:rsidR="009761F1" w:rsidRPr="007E4AEA" w:rsidRDefault="009761F1" w:rsidP="00533B6F">
      <w:pPr>
        <w:pStyle w:val="af"/>
        <w:ind w:left="840" w:firstLineChars="0" w:firstLine="0"/>
        <w:rPr>
          <w:rFonts w:ascii="Helvetica" w:hAnsi="Helvetica"/>
        </w:rPr>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事务超时</w:t>
      </w:r>
    </w:p>
    <w:p w:rsidR="00FB224A" w:rsidRPr="007E4AEA" w:rsidRDefault="00E40ADB" w:rsidP="0053145F">
      <w:pPr>
        <w:pStyle w:val="af"/>
        <w:ind w:firstLineChars="0"/>
        <w:rPr>
          <w:rFonts w:ascii="Helvetica" w:hAnsi="Helvetica"/>
        </w:rPr>
      </w:pPr>
      <w:r w:rsidRPr="007E4AEA">
        <w:rPr>
          <w:rFonts w:ascii="Helvetica" w:hAnsi="Helvetica"/>
        </w:rPr>
        <w:t>所谓事务超时，就是指一个事务所允许执行的最长时间，如果超过该时间限制但事务还没有完成，则自动回滚事务。在</w:t>
      </w:r>
      <w:r w:rsidRPr="007E4AEA">
        <w:rPr>
          <w:rFonts w:ascii="Helvetica" w:hAnsi="Helvetica"/>
        </w:rPr>
        <w:t xml:space="preserve"> TransactionDefinition </w:t>
      </w:r>
      <w:r w:rsidRPr="007E4AEA">
        <w:rPr>
          <w:rFonts w:ascii="Helvetica" w:hAnsi="Helvetica"/>
        </w:rPr>
        <w:t>中以</w:t>
      </w:r>
      <w:r w:rsidRPr="007E4AEA">
        <w:rPr>
          <w:rFonts w:ascii="Helvetica" w:hAnsi="Helvetica"/>
        </w:rPr>
        <w:t xml:space="preserve"> int </w:t>
      </w:r>
      <w:r w:rsidRPr="007E4AEA">
        <w:rPr>
          <w:rFonts w:ascii="Helvetica" w:hAnsi="Helvetica"/>
        </w:rPr>
        <w:t>的值来表示超时时间，其单位是秒。</w:t>
      </w:r>
    </w:p>
    <w:p w:rsidR="00FB224A" w:rsidRPr="007E4AEA" w:rsidRDefault="00FB224A" w:rsidP="00FB224A">
      <w:pPr>
        <w:pStyle w:val="af"/>
        <w:ind w:left="840" w:firstLineChars="0" w:firstLine="0"/>
        <w:rPr>
          <w:rFonts w:ascii="Helvetica" w:hAnsi="Helvetica"/>
        </w:rPr>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事务的只读属性</w:t>
      </w:r>
    </w:p>
    <w:p w:rsidR="00FB224A" w:rsidRPr="007E4AEA" w:rsidRDefault="004F5AC1" w:rsidP="0053145F">
      <w:pPr>
        <w:pStyle w:val="af"/>
        <w:ind w:firstLineChars="0"/>
        <w:rPr>
          <w:rFonts w:ascii="Helvetica" w:hAnsi="Helvetica"/>
        </w:rPr>
      </w:pPr>
      <w:r w:rsidRPr="007E4AEA">
        <w:rPr>
          <w:rFonts w:ascii="Helvetica" w:hAnsi="Helvetica" w:hint="eastAsia"/>
        </w:rPr>
        <w:t>事务的只读属性是指</w:t>
      </w:r>
      <w:r w:rsidR="00E40ADB" w:rsidRPr="007E4AEA">
        <w:rPr>
          <w:rFonts w:ascii="Helvetica" w:hAnsi="Helvetica" w:hint="eastAsia"/>
        </w:rPr>
        <w:t>对事务性资源进行只读操作或者是读写操作。所谓事务性资源就是指那些被事务管理的资源，比如数据源、</w:t>
      </w:r>
      <w:r w:rsidR="00E40ADB" w:rsidRPr="007E4AEA">
        <w:rPr>
          <w:rFonts w:ascii="Helvetica" w:hAnsi="Helvetica" w:hint="eastAsia"/>
        </w:rPr>
        <w:t xml:space="preserve"> JMS </w:t>
      </w:r>
      <w:r w:rsidR="00E40ADB" w:rsidRPr="007E4AEA">
        <w:rPr>
          <w:rFonts w:ascii="Helvetica" w:hAnsi="Helvetica" w:hint="eastAsia"/>
        </w:rPr>
        <w:t>资源，以及自定义的事务性资源等等。如果确定只对事务性资源进行只读操作，那么我们可以将事务标志为只读的，以提高事务处理的性能。在</w:t>
      </w:r>
      <w:r w:rsidR="00E40ADB" w:rsidRPr="007E4AEA">
        <w:rPr>
          <w:rFonts w:ascii="Helvetica" w:hAnsi="Helvetica" w:hint="eastAsia"/>
        </w:rPr>
        <w:t xml:space="preserve"> TransactionDefinition </w:t>
      </w:r>
      <w:r w:rsidR="00E40ADB" w:rsidRPr="007E4AEA">
        <w:rPr>
          <w:rFonts w:ascii="Helvetica" w:hAnsi="Helvetica" w:hint="eastAsia"/>
        </w:rPr>
        <w:t>中以</w:t>
      </w:r>
      <w:r w:rsidR="00E40ADB" w:rsidRPr="007E4AEA">
        <w:rPr>
          <w:rFonts w:ascii="Helvetica" w:hAnsi="Helvetica" w:hint="eastAsia"/>
        </w:rPr>
        <w:t xml:space="preserve"> boolean </w:t>
      </w:r>
      <w:r w:rsidR="00E40ADB" w:rsidRPr="007E4AEA">
        <w:rPr>
          <w:rFonts w:ascii="Helvetica" w:hAnsi="Helvetica" w:hint="eastAsia"/>
        </w:rPr>
        <w:t>类型来表示该事务是否只读。</w:t>
      </w:r>
    </w:p>
    <w:p w:rsidR="00FB224A" w:rsidRPr="007E4AEA" w:rsidRDefault="00FB224A" w:rsidP="00FB224A">
      <w:pPr>
        <w:pStyle w:val="af"/>
        <w:ind w:left="840" w:firstLineChars="0" w:firstLine="0"/>
        <w:rPr>
          <w:rFonts w:ascii="Helvetica" w:hAnsi="Helvetica"/>
        </w:rPr>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事务的回滚规则</w:t>
      </w:r>
    </w:p>
    <w:p w:rsidR="00AA1929" w:rsidRPr="007E4AEA" w:rsidRDefault="00E40ADB" w:rsidP="0053145F">
      <w:pPr>
        <w:ind w:firstLine="420"/>
      </w:pPr>
      <w:r w:rsidRPr="007E4AEA">
        <w:rPr>
          <w:rFonts w:hint="eastAsia"/>
        </w:rPr>
        <w:t>通常情况下，如果在事务中抛出了未检查异常（继承自</w:t>
      </w:r>
      <w:r w:rsidRPr="007E4AEA">
        <w:rPr>
          <w:rFonts w:hint="eastAsia"/>
        </w:rPr>
        <w:t xml:space="preserve"> RuntimeException </w:t>
      </w:r>
      <w:r w:rsidRPr="007E4AEA">
        <w:rPr>
          <w:rFonts w:hint="eastAsia"/>
        </w:rPr>
        <w:t>的异常），则默认将回滚事务。如果没有抛出任何异常，或者抛出了已检查异常，则仍然提交事</w:t>
      </w:r>
      <w:r w:rsidRPr="007E4AEA">
        <w:rPr>
          <w:rFonts w:hint="eastAsia"/>
        </w:rPr>
        <w:lastRenderedPageBreak/>
        <w:t>务。这通常也是大多数开发者希望的处理方式，也是</w:t>
      </w:r>
      <w:r w:rsidRPr="007E4AEA">
        <w:rPr>
          <w:rFonts w:hint="eastAsia"/>
        </w:rPr>
        <w:t xml:space="preserve"> EJB </w:t>
      </w:r>
      <w:r w:rsidRPr="007E4AEA">
        <w:rPr>
          <w:rFonts w:hint="eastAsia"/>
        </w:rPr>
        <w:t>中的默认处理方式。但是，我们可以根据需要人为控制事务在抛出某些未检查异常时任然提交事务，或者在抛出某些已检查异常时回滚事务。</w:t>
      </w:r>
    </w:p>
    <w:p w:rsidR="00D00A56" w:rsidRPr="007E4AEA" w:rsidRDefault="00D00A56" w:rsidP="00E40ADB">
      <w:pPr>
        <w:ind w:left="420" w:firstLine="420"/>
      </w:pPr>
    </w:p>
    <w:p w:rsidR="008C4166" w:rsidRPr="007E4AEA" w:rsidRDefault="008C4166" w:rsidP="00DB3149">
      <w:pPr>
        <w:pStyle w:val="5"/>
      </w:pPr>
      <w:r w:rsidRPr="007E4AEA">
        <w:rPr>
          <w:rFonts w:hint="eastAsia"/>
        </w:rPr>
        <w:t>使用约定</w:t>
      </w:r>
    </w:p>
    <w:p w:rsidR="0053145F" w:rsidRPr="007E4AEA" w:rsidRDefault="005C7C23" w:rsidP="0053145F">
      <w:pPr>
        <w:ind w:firstLine="420"/>
      </w:pPr>
      <w:r w:rsidRPr="007E4AEA">
        <w:rPr>
          <w:rFonts w:hint="eastAsia"/>
        </w:rPr>
        <w:t>按照</w:t>
      </w:r>
      <w:r w:rsidRPr="007E4AEA">
        <w:rPr>
          <w:rFonts w:hint="eastAsia"/>
        </w:rPr>
        <w:t>Spring AOP</w:t>
      </w:r>
      <w:r w:rsidRPr="007E4AEA">
        <w:rPr>
          <w:rFonts w:hint="eastAsia"/>
        </w:rPr>
        <w:t>事务管理原理和</w:t>
      </w:r>
      <w:r w:rsidR="007A6D4B" w:rsidRPr="007E4AEA">
        <w:rPr>
          <w:rFonts w:hint="eastAsia"/>
        </w:rPr>
        <w:t>事务属性</w:t>
      </w:r>
      <w:r w:rsidRPr="007E4AEA">
        <w:rPr>
          <w:rFonts w:hint="eastAsia"/>
        </w:rPr>
        <w:t>，对与使用</w:t>
      </w:r>
      <w:r w:rsidRPr="007E4AEA">
        <w:rPr>
          <w:rFonts w:hint="eastAsia"/>
        </w:rPr>
        <w:t>AOP</w:t>
      </w:r>
      <w:r w:rsidRPr="007E4AEA">
        <w:rPr>
          <w:rFonts w:hint="eastAsia"/>
        </w:rPr>
        <w:t>管理事务</w:t>
      </w:r>
      <w:r w:rsidR="000232CD" w:rsidRPr="007E4AEA">
        <w:rPr>
          <w:rFonts w:hint="eastAsia"/>
        </w:rPr>
        <w:t>约定</w:t>
      </w:r>
      <w:r w:rsidRPr="007E4AEA">
        <w:rPr>
          <w:rFonts w:hint="eastAsia"/>
        </w:rPr>
        <w:t>如下：</w:t>
      </w:r>
    </w:p>
    <w:p w:rsidR="000232CD" w:rsidRPr="007E4AEA" w:rsidRDefault="007A6D4B" w:rsidP="00DB3149">
      <w:pPr>
        <w:pStyle w:val="6"/>
      </w:pPr>
      <w:r w:rsidRPr="007E4AEA">
        <w:rPr>
          <w:rFonts w:hint="eastAsia"/>
        </w:rPr>
        <w:t>统一</w:t>
      </w:r>
      <w:r w:rsidR="00856008" w:rsidRPr="007E4AEA">
        <w:rPr>
          <w:rFonts w:hint="eastAsia"/>
        </w:rPr>
        <w:t>配置</w:t>
      </w:r>
      <w:r w:rsidRPr="007E4AEA">
        <w:rPr>
          <w:rFonts w:hint="eastAsia"/>
        </w:rPr>
        <w:t>数据源</w:t>
      </w:r>
      <w:r w:rsidR="000232CD" w:rsidRPr="007E4AEA">
        <w:rPr>
          <w:rFonts w:hint="eastAsia"/>
        </w:rPr>
        <w:t>、连接池、事务管理器</w:t>
      </w:r>
    </w:p>
    <w:p w:rsidR="000232CD" w:rsidRPr="007E4AEA" w:rsidRDefault="000232CD" w:rsidP="00856008">
      <w:pPr>
        <w:ind w:firstLine="420"/>
      </w:pPr>
      <w:r w:rsidRPr="007E4AEA">
        <w:rPr>
          <w:rFonts w:hint="eastAsia"/>
        </w:rPr>
        <w:t>通过在</w:t>
      </w:r>
      <w:r w:rsidRPr="007E4AEA">
        <w:rPr>
          <w:rFonts w:hint="eastAsia"/>
        </w:rPr>
        <w:t xml:space="preserve">Spring </w:t>
      </w:r>
      <w:r w:rsidRPr="007E4AEA">
        <w:rPr>
          <w:rFonts w:hint="eastAsia"/>
        </w:rPr>
        <w:t>配置文件中</w:t>
      </w:r>
      <w:r w:rsidR="00856008" w:rsidRPr="007E4AEA">
        <w:rPr>
          <w:rFonts w:hint="eastAsia"/>
        </w:rPr>
        <w:t>统一配置连接池和事务管理器，统一控制事务属性。</w:t>
      </w:r>
    </w:p>
    <w:p w:rsidR="00D969B6" w:rsidRPr="007E4AEA" w:rsidRDefault="00D969B6" w:rsidP="00856008">
      <w:pPr>
        <w:ind w:firstLine="420"/>
      </w:pPr>
      <w:r w:rsidRPr="007E4AEA">
        <w:rPr>
          <w:rFonts w:hint="eastAsia"/>
        </w:rPr>
        <w:t>统一连接池：</w:t>
      </w:r>
      <w:r w:rsidRPr="007E4AEA">
        <w:rPr>
          <w:rFonts w:hint="eastAsia"/>
        </w:rPr>
        <w:t>C3P0</w:t>
      </w:r>
      <w:r w:rsidR="006F5CB3" w:rsidRPr="007E4AEA">
        <w:rPr>
          <w:rFonts w:hint="eastAsia"/>
        </w:rPr>
        <w:t>，单例。</w:t>
      </w:r>
    </w:p>
    <w:p w:rsidR="00D969B6" w:rsidRPr="007E4AEA" w:rsidRDefault="00D969B6" w:rsidP="00856008">
      <w:pPr>
        <w:ind w:firstLine="420"/>
      </w:pPr>
      <w:r w:rsidRPr="007E4AEA">
        <w:rPr>
          <w:rFonts w:hint="eastAsia"/>
        </w:rPr>
        <w:t>统一</w:t>
      </w:r>
      <w:r w:rsidR="006F5CB3" w:rsidRPr="007E4AEA">
        <w:rPr>
          <w:rFonts w:hint="eastAsia"/>
        </w:rPr>
        <w:t>实体工厂：</w:t>
      </w:r>
      <w:r w:rsidR="006F5CB3" w:rsidRPr="007E4AEA">
        <w:t>LocalContainerEntityManagerFactoryBean</w:t>
      </w:r>
      <w:r w:rsidR="006F5CB3" w:rsidRPr="007E4AEA">
        <w:rPr>
          <w:rFonts w:hint="eastAsia"/>
        </w:rPr>
        <w:t>，单例。</w:t>
      </w:r>
    </w:p>
    <w:p w:rsidR="006F5CB3" w:rsidRPr="007E4AEA" w:rsidRDefault="006F5CB3" w:rsidP="006F5CB3">
      <w:pPr>
        <w:ind w:firstLine="420"/>
      </w:pPr>
      <w:r w:rsidRPr="007E4AEA">
        <w:rPr>
          <w:rFonts w:hint="eastAsia"/>
        </w:rPr>
        <w:t>统一事务管理器：</w:t>
      </w:r>
      <w:r w:rsidR="00DD2864" w:rsidRPr="007E4AEA">
        <w:t>JpaTransactionManager</w:t>
      </w:r>
      <w:r w:rsidRPr="007E4AEA">
        <w:rPr>
          <w:rFonts w:hint="eastAsia"/>
        </w:rPr>
        <w:t>，单例。</w:t>
      </w:r>
    </w:p>
    <w:p w:rsidR="00DD2864" w:rsidRPr="007E4AEA" w:rsidRDefault="00DD2864" w:rsidP="00DD2864">
      <w:pPr>
        <w:ind w:firstLine="420"/>
      </w:pPr>
    </w:p>
    <w:p w:rsidR="007A6D4B" w:rsidRPr="007E4AEA" w:rsidRDefault="0073676D" w:rsidP="00DB3149">
      <w:pPr>
        <w:pStyle w:val="6"/>
      </w:pPr>
      <w:r w:rsidRPr="007E4AEA">
        <w:rPr>
          <w:rFonts w:hint="eastAsia"/>
        </w:rPr>
        <w:t>AOP</w:t>
      </w:r>
      <w:r w:rsidRPr="007E4AEA">
        <w:rPr>
          <w:rFonts w:hint="eastAsia"/>
        </w:rPr>
        <w:t>配置</w:t>
      </w:r>
    </w:p>
    <w:p w:rsidR="00B65CF2" w:rsidRPr="007E4AEA" w:rsidRDefault="00B65CF2" w:rsidP="00836501">
      <w:pPr>
        <w:ind w:firstLine="420"/>
      </w:pPr>
      <w:r w:rsidRPr="007E4AEA">
        <w:rPr>
          <w:rFonts w:hint="eastAsia"/>
        </w:rPr>
        <w:t>通过</w:t>
      </w:r>
      <w:r w:rsidRPr="007E4AEA">
        <w:rPr>
          <w:rFonts w:hint="eastAsia"/>
        </w:rPr>
        <w:t>Spring</w:t>
      </w:r>
      <w:r w:rsidRPr="007E4AEA">
        <w:rPr>
          <w:rFonts w:hint="eastAsia"/>
        </w:rPr>
        <w:t>配置文件</w:t>
      </w:r>
      <w:r w:rsidR="00F7074D" w:rsidRPr="007E4AEA">
        <w:rPr>
          <w:rFonts w:hint="eastAsia"/>
        </w:rPr>
        <w:t>统一</w:t>
      </w:r>
      <w:r w:rsidR="0073676D" w:rsidRPr="007E4AEA">
        <w:rPr>
          <w:rFonts w:hint="eastAsia"/>
        </w:rPr>
        <w:t>切面</w:t>
      </w:r>
      <w:r w:rsidR="00A53033">
        <w:rPr>
          <w:rFonts w:hint="eastAsia"/>
        </w:rPr>
        <w:t>配置，到具体包括以下</w:t>
      </w:r>
      <w:r w:rsidRPr="007E4AEA">
        <w:rPr>
          <w:rFonts w:hint="eastAsia"/>
        </w:rPr>
        <w:t>所有方法。</w:t>
      </w:r>
    </w:p>
    <w:p w:rsidR="00445370" w:rsidRPr="007E4AEA" w:rsidRDefault="00F767DF" w:rsidP="00836501">
      <w:pPr>
        <w:ind w:firstLine="420"/>
      </w:pPr>
      <w:r w:rsidRPr="007E4AEA">
        <w:rPr>
          <w:rFonts w:hint="eastAsia"/>
        </w:rPr>
        <w:t>通过约定</w:t>
      </w:r>
      <w:r w:rsidR="008F5EFB" w:rsidRPr="007E4AEA">
        <w:rPr>
          <w:rFonts w:hint="eastAsia"/>
        </w:rPr>
        <w:t>方法名</w:t>
      </w:r>
      <w:r w:rsidRPr="007E4AEA">
        <w:rPr>
          <w:rFonts w:hint="eastAsia"/>
        </w:rPr>
        <w:t>命名</w:t>
      </w:r>
      <w:r w:rsidR="00B65CF2" w:rsidRPr="007E4AEA">
        <w:rPr>
          <w:rFonts w:hint="eastAsia"/>
        </w:rPr>
        <w:t>规则</w:t>
      </w:r>
      <w:r w:rsidRPr="007E4AEA">
        <w:rPr>
          <w:rFonts w:hint="eastAsia"/>
        </w:rPr>
        <w:t>，来约定事务传播行为的配置</w:t>
      </w:r>
      <w:r w:rsidR="00E63D23" w:rsidRPr="007E4AEA">
        <w:rPr>
          <w:rFonts w:hint="eastAsia"/>
        </w:rPr>
        <w:t>，并通过配置文件统一配置</w:t>
      </w:r>
      <w:r w:rsidR="00067A44" w:rsidRPr="007E4AEA">
        <w:rPr>
          <w:rFonts w:hint="eastAsia"/>
        </w:rPr>
        <w:t>：</w:t>
      </w:r>
    </w:p>
    <w:tbl>
      <w:tblPr>
        <w:tblStyle w:val="ac"/>
        <w:tblW w:w="0" w:type="auto"/>
        <w:tblLook w:val="04A0" w:firstRow="1" w:lastRow="0" w:firstColumn="1" w:lastColumn="0" w:noHBand="0" w:noVBand="1"/>
      </w:tblPr>
      <w:tblGrid>
        <w:gridCol w:w="675"/>
        <w:gridCol w:w="2050"/>
        <w:gridCol w:w="2911"/>
        <w:gridCol w:w="2050"/>
      </w:tblGrid>
      <w:tr w:rsidR="006F7AAE" w:rsidRPr="007E4AEA" w:rsidTr="00CB10DF">
        <w:tc>
          <w:tcPr>
            <w:tcW w:w="675"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序号</w:t>
            </w:r>
          </w:p>
        </w:tc>
        <w:tc>
          <w:tcPr>
            <w:tcW w:w="2050"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传播行为</w:t>
            </w:r>
          </w:p>
        </w:tc>
        <w:tc>
          <w:tcPr>
            <w:tcW w:w="2911"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说明</w:t>
            </w:r>
          </w:p>
        </w:tc>
        <w:tc>
          <w:tcPr>
            <w:tcW w:w="2050"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方法名命名规则</w:t>
            </w:r>
          </w:p>
        </w:tc>
      </w:tr>
      <w:tr w:rsidR="006F7AAE" w:rsidRPr="007E4AEA" w:rsidTr="00CB10DF">
        <w:tc>
          <w:tcPr>
            <w:tcW w:w="675" w:type="dxa"/>
          </w:tcPr>
          <w:p w:rsidR="006F7AAE" w:rsidRPr="007E4AEA" w:rsidRDefault="00CB10DF" w:rsidP="006F7AAE">
            <w:pPr>
              <w:rPr>
                <w:rFonts w:ascii="Helvetica" w:hAnsi="Helvetica"/>
              </w:rPr>
            </w:pPr>
            <w:r w:rsidRPr="007E4AEA">
              <w:rPr>
                <w:rFonts w:ascii="Helvetica" w:hAnsi="Helvetica" w:hint="eastAsia"/>
              </w:rPr>
              <w:t>1</w:t>
            </w:r>
          </w:p>
        </w:tc>
        <w:tc>
          <w:tcPr>
            <w:tcW w:w="2050" w:type="dxa"/>
          </w:tcPr>
          <w:p w:rsidR="006F7AAE" w:rsidRPr="007E4AEA" w:rsidRDefault="00CB10DF" w:rsidP="006F7AAE">
            <w:pPr>
              <w:rPr>
                <w:rFonts w:ascii="Helvetica" w:hAnsi="Helvetica"/>
              </w:rPr>
            </w:pPr>
            <w:r w:rsidRPr="007E4AEA">
              <w:rPr>
                <w:rFonts w:ascii="Helvetica" w:hAnsi="Helvetica" w:hint="eastAsia"/>
              </w:rPr>
              <w:t>REQUIRED</w:t>
            </w:r>
          </w:p>
        </w:tc>
        <w:tc>
          <w:tcPr>
            <w:tcW w:w="2911" w:type="dxa"/>
          </w:tcPr>
          <w:p w:rsidR="006F7AAE" w:rsidRPr="007E4AEA" w:rsidRDefault="00CB10DF" w:rsidP="006F7AAE">
            <w:pPr>
              <w:rPr>
                <w:rFonts w:ascii="Helvetica" w:hAnsi="Helvetica"/>
              </w:rPr>
            </w:pPr>
            <w:r w:rsidRPr="007E4AEA">
              <w:rPr>
                <w:rFonts w:ascii="Helvetica" w:hAnsi="Helvetica" w:hint="eastAsia"/>
              </w:rPr>
              <w:t>如果当前存在事务，则加入该事务；如果当前没有事务，则创建一个新的事务</w:t>
            </w:r>
          </w:p>
        </w:tc>
        <w:tc>
          <w:tcPr>
            <w:tcW w:w="2050" w:type="dxa"/>
          </w:tcPr>
          <w:p w:rsidR="006F7AAE" w:rsidRPr="007E4AEA" w:rsidRDefault="00CB10DF" w:rsidP="006F7AAE">
            <w:pPr>
              <w:rPr>
                <w:rFonts w:ascii="Helvetica" w:hAnsi="Helvetica"/>
              </w:rPr>
            </w:pPr>
            <w:r w:rsidRPr="007E4AEA">
              <w:rPr>
                <w:rFonts w:ascii="Helvetica" w:hAnsi="Helvetica" w:hint="eastAsia"/>
              </w:rPr>
              <w:t>方法名加上前缀</w:t>
            </w:r>
            <w:r w:rsidR="009E74D4" w:rsidRPr="007E4AEA">
              <w:rPr>
                <w:rFonts w:ascii="Helvetica" w:hAnsi="Helvetica" w:hint="eastAsia"/>
              </w:rPr>
              <w:t>doTrans</w:t>
            </w:r>
          </w:p>
        </w:tc>
      </w:tr>
      <w:tr w:rsidR="006F7AAE" w:rsidRPr="007E4AEA" w:rsidTr="00CB10DF">
        <w:tc>
          <w:tcPr>
            <w:tcW w:w="675" w:type="dxa"/>
          </w:tcPr>
          <w:p w:rsidR="006F7AAE" w:rsidRPr="007E4AEA" w:rsidRDefault="00CB10DF" w:rsidP="006F7AAE">
            <w:pPr>
              <w:rPr>
                <w:rFonts w:ascii="Helvetica" w:hAnsi="Helvetica"/>
              </w:rPr>
            </w:pPr>
            <w:r w:rsidRPr="007E4AEA">
              <w:rPr>
                <w:rFonts w:ascii="Helvetica" w:hAnsi="Helvetica" w:hint="eastAsia"/>
              </w:rPr>
              <w:t>2</w:t>
            </w:r>
          </w:p>
        </w:tc>
        <w:tc>
          <w:tcPr>
            <w:tcW w:w="2050" w:type="dxa"/>
          </w:tcPr>
          <w:p w:rsidR="006F7AAE" w:rsidRPr="007E4AEA" w:rsidRDefault="00CB10DF" w:rsidP="006F7AAE">
            <w:pPr>
              <w:rPr>
                <w:rFonts w:ascii="Helvetica" w:hAnsi="Helvetica"/>
              </w:rPr>
            </w:pPr>
            <w:r w:rsidRPr="007E4AEA">
              <w:rPr>
                <w:rFonts w:ascii="Helvetica" w:hAnsi="Helvetica" w:hint="eastAsia"/>
              </w:rPr>
              <w:t>REQUIRES_NEW</w:t>
            </w:r>
          </w:p>
        </w:tc>
        <w:tc>
          <w:tcPr>
            <w:tcW w:w="2911" w:type="dxa"/>
          </w:tcPr>
          <w:p w:rsidR="006F7AAE" w:rsidRPr="007E4AEA" w:rsidRDefault="00CB10DF" w:rsidP="006F7AAE">
            <w:pPr>
              <w:rPr>
                <w:rFonts w:ascii="Helvetica" w:hAnsi="Helvetica"/>
              </w:rPr>
            </w:pPr>
            <w:r w:rsidRPr="007E4AEA">
              <w:rPr>
                <w:rFonts w:ascii="Helvetica" w:hAnsi="Helvetica" w:hint="eastAsia"/>
              </w:rPr>
              <w:t>创建一个新的事务，如果当前存在事务，则把当前事务挂起</w:t>
            </w:r>
          </w:p>
        </w:tc>
        <w:tc>
          <w:tcPr>
            <w:tcW w:w="2050" w:type="dxa"/>
          </w:tcPr>
          <w:p w:rsidR="006F7AAE" w:rsidRPr="007E4AEA" w:rsidRDefault="00B90F25" w:rsidP="006F7AAE">
            <w:pPr>
              <w:rPr>
                <w:rFonts w:ascii="Helvetica" w:hAnsi="Helvetica"/>
              </w:rPr>
            </w:pPr>
            <w:r w:rsidRPr="007E4AEA">
              <w:rPr>
                <w:rFonts w:ascii="Helvetica" w:hAnsi="Helvetica" w:hint="eastAsia"/>
              </w:rPr>
              <w:t>方法名加上前缀</w:t>
            </w:r>
            <w:r w:rsidRPr="007E4AEA">
              <w:rPr>
                <w:rFonts w:ascii="Helvetica" w:hAnsi="Helvetica" w:hint="eastAsia"/>
              </w:rPr>
              <w:t>doNew</w:t>
            </w:r>
            <w:r w:rsidR="009E74D4" w:rsidRPr="007E4AEA">
              <w:rPr>
                <w:rFonts w:ascii="Helvetica" w:hAnsi="Helvetica" w:hint="eastAsia"/>
              </w:rPr>
              <w:t>Trans</w:t>
            </w:r>
          </w:p>
        </w:tc>
      </w:tr>
      <w:tr w:rsidR="006F7AAE" w:rsidRPr="007E4AEA" w:rsidTr="00CB10DF">
        <w:tc>
          <w:tcPr>
            <w:tcW w:w="675" w:type="dxa"/>
          </w:tcPr>
          <w:p w:rsidR="006F7AAE" w:rsidRPr="007E4AEA" w:rsidRDefault="00CB10DF" w:rsidP="006F7AAE">
            <w:pPr>
              <w:rPr>
                <w:rFonts w:ascii="Helvetica" w:hAnsi="Helvetica"/>
              </w:rPr>
            </w:pPr>
            <w:r w:rsidRPr="007E4AEA">
              <w:rPr>
                <w:rFonts w:ascii="Helvetica" w:hAnsi="Helvetica" w:hint="eastAsia"/>
              </w:rPr>
              <w:t>3</w:t>
            </w:r>
          </w:p>
        </w:tc>
        <w:tc>
          <w:tcPr>
            <w:tcW w:w="2050" w:type="dxa"/>
          </w:tcPr>
          <w:p w:rsidR="006F7AAE" w:rsidRPr="007E4AEA" w:rsidRDefault="00CB10DF" w:rsidP="006F7AAE">
            <w:pPr>
              <w:rPr>
                <w:rFonts w:ascii="Helvetica" w:hAnsi="Helvetica"/>
              </w:rPr>
            </w:pPr>
            <w:r w:rsidRPr="007E4AEA">
              <w:rPr>
                <w:rFonts w:ascii="Helvetica" w:hAnsi="Helvetica" w:hint="eastAsia"/>
              </w:rPr>
              <w:t>SUPPORTS</w:t>
            </w:r>
          </w:p>
        </w:tc>
        <w:tc>
          <w:tcPr>
            <w:tcW w:w="2911" w:type="dxa"/>
          </w:tcPr>
          <w:p w:rsidR="006F7AAE" w:rsidRPr="007E4AEA" w:rsidRDefault="00CB10DF" w:rsidP="006F7AAE">
            <w:pPr>
              <w:rPr>
                <w:rFonts w:ascii="Helvetica" w:hAnsi="Helvetica"/>
              </w:rPr>
            </w:pPr>
            <w:r w:rsidRPr="007E4AEA">
              <w:rPr>
                <w:rFonts w:ascii="Helvetica" w:hAnsi="Helvetica" w:hint="eastAsia"/>
              </w:rPr>
              <w:t>如果当前存在事务，则加入该事务；如果当前没有事务，则以非事务的方式继续运行</w:t>
            </w:r>
          </w:p>
        </w:tc>
        <w:tc>
          <w:tcPr>
            <w:tcW w:w="2050" w:type="dxa"/>
          </w:tcPr>
          <w:p w:rsidR="006F7AAE" w:rsidRPr="007E4AEA" w:rsidRDefault="00B90F25" w:rsidP="002F414B">
            <w:pPr>
              <w:rPr>
                <w:rFonts w:ascii="Helvetica" w:hAnsi="Helvetica"/>
              </w:rPr>
            </w:pPr>
            <w:r w:rsidRPr="007E4AEA">
              <w:rPr>
                <w:rFonts w:ascii="Helvetica" w:hAnsi="Helvetica" w:hint="eastAsia"/>
              </w:rPr>
              <w:t>方法名加上前缀</w:t>
            </w:r>
            <w:r w:rsidR="009E74D4" w:rsidRPr="007E4AEA">
              <w:rPr>
                <w:rFonts w:ascii="Helvetica" w:hAnsi="Helvetica" w:hint="eastAsia"/>
              </w:rPr>
              <w:t>do</w:t>
            </w:r>
            <w:r w:rsidR="00092075" w:rsidRPr="007E4AEA">
              <w:rPr>
                <w:rFonts w:ascii="Helvetica" w:hAnsi="Helvetica" w:hint="eastAsia"/>
              </w:rPr>
              <w:t>Join</w:t>
            </w:r>
            <w:r w:rsidR="009E74D4" w:rsidRPr="007E4AEA">
              <w:rPr>
                <w:rFonts w:ascii="Helvetica" w:hAnsi="Helvetica" w:hint="eastAsia"/>
              </w:rPr>
              <w:t>Trans</w:t>
            </w:r>
          </w:p>
        </w:tc>
      </w:tr>
      <w:tr w:rsidR="00CB10DF" w:rsidRPr="007E4AEA" w:rsidTr="00CB10DF">
        <w:tc>
          <w:tcPr>
            <w:tcW w:w="675" w:type="dxa"/>
          </w:tcPr>
          <w:p w:rsidR="00CB10DF" w:rsidRPr="007E4AEA" w:rsidRDefault="00CB10DF" w:rsidP="006F7AAE">
            <w:pPr>
              <w:rPr>
                <w:rFonts w:ascii="Helvetica" w:hAnsi="Helvetica"/>
              </w:rPr>
            </w:pPr>
            <w:r w:rsidRPr="007E4AEA">
              <w:rPr>
                <w:rFonts w:ascii="Helvetica" w:hAnsi="Helvetica" w:hint="eastAsia"/>
              </w:rPr>
              <w:t>4</w:t>
            </w:r>
          </w:p>
        </w:tc>
        <w:tc>
          <w:tcPr>
            <w:tcW w:w="2050" w:type="dxa"/>
          </w:tcPr>
          <w:p w:rsidR="00CB10DF" w:rsidRPr="007E4AEA" w:rsidRDefault="00CB10DF" w:rsidP="006F7AAE">
            <w:pPr>
              <w:rPr>
                <w:rFonts w:ascii="Helvetica" w:hAnsi="Helvetica"/>
              </w:rPr>
            </w:pPr>
            <w:r w:rsidRPr="007E4AEA">
              <w:rPr>
                <w:rFonts w:ascii="Helvetica" w:hAnsi="Helvetica" w:hint="eastAsia"/>
              </w:rPr>
              <w:t>MANDATORY</w:t>
            </w:r>
          </w:p>
        </w:tc>
        <w:tc>
          <w:tcPr>
            <w:tcW w:w="2911" w:type="dxa"/>
          </w:tcPr>
          <w:p w:rsidR="00CB10DF" w:rsidRPr="007E4AEA" w:rsidRDefault="00CB10DF" w:rsidP="006F7AAE">
            <w:pPr>
              <w:rPr>
                <w:rFonts w:ascii="Helvetica" w:hAnsi="Helvetica"/>
              </w:rPr>
            </w:pPr>
            <w:r w:rsidRPr="007E4AEA">
              <w:rPr>
                <w:rFonts w:ascii="Helvetica" w:hAnsi="Helvetica" w:hint="eastAsia"/>
              </w:rPr>
              <w:t>如果当前存在事务，则加入该事务；如果当前没有事务，则抛出异常</w:t>
            </w:r>
          </w:p>
        </w:tc>
        <w:tc>
          <w:tcPr>
            <w:tcW w:w="2050" w:type="dxa"/>
          </w:tcPr>
          <w:p w:rsidR="00CB10DF" w:rsidRPr="007E4AEA" w:rsidRDefault="00B90F25" w:rsidP="00ED0D4C">
            <w:pPr>
              <w:rPr>
                <w:rFonts w:ascii="Helvetica" w:hAnsi="Helvetica"/>
              </w:rPr>
            </w:pPr>
            <w:r w:rsidRPr="007E4AEA">
              <w:rPr>
                <w:rFonts w:ascii="Helvetica" w:hAnsi="Helvetica" w:hint="eastAsia"/>
              </w:rPr>
              <w:t>方法名加上前缀</w:t>
            </w:r>
            <w:r w:rsidRPr="007E4AEA">
              <w:rPr>
                <w:rFonts w:ascii="Helvetica" w:hAnsi="Helvetica" w:hint="eastAsia"/>
              </w:rPr>
              <w:t>doMand</w:t>
            </w:r>
            <w:r w:rsidR="00ED0D4C" w:rsidRPr="007E4AEA">
              <w:rPr>
                <w:rFonts w:ascii="Helvetica" w:hAnsi="Helvetica" w:hint="eastAsia"/>
              </w:rPr>
              <w:t>Trans</w:t>
            </w:r>
          </w:p>
        </w:tc>
      </w:tr>
    </w:tbl>
    <w:p w:rsidR="006F7AAE" w:rsidRPr="007E4AEA" w:rsidRDefault="006F7AAE" w:rsidP="006F7AAE">
      <w:pPr>
        <w:rPr>
          <w:rFonts w:ascii="Helvetica" w:hAnsi="Helvetica"/>
        </w:rPr>
      </w:pPr>
    </w:p>
    <w:p w:rsidR="006F7AAE" w:rsidRPr="007E4AEA" w:rsidRDefault="00E86462" w:rsidP="006F7AAE">
      <w:r w:rsidRPr="007E4AEA">
        <w:rPr>
          <w:rFonts w:ascii="Helvetica" w:hAnsi="Helvetica" w:hint="eastAsia"/>
        </w:rPr>
        <w:tab/>
      </w:r>
      <w:r w:rsidR="006F5586">
        <w:rPr>
          <w:rFonts w:ascii="Helvetica" w:hAnsi="Helvetica" w:hint="eastAsia"/>
        </w:rPr>
        <w:t>游戏引擎</w:t>
      </w:r>
      <w:r w:rsidRPr="007E4AEA">
        <w:rPr>
          <w:rFonts w:ascii="Helvetica" w:hAnsi="Helvetica" w:hint="eastAsia"/>
        </w:rPr>
        <w:t>项目中使用按</w:t>
      </w:r>
      <w:r w:rsidR="001C6873" w:rsidRPr="007E4AEA">
        <w:rPr>
          <w:rFonts w:ascii="Helvetica" w:hAnsi="Helvetica" w:hint="eastAsia"/>
        </w:rPr>
        <w:t>业务</w:t>
      </w:r>
      <w:r w:rsidR="0017454D" w:rsidRPr="007E4AEA">
        <w:rPr>
          <w:rFonts w:ascii="Helvetica" w:hAnsi="Helvetica" w:hint="eastAsia"/>
        </w:rPr>
        <w:t>实现</w:t>
      </w:r>
      <w:r w:rsidRPr="007E4AEA">
        <w:rPr>
          <w:rFonts w:ascii="Helvetica" w:hAnsi="Helvetica" w:hint="eastAsia"/>
        </w:rPr>
        <w:t>需要使用以上事务传播行为，在方法上通过注解声明</w:t>
      </w:r>
      <w:r w:rsidR="00516751" w:rsidRPr="007E4AEA">
        <w:rPr>
          <w:rFonts w:ascii="Helvetica" w:hAnsi="Helvetica" w:hint="eastAsia"/>
        </w:rPr>
        <w:t>；其他事物传播行为谨慎使用。</w:t>
      </w:r>
    </w:p>
    <w:p w:rsidR="00836501" w:rsidRPr="007E4AEA" w:rsidRDefault="00836501" w:rsidP="00DB3149">
      <w:pPr>
        <w:pStyle w:val="6"/>
      </w:pPr>
      <w:r w:rsidRPr="007E4AEA">
        <w:rPr>
          <w:rFonts w:hint="eastAsia"/>
        </w:rPr>
        <w:t>Processor</w:t>
      </w:r>
      <w:r w:rsidRPr="007E4AEA">
        <w:rPr>
          <w:rFonts w:hint="eastAsia"/>
        </w:rPr>
        <w:t>与</w:t>
      </w:r>
      <w:r w:rsidRPr="007E4AEA">
        <w:rPr>
          <w:rFonts w:hint="eastAsia"/>
        </w:rPr>
        <w:t>Service</w:t>
      </w:r>
      <w:r w:rsidRPr="007E4AEA">
        <w:rPr>
          <w:rFonts w:hint="eastAsia"/>
        </w:rPr>
        <w:t>实现约定</w:t>
      </w:r>
    </w:p>
    <w:p w:rsidR="00836501" w:rsidRPr="007E4AEA" w:rsidRDefault="00B143C0" w:rsidP="006E582E">
      <w:pPr>
        <w:pStyle w:val="af"/>
        <w:numPr>
          <w:ilvl w:val="0"/>
          <w:numId w:val="14"/>
        </w:numPr>
        <w:ind w:firstLineChars="0"/>
      </w:pPr>
      <w:r w:rsidRPr="007E4AEA">
        <w:rPr>
          <w:rFonts w:hint="eastAsia"/>
        </w:rPr>
        <w:t>所有事务在</w:t>
      </w:r>
      <w:r w:rsidR="00201A7F" w:rsidRPr="007E4AEA">
        <w:rPr>
          <w:rFonts w:hint="eastAsia"/>
        </w:rPr>
        <w:t>Service</w:t>
      </w:r>
      <w:r w:rsidRPr="007E4AEA">
        <w:rPr>
          <w:rFonts w:hint="eastAsia"/>
        </w:rPr>
        <w:t>方法中开启、提交或回滚</w:t>
      </w:r>
      <w:r w:rsidR="00201A7F">
        <w:rPr>
          <w:rFonts w:hint="eastAsia"/>
        </w:rPr>
        <w:t>，</w:t>
      </w:r>
      <w:r w:rsidR="00201A7F">
        <w:rPr>
          <w:rFonts w:hint="eastAsia"/>
        </w:rPr>
        <w:t>processor</w:t>
      </w:r>
      <w:r w:rsidR="00D35E81">
        <w:rPr>
          <w:rFonts w:hint="eastAsia"/>
        </w:rPr>
        <w:t>不</w:t>
      </w:r>
      <w:r w:rsidR="00201A7F">
        <w:rPr>
          <w:rFonts w:hint="eastAsia"/>
        </w:rPr>
        <w:t>带事务。</w:t>
      </w:r>
    </w:p>
    <w:p w:rsidR="00085847" w:rsidRPr="007E4AEA" w:rsidRDefault="00085847" w:rsidP="006E582E">
      <w:pPr>
        <w:pStyle w:val="af"/>
        <w:numPr>
          <w:ilvl w:val="0"/>
          <w:numId w:val="14"/>
        </w:numPr>
        <w:ind w:firstLineChars="0"/>
      </w:pPr>
      <w:r w:rsidRPr="007E4AEA">
        <w:rPr>
          <w:rFonts w:hint="eastAsia"/>
        </w:rPr>
        <w:t>Service</w:t>
      </w:r>
      <w:r w:rsidRPr="007E4AEA">
        <w:rPr>
          <w:rFonts w:hint="eastAsia"/>
        </w:rPr>
        <w:t>中的所有</w:t>
      </w:r>
      <w:r w:rsidR="0044645F" w:rsidRPr="007E4AEA">
        <w:rPr>
          <w:rFonts w:hint="eastAsia"/>
        </w:rPr>
        <w:t>包含事务行为的方法，需要通过接口的方式进行声明。</w:t>
      </w:r>
    </w:p>
    <w:p w:rsidR="00162BE2" w:rsidRPr="007E4AEA" w:rsidRDefault="00540CEB" w:rsidP="00DB3149">
      <w:pPr>
        <w:pStyle w:val="6"/>
      </w:pPr>
      <w:r w:rsidRPr="007E4AEA">
        <w:rPr>
          <w:rFonts w:hint="eastAsia"/>
        </w:rPr>
        <w:lastRenderedPageBreak/>
        <w:t>使用</w:t>
      </w:r>
      <w:r w:rsidR="00162BE2" w:rsidRPr="007E4AEA">
        <w:rPr>
          <w:rFonts w:hint="eastAsia"/>
        </w:rPr>
        <w:t>事务回滚</w:t>
      </w:r>
    </w:p>
    <w:p w:rsidR="00B143C0" w:rsidRPr="007E4AEA" w:rsidRDefault="00606874" w:rsidP="00836501">
      <w:pPr>
        <w:ind w:firstLine="420"/>
      </w:pPr>
      <w:r w:rsidRPr="007E4AEA">
        <w:rPr>
          <w:rFonts w:hint="eastAsia"/>
        </w:rPr>
        <w:t>在</w:t>
      </w:r>
      <w:r w:rsidRPr="007E4AEA">
        <w:rPr>
          <w:rFonts w:hint="eastAsia"/>
        </w:rPr>
        <w:t>Service</w:t>
      </w:r>
      <w:r w:rsidR="00B34DC5" w:rsidRPr="007E4AEA">
        <w:rPr>
          <w:rFonts w:hint="eastAsia"/>
        </w:rPr>
        <w:t>包含事务传播行为的方法中，如果执行过程发生异常，</w:t>
      </w:r>
      <w:r w:rsidRPr="007E4AEA">
        <w:rPr>
          <w:rFonts w:hint="eastAsia"/>
        </w:rPr>
        <w:t>需要回滚事务，则应抛出指定异常，用来通知</w:t>
      </w:r>
      <w:r w:rsidRPr="007E4AEA">
        <w:rPr>
          <w:rFonts w:hint="eastAsia"/>
        </w:rPr>
        <w:t>Spring AOP</w:t>
      </w:r>
      <w:r w:rsidRPr="007E4AEA">
        <w:rPr>
          <w:rFonts w:hint="eastAsia"/>
        </w:rPr>
        <w:t>事务管理机制回滚事务。</w:t>
      </w:r>
    </w:p>
    <w:p w:rsidR="004C6010" w:rsidRPr="007E4AEA" w:rsidRDefault="00FD52C2" w:rsidP="00836501">
      <w:pPr>
        <w:ind w:firstLine="420"/>
      </w:pPr>
      <w:r w:rsidRPr="007E4AEA">
        <w:rPr>
          <w:rFonts w:hint="eastAsia"/>
        </w:rPr>
        <w:t>所有开发人员应</w:t>
      </w:r>
      <w:r w:rsidR="00236125" w:rsidRPr="007E4AEA">
        <w:rPr>
          <w:rFonts w:hint="eastAsia"/>
        </w:rPr>
        <w:t>理解</w:t>
      </w:r>
      <w:r w:rsidR="001020CD" w:rsidRPr="007E4AEA">
        <w:rPr>
          <w:rFonts w:hint="eastAsia"/>
        </w:rPr>
        <w:t>：</w:t>
      </w:r>
      <w:r w:rsidRPr="007E4AEA">
        <w:rPr>
          <w:rFonts w:hint="eastAsia"/>
        </w:rPr>
        <w:t>事务回滚发生在事务开启的方法中，只有内层</w:t>
      </w:r>
      <w:r w:rsidR="00B34DC5" w:rsidRPr="007E4AEA">
        <w:rPr>
          <w:rFonts w:hint="eastAsia"/>
        </w:rPr>
        <w:t>方法执行出现</w:t>
      </w:r>
      <w:r w:rsidRPr="007E4AEA">
        <w:rPr>
          <w:rFonts w:hint="eastAsia"/>
        </w:rPr>
        <w:t>异常</w:t>
      </w:r>
      <w:r w:rsidR="00B34DC5" w:rsidRPr="007E4AEA">
        <w:rPr>
          <w:rFonts w:hint="eastAsia"/>
        </w:rPr>
        <w:t>，并</w:t>
      </w:r>
      <w:r w:rsidRPr="007E4AEA">
        <w:rPr>
          <w:rFonts w:hint="eastAsia"/>
        </w:rPr>
        <w:t>向外抛出</w:t>
      </w:r>
      <w:r w:rsidR="00B34DC5" w:rsidRPr="007E4AEA">
        <w:rPr>
          <w:rFonts w:hint="eastAsia"/>
        </w:rPr>
        <w:t>指定异常</w:t>
      </w:r>
      <w:r w:rsidRPr="007E4AEA">
        <w:rPr>
          <w:rFonts w:hint="eastAsia"/>
        </w:rPr>
        <w:t>，</w:t>
      </w:r>
      <w:r w:rsidR="00B34DC5" w:rsidRPr="007E4AEA">
        <w:rPr>
          <w:rFonts w:hint="eastAsia"/>
        </w:rPr>
        <w:t>直到</w:t>
      </w:r>
      <w:r w:rsidRPr="007E4AEA">
        <w:rPr>
          <w:rFonts w:hint="eastAsia"/>
        </w:rPr>
        <w:t>调用事务</w:t>
      </w:r>
      <w:r w:rsidR="00141952" w:rsidRPr="007E4AEA">
        <w:rPr>
          <w:rFonts w:hint="eastAsia"/>
        </w:rPr>
        <w:t>开启</w:t>
      </w:r>
      <w:r w:rsidRPr="007E4AEA">
        <w:rPr>
          <w:rFonts w:hint="eastAsia"/>
        </w:rPr>
        <w:t>的方法中，才能回滚事务</w:t>
      </w:r>
      <w:r w:rsidR="00FB7433" w:rsidRPr="007E4AEA">
        <w:rPr>
          <w:rFonts w:hint="eastAsia"/>
        </w:rPr>
        <w:t>；未抛出异常（或捕获异常而不处理，也不抛出），事务不会回滚</w:t>
      </w:r>
      <w:r w:rsidRPr="007E4AEA">
        <w:rPr>
          <w:rFonts w:hint="eastAsia"/>
        </w:rPr>
        <w:t>。</w:t>
      </w:r>
    </w:p>
    <w:p w:rsidR="00F410F3" w:rsidRPr="007E4AEA" w:rsidRDefault="00F410F3" w:rsidP="00836501">
      <w:pPr>
        <w:ind w:firstLine="420"/>
      </w:pPr>
    </w:p>
    <w:p w:rsidR="0039139B" w:rsidRPr="007E4AEA" w:rsidRDefault="0039139B" w:rsidP="00DB3149">
      <w:pPr>
        <w:pStyle w:val="3"/>
      </w:pPr>
      <w:bookmarkStart w:id="17" w:name="_Toc459793671"/>
      <w:r w:rsidRPr="007E4AEA">
        <w:rPr>
          <w:rFonts w:hint="eastAsia"/>
        </w:rPr>
        <w:t>Redis</w:t>
      </w:r>
      <w:r w:rsidRPr="007E4AEA">
        <w:rPr>
          <w:rFonts w:hint="eastAsia"/>
        </w:rPr>
        <w:t>应用</w:t>
      </w:r>
      <w:bookmarkEnd w:id="17"/>
    </w:p>
    <w:p w:rsidR="003979EE" w:rsidRPr="007E4AEA" w:rsidRDefault="003979EE" w:rsidP="00DB3149">
      <w:pPr>
        <w:pStyle w:val="4"/>
      </w:pPr>
      <w:bookmarkStart w:id="18" w:name="_Toc420487963"/>
      <w:r w:rsidRPr="007E4AEA">
        <w:rPr>
          <w:rFonts w:hint="eastAsia"/>
        </w:rPr>
        <w:t>Redis</w:t>
      </w:r>
      <w:r w:rsidRPr="007E4AEA">
        <w:rPr>
          <w:rFonts w:hint="eastAsia"/>
        </w:rPr>
        <w:t>特性</w:t>
      </w:r>
      <w:bookmarkEnd w:id="18"/>
      <w:r w:rsidRPr="007E4AEA">
        <w:rPr>
          <w:rFonts w:hint="eastAsia"/>
        </w:rPr>
        <w:t>简介</w:t>
      </w:r>
    </w:p>
    <w:p w:rsidR="003979EE" w:rsidRPr="007E4AEA" w:rsidRDefault="003979EE" w:rsidP="003979EE">
      <w:pPr>
        <w:ind w:firstLine="420"/>
      </w:pPr>
      <w:r w:rsidRPr="007E4AEA">
        <w:rPr>
          <w:rFonts w:hint="eastAsia"/>
        </w:rPr>
        <w:t>Redis</w:t>
      </w:r>
      <w:r w:rsidRPr="007E4AEA">
        <w:rPr>
          <w:rFonts w:hint="eastAsia"/>
        </w:rPr>
        <w:t>是一个开源的</w:t>
      </w:r>
      <w:r w:rsidRPr="007E4AEA">
        <w:rPr>
          <w:rFonts w:hint="eastAsia"/>
        </w:rPr>
        <w:t>key-value</w:t>
      </w:r>
      <w:r w:rsidRPr="007E4AEA">
        <w:rPr>
          <w:rFonts w:hint="eastAsia"/>
        </w:rPr>
        <w:t>存储系统，它通常被称为一个数据结构服务器，</w:t>
      </w:r>
      <w:r w:rsidRPr="007E4AEA">
        <w:rPr>
          <w:rFonts w:hint="eastAsia"/>
        </w:rPr>
        <w:t>keys</w:t>
      </w:r>
      <w:r w:rsidRPr="007E4AEA">
        <w:rPr>
          <w:rFonts w:hint="eastAsia"/>
        </w:rPr>
        <w:t>可以包含</w:t>
      </w:r>
      <w:r w:rsidRPr="007E4AEA">
        <w:rPr>
          <w:rFonts w:hint="eastAsia"/>
        </w:rPr>
        <w:t>strings</w:t>
      </w:r>
      <w:r w:rsidRPr="007E4AEA">
        <w:rPr>
          <w:rFonts w:hint="eastAsia"/>
        </w:rPr>
        <w:t>，</w:t>
      </w:r>
      <w:r w:rsidRPr="007E4AEA">
        <w:rPr>
          <w:rFonts w:hint="eastAsia"/>
        </w:rPr>
        <w:t>hashes</w:t>
      </w:r>
      <w:r w:rsidRPr="007E4AEA">
        <w:rPr>
          <w:rFonts w:hint="eastAsia"/>
        </w:rPr>
        <w:t>，</w:t>
      </w:r>
      <w:r w:rsidRPr="007E4AEA">
        <w:rPr>
          <w:rFonts w:hint="eastAsia"/>
        </w:rPr>
        <w:t>lists</w:t>
      </w:r>
      <w:r w:rsidRPr="007E4AEA">
        <w:rPr>
          <w:rFonts w:hint="eastAsia"/>
        </w:rPr>
        <w:t>，</w:t>
      </w:r>
      <w:r w:rsidRPr="007E4AEA">
        <w:rPr>
          <w:rFonts w:hint="eastAsia"/>
        </w:rPr>
        <w:t>sets</w:t>
      </w:r>
      <w:r w:rsidRPr="007E4AEA">
        <w:rPr>
          <w:rFonts w:hint="eastAsia"/>
        </w:rPr>
        <w:t>和</w:t>
      </w:r>
      <w:r w:rsidRPr="007E4AEA">
        <w:rPr>
          <w:rFonts w:hint="eastAsia"/>
        </w:rPr>
        <w:t>sorted sets</w:t>
      </w:r>
      <w:r w:rsidRPr="007E4AEA">
        <w:rPr>
          <w:rFonts w:hint="eastAsia"/>
        </w:rPr>
        <w:t>。</w:t>
      </w:r>
    </w:p>
    <w:p w:rsidR="00F9341C" w:rsidRPr="007E4AEA" w:rsidRDefault="00F9341C" w:rsidP="003979EE">
      <w:pPr>
        <w:ind w:firstLine="420"/>
      </w:pPr>
      <w:r w:rsidRPr="007E4AEA">
        <w:rPr>
          <w:rFonts w:hint="eastAsia"/>
        </w:rPr>
        <w:t>Redis</w:t>
      </w:r>
      <w:r w:rsidR="009537C8" w:rsidRPr="007E4AEA">
        <w:rPr>
          <w:rFonts w:hint="eastAsia"/>
        </w:rPr>
        <w:t>优点是</w:t>
      </w:r>
      <w:r w:rsidRPr="007E4AEA">
        <w:rPr>
          <w:rFonts w:hint="eastAsia"/>
        </w:rPr>
        <w:t>高速。</w:t>
      </w:r>
    </w:p>
    <w:p w:rsidR="00F97249" w:rsidRPr="007E4AEA" w:rsidRDefault="00F97249" w:rsidP="00DB3149">
      <w:pPr>
        <w:pStyle w:val="5"/>
      </w:pPr>
      <w:r w:rsidRPr="007E4AEA">
        <w:rPr>
          <w:rFonts w:hint="eastAsia"/>
        </w:rPr>
        <w:t>Redis</w:t>
      </w:r>
      <w:r w:rsidR="009B4AE2" w:rsidRPr="007E4AEA">
        <w:rPr>
          <w:rFonts w:hint="eastAsia"/>
        </w:rPr>
        <w:t>原子性与</w:t>
      </w:r>
      <w:r w:rsidRPr="007E4AEA">
        <w:rPr>
          <w:rFonts w:hint="eastAsia"/>
        </w:rPr>
        <w:t>并发控制</w:t>
      </w:r>
    </w:p>
    <w:p w:rsidR="00F97249" w:rsidRPr="007E4AEA" w:rsidRDefault="00F97249" w:rsidP="00F97249">
      <w:pPr>
        <w:ind w:firstLine="420"/>
      </w:pPr>
      <w:r w:rsidRPr="007E4AEA">
        <w:rPr>
          <w:rFonts w:hint="eastAsia"/>
        </w:rPr>
        <w:t>Redis</w:t>
      </w:r>
      <w:r w:rsidRPr="007E4AEA">
        <w:rPr>
          <w:rFonts w:hint="eastAsia"/>
        </w:rPr>
        <w:t>不能达到数据库级别的一致性和可靠性，因此不能取代数据库作为关键应用的数据存储工具。</w:t>
      </w:r>
    </w:p>
    <w:p w:rsidR="00F97249" w:rsidRPr="007E4AEA" w:rsidRDefault="00F97249" w:rsidP="00F97249">
      <w:pPr>
        <w:ind w:firstLine="420"/>
      </w:pPr>
      <w:r w:rsidRPr="007E4AEA">
        <w:rPr>
          <w:rFonts w:hint="eastAsia"/>
        </w:rPr>
        <w:t>要保证数据操作的原子性，在传统的</w:t>
      </w:r>
      <w:r w:rsidRPr="007E4AEA">
        <w:rPr>
          <w:rFonts w:hint="eastAsia"/>
        </w:rPr>
        <w:t>RDBMS</w:t>
      </w:r>
      <w:r w:rsidRPr="007E4AEA">
        <w:rPr>
          <w:rFonts w:hint="eastAsia"/>
        </w:rPr>
        <w:t>应用中</w:t>
      </w:r>
      <w:r w:rsidR="00EA4155" w:rsidRPr="007E4AEA">
        <w:rPr>
          <w:rFonts w:hint="eastAsia"/>
        </w:rPr>
        <w:t>，通过</w:t>
      </w:r>
      <w:r w:rsidRPr="007E4AEA">
        <w:rPr>
          <w:rFonts w:hint="eastAsia"/>
        </w:rPr>
        <w:t>事物和锁</w:t>
      </w:r>
      <w:r w:rsidR="00EA4155" w:rsidRPr="007E4AEA">
        <w:rPr>
          <w:rFonts w:hint="eastAsia"/>
        </w:rPr>
        <w:t>来保证数据的一致性和可靠性。</w:t>
      </w:r>
    </w:p>
    <w:p w:rsidR="00F9341C" w:rsidRPr="007E4AEA" w:rsidRDefault="00F9341C" w:rsidP="00F23C10">
      <w:pPr>
        <w:ind w:firstLine="420"/>
      </w:pPr>
      <w:r w:rsidRPr="007E4AEA">
        <w:rPr>
          <w:rFonts w:hint="eastAsia"/>
        </w:rPr>
        <w:t>Redis</w:t>
      </w:r>
      <w:r w:rsidR="00C20BDD" w:rsidRPr="007E4AEA">
        <w:rPr>
          <w:rFonts w:hint="eastAsia"/>
        </w:rPr>
        <w:t>对</w:t>
      </w:r>
      <w:r w:rsidRPr="007E4AEA">
        <w:rPr>
          <w:rFonts w:hint="eastAsia"/>
        </w:rPr>
        <w:t>单个</w:t>
      </w:r>
      <w:r w:rsidR="00C20BDD" w:rsidRPr="007E4AEA">
        <w:rPr>
          <w:rFonts w:hint="eastAsia"/>
        </w:rPr>
        <w:t>Key</w:t>
      </w:r>
      <w:r w:rsidR="00186805" w:rsidRPr="007E4AEA">
        <w:rPr>
          <w:rFonts w:hint="eastAsia"/>
        </w:rPr>
        <w:t>的</w:t>
      </w:r>
      <w:r w:rsidR="00197D7B" w:rsidRPr="007E4AEA">
        <w:rPr>
          <w:rFonts w:hint="eastAsia"/>
        </w:rPr>
        <w:t>单步</w:t>
      </w:r>
      <w:r w:rsidRPr="007E4AEA">
        <w:rPr>
          <w:rFonts w:hint="eastAsia"/>
        </w:rPr>
        <w:t>操作是原子的，操作的并发控制依赖与客户端实现</w:t>
      </w:r>
      <w:r w:rsidR="00F9696F" w:rsidRPr="007E4AEA">
        <w:rPr>
          <w:rFonts w:hint="eastAsia"/>
        </w:rPr>
        <w:t>，未作并发访问控制会导致更新丢失。</w:t>
      </w:r>
    </w:p>
    <w:p w:rsidR="00F9696F" w:rsidRPr="007E4AEA" w:rsidRDefault="00F9696F" w:rsidP="005D5073">
      <w:pPr>
        <w:ind w:firstLine="420"/>
        <w:jc w:val="center"/>
      </w:pPr>
      <w:r w:rsidRPr="007E4AEA">
        <w:rPr>
          <w:noProof/>
        </w:rPr>
        <w:drawing>
          <wp:inline distT="0" distB="0" distL="0" distR="0">
            <wp:extent cx="5069840" cy="750675"/>
            <wp:effectExtent l="19050" t="0" r="0" b="0"/>
            <wp:docPr id="29" name="图片 29" descr="c:\users\administrator\appdata\roaming\360se6\User Data\temp\30154939-e43fd292d15c4e9ba3244b4a7f32e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360se6\User Data\temp\30154939-e43fd292d15c4e9ba3244b4a7f32e14d.jpg"/>
                    <pic:cNvPicPr>
                      <a:picLocks noChangeAspect="1" noChangeArrowheads="1"/>
                    </pic:cNvPicPr>
                  </pic:nvPicPr>
                  <pic:blipFill>
                    <a:blip r:embed="rId15" cstate="print"/>
                    <a:srcRect/>
                    <a:stretch>
                      <a:fillRect/>
                    </a:stretch>
                  </pic:blipFill>
                  <pic:spPr bwMode="auto">
                    <a:xfrm>
                      <a:off x="0" y="0"/>
                      <a:ext cx="5069840" cy="750675"/>
                    </a:xfrm>
                    <a:prstGeom prst="rect">
                      <a:avLst/>
                    </a:prstGeom>
                    <a:noFill/>
                    <a:ln w="9525">
                      <a:noFill/>
                      <a:miter lim="800000"/>
                      <a:headEnd/>
                      <a:tailEnd/>
                    </a:ln>
                  </pic:spPr>
                </pic:pic>
              </a:graphicData>
            </a:graphic>
          </wp:inline>
        </w:drawing>
      </w:r>
    </w:p>
    <w:p w:rsidR="00AC7B1C" w:rsidRPr="007E4AEA" w:rsidRDefault="00AC7B1C" w:rsidP="00AC7B1C">
      <w:pPr>
        <w:ind w:firstLine="420"/>
      </w:pPr>
      <w:r w:rsidRPr="007E4AEA">
        <w:rPr>
          <w:rFonts w:hint="eastAsia"/>
        </w:rPr>
        <w:t>Redis</w:t>
      </w:r>
      <w:r w:rsidRPr="007E4AEA">
        <w:rPr>
          <w:rFonts w:hint="eastAsia"/>
        </w:rPr>
        <w:t>事务不能保证一致性，不会做回滚处理。</w:t>
      </w:r>
    </w:p>
    <w:p w:rsidR="00990389" w:rsidRPr="007E4AEA" w:rsidRDefault="00EE3726" w:rsidP="00DB3149">
      <w:pPr>
        <w:pStyle w:val="4"/>
      </w:pPr>
      <w:bookmarkStart w:id="19" w:name="_Toc420487967"/>
      <w:r>
        <w:rPr>
          <w:rFonts w:hint="eastAsia"/>
        </w:rPr>
        <w:t>游戏引擎的</w:t>
      </w:r>
      <w:r w:rsidR="00990389" w:rsidRPr="007E4AEA">
        <w:rPr>
          <w:rFonts w:hint="eastAsia"/>
        </w:rPr>
        <w:t>redis</w:t>
      </w:r>
      <w:r w:rsidR="00990389" w:rsidRPr="007E4AEA">
        <w:rPr>
          <w:rFonts w:hint="eastAsia"/>
        </w:rPr>
        <w:t>使用</w:t>
      </w:r>
      <w:bookmarkEnd w:id="19"/>
    </w:p>
    <w:p w:rsidR="00990389" w:rsidRDefault="00990389" w:rsidP="00990389">
      <w:pPr>
        <w:ind w:firstLine="420"/>
      </w:pPr>
      <w:r w:rsidRPr="007E4AEA">
        <w:rPr>
          <w:rFonts w:hint="eastAsia"/>
        </w:rPr>
        <w:t>作为首次应用</w:t>
      </w:r>
      <w:r w:rsidRPr="007E4AEA">
        <w:rPr>
          <w:rFonts w:hint="eastAsia"/>
        </w:rPr>
        <w:t>Redis</w:t>
      </w:r>
      <w:r w:rsidRPr="007E4AEA">
        <w:rPr>
          <w:rFonts w:hint="eastAsia"/>
        </w:rPr>
        <w:t>的项目，项目团队对</w:t>
      </w:r>
      <w:r w:rsidRPr="007E4AEA">
        <w:rPr>
          <w:rFonts w:hint="eastAsia"/>
        </w:rPr>
        <w:t>Redis</w:t>
      </w:r>
      <w:r w:rsidRPr="007E4AEA">
        <w:rPr>
          <w:rFonts w:hint="eastAsia"/>
        </w:rPr>
        <w:t>的特性与可靠性缺乏实践经验，因此使用原则为仅作为</w:t>
      </w:r>
      <w:r w:rsidR="000C6D87" w:rsidRPr="007E4AEA">
        <w:rPr>
          <w:rFonts w:hint="eastAsia"/>
        </w:rPr>
        <w:t>高速</w:t>
      </w:r>
      <w:r w:rsidRPr="007E4AEA">
        <w:rPr>
          <w:rFonts w:hint="eastAsia"/>
        </w:rPr>
        <w:t>辅助缓存，加速业务处理过程；但业务处理过程中不能完全依赖</w:t>
      </w:r>
      <w:r w:rsidRPr="007E4AEA">
        <w:rPr>
          <w:rFonts w:hint="eastAsia"/>
        </w:rPr>
        <w:t>Redis</w:t>
      </w:r>
      <w:r w:rsidRPr="007E4AEA">
        <w:rPr>
          <w:rFonts w:hint="eastAsia"/>
        </w:rPr>
        <w:t>提供的缓存服务，当</w:t>
      </w:r>
      <w:r w:rsidR="00D95596" w:rsidRPr="007E4AEA">
        <w:rPr>
          <w:rFonts w:hint="eastAsia"/>
        </w:rPr>
        <w:t>Redis</w:t>
      </w:r>
      <w:r w:rsidRPr="007E4AEA">
        <w:rPr>
          <w:rFonts w:hint="eastAsia"/>
        </w:rPr>
        <w:t>缓存失效时，应有其他方法来获取正确的数据</w:t>
      </w:r>
      <w:r w:rsidR="00D95596" w:rsidRPr="007E4AEA">
        <w:rPr>
          <w:rFonts w:hint="eastAsia"/>
        </w:rPr>
        <w:t>，并重建缓存</w:t>
      </w:r>
      <w:r w:rsidR="00D15F84" w:rsidRPr="007E4AEA">
        <w:rPr>
          <w:rFonts w:hint="eastAsia"/>
        </w:rPr>
        <w:t>，继续业务处理，以</w:t>
      </w:r>
      <w:r w:rsidRPr="007E4AEA">
        <w:rPr>
          <w:rFonts w:hint="eastAsia"/>
        </w:rPr>
        <w:t>保证业务处理的可靠性。</w:t>
      </w:r>
    </w:p>
    <w:p w:rsidR="00D465B7" w:rsidRPr="007A1536" w:rsidRDefault="00D465B7" w:rsidP="00990389">
      <w:pPr>
        <w:ind w:firstLine="420"/>
        <w:rPr>
          <w:color w:val="FF0000"/>
        </w:rPr>
      </w:pPr>
      <w:r w:rsidRPr="007A1536">
        <w:rPr>
          <w:rFonts w:hint="eastAsia"/>
          <w:color w:val="FF0000"/>
        </w:rPr>
        <w:t>Redis</w:t>
      </w:r>
      <w:r w:rsidRPr="007A1536">
        <w:rPr>
          <w:rFonts w:hint="eastAsia"/>
          <w:color w:val="FF0000"/>
        </w:rPr>
        <w:t>的</w:t>
      </w:r>
      <w:r w:rsidRPr="007A1536">
        <w:rPr>
          <w:rFonts w:hint="eastAsia"/>
          <w:color w:val="FF0000"/>
        </w:rPr>
        <w:t>maxmemory-policy</w:t>
      </w:r>
      <w:r w:rsidRPr="007A1536">
        <w:rPr>
          <w:rFonts w:hint="eastAsia"/>
          <w:color w:val="FF0000"/>
        </w:rPr>
        <w:t>设置为</w:t>
      </w:r>
      <w:r w:rsidRPr="007A1536">
        <w:rPr>
          <w:rFonts w:hint="eastAsia"/>
          <w:color w:val="FF0000"/>
        </w:rPr>
        <w:t>volatile-lru</w:t>
      </w:r>
      <w:r w:rsidRPr="007A1536">
        <w:rPr>
          <w:rFonts w:hint="eastAsia"/>
          <w:color w:val="FF0000"/>
        </w:rPr>
        <w:t>模式。</w:t>
      </w:r>
    </w:p>
    <w:p w:rsidR="002B7D03" w:rsidRDefault="002B7D03" w:rsidP="003979EE">
      <w:pPr>
        <w:ind w:firstLine="420"/>
        <w:rPr>
          <w:color w:val="FF0000"/>
        </w:rPr>
      </w:pPr>
      <w:r>
        <w:rPr>
          <w:rFonts w:hint="eastAsia"/>
          <w:color w:val="FF0000"/>
        </w:rPr>
        <w:lastRenderedPageBreak/>
        <w:t>按照如下步骤添加</w:t>
      </w:r>
      <w:r w:rsidR="0098403F">
        <w:rPr>
          <w:rFonts w:hint="eastAsia"/>
          <w:color w:val="FF0000"/>
        </w:rPr>
        <w:t>/</w:t>
      </w:r>
      <w:r w:rsidR="0098403F">
        <w:rPr>
          <w:rFonts w:hint="eastAsia"/>
          <w:color w:val="FF0000"/>
        </w:rPr>
        <w:t>修改</w:t>
      </w:r>
      <w:r>
        <w:rPr>
          <w:rFonts w:hint="eastAsia"/>
          <w:color w:val="FF0000"/>
        </w:rPr>
        <w:t>缓存：</w:t>
      </w:r>
    </w:p>
    <w:p w:rsidR="002B7D03" w:rsidRDefault="002B7D03" w:rsidP="006E582E">
      <w:pPr>
        <w:pStyle w:val="af"/>
        <w:numPr>
          <w:ilvl w:val="0"/>
          <w:numId w:val="49"/>
        </w:numPr>
        <w:ind w:firstLineChars="0"/>
        <w:rPr>
          <w:color w:val="FF0000"/>
        </w:rPr>
      </w:pPr>
      <w:r>
        <w:rPr>
          <w:rFonts w:hint="eastAsia"/>
          <w:color w:val="FF0000"/>
        </w:rPr>
        <w:t>若缓存中有数据，则先删除缓存。如果删除缓存</w:t>
      </w:r>
      <w:r w:rsidR="0098403F">
        <w:rPr>
          <w:rFonts w:hint="eastAsia"/>
          <w:color w:val="FF0000"/>
        </w:rPr>
        <w:t>失败</w:t>
      </w:r>
      <w:r>
        <w:rPr>
          <w:rFonts w:hint="eastAsia"/>
          <w:color w:val="FF0000"/>
        </w:rPr>
        <w:t>，则操作视为失败。</w:t>
      </w:r>
    </w:p>
    <w:p w:rsidR="002B7D03" w:rsidRPr="002B7D03" w:rsidRDefault="0098403F" w:rsidP="006E582E">
      <w:pPr>
        <w:pStyle w:val="af"/>
        <w:numPr>
          <w:ilvl w:val="0"/>
          <w:numId w:val="49"/>
        </w:numPr>
        <w:ind w:firstLineChars="0"/>
        <w:rPr>
          <w:color w:val="FF0000"/>
        </w:rPr>
      </w:pPr>
      <w:r>
        <w:rPr>
          <w:rFonts w:hint="eastAsia"/>
          <w:color w:val="FF0000"/>
        </w:rPr>
        <w:t>添加</w:t>
      </w:r>
      <w:r>
        <w:rPr>
          <w:rFonts w:hint="eastAsia"/>
          <w:color w:val="FF0000"/>
        </w:rPr>
        <w:t>/</w:t>
      </w:r>
      <w:r w:rsidR="002B7D03">
        <w:rPr>
          <w:rFonts w:hint="eastAsia"/>
          <w:color w:val="FF0000"/>
        </w:rPr>
        <w:t>修改数据库数据。如果修改</w:t>
      </w:r>
      <w:r>
        <w:rPr>
          <w:rFonts w:hint="eastAsia"/>
          <w:color w:val="FF0000"/>
        </w:rPr>
        <w:t>失败</w:t>
      </w:r>
      <w:r w:rsidR="002B7D03">
        <w:rPr>
          <w:rFonts w:hint="eastAsia"/>
          <w:color w:val="FF0000"/>
        </w:rPr>
        <w:t>，则操作视为失败。</w:t>
      </w:r>
    </w:p>
    <w:p w:rsidR="002B7D03" w:rsidRPr="002B7D03" w:rsidRDefault="002B7D03" w:rsidP="006E582E">
      <w:pPr>
        <w:pStyle w:val="af"/>
        <w:numPr>
          <w:ilvl w:val="0"/>
          <w:numId w:val="49"/>
        </w:numPr>
        <w:ind w:firstLineChars="0"/>
        <w:rPr>
          <w:color w:val="FF0000"/>
        </w:rPr>
      </w:pPr>
      <w:r>
        <w:rPr>
          <w:rFonts w:hint="eastAsia"/>
          <w:color w:val="FF0000"/>
        </w:rPr>
        <w:t>添加</w:t>
      </w:r>
      <w:r w:rsidR="0098403F">
        <w:rPr>
          <w:rFonts w:hint="eastAsia"/>
          <w:color w:val="FF0000"/>
        </w:rPr>
        <w:t>/</w:t>
      </w:r>
      <w:r w:rsidR="0098403F">
        <w:rPr>
          <w:rFonts w:hint="eastAsia"/>
          <w:color w:val="FF0000"/>
        </w:rPr>
        <w:t>修改</w:t>
      </w:r>
      <w:r>
        <w:rPr>
          <w:rFonts w:hint="eastAsia"/>
          <w:color w:val="FF0000"/>
        </w:rPr>
        <w:t>缓存。如果添加</w:t>
      </w:r>
      <w:r w:rsidR="0098403F">
        <w:rPr>
          <w:rFonts w:hint="eastAsia"/>
          <w:color w:val="FF0000"/>
        </w:rPr>
        <w:t>/</w:t>
      </w:r>
      <w:r w:rsidR="0098403F">
        <w:rPr>
          <w:rFonts w:hint="eastAsia"/>
          <w:color w:val="FF0000"/>
        </w:rPr>
        <w:t>修改</w:t>
      </w:r>
      <w:r w:rsidR="000C637C">
        <w:rPr>
          <w:rFonts w:hint="eastAsia"/>
          <w:color w:val="FF0000"/>
        </w:rPr>
        <w:t>失败</w:t>
      </w:r>
      <w:r>
        <w:rPr>
          <w:rFonts w:hint="eastAsia"/>
          <w:color w:val="FF0000"/>
        </w:rPr>
        <w:t>则操作整体视为成功，但系统应立即报警。</w:t>
      </w:r>
    </w:p>
    <w:p w:rsidR="00DE249F" w:rsidRDefault="00DE249F" w:rsidP="003979EE">
      <w:pPr>
        <w:ind w:firstLine="420"/>
        <w:rPr>
          <w:color w:val="FF0000"/>
        </w:rPr>
      </w:pPr>
    </w:p>
    <w:p w:rsidR="001A33DD" w:rsidRDefault="001A33DD" w:rsidP="003979EE">
      <w:pPr>
        <w:ind w:firstLine="420"/>
        <w:rPr>
          <w:color w:val="FF0000"/>
        </w:rPr>
      </w:pPr>
      <w:r>
        <w:rPr>
          <w:rFonts w:hint="eastAsia"/>
          <w:color w:val="FF0000"/>
        </w:rPr>
        <w:t>按照如下步骤读取缓存：</w:t>
      </w:r>
    </w:p>
    <w:p w:rsidR="001A33DD" w:rsidRDefault="001A33DD" w:rsidP="006E582E">
      <w:pPr>
        <w:pStyle w:val="af"/>
        <w:numPr>
          <w:ilvl w:val="0"/>
          <w:numId w:val="50"/>
        </w:numPr>
        <w:ind w:firstLineChars="0"/>
        <w:rPr>
          <w:color w:val="FF0000"/>
        </w:rPr>
      </w:pPr>
      <w:r>
        <w:rPr>
          <w:rFonts w:hint="eastAsia"/>
          <w:color w:val="FF0000"/>
        </w:rPr>
        <w:t>若缓存中有数据，则直接读取缓存数据。</w:t>
      </w:r>
    </w:p>
    <w:p w:rsidR="007B477D" w:rsidRPr="001A33DD" w:rsidRDefault="001A33DD" w:rsidP="006E582E">
      <w:pPr>
        <w:pStyle w:val="af"/>
        <w:numPr>
          <w:ilvl w:val="0"/>
          <w:numId w:val="50"/>
        </w:numPr>
        <w:ind w:firstLineChars="0"/>
        <w:rPr>
          <w:color w:val="FF0000"/>
        </w:rPr>
      </w:pPr>
      <w:r>
        <w:rPr>
          <w:rFonts w:hint="eastAsia"/>
          <w:color w:val="FF0000"/>
        </w:rPr>
        <w:t>若缓存没有数据，则从数据库中读取，</w:t>
      </w:r>
      <w:r w:rsidRPr="00067270">
        <w:rPr>
          <w:rFonts w:hint="eastAsia"/>
          <w:color w:val="FF0000"/>
        </w:rPr>
        <w:t>读取完成后再将数据添加至缓存中。</w:t>
      </w:r>
      <w:r w:rsidR="000014FC">
        <w:rPr>
          <w:rFonts w:hint="eastAsia"/>
          <w:color w:val="FF0000"/>
        </w:rPr>
        <w:t>如果添加缓存失败</w:t>
      </w:r>
      <w:r>
        <w:rPr>
          <w:rFonts w:hint="eastAsia"/>
          <w:color w:val="FF0000"/>
        </w:rPr>
        <w:t>系统应立即报警。</w:t>
      </w:r>
    </w:p>
    <w:p w:rsidR="003979EE" w:rsidRPr="007E4AEA" w:rsidRDefault="003979EE" w:rsidP="00DB3149">
      <w:pPr>
        <w:pStyle w:val="5"/>
      </w:pPr>
      <w:bookmarkStart w:id="20" w:name="_Toc420487964"/>
      <w:r w:rsidRPr="007E4AEA">
        <w:t>J</w:t>
      </w:r>
      <w:r w:rsidRPr="007E4AEA">
        <w:rPr>
          <w:rFonts w:hint="eastAsia"/>
        </w:rPr>
        <w:t>edis</w:t>
      </w:r>
      <w:bookmarkEnd w:id="20"/>
      <w:r w:rsidR="000030DD" w:rsidRPr="007E4AEA">
        <w:rPr>
          <w:rFonts w:hint="eastAsia"/>
        </w:rPr>
        <w:t>封装</w:t>
      </w:r>
    </w:p>
    <w:p w:rsidR="00E9516C" w:rsidRPr="007E4AEA" w:rsidRDefault="002A7CC5" w:rsidP="005D039D">
      <w:pPr>
        <w:ind w:firstLine="420"/>
      </w:pPr>
      <w:r w:rsidRPr="007E4AEA">
        <w:rPr>
          <w:rFonts w:hint="eastAsia"/>
        </w:rPr>
        <w:t>Jedis</w:t>
      </w:r>
      <w:r w:rsidR="005904C7" w:rsidRPr="007E4AEA">
        <w:rPr>
          <w:rFonts w:hint="eastAsia"/>
        </w:rPr>
        <w:t>是</w:t>
      </w:r>
      <w:r w:rsidR="005904C7" w:rsidRPr="007E4AEA">
        <w:rPr>
          <w:rFonts w:hint="eastAsia"/>
        </w:rPr>
        <w:t>Redis</w:t>
      </w:r>
      <w:r w:rsidR="005904C7" w:rsidRPr="007E4AEA">
        <w:rPr>
          <w:rFonts w:hint="eastAsia"/>
        </w:rPr>
        <w:t>的</w:t>
      </w:r>
      <w:r w:rsidR="005904C7" w:rsidRPr="007E4AEA">
        <w:rPr>
          <w:rFonts w:hint="eastAsia"/>
        </w:rPr>
        <w:t>Java</w:t>
      </w:r>
      <w:r w:rsidR="005904C7" w:rsidRPr="007E4AEA">
        <w:rPr>
          <w:rFonts w:hint="eastAsia"/>
        </w:rPr>
        <w:t>版客户端，可通过</w:t>
      </w:r>
      <w:r w:rsidR="005904C7" w:rsidRPr="007E4AEA">
        <w:rPr>
          <w:rFonts w:hint="eastAsia"/>
        </w:rPr>
        <w:t>jedis</w:t>
      </w:r>
      <w:r w:rsidR="005904C7" w:rsidRPr="007E4AEA">
        <w:rPr>
          <w:rFonts w:hint="eastAsia"/>
        </w:rPr>
        <w:t>使用</w:t>
      </w:r>
      <w:r w:rsidR="005904C7" w:rsidRPr="007E4AEA">
        <w:rPr>
          <w:rFonts w:hint="eastAsia"/>
        </w:rPr>
        <w:t>redis</w:t>
      </w:r>
      <w:r w:rsidR="005904C7" w:rsidRPr="007E4AEA">
        <w:rPr>
          <w:rFonts w:hint="eastAsia"/>
        </w:rPr>
        <w:t>提供的服务。</w:t>
      </w:r>
    </w:p>
    <w:p w:rsidR="0074654B" w:rsidRPr="007E4AEA" w:rsidRDefault="009E02D2" w:rsidP="005D039D">
      <w:pPr>
        <w:ind w:firstLine="420"/>
      </w:pPr>
      <w:r w:rsidRPr="007E4AEA">
        <w:rPr>
          <w:rFonts w:hint="eastAsia"/>
        </w:rPr>
        <w:t>对</w:t>
      </w:r>
      <w:r w:rsidRPr="007E4AEA">
        <w:rPr>
          <w:rFonts w:hint="eastAsia"/>
        </w:rPr>
        <w:t>Jedis</w:t>
      </w:r>
      <w:r w:rsidRPr="007E4AEA">
        <w:rPr>
          <w:rFonts w:hint="eastAsia"/>
        </w:rPr>
        <w:t>的</w:t>
      </w:r>
      <w:r w:rsidR="006A549C" w:rsidRPr="007E4AEA">
        <w:rPr>
          <w:rFonts w:hint="eastAsia"/>
        </w:rPr>
        <w:t>使用</w:t>
      </w:r>
      <w:r w:rsidRPr="007E4AEA">
        <w:rPr>
          <w:rFonts w:hint="eastAsia"/>
        </w:rPr>
        <w:t>，封装到</w:t>
      </w:r>
      <w:r w:rsidRPr="007E4AEA">
        <w:rPr>
          <w:rFonts w:hint="eastAsia"/>
        </w:rPr>
        <w:t>JedisService</w:t>
      </w:r>
      <w:r w:rsidRPr="007E4AEA">
        <w:rPr>
          <w:rFonts w:hint="eastAsia"/>
        </w:rPr>
        <w:t>中，</w:t>
      </w:r>
      <w:r w:rsidRPr="007E4AEA">
        <w:rPr>
          <w:rFonts w:hint="eastAsia"/>
        </w:rPr>
        <w:t>JedisService</w:t>
      </w:r>
      <w:r w:rsidRPr="007E4AEA">
        <w:rPr>
          <w:rFonts w:hint="eastAsia"/>
        </w:rPr>
        <w:t>提供的方法如下</w:t>
      </w:r>
      <w:r w:rsidR="003E472F" w:rsidRPr="007E4AEA">
        <w:rPr>
          <w:rFonts w:hint="eastAsia"/>
        </w:rPr>
        <w:t>（后期可按需要增加新的</w:t>
      </w:r>
      <w:r w:rsidR="005233C3" w:rsidRPr="007E4AEA">
        <w:rPr>
          <w:rFonts w:hint="eastAsia"/>
        </w:rPr>
        <w:t>功能</w:t>
      </w:r>
      <w:r w:rsidR="003E472F" w:rsidRPr="007E4AEA">
        <w:rPr>
          <w:rFonts w:hint="eastAsia"/>
        </w:rPr>
        <w:t>封装</w:t>
      </w:r>
      <w:r w:rsidR="005233C3" w:rsidRPr="007E4AEA">
        <w:rPr>
          <w:rFonts w:hint="eastAsia"/>
        </w:rPr>
        <w:t>接口</w:t>
      </w:r>
      <w:r w:rsidR="003E472F" w:rsidRPr="007E4AEA">
        <w:rPr>
          <w:rFonts w:hint="eastAsia"/>
        </w:rPr>
        <w:t>）</w:t>
      </w:r>
      <w:r w:rsidRPr="007E4AEA">
        <w:rPr>
          <w:rFonts w:hint="eastAsia"/>
        </w:rPr>
        <w:t>：</w:t>
      </w:r>
    </w:p>
    <w:p w:rsidR="005A37D4" w:rsidRPr="007E4AEA" w:rsidRDefault="005A37D4" w:rsidP="005D039D">
      <w:pPr>
        <w:ind w:firstLine="420"/>
      </w:pPr>
    </w:p>
    <w:p w:rsidR="005A37D4" w:rsidRPr="007E4AEA" w:rsidRDefault="005A37D4" w:rsidP="005D039D">
      <w:pPr>
        <w:ind w:firstLine="420"/>
      </w:pPr>
    </w:p>
    <w:tbl>
      <w:tblPr>
        <w:tblW w:w="10091" w:type="dxa"/>
        <w:tblInd w:w="-743" w:type="dxa"/>
        <w:tblLook w:val="04A0" w:firstRow="1" w:lastRow="0" w:firstColumn="1" w:lastColumn="0" w:noHBand="0" w:noVBand="1"/>
      </w:tblPr>
      <w:tblGrid>
        <w:gridCol w:w="709"/>
        <w:gridCol w:w="3403"/>
        <w:gridCol w:w="5979"/>
      </w:tblGrid>
      <w:tr w:rsidR="004F122C" w:rsidRPr="007E4AEA" w:rsidTr="005A37D4">
        <w:trPr>
          <w:trHeight w:val="270"/>
          <w:tblHeader/>
        </w:trPr>
        <w:tc>
          <w:tcPr>
            <w:tcW w:w="709"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F122C" w:rsidRPr="007E4AEA" w:rsidRDefault="004F122C" w:rsidP="004F122C">
            <w:pPr>
              <w:widowControl/>
              <w:jc w:val="center"/>
              <w:rPr>
                <w:rFonts w:ascii="宋体" w:hAnsi="宋体" w:cs="宋体"/>
                <w:b/>
                <w:bCs/>
                <w:kern w:val="0"/>
                <w:sz w:val="22"/>
                <w:szCs w:val="22"/>
              </w:rPr>
            </w:pPr>
            <w:r w:rsidRPr="007E4AEA">
              <w:rPr>
                <w:rFonts w:ascii="宋体" w:hAnsi="宋体" w:cs="宋体" w:hint="eastAsia"/>
                <w:b/>
                <w:bCs/>
                <w:kern w:val="0"/>
                <w:sz w:val="22"/>
                <w:szCs w:val="22"/>
              </w:rPr>
              <w:t>序号</w:t>
            </w:r>
          </w:p>
        </w:tc>
        <w:tc>
          <w:tcPr>
            <w:tcW w:w="3403" w:type="dxa"/>
            <w:tcBorders>
              <w:top w:val="single" w:sz="4" w:space="0" w:color="auto"/>
              <w:left w:val="nil"/>
              <w:bottom w:val="single" w:sz="4" w:space="0" w:color="auto"/>
              <w:right w:val="single" w:sz="4" w:space="0" w:color="auto"/>
            </w:tcBorders>
            <w:shd w:val="clear" w:color="000000" w:fill="D8D8D8"/>
            <w:noWrap/>
            <w:vAlign w:val="center"/>
            <w:hideMark/>
          </w:tcPr>
          <w:p w:rsidR="004F122C" w:rsidRPr="007E4AEA" w:rsidRDefault="004F122C" w:rsidP="004F122C">
            <w:pPr>
              <w:widowControl/>
              <w:jc w:val="center"/>
              <w:rPr>
                <w:rFonts w:ascii="宋体" w:hAnsi="宋体" w:cs="宋体"/>
                <w:b/>
                <w:bCs/>
                <w:kern w:val="0"/>
                <w:sz w:val="22"/>
                <w:szCs w:val="22"/>
              </w:rPr>
            </w:pPr>
            <w:r w:rsidRPr="007E4AEA">
              <w:rPr>
                <w:rFonts w:ascii="宋体" w:hAnsi="宋体" w:cs="宋体" w:hint="eastAsia"/>
                <w:b/>
                <w:bCs/>
                <w:kern w:val="0"/>
                <w:sz w:val="22"/>
                <w:szCs w:val="22"/>
              </w:rPr>
              <w:t>方法</w:t>
            </w:r>
          </w:p>
        </w:tc>
        <w:tc>
          <w:tcPr>
            <w:tcW w:w="5979" w:type="dxa"/>
            <w:tcBorders>
              <w:top w:val="single" w:sz="4" w:space="0" w:color="auto"/>
              <w:left w:val="nil"/>
              <w:bottom w:val="single" w:sz="4" w:space="0" w:color="auto"/>
              <w:right w:val="single" w:sz="4" w:space="0" w:color="auto"/>
            </w:tcBorders>
            <w:shd w:val="clear" w:color="000000" w:fill="D8D8D8"/>
            <w:noWrap/>
            <w:vAlign w:val="center"/>
            <w:hideMark/>
          </w:tcPr>
          <w:p w:rsidR="004F122C" w:rsidRPr="007E4AEA" w:rsidRDefault="004F122C" w:rsidP="004F122C">
            <w:pPr>
              <w:widowControl/>
              <w:jc w:val="center"/>
              <w:rPr>
                <w:rFonts w:ascii="宋体" w:hAnsi="宋体" w:cs="宋体"/>
                <w:b/>
                <w:bCs/>
                <w:kern w:val="0"/>
                <w:sz w:val="22"/>
                <w:szCs w:val="22"/>
              </w:rPr>
            </w:pPr>
            <w:r w:rsidRPr="007E4AEA">
              <w:rPr>
                <w:rFonts w:ascii="宋体" w:hAnsi="宋体" w:cs="宋体" w:hint="eastAsia"/>
                <w:b/>
                <w:bCs/>
                <w:kern w:val="0"/>
                <w:sz w:val="22"/>
                <w:szCs w:val="22"/>
              </w:rPr>
              <w:t>方法说明</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long expire(String key, int seconds)</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设置一个key的过期时间（单位：秒）</w:t>
            </w:r>
            <w:r w:rsidRPr="007E4AEA">
              <w:rPr>
                <w:rFonts w:ascii="宋体" w:hAnsi="宋体" w:cs="宋体" w:hint="eastAsia"/>
                <w:kern w:val="0"/>
                <w:sz w:val="22"/>
                <w:szCs w:val="22"/>
              </w:rPr>
              <w:br/>
              <w:t xml:space="preserve">  * @param key      key值</w:t>
            </w:r>
            <w:r w:rsidRPr="007E4AEA">
              <w:rPr>
                <w:rFonts w:ascii="宋体" w:hAnsi="宋体" w:cs="宋体" w:hint="eastAsia"/>
                <w:kern w:val="0"/>
                <w:sz w:val="22"/>
                <w:szCs w:val="22"/>
              </w:rPr>
              <w:br/>
              <w:t xml:space="preserve">  * @param seconds  多少秒后过期</w:t>
            </w:r>
            <w:r w:rsidRPr="007E4AEA">
              <w:rPr>
                <w:rFonts w:ascii="宋体" w:hAnsi="宋体" w:cs="宋体" w:hint="eastAsia"/>
                <w:kern w:val="0"/>
                <w:sz w:val="22"/>
                <w:szCs w:val="22"/>
              </w:rPr>
              <w:br/>
              <w:t xml:space="preserve">  * @return 1：设置了过期时间 0：没有设置过期时间/不能设置过期时间</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public long expireAt(String key, int unixTimestamp)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设置一个key在某个时间点过期</w:t>
            </w:r>
            <w:r w:rsidRPr="007E4AEA">
              <w:rPr>
                <w:rFonts w:ascii="宋体" w:hAnsi="宋体" w:cs="宋体" w:hint="eastAsia"/>
                <w:kern w:val="0"/>
                <w:sz w:val="22"/>
                <w:szCs w:val="22"/>
              </w:rPr>
              <w:br/>
              <w:t xml:space="preserve">  * @param key key值</w:t>
            </w:r>
            <w:r w:rsidRPr="007E4AEA">
              <w:rPr>
                <w:rFonts w:ascii="宋体" w:hAnsi="宋体" w:cs="宋体" w:hint="eastAsia"/>
                <w:kern w:val="0"/>
                <w:sz w:val="22"/>
                <w:szCs w:val="22"/>
              </w:rPr>
              <w:br/>
              <w:t xml:space="preserve">  * @param unixTimestamp  unix时间戳，从1970-01-01 00:00:00开始到现在的秒数</w:t>
            </w:r>
            <w:r w:rsidRPr="007E4AEA">
              <w:rPr>
                <w:rFonts w:ascii="宋体" w:hAnsi="宋体" w:cs="宋体" w:hint="eastAsia"/>
                <w:kern w:val="0"/>
                <w:sz w:val="22"/>
                <w:szCs w:val="22"/>
              </w:rPr>
              <w:br/>
              <w:t xml:space="preserve">  * @return 1：设置了过期时间 0：没有设置过期时间/不能设置过期时间</w:t>
            </w:r>
            <w:r w:rsidRPr="007E4AEA">
              <w:rPr>
                <w:rFonts w:ascii="宋体" w:hAnsi="宋体" w:cs="宋体" w:hint="eastAsia"/>
                <w:kern w:val="0"/>
                <w:sz w:val="22"/>
                <w:szCs w:val="22"/>
              </w:rPr>
              <w:br/>
              <w:t xml:space="preserve">  */</w:t>
            </w:r>
          </w:p>
        </w:tc>
      </w:tr>
      <w:tr w:rsidR="004F122C" w:rsidRPr="007E4AEA" w:rsidTr="004F122C">
        <w:trPr>
          <w:trHeight w:val="216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3</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String trimList(String key, long start, long end)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截断一个List</w:t>
            </w:r>
            <w:r w:rsidRPr="007E4AEA">
              <w:rPr>
                <w:rFonts w:ascii="宋体" w:hAnsi="宋体" w:cs="宋体" w:hint="eastAsia"/>
                <w:kern w:val="0"/>
                <w:sz w:val="22"/>
                <w:szCs w:val="22"/>
              </w:rPr>
              <w:br/>
              <w:t xml:space="preserve">  * @param key  列表key</w:t>
            </w:r>
            <w:r w:rsidRPr="007E4AEA">
              <w:rPr>
                <w:rFonts w:ascii="宋体" w:hAnsi="宋体" w:cs="宋体" w:hint="eastAsia"/>
                <w:kern w:val="0"/>
                <w:sz w:val="22"/>
                <w:szCs w:val="22"/>
              </w:rPr>
              <w:br/>
              <w:t xml:space="preserve">  * @param start  开始位置 从0开始</w:t>
            </w:r>
            <w:r w:rsidRPr="007E4AEA">
              <w:rPr>
                <w:rFonts w:ascii="宋体" w:hAnsi="宋体" w:cs="宋体" w:hint="eastAsia"/>
                <w:kern w:val="0"/>
                <w:sz w:val="22"/>
                <w:szCs w:val="22"/>
              </w:rPr>
              <w:br/>
              <w:t xml:space="preserve">  * @param end  结束位置</w:t>
            </w:r>
            <w:r w:rsidRPr="007E4AEA">
              <w:rPr>
                <w:rFonts w:ascii="宋体" w:hAnsi="宋体" w:cs="宋体" w:hint="eastAsia"/>
                <w:kern w:val="0"/>
                <w:sz w:val="22"/>
                <w:szCs w:val="22"/>
              </w:rPr>
              <w:br/>
              <w:t xml:space="preserve">  * @return 状态码</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4</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countSet(String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检查Set长度</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16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5</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addSet(String key, int seconds,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添加到Set中（同时设置过期时间）</w:t>
            </w:r>
            <w:r w:rsidRPr="007E4AEA">
              <w:rPr>
                <w:rFonts w:ascii="宋体" w:hAnsi="宋体" w:cs="宋体" w:hint="eastAsia"/>
                <w:kern w:val="0"/>
                <w:sz w:val="22"/>
                <w:szCs w:val="22"/>
              </w:rPr>
              <w:br/>
              <w:t xml:space="preserve">  * @param key  key值</w:t>
            </w:r>
            <w:r w:rsidRPr="007E4AEA">
              <w:rPr>
                <w:rFonts w:ascii="宋体" w:hAnsi="宋体" w:cs="宋体" w:hint="eastAsia"/>
                <w:kern w:val="0"/>
                <w:sz w:val="22"/>
                <w:szCs w:val="22"/>
              </w:rPr>
              <w:br/>
              <w:t xml:space="preserve">  * @param seconds    过期时间 单位s</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6</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addSet(String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添加到Set中</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7</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containsInSet(String key,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br/>
              <w:t xml:space="preserve">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 判断值是否包含在set中</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8</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Set&lt;String&gt; getSet(String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获取Set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9</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removeSetValue(String key,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从set中删除value</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10</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int removeListValue(String key, List&lt;String&gt; values)</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从list中删除value 默认count 1</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r>
            <w:r w:rsidR="009C4218" w:rsidRPr="007E4AEA">
              <w:rPr>
                <w:rFonts w:ascii="宋体" w:hAnsi="宋体" w:cs="宋体" w:hint="eastAsia"/>
                <w:kern w:val="0"/>
                <w:sz w:val="22"/>
                <w:szCs w:val="22"/>
              </w:rPr>
              <w:t xml:space="preserve"> * @param key</w:t>
            </w:r>
            <w:r w:rsidR="009C4218" w:rsidRPr="007E4AEA">
              <w:rPr>
                <w:rFonts w:ascii="宋体" w:hAnsi="宋体" w:cs="宋体" w:hint="eastAsia"/>
                <w:kern w:val="0"/>
                <w:sz w:val="22"/>
                <w:szCs w:val="22"/>
              </w:rPr>
              <w:br/>
              <w:t xml:space="preserve">  * @param values</w:t>
            </w:r>
            <w:r w:rsidRPr="007E4AEA">
              <w:rPr>
                <w:rFonts w:ascii="宋体" w:hAnsi="宋体" w:cs="宋体" w:hint="eastAsia"/>
                <w:kern w:val="0"/>
                <w:sz w:val="22"/>
                <w:szCs w:val="22"/>
              </w:rPr>
              <w:t xml:space="preserve">     值list</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11</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int removeListValue(String key, long count, List&lt;String&gt; values)</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从list中删除</w:t>
            </w:r>
            <w:r w:rsidR="009C4218" w:rsidRPr="007E4AEA">
              <w:rPr>
                <w:rFonts w:ascii="宋体" w:hAnsi="宋体" w:cs="宋体" w:hint="eastAsia"/>
                <w:kern w:val="0"/>
                <w:sz w:val="22"/>
                <w:szCs w:val="22"/>
              </w:rPr>
              <w:t>value</w:t>
            </w:r>
            <w:r w:rsidR="009C4218" w:rsidRPr="007E4AEA">
              <w:rPr>
                <w:rFonts w:ascii="宋体" w:hAnsi="宋体" w:cs="宋体" w:hint="eastAsia"/>
                <w:kern w:val="0"/>
                <w:sz w:val="22"/>
                <w:szCs w:val="22"/>
              </w:rPr>
              <w:br/>
            </w:r>
            <w:r w:rsidRPr="007E4AEA">
              <w:rPr>
                <w:rFonts w:ascii="宋体" w:hAnsi="宋体" w:cs="宋体" w:hint="eastAsia"/>
                <w:kern w:val="0"/>
                <w:sz w:val="22"/>
                <w:szCs w:val="22"/>
              </w:rPr>
              <w:t>* @param key</w:t>
            </w:r>
            <w:r w:rsidRPr="007E4AEA">
              <w:rPr>
                <w:rFonts w:ascii="宋体" w:hAnsi="宋体" w:cs="宋体" w:hint="eastAsia"/>
                <w:kern w:val="0"/>
                <w:sz w:val="22"/>
                <w:szCs w:val="22"/>
              </w:rPr>
              <w:br/>
              <w:t xml:space="preserve">  * @par</w:t>
            </w:r>
            <w:r w:rsidR="009C4218" w:rsidRPr="007E4AEA">
              <w:rPr>
                <w:rFonts w:ascii="宋体" w:hAnsi="宋体" w:cs="宋体" w:hint="eastAsia"/>
                <w:kern w:val="0"/>
                <w:sz w:val="22"/>
                <w:szCs w:val="22"/>
              </w:rPr>
              <w:t>am count</w:t>
            </w:r>
            <w:r w:rsidR="009C4218" w:rsidRPr="007E4AEA">
              <w:rPr>
                <w:rFonts w:ascii="宋体" w:hAnsi="宋体" w:cs="宋体" w:hint="eastAsia"/>
                <w:kern w:val="0"/>
                <w:sz w:val="22"/>
                <w:szCs w:val="22"/>
              </w:rPr>
              <w:br/>
              <w:t xml:space="preserve">  * @param values</w:t>
            </w:r>
            <w:r w:rsidRPr="007E4AEA">
              <w:rPr>
                <w:rFonts w:ascii="宋体" w:hAnsi="宋体" w:cs="宋体" w:hint="eastAsia"/>
                <w:kern w:val="0"/>
                <w:sz w:val="22"/>
                <w:szCs w:val="22"/>
              </w:rPr>
              <w:t xml:space="preserve">          值list</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12</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removeListValue(String key, long count,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从list中删除value</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w:t>
            </w:r>
            <w:r w:rsidR="009C4218" w:rsidRPr="007E4AEA">
              <w:rPr>
                <w:rFonts w:ascii="宋体" w:hAnsi="宋体" w:cs="宋体" w:hint="eastAsia"/>
                <w:kern w:val="0"/>
                <w:sz w:val="22"/>
                <w:szCs w:val="22"/>
              </w:rPr>
              <w:t xml:space="preserve"> @param key</w:t>
            </w:r>
            <w:r w:rsidR="009C4218" w:rsidRPr="007E4AEA">
              <w:rPr>
                <w:rFonts w:ascii="宋体" w:hAnsi="宋体" w:cs="宋体" w:hint="eastAsia"/>
                <w:kern w:val="0"/>
                <w:sz w:val="22"/>
                <w:szCs w:val="22"/>
              </w:rPr>
              <w:br/>
              <w:t xml:space="preserve">  * @param count</w:t>
            </w:r>
            <w:r w:rsidRPr="007E4AEA">
              <w:rPr>
                <w:rFonts w:ascii="宋体" w:hAnsi="宋体" w:cs="宋体" w:hint="eastAsia"/>
                <w:kern w:val="0"/>
                <w:sz w:val="22"/>
                <w:szCs w:val="22"/>
              </w:rPr>
              <w:t xml:space="preserve">       要删除个数</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13</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List&lt;String&gt; rangeList(String key, long start, long end)</w:t>
            </w:r>
          </w:p>
        </w:tc>
        <w:tc>
          <w:tcPr>
            <w:tcW w:w="5979" w:type="dxa"/>
            <w:tcBorders>
              <w:top w:val="nil"/>
              <w:left w:val="nil"/>
              <w:bottom w:val="single" w:sz="4" w:space="0" w:color="auto"/>
              <w:right w:val="single" w:sz="4" w:space="0" w:color="auto"/>
            </w:tcBorders>
            <w:shd w:val="clear" w:color="auto" w:fill="auto"/>
            <w:vAlign w:val="center"/>
            <w:hideMark/>
          </w:tcPr>
          <w:p w:rsidR="009C4218"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截取</w:t>
            </w:r>
            <w:r w:rsidR="009C4218" w:rsidRPr="007E4AEA">
              <w:rPr>
                <w:rFonts w:ascii="宋体" w:hAnsi="宋体" w:cs="宋体" w:hint="eastAsia"/>
                <w:kern w:val="0"/>
                <w:sz w:val="22"/>
                <w:szCs w:val="22"/>
              </w:rPr>
              <w:t>List</w:t>
            </w:r>
          </w:p>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 </w:t>
            </w:r>
            <w:r w:rsidR="009C4218" w:rsidRPr="007E4AEA">
              <w:rPr>
                <w:rFonts w:ascii="宋体" w:hAnsi="宋体" w:cs="宋体" w:hint="eastAsia"/>
                <w:kern w:val="0"/>
                <w:sz w:val="22"/>
                <w:szCs w:val="22"/>
              </w:rPr>
              <w:t>@param key</w:t>
            </w:r>
            <w:r w:rsidR="009C4218" w:rsidRPr="007E4AEA">
              <w:rPr>
                <w:rFonts w:ascii="宋体" w:hAnsi="宋体" w:cs="宋体" w:hint="eastAsia"/>
                <w:kern w:val="0"/>
                <w:sz w:val="22"/>
                <w:szCs w:val="22"/>
              </w:rPr>
              <w:br/>
              <w:t xml:space="preserve">  * @param start</w:t>
            </w:r>
            <w:r w:rsidRPr="007E4AEA">
              <w:rPr>
                <w:rFonts w:ascii="宋体" w:hAnsi="宋体" w:cs="宋体" w:hint="eastAsia"/>
                <w:kern w:val="0"/>
                <w:sz w:val="22"/>
                <w:szCs w:val="22"/>
              </w:rPr>
              <w:t xml:space="preserve">           起始位置</w:t>
            </w:r>
            <w:r w:rsidR="009C4218" w:rsidRPr="007E4AEA">
              <w:rPr>
                <w:rFonts w:ascii="宋体" w:hAnsi="宋体" w:cs="宋体" w:hint="eastAsia"/>
                <w:kern w:val="0"/>
                <w:sz w:val="22"/>
                <w:szCs w:val="22"/>
              </w:rPr>
              <w:br/>
              <w:t xml:space="preserve">  * @param end</w:t>
            </w:r>
            <w:r w:rsidRPr="007E4AEA">
              <w:rPr>
                <w:rFonts w:ascii="宋体" w:hAnsi="宋体" w:cs="宋体" w:hint="eastAsia"/>
                <w:kern w:val="0"/>
                <w:sz w:val="22"/>
                <w:szCs w:val="22"/>
              </w:rPr>
              <w:t xml:space="preserve">            结束位置</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14</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countList(String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检查List长度</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15</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addList(String key, int seconds,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添加到List中（同时设置过期时间）</w:t>
            </w:r>
            <w:r w:rsidR="009C4218" w:rsidRPr="007E4AEA">
              <w:rPr>
                <w:rFonts w:ascii="宋体" w:hAnsi="宋体" w:cs="宋体" w:hint="eastAsia"/>
                <w:kern w:val="0"/>
                <w:sz w:val="22"/>
                <w:szCs w:val="22"/>
              </w:rPr>
              <w:br/>
              <w:t xml:space="preserve">  * </w:t>
            </w:r>
            <w:r w:rsidR="009C4218"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t xml:space="preserve">       key值</w:t>
            </w:r>
            <w:r w:rsidRPr="007E4AEA">
              <w:rPr>
                <w:rFonts w:ascii="宋体" w:hAnsi="宋体" w:cs="宋体" w:hint="eastAsia"/>
                <w:kern w:val="0"/>
                <w:sz w:val="22"/>
                <w:szCs w:val="22"/>
              </w:rPr>
              <w:br/>
              <w:t xml:space="preserve">  * @param secon</w:t>
            </w:r>
            <w:r w:rsidR="009C4218" w:rsidRPr="007E4AEA">
              <w:rPr>
                <w:rFonts w:ascii="宋体" w:hAnsi="宋体" w:cs="宋体" w:hint="eastAsia"/>
                <w:kern w:val="0"/>
                <w:sz w:val="22"/>
                <w:szCs w:val="22"/>
              </w:rPr>
              <w:t>ds</w:t>
            </w:r>
            <w:r w:rsidRPr="007E4AEA">
              <w:rPr>
                <w:rFonts w:ascii="宋体" w:hAnsi="宋体" w:cs="宋体" w:hint="eastAsia"/>
                <w:kern w:val="0"/>
                <w:sz w:val="22"/>
                <w:szCs w:val="22"/>
              </w:rPr>
              <w:t xml:space="preserve">            过期时间 单位s</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16</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addList(String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添加到List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17</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boolean addList(String key, List&lt;String&gt; list)</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添加到List(只新增)</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18</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List&lt;String&gt; getList(String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获取List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324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19</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setHSet(String domain, 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Json String or String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20</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String getHSet(String domain, 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 Json String or String value</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21</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long delHSet(String domain, 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删除HashSet对象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 删除的记录数</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22</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delHSet(String domain, 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br/>
              <w:t xml:space="preserve"> /**</w:t>
            </w:r>
            <w:r w:rsidRPr="007E4AEA">
              <w:rPr>
                <w:rFonts w:ascii="宋体" w:hAnsi="宋体" w:cs="宋体" w:hint="eastAsia"/>
                <w:kern w:val="0"/>
                <w:sz w:val="22"/>
                <w:szCs w:val="22"/>
              </w:rPr>
              <w:br/>
              <w:t xml:space="preserve">  * 删除HashSet对象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 删除的记录数</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23</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existsHSet(String domain, 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判断key是否存在</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24</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List&lt;Map.Entry&lt;String, String&gt;&gt; scanHSet(String domain, String match);</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全局扫描hset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match</w:t>
            </w:r>
            <w:r w:rsidRPr="007E4AEA">
              <w:rPr>
                <w:rFonts w:ascii="宋体" w:hAnsi="宋体" w:cs="宋体" w:hint="eastAsia"/>
                <w:kern w:val="0"/>
                <w:sz w:val="22"/>
                <w:szCs w:val="22"/>
              </w:rPr>
              <w:br/>
              <w:t xml:space="preserve">  *            field匹配模式</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25</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List&lt;String&gt; hvals(String domain)</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返回 domain 指定的哈希集中所有字段的value值</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26</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String getHSet(String domain, 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返回 domain 指定的哈希集中所有字段的key值</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27</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lenHset(String domain)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返回 domain 指定的哈希key值总数</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16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28</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setSortedSet(String key, long score,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设置排序集合</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score</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r>
            <w:r w:rsidRPr="007E4AEA">
              <w:rPr>
                <w:rFonts w:ascii="宋体" w:hAnsi="宋体" w:cs="宋体" w:hint="eastAsia"/>
                <w:kern w:val="0"/>
                <w:sz w:val="22"/>
                <w:szCs w:val="22"/>
              </w:rPr>
              <w:lastRenderedPageBreak/>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29</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Set&lt;String&gt; getSoredSet(String key, long startScore, long endScore, boolean order</w:t>
            </w:r>
            <w:r w:rsidR="009C4218" w:rsidRPr="007E4AEA">
              <w:rPr>
                <w:rFonts w:ascii="宋体" w:hAnsi="宋体" w:cs="宋体" w:hint="eastAsia"/>
                <w:kern w:val="0"/>
                <w:sz w:val="22"/>
                <w:szCs w:val="22"/>
              </w:rPr>
              <w:t xml:space="preserve">ByDesc) </w:t>
            </w:r>
            <w:r w:rsidRPr="007E4AEA">
              <w:rPr>
                <w:rFonts w:ascii="宋体" w:hAnsi="宋体" w:cs="宋体" w:hint="eastAsia"/>
                <w:kern w:val="0"/>
                <w:sz w:val="22"/>
                <w:szCs w:val="22"/>
              </w:rPr>
              <w:br/>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获得排序集合</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startScore</w:t>
            </w:r>
            <w:r w:rsidRPr="007E4AEA">
              <w:rPr>
                <w:rFonts w:ascii="宋体" w:hAnsi="宋体" w:cs="宋体" w:hint="eastAsia"/>
                <w:kern w:val="0"/>
                <w:sz w:val="22"/>
                <w:szCs w:val="22"/>
              </w:rPr>
              <w:br/>
              <w:t xml:space="preserve">  * @param endScore</w:t>
            </w:r>
            <w:r w:rsidRPr="007E4AEA">
              <w:rPr>
                <w:rFonts w:ascii="宋体" w:hAnsi="宋体" w:cs="宋体" w:hint="eastAsia"/>
                <w:kern w:val="0"/>
                <w:sz w:val="22"/>
                <w:szCs w:val="22"/>
              </w:rPr>
              <w:br/>
              <w:t xml:space="preserve">  * @param orderByDesc</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30</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countSoredSet(String key, long startScore, long endScore)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计算排序长度</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startScore</w:t>
            </w:r>
            <w:r w:rsidRPr="007E4AEA">
              <w:rPr>
                <w:rFonts w:ascii="宋体" w:hAnsi="宋体" w:cs="宋体" w:hint="eastAsia"/>
                <w:kern w:val="0"/>
                <w:sz w:val="22"/>
                <w:szCs w:val="22"/>
              </w:rPr>
              <w:br/>
              <w:t xml:space="preserve">  * @param endScore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31</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delSortedSet(String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spacing w:after="240"/>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删除排序集合</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324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32</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Set&lt;String&gt; getSoredSetByRange(String key, int startRange, int endRange, boolean orderByDesc)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spacing w:after="240"/>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获得排序集合</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startRange</w:t>
            </w:r>
            <w:r w:rsidRPr="007E4AEA">
              <w:rPr>
                <w:rFonts w:ascii="宋体" w:hAnsi="宋体" w:cs="宋体" w:hint="eastAsia"/>
                <w:kern w:val="0"/>
                <w:sz w:val="22"/>
                <w:szCs w:val="22"/>
              </w:rPr>
              <w:br/>
              <w:t xml:space="preserve">  * @param endRange</w:t>
            </w:r>
            <w:r w:rsidRPr="007E4AEA">
              <w:rPr>
                <w:rFonts w:ascii="宋体" w:hAnsi="宋体" w:cs="宋体" w:hint="eastAsia"/>
                <w:kern w:val="0"/>
                <w:sz w:val="22"/>
                <w:szCs w:val="22"/>
              </w:rPr>
              <w:br/>
              <w:t xml:space="preserve">  * @param orderByDesc</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33</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Double getScore(String key, String member);</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获得排序打分</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34</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set(String key, String value, int second) ;</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设置key值为value，过期时间second</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35</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set(String key, String value) ;</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设置key值为value</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36</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String get(String key, String defaultValue);</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获取key值</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37</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del(String key) ;</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删除key</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38</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incr(String key);</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kern w:val="0"/>
                <w:sz w:val="22"/>
                <w:szCs w:val="22"/>
              </w:rPr>
              <w:t>K</w:t>
            </w:r>
            <w:r w:rsidRPr="007E4AEA">
              <w:rPr>
                <w:rFonts w:ascii="宋体" w:hAnsi="宋体" w:cs="宋体" w:hint="eastAsia"/>
                <w:kern w:val="0"/>
                <w:sz w:val="22"/>
                <w:szCs w:val="22"/>
              </w:rPr>
              <w:t>ey值增加1</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39</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decr(String key)</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kern w:val="0"/>
                <w:sz w:val="22"/>
                <w:szCs w:val="22"/>
              </w:rPr>
              <w:t>K</w:t>
            </w:r>
            <w:r w:rsidRPr="007E4AEA">
              <w:rPr>
                <w:rFonts w:ascii="宋体" w:hAnsi="宋体" w:cs="宋体" w:hint="eastAsia"/>
                <w:kern w:val="0"/>
                <w:sz w:val="22"/>
                <w:szCs w:val="22"/>
              </w:rPr>
              <w:t>ey值减少1</w:t>
            </w:r>
          </w:p>
        </w:tc>
      </w:tr>
    </w:tbl>
    <w:p w:rsidR="009E02D2" w:rsidRPr="007E4AEA" w:rsidRDefault="009E02D2" w:rsidP="0074654B">
      <w:pPr>
        <w:ind w:left="420"/>
      </w:pPr>
    </w:p>
    <w:p w:rsidR="003979EE" w:rsidRPr="007E4AEA" w:rsidRDefault="00BB7C54" w:rsidP="00DB3149">
      <w:pPr>
        <w:pStyle w:val="5"/>
      </w:pPr>
      <w:bookmarkStart w:id="21" w:name="_Toc420487966"/>
      <w:r w:rsidRPr="007E4AEA">
        <w:rPr>
          <w:rFonts w:hint="eastAsia"/>
        </w:rPr>
        <w:t>配置</w:t>
      </w:r>
      <w:r w:rsidR="00391F12" w:rsidRPr="007E4AEA">
        <w:rPr>
          <w:rFonts w:hint="eastAsia"/>
        </w:rPr>
        <w:t>使用</w:t>
      </w:r>
      <w:r w:rsidR="003979EE" w:rsidRPr="007E4AEA">
        <w:rPr>
          <w:rFonts w:hint="eastAsia"/>
        </w:rPr>
        <w:t>示例</w:t>
      </w:r>
      <w:bookmarkEnd w:id="21"/>
      <w:r w:rsidR="002C6E4E" w:rsidRPr="007E4AEA">
        <w:rPr>
          <w:rFonts w:hint="eastAsia"/>
        </w:rPr>
        <w:t>（</w:t>
      </w:r>
      <w:r w:rsidR="002C6E4E" w:rsidRPr="007E4AEA">
        <w:rPr>
          <w:rFonts w:hint="eastAsia"/>
        </w:rPr>
        <w:t>Server</w:t>
      </w:r>
      <w:r w:rsidR="002C6E4E" w:rsidRPr="007E4AEA">
        <w:rPr>
          <w:rFonts w:hint="eastAsia"/>
        </w:rPr>
        <w:t>端）</w:t>
      </w:r>
    </w:p>
    <w:p w:rsidR="009E02D2" w:rsidRPr="007E4AEA" w:rsidRDefault="009E02D2" w:rsidP="006E582E">
      <w:pPr>
        <w:pStyle w:val="af"/>
        <w:numPr>
          <w:ilvl w:val="0"/>
          <w:numId w:val="16"/>
        </w:numPr>
        <w:ind w:firstLineChars="0"/>
      </w:pPr>
      <w:r w:rsidRPr="007E4AEA">
        <w:rPr>
          <w:rFonts w:hint="eastAsia"/>
        </w:rPr>
        <w:t>Spring</w:t>
      </w:r>
      <w:r w:rsidRPr="007E4AEA">
        <w:rPr>
          <w:rFonts w:hint="eastAsia"/>
        </w:rPr>
        <w:t>配置</w:t>
      </w:r>
    </w:p>
    <w:p w:rsidR="009E02D2" w:rsidRPr="007E4AEA" w:rsidRDefault="009E02D2" w:rsidP="009E02D2">
      <w:pPr>
        <w:pStyle w:val="af"/>
        <w:ind w:left="420" w:firstLineChars="0" w:firstLine="0"/>
      </w:pPr>
    </w:p>
    <w:p w:rsidR="009E02D2" w:rsidRPr="007E4AEA" w:rsidRDefault="009235AD" w:rsidP="009235AD">
      <w:pPr>
        <w:autoSpaceDE w:val="0"/>
        <w:autoSpaceDN w:val="0"/>
        <w:adjustRightInd w:val="0"/>
        <w:ind w:left="420"/>
        <w:jc w:val="left"/>
        <w:rPr>
          <w:rFonts w:ascii="微软雅黑" w:eastAsia="微软雅黑" w:cs="微软雅黑"/>
          <w:kern w:val="0"/>
          <w:sz w:val="18"/>
          <w:szCs w:val="18"/>
        </w:rPr>
      </w:pPr>
      <w:r w:rsidRPr="007E4AEA">
        <w:rPr>
          <w:rFonts w:ascii="微软雅黑" w:eastAsia="微软雅黑" w:cs="微软雅黑" w:hint="eastAsia"/>
          <w:kern w:val="0"/>
          <w:sz w:val="18"/>
          <w:szCs w:val="18"/>
        </w:rPr>
        <w:t>&lt;!</w:t>
      </w:r>
      <w:r w:rsidRPr="007E4AEA">
        <w:rPr>
          <w:rFonts w:ascii="微软雅黑" w:eastAsia="微软雅黑" w:cs="微软雅黑"/>
          <w:kern w:val="0"/>
          <w:sz w:val="18"/>
          <w:szCs w:val="18"/>
        </w:rPr>
        <w:t>—</w:t>
      </w:r>
      <w:r w:rsidRPr="007E4AEA">
        <w:rPr>
          <w:rFonts w:ascii="微软雅黑" w:eastAsia="微软雅黑" w:cs="微软雅黑" w:hint="eastAsia"/>
          <w:kern w:val="0"/>
          <w:sz w:val="18"/>
          <w:szCs w:val="18"/>
        </w:rPr>
        <w:t>jedisSerivce服务对象--&gt;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 id=</w:t>
      </w:r>
      <w:r w:rsidRPr="007E4AEA">
        <w:rPr>
          <w:rFonts w:ascii="微软雅黑" w:eastAsia="微软雅黑" w:cs="微软雅黑"/>
          <w:i/>
          <w:iCs/>
          <w:kern w:val="0"/>
          <w:sz w:val="18"/>
          <w:szCs w:val="18"/>
        </w:rPr>
        <w:t>"jedisService"</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"jedis.test.JedisService"</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"shardedJedisPool"</w:t>
      </w:r>
      <w:r w:rsidRPr="007E4AEA">
        <w:rPr>
          <w:rFonts w:ascii="微软雅黑" w:eastAsia="微软雅黑" w:cs="微软雅黑"/>
          <w:kern w:val="0"/>
          <w:sz w:val="18"/>
          <w:szCs w:val="18"/>
        </w:rPr>
        <w:t xml:space="preserve"> ref=</w:t>
      </w:r>
      <w:r w:rsidRPr="007E4AEA">
        <w:rPr>
          <w:rFonts w:ascii="微软雅黑" w:eastAsia="微软雅黑" w:cs="微软雅黑"/>
          <w:i/>
          <w:iCs/>
          <w:kern w:val="0"/>
          <w:sz w:val="18"/>
          <w:szCs w:val="18"/>
        </w:rPr>
        <w:t>"shardedJedisPool"</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&lt;/bean&gt;</w:t>
      </w:r>
    </w:p>
    <w:p w:rsidR="009E02D2" w:rsidRPr="007E4AEA" w:rsidRDefault="009E02D2" w:rsidP="009E02D2">
      <w:pPr>
        <w:autoSpaceDE w:val="0"/>
        <w:autoSpaceDN w:val="0"/>
        <w:adjustRightInd w:val="0"/>
        <w:jc w:val="left"/>
        <w:rPr>
          <w:rFonts w:ascii="微软雅黑" w:eastAsia="微软雅黑" w:cs="微软雅黑"/>
          <w:kern w:val="0"/>
          <w:sz w:val="18"/>
          <w:szCs w:val="18"/>
        </w:rPr>
      </w:pPr>
    </w:p>
    <w:p w:rsidR="009235AD" w:rsidRPr="007E4AEA" w:rsidRDefault="009235AD"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hint="eastAsia"/>
          <w:kern w:val="0"/>
          <w:sz w:val="18"/>
          <w:szCs w:val="18"/>
        </w:rPr>
        <w:tab/>
        <w:t>&lt;!--连接池--&gt;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lastRenderedPageBreak/>
        <w:tab/>
        <w:t>&lt;bean id=</w:t>
      </w:r>
      <w:r w:rsidRPr="007E4AEA">
        <w:rPr>
          <w:rFonts w:ascii="微软雅黑" w:eastAsia="微软雅黑" w:cs="微软雅黑"/>
          <w:i/>
          <w:iCs/>
          <w:kern w:val="0"/>
          <w:sz w:val="18"/>
          <w:szCs w:val="18"/>
        </w:rPr>
        <w:t>"shardedJedisPool"</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"redis.clients.jedis.ShardedJedisPool"</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"0"</w:t>
      </w:r>
      <w:r w:rsidRPr="007E4AEA">
        <w:rPr>
          <w:rFonts w:ascii="微软雅黑" w:eastAsia="微软雅黑" w:cs="微软雅黑"/>
          <w:kern w:val="0"/>
          <w:sz w:val="18"/>
          <w:szCs w:val="18"/>
        </w:rPr>
        <w:t xml:space="preserve"> ref=</w:t>
      </w:r>
      <w:r w:rsidRPr="007E4AEA">
        <w:rPr>
          <w:rFonts w:ascii="微软雅黑" w:eastAsia="微软雅黑" w:cs="微软雅黑"/>
          <w:i/>
          <w:iCs/>
          <w:kern w:val="0"/>
          <w:sz w:val="18"/>
          <w:szCs w:val="18"/>
        </w:rPr>
        <w:t>"jedisPoolConfig"</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"1"</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&lt;list&gt;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&lt;bean name=</w:t>
      </w:r>
      <w:r w:rsidRPr="007E4AEA">
        <w:rPr>
          <w:rFonts w:ascii="微软雅黑" w:eastAsia="微软雅黑" w:cs="微软雅黑"/>
          <w:i/>
          <w:iCs/>
          <w:kern w:val="0"/>
          <w:sz w:val="18"/>
          <w:szCs w:val="18"/>
        </w:rPr>
        <w:t>"master"</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"redis.clients.jedis.JedisShardInfo"</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"0"</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"192.168.80.53"</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"1"</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"6379"</w:t>
      </w:r>
      <w:r w:rsidRPr="007E4AEA">
        <w:rPr>
          <w:rFonts w:ascii="微软雅黑" w:eastAsia="微软雅黑" w:cs="微软雅黑"/>
          <w:kern w:val="0"/>
          <w:sz w:val="18"/>
          <w:szCs w:val="18"/>
        </w:rPr>
        <w:t xml:space="preserve"> type=</w:t>
      </w:r>
      <w:r w:rsidRPr="007E4AEA">
        <w:rPr>
          <w:rFonts w:ascii="微软雅黑" w:eastAsia="微软雅黑" w:cs="微软雅黑"/>
          <w:i/>
          <w:iCs/>
          <w:kern w:val="0"/>
          <w:sz w:val="18"/>
          <w:szCs w:val="18"/>
        </w:rPr>
        <w:t>"int"</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&lt;/bean&gt;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&lt;/list&gt;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&lt;/bean&gt;</w:t>
      </w:r>
    </w:p>
    <w:p w:rsidR="009E02D2" w:rsidRPr="007E4AEA" w:rsidRDefault="009E02D2" w:rsidP="009E02D2">
      <w:pPr>
        <w:autoSpaceDE w:val="0"/>
        <w:autoSpaceDN w:val="0"/>
        <w:adjustRightInd w:val="0"/>
        <w:jc w:val="left"/>
        <w:rPr>
          <w:rFonts w:ascii="微软雅黑" w:eastAsia="微软雅黑" w:cs="微软雅黑"/>
          <w:kern w:val="0"/>
          <w:sz w:val="18"/>
          <w:szCs w:val="18"/>
        </w:rPr>
      </w:pPr>
    </w:p>
    <w:p w:rsidR="009235AD" w:rsidRPr="007E4AEA" w:rsidRDefault="009235AD"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hint="eastAsia"/>
          <w:kern w:val="0"/>
          <w:sz w:val="18"/>
          <w:szCs w:val="18"/>
        </w:rPr>
        <w:tab/>
        <w:t>&lt;!--连接池配置--&gt;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 id=</w:t>
      </w:r>
      <w:r w:rsidRPr="007E4AEA">
        <w:rPr>
          <w:rFonts w:ascii="微软雅黑" w:eastAsia="微软雅黑" w:cs="微软雅黑"/>
          <w:i/>
          <w:iCs/>
          <w:kern w:val="0"/>
          <w:sz w:val="18"/>
          <w:szCs w:val="18"/>
        </w:rPr>
        <w:t>"jedisPoolConfig"</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"redis.clients.jedis.JedisPoolConfig"</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"maxTotal"</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"2048"</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"maxIdle"</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"200"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"numTestsPerEvictionRun"</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"1024"</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"timeBetweenEvictionRunsMillis"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"30000"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"minEvictableIdleTimeMillis"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"softMinEvictableIdleTimeMillis"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"10000"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"maxWaitMillis"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"1500"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"testOnBorrow"</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"true"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"testWhileIdle"</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"true"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"testOnReturn"</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"false"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"jmxEnabled"</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"true"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"jmxNamePrefix"</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"youyuan"</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"blockWhenExhausted"</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"false"</w:t>
      </w:r>
      <w:r w:rsidRPr="007E4AEA">
        <w:rPr>
          <w:rFonts w:ascii="微软雅黑" w:eastAsia="微软雅黑" w:cs="微软雅黑"/>
          <w:kern w:val="0"/>
          <w:sz w:val="18"/>
          <w:szCs w:val="18"/>
        </w:rPr>
        <w:t xml:space="preserve"> /&gt;</w:t>
      </w:r>
    </w:p>
    <w:p w:rsidR="009E02D2" w:rsidRPr="007E4AEA" w:rsidRDefault="009E02D2" w:rsidP="009E02D2">
      <w:pPr>
        <w:pStyle w:val="af"/>
        <w:ind w:left="420" w:firstLineChars="0" w:firstLine="0"/>
      </w:pPr>
      <w:r w:rsidRPr="007E4AEA">
        <w:rPr>
          <w:rFonts w:ascii="微软雅黑" w:eastAsia="微软雅黑" w:cs="微软雅黑"/>
          <w:kern w:val="0"/>
          <w:sz w:val="18"/>
          <w:szCs w:val="18"/>
        </w:rPr>
        <w:tab/>
        <w:t>&lt;/bean&gt;</w:t>
      </w:r>
    </w:p>
    <w:p w:rsidR="009E02D2" w:rsidRPr="007E4AEA" w:rsidRDefault="009E02D2" w:rsidP="009E02D2">
      <w:pPr>
        <w:pStyle w:val="af"/>
        <w:ind w:left="420" w:firstLineChars="0" w:firstLine="0"/>
      </w:pPr>
    </w:p>
    <w:p w:rsidR="009E02D2" w:rsidRPr="007E4AEA" w:rsidRDefault="009E02D2" w:rsidP="006E582E">
      <w:pPr>
        <w:pStyle w:val="af"/>
        <w:numPr>
          <w:ilvl w:val="0"/>
          <w:numId w:val="16"/>
        </w:numPr>
        <w:ind w:firstLineChars="0"/>
      </w:pPr>
      <w:r w:rsidRPr="007E4AEA">
        <w:t>J</w:t>
      </w:r>
      <w:r w:rsidRPr="007E4AEA">
        <w:rPr>
          <w:rFonts w:hint="eastAsia"/>
        </w:rPr>
        <w:t>edis</w:t>
      </w:r>
      <w:r w:rsidRPr="007E4AEA">
        <w:rPr>
          <w:rFonts w:hint="eastAsia"/>
        </w:rPr>
        <w:t>使用</w:t>
      </w:r>
    </w:p>
    <w:p w:rsidR="009E02D2" w:rsidRPr="007E4AEA" w:rsidRDefault="009E02D2" w:rsidP="009E02D2">
      <w:pPr>
        <w:ind w:left="420"/>
      </w:pPr>
    </w:p>
    <w:p w:rsidR="009E02D2" w:rsidRPr="007E4AEA" w:rsidRDefault="009E02D2" w:rsidP="009E02D2">
      <w:pPr>
        <w:ind w:left="420"/>
      </w:pPr>
      <w:r w:rsidRPr="007E4AEA">
        <w:rPr>
          <w:rFonts w:hint="eastAsia"/>
        </w:rPr>
        <w:t>需要使用</w:t>
      </w:r>
      <w:r w:rsidRPr="007E4AEA">
        <w:rPr>
          <w:rFonts w:ascii="微软雅黑" w:eastAsia="微软雅黑" w:cs="微软雅黑"/>
          <w:i/>
          <w:iCs/>
          <w:kern w:val="0"/>
          <w:sz w:val="18"/>
          <w:szCs w:val="18"/>
        </w:rPr>
        <w:t>jedisService</w:t>
      </w:r>
      <w:r w:rsidRPr="007E4AEA">
        <w:rPr>
          <w:rFonts w:hint="eastAsia"/>
        </w:rPr>
        <w:t>的</w:t>
      </w:r>
      <w:r w:rsidRPr="007E4AEA">
        <w:rPr>
          <w:rFonts w:hint="eastAsia"/>
        </w:rPr>
        <w:t>Service</w:t>
      </w:r>
      <w:r w:rsidRPr="007E4AEA">
        <w:rPr>
          <w:rFonts w:hint="eastAsia"/>
        </w:rPr>
        <w:t>、</w:t>
      </w:r>
      <w:r w:rsidRPr="007E4AEA">
        <w:rPr>
          <w:rFonts w:hint="eastAsia"/>
        </w:rPr>
        <w:t>Processor</w:t>
      </w:r>
      <w:r w:rsidRPr="007E4AEA">
        <w:rPr>
          <w:rFonts w:hint="eastAsia"/>
        </w:rPr>
        <w:t>，通过</w:t>
      </w:r>
      <w:r w:rsidRPr="007E4AEA">
        <w:rPr>
          <w:rFonts w:hint="eastAsia"/>
        </w:rPr>
        <w:t>Spring</w:t>
      </w:r>
      <w:r w:rsidRPr="007E4AEA">
        <w:rPr>
          <w:rFonts w:hint="eastAsia"/>
        </w:rPr>
        <w:t>属性注入即可。</w:t>
      </w:r>
    </w:p>
    <w:p w:rsidR="003979EE" w:rsidRPr="007E4AEA" w:rsidRDefault="003979EE" w:rsidP="00BA418A">
      <w:pPr>
        <w:ind w:left="420"/>
      </w:pPr>
    </w:p>
    <w:p w:rsidR="000428FC" w:rsidRPr="007E4AEA" w:rsidRDefault="000428FC" w:rsidP="00DB3149">
      <w:pPr>
        <w:pStyle w:val="5"/>
      </w:pPr>
      <w:bookmarkStart w:id="22" w:name="_Toc420487968"/>
      <w:r w:rsidRPr="007E4AEA">
        <w:rPr>
          <w:rFonts w:hint="eastAsia"/>
        </w:rPr>
        <w:t>部署方式</w:t>
      </w:r>
    </w:p>
    <w:p w:rsidR="000428FC" w:rsidRPr="007E4AEA" w:rsidRDefault="00177CC0" w:rsidP="000428FC">
      <w:pPr>
        <w:ind w:left="420"/>
      </w:pPr>
      <w:r w:rsidRPr="007E4AEA">
        <w:rPr>
          <w:rFonts w:hint="eastAsia"/>
        </w:rPr>
        <w:t>部署版本：</w:t>
      </w:r>
      <w:r w:rsidR="00B7714A">
        <w:rPr>
          <w:rFonts w:hint="eastAsia"/>
        </w:rPr>
        <w:t>3.0</w:t>
      </w:r>
    </w:p>
    <w:p w:rsidR="00177CC0" w:rsidRPr="007E4AEA" w:rsidRDefault="00B11CDC" w:rsidP="000428FC">
      <w:pPr>
        <w:ind w:left="420"/>
      </w:pPr>
      <w:r w:rsidRPr="007E4AEA">
        <w:rPr>
          <w:rFonts w:hint="eastAsia"/>
        </w:rPr>
        <w:t>集群</w:t>
      </w:r>
      <w:r w:rsidR="00177CC0" w:rsidRPr="007E4AEA">
        <w:rPr>
          <w:rFonts w:hint="eastAsia"/>
        </w:rPr>
        <w:t>方式：</w:t>
      </w:r>
      <w:r w:rsidR="00BD34AE">
        <w:rPr>
          <w:rFonts w:hint="eastAsia"/>
        </w:rPr>
        <w:t>推荐</w:t>
      </w:r>
      <w:r w:rsidR="008A0E62">
        <w:rPr>
          <w:rFonts w:hint="eastAsia"/>
        </w:rPr>
        <w:t>主备</w:t>
      </w:r>
      <w:r w:rsidR="003B5A03" w:rsidRPr="007E4AEA">
        <w:rPr>
          <w:rFonts w:hint="eastAsia"/>
        </w:rPr>
        <w:t>部署</w:t>
      </w:r>
      <w:r w:rsidR="000D6D06">
        <w:rPr>
          <w:rFonts w:hint="eastAsia"/>
        </w:rPr>
        <w:t>方式</w:t>
      </w:r>
    </w:p>
    <w:p w:rsidR="00177CC0" w:rsidRPr="007E4AEA" w:rsidRDefault="00177CC0" w:rsidP="000428FC">
      <w:pPr>
        <w:ind w:left="420"/>
      </w:pPr>
      <w:r w:rsidRPr="007E4AEA">
        <w:rPr>
          <w:rFonts w:hint="eastAsia"/>
        </w:rPr>
        <w:t>持久化</w:t>
      </w:r>
      <w:r w:rsidR="00414B9E" w:rsidRPr="007E4AEA">
        <w:rPr>
          <w:rFonts w:hint="eastAsia"/>
        </w:rPr>
        <w:t>支持</w:t>
      </w:r>
      <w:r w:rsidRPr="007E4AEA">
        <w:rPr>
          <w:rFonts w:hint="eastAsia"/>
        </w:rPr>
        <w:t>：否</w:t>
      </w:r>
    </w:p>
    <w:bookmarkEnd w:id="22"/>
    <w:p w:rsidR="006B4F66" w:rsidRPr="007E4AEA" w:rsidRDefault="006B4F66" w:rsidP="006B4F66">
      <w:pPr>
        <w:ind w:left="420"/>
      </w:pPr>
    </w:p>
    <w:p w:rsidR="003979EE" w:rsidRDefault="003979EE" w:rsidP="00DB3149">
      <w:pPr>
        <w:pStyle w:val="5"/>
      </w:pPr>
      <w:bookmarkStart w:id="23" w:name="_Toc420487969"/>
      <w:r w:rsidRPr="007E4AEA">
        <w:rPr>
          <w:rFonts w:hint="eastAsia"/>
        </w:rPr>
        <w:lastRenderedPageBreak/>
        <w:t>应用场景</w:t>
      </w:r>
      <w:bookmarkEnd w:id="23"/>
    </w:p>
    <w:p w:rsidR="0044202D" w:rsidRDefault="0044202D" w:rsidP="0044202D">
      <w:pPr>
        <w:ind w:firstLineChars="200" w:firstLine="426"/>
      </w:pPr>
      <w:r>
        <w:rPr>
          <w:rFonts w:hint="eastAsia"/>
        </w:rPr>
        <w:t>缓存的</w:t>
      </w:r>
      <w:r>
        <w:rPr>
          <w:rFonts w:hint="eastAsia"/>
        </w:rPr>
        <w:t>key</w:t>
      </w:r>
      <w:r>
        <w:rPr>
          <w:rFonts w:hint="eastAsia"/>
        </w:rPr>
        <w:t>均以</w:t>
      </w:r>
      <w:r>
        <w:rPr>
          <w:rFonts w:hint="eastAsia"/>
        </w:rPr>
        <w:t>game_engine</w:t>
      </w:r>
      <w:r w:rsidR="00C535C0">
        <w:rPr>
          <w:rFonts w:hint="eastAsia"/>
        </w:rPr>
        <w:t>1</w:t>
      </w:r>
      <w:r>
        <w:rPr>
          <w:rFonts w:hint="eastAsia"/>
        </w:rPr>
        <w:t>为前缀</w:t>
      </w:r>
      <w:r w:rsidR="00646C2E">
        <w:rPr>
          <w:rFonts w:hint="eastAsia"/>
        </w:rPr>
        <w:t>。</w:t>
      </w:r>
      <w:r w:rsidR="00D77FFC">
        <w:rPr>
          <w:rFonts w:hint="eastAsia"/>
        </w:rPr>
        <w:t>Redis</w:t>
      </w:r>
      <w:r w:rsidR="00D77FFC">
        <w:rPr>
          <w:rFonts w:hint="eastAsia"/>
        </w:rPr>
        <w:t>缓存每增加一个值均需要讨论，同时需要修改所有与缓存值有关的功能，当值修改时需要</w:t>
      </w:r>
      <w:r w:rsidR="00AF31B2">
        <w:rPr>
          <w:rFonts w:hint="eastAsia"/>
        </w:rPr>
        <w:t>同步</w:t>
      </w:r>
      <w:r w:rsidR="00D77FFC">
        <w:rPr>
          <w:rFonts w:hint="eastAsia"/>
        </w:rPr>
        <w:t>修改缓存的值</w:t>
      </w:r>
      <w:r w:rsidR="00AF31B2">
        <w:rPr>
          <w:rFonts w:hint="eastAsia"/>
        </w:rPr>
        <w:t>。</w:t>
      </w:r>
    </w:p>
    <w:p w:rsidR="00417551" w:rsidRDefault="001A62E6" w:rsidP="00417551">
      <w:pPr>
        <w:pStyle w:val="6"/>
      </w:pPr>
      <w:r>
        <w:rPr>
          <w:rFonts w:hint="eastAsia"/>
        </w:rPr>
        <w:t>平台</w:t>
      </w:r>
    </w:p>
    <w:p w:rsidR="00417551" w:rsidRPr="00417551" w:rsidRDefault="00417551" w:rsidP="00417551">
      <w:pPr>
        <w:ind w:firstLineChars="200" w:firstLine="426"/>
        <w:rPr>
          <w:color w:val="FF0000"/>
        </w:rPr>
      </w:pPr>
      <w:r w:rsidRPr="00E84D06">
        <w:rPr>
          <w:rFonts w:hint="eastAsia"/>
          <w:color w:val="FF0000"/>
        </w:rPr>
        <w:t>每个平台必须有授权游戏信息，如果集合数量为</w:t>
      </w:r>
      <w:r w:rsidRPr="00E84D06">
        <w:rPr>
          <w:rFonts w:hint="eastAsia"/>
          <w:color w:val="FF0000"/>
        </w:rPr>
        <w:t>0</w:t>
      </w:r>
      <w:r w:rsidRPr="00E84D06">
        <w:rPr>
          <w:rFonts w:hint="eastAsia"/>
          <w:color w:val="FF0000"/>
        </w:rPr>
        <w:t>，视为缓存无数据</w:t>
      </w:r>
    </w:p>
    <w:tbl>
      <w:tblPr>
        <w:tblStyle w:val="ac"/>
        <w:tblW w:w="0" w:type="auto"/>
        <w:tblLook w:val="04A0" w:firstRow="1" w:lastRow="0" w:firstColumn="1" w:lastColumn="0" w:noHBand="0" w:noVBand="1"/>
      </w:tblPr>
      <w:tblGrid>
        <w:gridCol w:w="2235"/>
        <w:gridCol w:w="2693"/>
        <w:gridCol w:w="3272"/>
      </w:tblGrid>
      <w:tr w:rsidR="00846BD7" w:rsidTr="00533D15">
        <w:tc>
          <w:tcPr>
            <w:tcW w:w="2235" w:type="dxa"/>
            <w:vAlign w:val="center"/>
          </w:tcPr>
          <w:p w:rsidR="00846BD7" w:rsidRDefault="00846BD7" w:rsidP="00533D15">
            <w:r>
              <w:rPr>
                <w:rFonts w:hint="eastAsia"/>
              </w:rPr>
              <w:t>对应数据库表名</w:t>
            </w:r>
          </w:p>
        </w:tc>
        <w:tc>
          <w:tcPr>
            <w:tcW w:w="5965" w:type="dxa"/>
            <w:gridSpan w:val="2"/>
            <w:vAlign w:val="center"/>
          </w:tcPr>
          <w:p w:rsidR="00846BD7" w:rsidRDefault="00846BD7" w:rsidP="00533D15">
            <w:r w:rsidRPr="00E37DB2">
              <w:t>PLATFORM_T</w:t>
            </w:r>
          </w:p>
        </w:tc>
      </w:tr>
      <w:tr w:rsidR="00846BD7" w:rsidTr="00533D15">
        <w:tc>
          <w:tcPr>
            <w:tcW w:w="2235" w:type="dxa"/>
            <w:vAlign w:val="center"/>
          </w:tcPr>
          <w:p w:rsidR="00846BD7" w:rsidRDefault="00846BD7" w:rsidP="00533D15">
            <w:r>
              <w:rPr>
                <w:rFonts w:hint="eastAsia"/>
              </w:rPr>
              <w:t>Redis</w:t>
            </w:r>
            <w:r>
              <w:rPr>
                <w:rFonts w:hint="eastAsia"/>
              </w:rPr>
              <w:t>数据类型</w:t>
            </w:r>
          </w:p>
        </w:tc>
        <w:tc>
          <w:tcPr>
            <w:tcW w:w="5965" w:type="dxa"/>
            <w:gridSpan w:val="2"/>
            <w:vAlign w:val="center"/>
          </w:tcPr>
          <w:p w:rsidR="00846BD7" w:rsidRDefault="00846BD7" w:rsidP="00533D15">
            <w:r>
              <w:rPr>
                <w:rFonts w:hint="eastAsia"/>
              </w:rPr>
              <w:t>散列型</w:t>
            </w:r>
          </w:p>
        </w:tc>
      </w:tr>
      <w:tr w:rsidR="00846BD7" w:rsidTr="00533D15">
        <w:tc>
          <w:tcPr>
            <w:tcW w:w="2235" w:type="dxa"/>
            <w:vAlign w:val="center"/>
          </w:tcPr>
          <w:p w:rsidR="00846BD7" w:rsidRDefault="00846BD7" w:rsidP="00533D15">
            <w:r>
              <w:rPr>
                <w:rFonts w:hint="eastAsia"/>
              </w:rPr>
              <w:t>过期时间（分）</w:t>
            </w:r>
          </w:p>
        </w:tc>
        <w:tc>
          <w:tcPr>
            <w:tcW w:w="5965" w:type="dxa"/>
            <w:gridSpan w:val="2"/>
            <w:vAlign w:val="center"/>
          </w:tcPr>
          <w:p w:rsidR="00846BD7" w:rsidRDefault="00846BD7" w:rsidP="00533D15">
            <w:r>
              <w:rPr>
                <w:rFonts w:hint="eastAsia"/>
              </w:rPr>
              <w:t>30</w:t>
            </w:r>
          </w:p>
        </w:tc>
      </w:tr>
      <w:tr w:rsidR="00846BD7" w:rsidTr="00533D15">
        <w:tc>
          <w:tcPr>
            <w:tcW w:w="2235" w:type="dxa"/>
            <w:vAlign w:val="center"/>
          </w:tcPr>
          <w:p w:rsidR="00846BD7" w:rsidRDefault="00846BD7" w:rsidP="00533D15">
            <w:r>
              <w:rPr>
                <w:rFonts w:hint="eastAsia"/>
              </w:rPr>
              <w:t>key</w:t>
            </w:r>
          </w:p>
        </w:tc>
        <w:tc>
          <w:tcPr>
            <w:tcW w:w="5965" w:type="dxa"/>
            <w:gridSpan w:val="2"/>
            <w:vAlign w:val="center"/>
          </w:tcPr>
          <w:p w:rsidR="00846BD7" w:rsidRDefault="00846BD7" w:rsidP="00533D15">
            <w:r>
              <w:rPr>
                <w:rFonts w:hint="eastAsia"/>
              </w:rPr>
              <w:t>game_engine1_platform_</w:t>
            </w:r>
            <w:r>
              <w:rPr>
                <w:rFonts w:hint="eastAsia"/>
              </w:rPr>
              <w:t>【平台</w:t>
            </w:r>
            <w:r>
              <w:rPr>
                <w:rFonts w:hint="eastAsia"/>
              </w:rPr>
              <w:t>ID</w:t>
            </w:r>
            <w:r>
              <w:rPr>
                <w:rFonts w:hint="eastAsia"/>
              </w:rPr>
              <w:t>】</w:t>
            </w:r>
          </w:p>
        </w:tc>
      </w:tr>
      <w:tr w:rsidR="00846BD7" w:rsidTr="00533D15">
        <w:tc>
          <w:tcPr>
            <w:tcW w:w="2235" w:type="dxa"/>
            <w:vMerge w:val="restart"/>
            <w:vAlign w:val="center"/>
          </w:tcPr>
          <w:p w:rsidR="00846BD7" w:rsidRDefault="00846BD7" w:rsidP="00533D15">
            <w:r>
              <w:rPr>
                <w:rFonts w:hint="eastAsia"/>
              </w:rPr>
              <w:t>value</w:t>
            </w:r>
          </w:p>
        </w:tc>
        <w:tc>
          <w:tcPr>
            <w:tcW w:w="2693" w:type="dxa"/>
            <w:vAlign w:val="center"/>
          </w:tcPr>
          <w:p w:rsidR="00846BD7" w:rsidRDefault="00846BD7" w:rsidP="00533D15">
            <w:r>
              <w:rPr>
                <w:rFonts w:hint="eastAsia"/>
              </w:rPr>
              <w:t>key</w:t>
            </w:r>
          </w:p>
        </w:tc>
        <w:tc>
          <w:tcPr>
            <w:tcW w:w="3272" w:type="dxa"/>
            <w:vAlign w:val="center"/>
          </w:tcPr>
          <w:p w:rsidR="00846BD7" w:rsidRDefault="00846BD7" w:rsidP="00533D15">
            <w:r>
              <w:rPr>
                <w:rFonts w:hint="eastAsia"/>
              </w:rPr>
              <w:t>value</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iwoid</w:t>
            </w:r>
          </w:p>
        </w:tc>
        <w:tc>
          <w:tcPr>
            <w:tcW w:w="3272" w:type="dxa"/>
            <w:vAlign w:val="center"/>
          </w:tcPr>
          <w:p w:rsidR="00846BD7" w:rsidRDefault="00846BD7" w:rsidP="00533D15">
            <w:r>
              <w:rPr>
                <w:rFonts w:hint="eastAsia"/>
              </w:rPr>
              <w:t>IWOID</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platformId</w:t>
            </w:r>
          </w:p>
        </w:tc>
        <w:tc>
          <w:tcPr>
            <w:tcW w:w="3272" w:type="dxa"/>
            <w:vAlign w:val="center"/>
          </w:tcPr>
          <w:p w:rsidR="00846BD7" w:rsidRDefault="00846BD7" w:rsidP="00533D15">
            <w:r w:rsidRPr="00985511">
              <w:t>PLATFORM_ID</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platformName</w:t>
            </w:r>
          </w:p>
        </w:tc>
        <w:tc>
          <w:tcPr>
            <w:tcW w:w="3272" w:type="dxa"/>
            <w:vAlign w:val="center"/>
          </w:tcPr>
          <w:p w:rsidR="00846BD7" w:rsidRPr="00985511" w:rsidRDefault="00846BD7" w:rsidP="00533D15">
            <w:r w:rsidRPr="00A10B1D">
              <w:t>PLATFORM_NAME</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sidRPr="00734DFA">
              <w:t>virtualTerminalId</w:t>
            </w:r>
          </w:p>
        </w:tc>
        <w:tc>
          <w:tcPr>
            <w:tcW w:w="3272" w:type="dxa"/>
            <w:vAlign w:val="center"/>
          </w:tcPr>
          <w:p w:rsidR="00846BD7" w:rsidRPr="00A10B1D" w:rsidRDefault="00846BD7" w:rsidP="00533D15">
            <w:r w:rsidRPr="00734DFA">
              <w:t>VIRTUAL_TERMINAL_ID</w:t>
            </w:r>
          </w:p>
        </w:tc>
      </w:tr>
      <w:tr w:rsidR="00F5064E" w:rsidTr="00533D15">
        <w:tc>
          <w:tcPr>
            <w:tcW w:w="2235" w:type="dxa"/>
            <w:vMerge/>
            <w:vAlign w:val="center"/>
          </w:tcPr>
          <w:p w:rsidR="00F5064E" w:rsidRDefault="00F5064E" w:rsidP="00533D15"/>
        </w:tc>
        <w:tc>
          <w:tcPr>
            <w:tcW w:w="2693" w:type="dxa"/>
            <w:vAlign w:val="center"/>
          </w:tcPr>
          <w:p w:rsidR="00F5064E" w:rsidRPr="00734DFA" w:rsidRDefault="00F5064E" w:rsidP="00533D15">
            <w:r>
              <w:rPr>
                <w:rFonts w:hint="eastAsia"/>
              </w:rPr>
              <w:t>contractBegin</w:t>
            </w:r>
          </w:p>
        </w:tc>
        <w:tc>
          <w:tcPr>
            <w:tcW w:w="3272" w:type="dxa"/>
            <w:vAlign w:val="center"/>
          </w:tcPr>
          <w:p w:rsidR="00F5064E" w:rsidRPr="00734DFA" w:rsidRDefault="00F5064E" w:rsidP="00533D15">
            <w:r w:rsidRPr="00F5064E">
              <w:t>CONTRACT_BEGIN</w:t>
            </w:r>
          </w:p>
        </w:tc>
      </w:tr>
      <w:tr w:rsidR="00F5064E" w:rsidTr="00533D15">
        <w:tc>
          <w:tcPr>
            <w:tcW w:w="2235" w:type="dxa"/>
            <w:vMerge/>
            <w:vAlign w:val="center"/>
          </w:tcPr>
          <w:p w:rsidR="00F5064E" w:rsidRDefault="00F5064E" w:rsidP="00533D15"/>
        </w:tc>
        <w:tc>
          <w:tcPr>
            <w:tcW w:w="2693" w:type="dxa"/>
            <w:vAlign w:val="center"/>
          </w:tcPr>
          <w:p w:rsidR="00F5064E" w:rsidRPr="00734DFA" w:rsidRDefault="00F5064E" w:rsidP="00533D15">
            <w:r>
              <w:rPr>
                <w:rFonts w:hint="eastAsia"/>
              </w:rPr>
              <w:t>contractEnd</w:t>
            </w:r>
          </w:p>
        </w:tc>
        <w:tc>
          <w:tcPr>
            <w:tcW w:w="3272" w:type="dxa"/>
            <w:vAlign w:val="center"/>
          </w:tcPr>
          <w:p w:rsidR="00F5064E" w:rsidRPr="00734DFA" w:rsidRDefault="00F5064E" w:rsidP="00533D15">
            <w:r w:rsidRPr="00F5064E">
              <w:t>CONTRACT_END</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state</w:t>
            </w:r>
          </w:p>
        </w:tc>
        <w:tc>
          <w:tcPr>
            <w:tcW w:w="3272" w:type="dxa"/>
            <w:vAlign w:val="center"/>
          </w:tcPr>
          <w:p w:rsidR="00846BD7" w:rsidRDefault="00846BD7" w:rsidP="00533D15">
            <w:r>
              <w:rPr>
                <w:rFonts w:hint="eastAsia"/>
              </w:rPr>
              <w:t>STATE</w:t>
            </w:r>
          </w:p>
        </w:tc>
      </w:tr>
    </w:tbl>
    <w:p w:rsidR="00846BD7" w:rsidRDefault="00846BD7" w:rsidP="00846BD7"/>
    <w:tbl>
      <w:tblPr>
        <w:tblStyle w:val="ac"/>
        <w:tblW w:w="0" w:type="auto"/>
        <w:tblLook w:val="04A0" w:firstRow="1" w:lastRow="0" w:firstColumn="1" w:lastColumn="0" w:noHBand="0" w:noVBand="1"/>
      </w:tblPr>
      <w:tblGrid>
        <w:gridCol w:w="2235"/>
        <w:gridCol w:w="2693"/>
        <w:gridCol w:w="3272"/>
      </w:tblGrid>
      <w:tr w:rsidR="00846BD7" w:rsidTr="00533D15">
        <w:tc>
          <w:tcPr>
            <w:tcW w:w="2235" w:type="dxa"/>
            <w:vAlign w:val="center"/>
          </w:tcPr>
          <w:p w:rsidR="00846BD7" w:rsidRDefault="00846BD7" w:rsidP="00533D15">
            <w:r>
              <w:rPr>
                <w:rFonts w:hint="eastAsia"/>
              </w:rPr>
              <w:t>对应数据库表名</w:t>
            </w:r>
          </w:p>
        </w:tc>
        <w:tc>
          <w:tcPr>
            <w:tcW w:w="5965" w:type="dxa"/>
            <w:gridSpan w:val="2"/>
            <w:vAlign w:val="center"/>
          </w:tcPr>
          <w:p w:rsidR="00846BD7" w:rsidRDefault="00846BD7" w:rsidP="00533D15">
            <w:r w:rsidRPr="00E37DB2">
              <w:t>PLATFORM_</w:t>
            </w:r>
            <w:r>
              <w:rPr>
                <w:rFonts w:hint="eastAsia"/>
              </w:rPr>
              <w:t>GAME_</w:t>
            </w:r>
            <w:r w:rsidRPr="00E37DB2">
              <w:t>T</w:t>
            </w:r>
          </w:p>
        </w:tc>
      </w:tr>
      <w:tr w:rsidR="00846BD7" w:rsidTr="00533D15">
        <w:tc>
          <w:tcPr>
            <w:tcW w:w="2235" w:type="dxa"/>
            <w:vAlign w:val="center"/>
          </w:tcPr>
          <w:p w:rsidR="00846BD7" w:rsidRDefault="00846BD7" w:rsidP="00533D15">
            <w:r>
              <w:rPr>
                <w:rFonts w:hint="eastAsia"/>
              </w:rPr>
              <w:t>Redis</w:t>
            </w:r>
            <w:r>
              <w:rPr>
                <w:rFonts w:hint="eastAsia"/>
              </w:rPr>
              <w:t>数据类型</w:t>
            </w:r>
          </w:p>
        </w:tc>
        <w:tc>
          <w:tcPr>
            <w:tcW w:w="5965" w:type="dxa"/>
            <w:gridSpan w:val="2"/>
            <w:vAlign w:val="center"/>
          </w:tcPr>
          <w:p w:rsidR="00846BD7" w:rsidRDefault="00846BD7" w:rsidP="00533D15">
            <w:r>
              <w:rPr>
                <w:rFonts w:hint="eastAsia"/>
              </w:rPr>
              <w:t>列表型</w:t>
            </w:r>
          </w:p>
        </w:tc>
      </w:tr>
      <w:tr w:rsidR="00846BD7" w:rsidTr="00533D15">
        <w:tc>
          <w:tcPr>
            <w:tcW w:w="2235" w:type="dxa"/>
            <w:vAlign w:val="center"/>
          </w:tcPr>
          <w:p w:rsidR="00846BD7" w:rsidRDefault="00846BD7" w:rsidP="00533D15">
            <w:r>
              <w:rPr>
                <w:rFonts w:hint="eastAsia"/>
              </w:rPr>
              <w:t>过期时间（分）</w:t>
            </w:r>
          </w:p>
        </w:tc>
        <w:tc>
          <w:tcPr>
            <w:tcW w:w="5965" w:type="dxa"/>
            <w:gridSpan w:val="2"/>
            <w:vAlign w:val="center"/>
          </w:tcPr>
          <w:p w:rsidR="00846BD7" w:rsidRDefault="00846BD7" w:rsidP="00533D15">
            <w:r>
              <w:rPr>
                <w:rFonts w:hint="eastAsia"/>
              </w:rPr>
              <w:t>30</w:t>
            </w:r>
          </w:p>
        </w:tc>
      </w:tr>
      <w:tr w:rsidR="00846BD7" w:rsidTr="00533D15">
        <w:tc>
          <w:tcPr>
            <w:tcW w:w="2235" w:type="dxa"/>
            <w:vAlign w:val="center"/>
          </w:tcPr>
          <w:p w:rsidR="00846BD7" w:rsidRDefault="00846BD7" w:rsidP="00533D15">
            <w:r>
              <w:rPr>
                <w:rFonts w:hint="eastAsia"/>
              </w:rPr>
              <w:t>key</w:t>
            </w:r>
          </w:p>
        </w:tc>
        <w:tc>
          <w:tcPr>
            <w:tcW w:w="5965" w:type="dxa"/>
            <w:gridSpan w:val="2"/>
            <w:vAlign w:val="center"/>
          </w:tcPr>
          <w:p w:rsidR="00846BD7" w:rsidRDefault="00846BD7" w:rsidP="00533D15">
            <w:r>
              <w:rPr>
                <w:rFonts w:hint="eastAsia"/>
              </w:rPr>
              <w:t>game_engine1_platform_game_</w:t>
            </w:r>
            <w:r>
              <w:rPr>
                <w:rFonts w:hint="eastAsia"/>
              </w:rPr>
              <w:t>【平台</w:t>
            </w:r>
            <w:r w:rsidR="00304BD0">
              <w:rPr>
                <w:rFonts w:hint="eastAsia"/>
              </w:rPr>
              <w:t>ID</w:t>
            </w:r>
            <w:r>
              <w:rPr>
                <w:rFonts w:hint="eastAsia"/>
              </w:rPr>
              <w:t>】</w:t>
            </w:r>
          </w:p>
        </w:tc>
      </w:tr>
      <w:tr w:rsidR="00846BD7" w:rsidTr="00533D15">
        <w:tc>
          <w:tcPr>
            <w:tcW w:w="2235" w:type="dxa"/>
            <w:vMerge w:val="restart"/>
            <w:vAlign w:val="center"/>
          </w:tcPr>
          <w:p w:rsidR="00846BD7" w:rsidRDefault="00846BD7" w:rsidP="00533D15">
            <w:r>
              <w:rPr>
                <w:rFonts w:hint="eastAsia"/>
              </w:rPr>
              <w:t>value</w:t>
            </w:r>
          </w:p>
        </w:tc>
        <w:tc>
          <w:tcPr>
            <w:tcW w:w="2693" w:type="dxa"/>
            <w:vAlign w:val="center"/>
          </w:tcPr>
          <w:p w:rsidR="00846BD7" w:rsidRDefault="00846BD7" w:rsidP="00533D15">
            <w:r>
              <w:rPr>
                <w:rFonts w:hint="eastAsia"/>
              </w:rPr>
              <w:t>key</w:t>
            </w:r>
          </w:p>
        </w:tc>
        <w:tc>
          <w:tcPr>
            <w:tcW w:w="3272" w:type="dxa"/>
            <w:vAlign w:val="center"/>
          </w:tcPr>
          <w:p w:rsidR="00846BD7" w:rsidRDefault="00846BD7" w:rsidP="00533D15">
            <w:r>
              <w:rPr>
                <w:rFonts w:hint="eastAsia"/>
              </w:rPr>
              <w:t>value</w:t>
            </w:r>
          </w:p>
        </w:tc>
      </w:tr>
      <w:tr w:rsidR="00846BD7" w:rsidTr="00533D15">
        <w:tc>
          <w:tcPr>
            <w:tcW w:w="2235" w:type="dxa"/>
            <w:vMerge/>
            <w:vAlign w:val="center"/>
          </w:tcPr>
          <w:p w:rsidR="00846BD7" w:rsidRDefault="00846BD7" w:rsidP="00533D15"/>
        </w:tc>
        <w:tc>
          <w:tcPr>
            <w:tcW w:w="2693" w:type="dxa"/>
            <w:vAlign w:val="center"/>
          </w:tcPr>
          <w:p w:rsidR="00846BD7" w:rsidRDefault="00846BD7" w:rsidP="00846BD7">
            <w:r>
              <w:rPr>
                <w:rFonts w:hint="eastAsia"/>
              </w:rPr>
              <w:t>gameOid</w:t>
            </w:r>
          </w:p>
        </w:tc>
        <w:tc>
          <w:tcPr>
            <w:tcW w:w="3272" w:type="dxa"/>
            <w:vAlign w:val="center"/>
          </w:tcPr>
          <w:p w:rsidR="00846BD7" w:rsidRDefault="00846BD7" w:rsidP="00846BD7">
            <w:r>
              <w:t>G</w:t>
            </w:r>
            <w:r>
              <w:rPr>
                <w:rFonts w:hint="eastAsia"/>
              </w:rPr>
              <w:t>AME_OID</w:t>
            </w:r>
          </w:p>
        </w:tc>
      </w:tr>
    </w:tbl>
    <w:p w:rsidR="00846BD7" w:rsidRDefault="00846BD7" w:rsidP="00846BD7"/>
    <w:p w:rsidR="00E84D06" w:rsidRPr="00846BD7" w:rsidRDefault="00E84D06" w:rsidP="00846BD7"/>
    <w:p w:rsidR="00C346A1" w:rsidRPr="00C346A1" w:rsidRDefault="008A5CBB" w:rsidP="00DB3149">
      <w:pPr>
        <w:pStyle w:val="6"/>
      </w:pPr>
      <w:r>
        <w:rPr>
          <w:rFonts w:hint="eastAsia"/>
        </w:rPr>
        <w:t>地域</w:t>
      </w:r>
    </w:p>
    <w:tbl>
      <w:tblPr>
        <w:tblStyle w:val="ac"/>
        <w:tblW w:w="0" w:type="auto"/>
        <w:tblLook w:val="04A0" w:firstRow="1" w:lastRow="0" w:firstColumn="1" w:lastColumn="0" w:noHBand="0" w:noVBand="1"/>
      </w:tblPr>
      <w:tblGrid>
        <w:gridCol w:w="2235"/>
        <w:gridCol w:w="2693"/>
        <w:gridCol w:w="3272"/>
      </w:tblGrid>
      <w:tr w:rsidR="008A5CBB" w:rsidTr="006B16B1">
        <w:tc>
          <w:tcPr>
            <w:tcW w:w="2235" w:type="dxa"/>
            <w:vAlign w:val="center"/>
          </w:tcPr>
          <w:p w:rsidR="008A5CBB" w:rsidRDefault="008A5CBB" w:rsidP="006B16B1">
            <w:r>
              <w:rPr>
                <w:rFonts w:hint="eastAsia"/>
              </w:rPr>
              <w:t>对应数据库表名</w:t>
            </w:r>
          </w:p>
        </w:tc>
        <w:tc>
          <w:tcPr>
            <w:tcW w:w="5965" w:type="dxa"/>
            <w:gridSpan w:val="2"/>
            <w:vAlign w:val="center"/>
          </w:tcPr>
          <w:p w:rsidR="008A5CBB" w:rsidRDefault="008A5CBB" w:rsidP="006B16B1">
            <w:r>
              <w:rPr>
                <w:rFonts w:hint="eastAsia"/>
              </w:rPr>
              <w:t>SYS_REGION_T</w:t>
            </w:r>
          </w:p>
        </w:tc>
      </w:tr>
      <w:tr w:rsidR="008A5CBB" w:rsidTr="006B16B1">
        <w:tc>
          <w:tcPr>
            <w:tcW w:w="2235" w:type="dxa"/>
            <w:vAlign w:val="center"/>
          </w:tcPr>
          <w:p w:rsidR="008A5CBB" w:rsidRDefault="008A5CBB" w:rsidP="006B16B1">
            <w:r>
              <w:rPr>
                <w:rFonts w:hint="eastAsia"/>
              </w:rPr>
              <w:t>Redis</w:t>
            </w:r>
            <w:r>
              <w:rPr>
                <w:rFonts w:hint="eastAsia"/>
              </w:rPr>
              <w:t>数据类型</w:t>
            </w:r>
          </w:p>
        </w:tc>
        <w:tc>
          <w:tcPr>
            <w:tcW w:w="5965" w:type="dxa"/>
            <w:gridSpan w:val="2"/>
            <w:vAlign w:val="center"/>
          </w:tcPr>
          <w:p w:rsidR="008A5CBB" w:rsidRDefault="008A5CBB" w:rsidP="006B16B1">
            <w:r>
              <w:rPr>
                <w:rFonts w:hint="eastAsia"/>
              </w:rPr>
              <w:t>散列型</w:t>
            </w:r>
          </w:p>
        </w:tc>
      </w:tr>
      <w:tr w:rsidR="008A5CBB" w:rsidTr="006B16B1">
        <w:tc>
          <w:tcPr>
            <w:tcW w:w="2235" w:type="dxa"/>
            <w:vAlign w:val="center"/>
          </w:tcPr>
          <w:p w:rsidR="008A5CBB" w:rsidRDefault="008A5CBB" w:rsidP="006B16B1">
            <w:r>
              <w:rPr>
                <w:rFonts w:hint="eastAsia"/>
              </w:rPr>
              <w:t>过期时间（分）</w:t>
            </w:r>
          </w:p>
        </w:tc>
        <w:tc>
          <w:tcPr>
            <w:tcW w:w="5965" w:type="dxa"/>
            <w:gridSpan w:val="2"/>
            <w:vAlign w:val="center"/>
          </w:tcPr>
          <w:p w:rsidR="008A5CBB" w:rsidRDefault="00E943B4" w:rsidP="006B16B1">
            <w:r>
              <w:rPr>
                <w:rFonts w:hint="eastAsia"/>
              </w:rPr>
              <w:t>30</w:t>
            </w:r>
          </w:p>
        </w:tc>
      </w:tr>
      <w:tr w:rsidR="008A5CBB" w:rsidTr="006B16B1">
        <w:tc>
          <w:tcPr>
            <w:tcW w:w="2235" w:type="dxa"/>
            <w:vAlign w:val="center"/>
          </w:tcPr>
          <w:p w:rsidR="008A5CBB" w:rsidRDefault="008A5CBB" w:rsidP="006B16B1">
            <w:r>
              <w:rPr>
                <w:rFonts w:hint="eastAsia"/>
              </w:rPr>
              <w:t>key</w:t>
            </w:r>
          </w:p>
        </w:tc>
        <w:tc>
          <w:tcPr>
            <w:tcW w:w="5965" w:type="dxa"/>
            <w:gridSpan w:val="2"/>
            <w:vAlign w:val="center"/>
          </w:tcPr>
          <w:p w:rsidR="008A5CBB" w:rsidRDefault="008A5CBB" w:rsidP="008A5CBB">
            <w:r>
              <w:rPr>
                <w:rFonts w:hint="eastAsia"/>
              </w:rPr>
              <w:t>game_engine</w:t>
            </w:r>
            <w:r w:rsidR="006B7233">
              <w:rPr>
                <w:rFonts w:hint="eastAsia"/>
              </w:rPr>
              <w:t>1</w:t>
            </w:r>
            <w:r>
              <w:rPr>
                <w:rFonts w:hint="eastAsia"/>
              </w:rPr>
              <w:t>_region_</w:t>
            </w:r>
            <w:r>
              <w:rPr>
                <w:rFonts w:hint="eastAsia"/>
              </w:rPr>
              <w:t>【地域</w:t>
            </w:r>
            <w:r>
              <w:rPr>
                <w:rFonts w:hint="eastAsia"/>
              </w:rPr>
              <w:t>ID</w:t>
            </w:r>
            <w:r>
              <w:rPr>
                <w:rFonts w:hint="eastAsia"/>
              </w:rPr>
              <w:t>】</w:t>
            </w:r>
          </w:p>
        </w:tc>
      </w:tr>
      <w:tr w:rsidR="008A5CBB" w:rsidTr="006B16B1">
        <w:tc>
          <w:tcPr>
            <w:tcW w:w="2235" w:type="dxa"/>
            <w:vMerge w:val="restart"/>
            <w:vAlign w:val="center"/>
          </w:tcPr>
          <w:p w:rsidR="008A5CBB" w:rsidRDefault="008A5CBB" w:rsidP="006B16B1">
            <w:r>
              <w:rPr>
                <w:rFonts w:hint="eastAsia"/>
              </w:rPr>
              <w:t>value</w:t>
            </w:r>
          </w:p>
        </w:tc>
        <w:tc>
          <w:tcPr>
            <w:tcW w:w="2693" w:type="dxa"/>
            <w:vAlign w:val="center"/>
          </w:tcPr>
          <w:p w:rsidR="008A5CBB" w:rsidRDefault="008A5CBB" w:rsidP="006B16B1">
            <w:r>
              <w:rPr>
                <w:rFonts w:hint="eastAsia"/>
              </w:rPr>
              <w:t>key</w:t>
            </w:r>
          </w:p>
        </w:tc>
        <w:tc>
          <w:tcPr>
            <w:tcW w:w="3272" w:type="dxa"/>
            <w:vAlign w:val="center"/>
          </w:tcPr>
          <w:p w:rsidR="008A5CBB" w:rsidRDefault="008A5CBB" w:rsidP="006B16B1">
            <w:r>
              <w:rPr>
                <w:rFonts w:hint="eastAsia"/>
              </w:rPr>
              <w:t>value</w:t>
            </w:r>
          </w:p>
        </w:tc>
      </w:tr>
      <w:tr w:rsidR="008A5CBB" w:rsidTr="006B16B1">
        <w:tc>
          <w:tcPr>
            <w:tcW w:w="2235" w:type="dxa"/>
            <w:vMerge/>
            <w:vAlign w:val="center"/>
          </w:tcPr>
          <w:p w:rsidR="008A5CBB" w:rsidRDefault="008A5CBB" w:rsidP="006B16B1"/>
        </w:tc>
        <w:tc>
          <w:tcPr>
            <w:tcW w:w="2693" w:type="dxa"/>
            <w:vAlign w:val="center"/>
          </w:tcPr>
          <w:p w:rsidR="008A5CBB" w:rsidRDefault="008A5CBB" w:rsidP="006B16B1">
            <w:r>
              <w:rPr>
                <w:rFonts w:hint="eastAsia"/>
              </w:rPr>
              <w:t>iwoid</w:t>
            </w:r>
          </w:p>
        </w:tc>
        <w:tc>
          <w:tcPr>
            <w:tcW w:w="3272" w:type="dxa"/>
            <w:vAlign w:val="center"/>
          </w:tcPr>
          <w:p w:rsidR="008A5CBB" w:rsidRDefault="008A5CBB" w:rsidP="006B16B1">
            <w:r>
              <w:rPr>
                <w:rFonts w:hint="eastAsia"/>
              </w:rPr>
              <w:t>IWOID</w:t>
            </w:r>
          </w:p>
        </w:tc>
      </w:tr>
      <w:tr w:rsidR="008A5CBB" w:rsidTr="006B16B1">
        <w:tc>
          <w:tcPr>
            <w:tcW w:w="2235" w:type="dxa"/>
            <w:vMerge/>
            <w:vAlign w:val="center"/>
          </w:tcPr>
          <w:p w:rsidR="008A5CBB" w:rsidRDefault="008A5CBB" w:rsidP="006B16B1"/>
        </w:tc>
        <w:tc>
          <w:tcPr>
            <w:tcW w:w="2693" w:type="dxa"/>
            <w:vAlign w:val="center"/>
          </w:tcPr>
          <w:p w:rsidR="008A5CBB" w:rsidRDefault="008A5CBB" w:rsidP="006B16B1">
            <w:r>
              <w:rPr>
                <w:rFonts w:hint="eastAsia"/>
              </w:rPr>
              <w:t>regionId</w:t>
            </w:r>
          </w:p>
        </w:tc>
        <w:tc>
          <w:tcPr>
            <w:tcW w:w="3272" w:type="dxa"/>
            <w:vAlign w:val="center"/>
          </w:tcPr>
          <w:p w:rsidR="008A5CBB" w:rsidRDefault="008A5CBB" w:rsidP="006B16B1">
            <w:r w:rsidRPr="008A5CBB">
              <w:t>REGION_ID</w:t>
            </w:r>
          </w:p>
        </w:tc>
      </w:tr>
      <w:tr w:rsidR="00067270" w:rsidTr="006B16B1">
        <w:tc>
          <w:tcPr>
            <w:tcW w:w="2235" w:type="dxa"/>
            <w:vMerge/>
            <w:vAlign w:val="center"/>
          </w:tcPr>
          <w:p w:rsidR="00067270" w:rsidRDefault="00067270" w:rsidP="006B16B1"/>
        </w:tc>
        <w:tc>
          <w:tcPr>
            <w:tcW w:w="2693" w:type="dxa"/>
            <w:vAlign w:val="center"/>
          </w:tcPr>
          <w:p w:rsidR="00067270" w:rsidRDefault="00067270" w:rsidP="006B16B1">
            <w:r>
              <w:rPr>
                <w:rFonts w:hint="eastAsia"/>
              </w:rPr>
              <w:t>regionName</w:t>
            </w:r>
          </w:p>
        </w:tc>
        <w:tc>
          <w:tcPr>
            <w:tcW w:w="3272" w:type="dxa"/>
            <w:vAlign w:val="center"/>
          </w:tcPr>
          <w:p w:rsidR="00067270" w:rsidRPr="008A5CBB" w:rsidRDefault="00067270" w:rsidP="006B16B1">
            <w:r w:rsidRPr="00067270">
              <w:t>REGION_NAME</w:t>
            </w:r>
          </w:p>
        </w:tc>
      </w:tr>
      <w:tr w:rsidR="003049C8" w:rsidTr="006B16B1">
        <w:tc>
          <w:tcPr>
            <w:tcW w:w="2235" w:type="dxa"/>
            <w:vMerge/>
            <w:vAlign w:val="center"/>
          </w:tcPr>
          <w:p w:rsidR="003049C8" w:rsidRDefault="003049C8" w:rsidP="006B16B1"/>
        </w:tc>
        <w:tc>
          <w:tcPr>
            <w:tcW w:w="2693" w:type="dxa"/>
            <w:vAlign w:val="center"/>
          </w:tcPr>
          <w:p w:rsidR="003049C8" w:rsidRDefault="003049C8" w:rsidP="006B16B1">
            <w:r>
              <w:rPr>
                <w:rFonts w:hint="eastAsia"/>
              </w:rPr>
              <w:t>displayOrder</w:t>
            </w:r>
          </w:p>
        </w:tc>
        <w:tc>
          <w:tcPr>
            <w:tcW w:w="3272" w:type="dxa"/>
            <w:vAlign w:val="center"/>
          </w:tcPr>
          <w:p w:rsidR="003049C8" w:rsidRPr="00067270" w:rsidRDefault="003049C8" w:rsidP="006B16B1">
            <w:r w:rsidRPr="003049C8">
              <w:t>DISPLAY_ORDER</w:t>
            </w:r>
          </w:p>
        </w:tc>
      </w:tr>
      <w:tr w:rsidR="00930C53" w:rsidTr="006B16B1">
        <w:tc>
          <w:tcPr>
            <w:tcW w:w="2235" w:type="dxa"/>
            <w:vMerge/>
            <w:vAlign w:val="center"/>
          </w:tcPr>
          <w:p w:rsidR="00930C53" w:rsidRDefault="00930C53" w:rsidP="006B16B1"/>
        </w:tc>
        <w:tc>
          <w:tcPr>
            <w:tcW w:w="2693" w:type="dxa"/>
            <w:vAlign w:val="center"/>
          </w:tcPr>
          <w:p w:rsidR="00930C53" w:rsidRDefault="00930C53" w:rsidP="006B16B1">
            <w:r>
              <w:rPr>
                <w:rFonts w:hint="eastAsia"/>
              </w:rPr>
              <w:t>aliasName</w:t>
            </w:r>
          </w:p>
        </w:tc>
        <w:tc>
          <w:tcPr>
            <w:tcW w:w="3272" w:type="dxa"/>
            <w:vAlign w:val="center"/>
          </w:tcPr>
          <w:p w:rsidR="00930C53" w:rsidRPr="003049C8" w:rsidRDefault="00930C53" w:rsidP="006B16B1">
            <w:r w:rsidRPr="00930C53">
              <w:t>ALIAS_NAME</w:t>
            </w:r>
          </w:p>
        </w:tc>
      </w:tr>
      <w:tr w:rsidR="008A5CBB" w:rsidTr="006B16B1">
        <w:tc>
          <w:tcPr>
            <w:tcW w:w="2235" w:type="dxa"/>
            <w:vMerge/>
            <w:vAlign w:val="center"/>
          </w:tcPr>
          <w:p w:rsidR="008A5CBB" w:rsidRDefault="008A5CBB" w:rsidP="006B16B1"/>
        </w:tc>
        <w:tc>
          <w:tcPr>
            <w:tcW w:w="2693" w:type="dxa"/>
            <w:vAlign w:val="center"/>
          </w:tcPr>
          <w:p w:rsidR="008A5CBB" w:rsidRDefault="008A5CBB" w:rsidP="006B16B1">
            <w:r>
              <w:rPr>
                <w:rFonts w:hint="eastAsia"/>
              </w:rPr>
              <w:t>state</w:t>
            </w:r>
          </w:p>
        </w:tc>
        <w:tc>
          <w:tcPr>
            <w:tcW w:w="3272" w:type="dxa"/>
            <w:vAlign w:val="center"/>
          </w:tcPr>
          <w:p w:rsidR="008A5CBB" w:rsidRDefault="008A5CBB" w:rsidP="006B16B1">
            <w:r>
              <w:rPr>
                <w:rFonts w:hint="eastAsia"/>
              </w:rPr>
              <w:t>STATE</w:t>
            </w:r>
          </w:p>
        </w:tc>
      </w:tr>
    </w:tbl>
    <w:p w:rsidR="008A5CBB" w:rsidRPr="008A5CBB" w:rsidRDefault="008A5CBB" w:rsidP="008A5CBB"/>
    <w:p w:rsidR="008A5CBB" w:rsidRPr="00E37DB2" w:rsidRDefault="008A5CBB" w:rsidP="00E37DB2"/>
    <w:p w:rsidR="003212BD" w:rsidRPr="003212BD" w:rsidRDefault="00646C2E" w:rsidP="00DB3149">
      <w:pPr>
        <w:pStyle w:val="6"/>
      </w:pPr>
      <w:r>
        <w:rPr>
          <w:rFonts w:hint="eastAsia"/>
        </w:rPr>
        <w:t>游戏信息</w:t>
      </w:r>
    </w:p>
    <w:tbl>
      <w:tblPr>
        <w:tblStyle w:val="ac"/>
        <w:tblW w:w="0" w:type="auto"/>
        <w:tblLook w:val="04A0" w:firstRow="1" w:lastRow="0" w:firstColumn="1" w:lastColumn="0" w:noHBand="0" w:noVBand="1"/>
      </w:tblPr>
      <w:tblGrid>
        <w:gridCol w:w="2235"/>
        <w:gridCol w:w="2693"/>
        <w:gridCol w:w="3272"/>
      </w:tblGrid>
      <w:tr w:rsidR="00AE293C" w:rsidTr="00EA284F">
        <w:tc>
          <w:tcPr>
            <w:tcW w:w="2235" w:type="dxa"/>
            <w:vAlign w:val="center"/>
          </w:tcPr>
          <w:p w:rsidR="00AE293C" w:rsidRDefault="00AE293C" w:rsidP="00EA284F">
            <w:r>
              <w:rPr>
                <w:rFonts w:hint="eastAsia"/>
              </w:rPr>
              <w:t>对应数据库表名</w:t>
            </w:r>
          </w:p>
        </w:tc>
        <w:tc>
          <w:tcPr>
            <w:tcW w:w="5965" w:type="dxa"/>
            <w:gridSpan w:val="2"/>
            <w:vAlign w:val="center"/>
          </w:tcPr>
          <w:p w:rsidR="00AE293C" w:rsidRDefault="00AE293C" w:rsidP="00EA284F">
            <w:r>
              <w:rPr>
                <w:rFonts w:hint="eastAsia"/>
              </w:rPr>
              <w:t>GAME_T</w:t>
            </w:r>
          </w:p>
        </w:tc>
      </w:tr>
      <w:tr w:rsidR="00AE293C" w:rsidTr="00EA284F">
        <w:tc>
          <w:tcPr>
            <w:tcW w:w="2235" w:type="dxa"/>
            <w:vAlign w:val="center"/>
          </w:tcPr>
          <w:p w:rsidR="00AE293C" w:rsidRDefault="00242A8D" w:rsidP="00EA284F">
            <w:r>
              <w:rPr>
                <w:rFonts w:hint="eastAsia"/>
              </w:rPr>
              <w:t>Redis</w:t>
            </w:r>
            <w:r>
              <w:rPr>
                <w:rFonts w:hint="eastAsia"/>
              </w:rPr>
              <w:t>数据类型</w:t>
            </w:r>
          </w:p>
        </w:tc>
        <w:tc>
          <w:tcPr>
            <w:tcW w:w="5965" w:type="dxa"/>
            <w:gridSpan w:val="2"/>
            <w:vAlign w:val="center"/>
          </w:tcPr>
          <w:p w:rsidR="00AE293C" w:rsidRDefault="00242A8D" w:rsidP="00EA284F">
            <w:r>
              <w:rPr>
                <w:rFonts w:hint="eastAsia"/>
              </w:rPr>
              <w:t>散列型</w:t>
            </w:r>
          </w:p>
        </w:tc>
      </w:tr>
      <w:tr w:rsidR="00AC54A9" w:rsidTr="00EA284F">
        <w:tc>
          <w:tcPr>
            <w:tcW w:w="2235" w:type="dxa"/>
            <w:vAlign w:val="center"/>
          </w:tcPr>
          <w:p w:rsidR="00AC54A9" w:rsidRDefault="00AC54A9" w:rsidP="00EA284F">
            <w:r>
              <w:rPr>
                <w:rFonts w:hint="eastAsia"/>
              </w:rPr>
              <w:t>过期时间（分）</w:t>
            </w:r>
          </w:p>
        </w:tc>
        <w:tc>
          <w:tcPr>
            <w:tcW w:w="5965" w:type="dxa"/>
            <w:gridSpan w:val="2"/>
            <w:vAlign w:val="center"/>
          </w:tcPr>
          <w:p w:rsidR="00AC54A9" w:rsidRDefault="00AC54A9" w:rsidP="00EA284F">
            <w:r>
              <w:rPr>
                <w:rFonts w:hint="eastAsia"/>
              </w:rPr>
              <w:t>30</w:t>
            </w:r>
          </w:p>
        </w:tc>
      </w:tr>
      <w:tr w:rsidR="00AE293C" w:rsidTr="00EA284F">
        <w:tc>
          <w:tcPr>
            <w:tcW w:w="2235" w:type="dxa"/>
            <w:vAlign w:val="center"/>
          </w:tcPr>
          <w:p w:rsidR="00AE293C" w:rsidRDefault="00603C20" w:rsidP="00EA284F">
            <w:r>
              <w:rPr>
                <w:rFonts w:hint="eastAsia"/>
              </w:rPr>
              <w:t>key</w:t>
            </w:r>
          </w:p>
        </w:tc>
        <w:tc>
          <w:tcPr>
            <w:tcW w:w="5965" w:type="dxa"/>
            <w:gridSpan w:val="2"/>
            <w:vAlign w:val="center"/>
          </w:tcPr>
          <w:p w:rsidR="00AE293C" w:rsidRDefault="00603C20" w:rsidP="00EA284F">
            <w:r>
              <w:rPr>
                <w:rFonts w:hint="eastAsia"/>
              </w:rPr>
              <w:t>game_engine</w:t>
            </w:r>
            <w:r w:rsidR="006B7233">
              <w:rPr>
                <w:rFonts w:hint="eastAsia"/>
              </w:rPr>
              <w:t>1</w:t>
            </w:r>
            <w:r>
              <w:rPr>
                <w:rFonts w:hint="eastAsia"/>
              </w:rPr>
              <w:t>_game_</w:t>
            </w:r>
            <w:r w:rsidR="00B61F03">
              <w:rPr>
                <w:rFonts w:hint="eastAsia"/>
              </w:rPr>
              <w:t>【</w:t>
            </w:r>
            <w:r>
              <w:rPr>
                <w:rFonts w:hint="eastAsia"/>
              </w:rPr>
              <w:t>游戏</w:t>
            </w:r>
            <w:r w:rsidR="00B61F03">
              <w:rPr>
                <w:rFonts w:hint="eastAsia"/>
              </w:rPr>
              <w:t>编码】</w:t>
            </w:r>
          </w:p>
        </w:tc>
      </w:tr>
      <w:tr w:rsidR="00EA284F" w:rsidTr="00EA284F">
        <w:tc>
          <w:tcPr>
            <w:tcW w:w="2235" w:type="dxa"/>
            <w:vMerge w:val="restart"/>
            <w:vAlign w:val="center"/>
          </w:tcPr>
          <w:p w:rsidR="00EA284F" w:rsidRDefault="00EA284F" w:rsidP="00EA284F">
            <w:r>
              <w:rPr>
                <w:rFonts w:hint="eastAsia"/>
              </w:rPr>
              <w:t>value</w:t>
            </w:r>
          </w:p>
        </w:tc>
        <w:tc>
          <w:tcPr>
            <w:tcW w:w="2693" w:type="dxa"/>
            <w:vAlign w:val="center"/>
          </w:tcPr>
          <w:p w:rsidR="00EA284F" w:rsidRDefault="00EA284F" w:rsidP="00EA284F">
            <w:r>
              <w:rPr>
                <w:rFonts w:hint="eastAsia"/>
              </w:rPr>
              <w:t>key</w:t>
            </w:r>
          </w:p>
        </w:tc>
        <w:tc>
          <w:tcPr>
            <w:tcW w:w="3272" w:type="dxa"/>
            <w:vAlign w:val="center"/>
          </w:tcPr>
          <w:p w:rsidR="00EA284F" w:rsidRDefault="00FD0752" w:rsidP="00FD0752">
            <w:r>
              <w:rPr>
                <w:rFonts w:hint="eastAsia"/>
              </w:rPr>
              <w:t>v</w:t>
            </w:r>
            <w:r w:rsidR="00EA284F">
              <w:rPr>
                <w:rFonts w:hint="eastAsia"/>
              </w:rPr>
              <w:t>alue</w:t>
            </w:r>
          </w:p>
        </w:tc>
      </w:tr>
      <w:tr w:rsidR="00EA284F" w:rsidTr="00EA284F">
        <w:tc>
          <w:tcPr>
            <w:tcW w:w="2235" w:type="dxa"/>
            <w:vMerge/>
            <w:vAlign w:val="center"/>
          </w:tcPr>
          <w:p w:rsidR="00EA284F" w:rsidRDefault="00EA284F" w:rsidP="00EA284F"/>
        </w:tc>
        <w:tc>
          <w:tcPr>
            <w:tcW w:w="2693" w:type="dxa"/>
            <w:vAlign w:val="center"/>
          </w:tcPr>
          <w:p w:rsidR="00EA284F" w:rsidRDefault="00EA284F" w:rsidP="00EA284F">
            <w:r>
              <w:rPr>
                <w:rFonts w:hint="eastAsia"/>
              </w:rPr>
              <w:t>iwoid</w:t>
            </w:r>
          </w:p>
        </w:tc>
        <w:tc>
          <w:tcPr>
            <w:tcW w:w="3272" w:type="dxa"/>
            <w:vAlign w:val="center"/>
          </w:tcPr>
          <w:p w:rsidR="00EA284F" w:rsidRDefault="00EA284F" w:rsidP="00EA284F">
            <w:r>
              <w:rPr>
                <w:rFonts w:hint="eastAsia"/>
              </w:rPr>
              <w:t>IWOID</w:t>
            </w:r>
          </w:p>
        </w:tc>
      </w:tr>
      <w:tr w:rsidR="00EA284F" w:rsidTr="00EA284F">
        <w:tc>
          <w:tcPr>
            <w:tcW w:w="2235" w:type="dxa"/>
            <w:vMerge/>
            <w:vAlign w:val="center"/>
          </w:tcPr>
          <w:p w:rsidR="00EA284F" w:rsidRDefault="00EA284F" w:rsidP="00EA284F"/>
        </w:tc>
        <w:tc>
          <w:tcPr>
            <w:tcW w:w="2693" w:type="dxa"/>
            <w:vAlign w:val="center"/>
          </w:tcPr>
          <w:p w:rsidR="00EA284F" w:rsidRDefault="00EA284F" w:rsidP="00EA284F">
            <w:r>
              <w:rPr>
                <w:rFonts w:hint="eastAsia"/>
              </w:rPr>
              <w:t>gameId</w:t>
            </w:r>
          </w:p>
        </w:tc>
        <w:tc>
          <w:tcPr>
            <w:tcW w:w="3272" w:type="dxa"/>
            <w:vAlign w:val="center"/>
          </w:tcPr>
          <w:p w:rsidR="00EA284F" w:rsidRDefault="00EA284F" w:rsidP="00EA284F">
            <w:r>
              <w:rPr>
                <w:rFonts w:hint="eastAsia"/>
              </w:rPr>
              <w:t>GAME_ID</w:t>
            </w:r>
          </w:p>
        </w:tc>
      </w:tr>
      <w:tr w:rsidR="009C214E" w:rsidTr="00EA284F">
        <w:tc>
          <w:tcPr>
            <w:tcW w:w="2235" w:type="dxa"/>
            <w:vMerge/>
            <w:vAlign w:val="center"/>
          </w:tcPr>
          <w:p w:rsidR="009C214E" w:rsidRDefault="009C214E" w:rsidP="00EA284F"/>
        </w:tc>
        <w:tc>
          <w:tcPr>
            <w:tcW w:w="2693" w:type="dxa"/>
            <w:vAlign w:val="center"/>
          </w:tcPr>
          <w:p w:rsidR="009C214E" w:rsidRDefault="009C214E" w:rsidP="00EA284F">
            <w:r>
              <w:rPr>
                <w:rFonts w:hint="eastAsia"/>
              </w:rPr>
              <w:t>gameName</w:t>
            </w:r>
          </w:p>
        </w:tc>
        <w:tc>
          <w:tcPr>
            <w:tcW w:w="3272" w:type="dxa"/>
            <w:vAlign w:val="center"/>
          </w:tcPr>
          <w:p w:rsidR="009C214E" w:rsidRDefault="009C214E" w:rsidP="00EA284F">
            <w:r w:rsidRPr="009C214E">
              <w:t>GAME_NAME</w:t>
            </w:r>
          </w:p>
        </w:tc>
      </w:tr>
      <w:tr w:rsidR="00EA284F" w:rsidTr="00EA284F">
        <w:tc>
          <w:tcPr>
            <w:tcW w:w="2235" w:type="dxa"/>
            <w:vMerge/>
            <w:vAlign w:val="center"/>
          </w:tcPr>
          <w:p w:rsidR="00EA284F" w:rsidRDefault="00EA284F" w:rsidP="00EA284F"/>
        </w:tc>
        <w:tc>
          <w:tcPr>
            <w:tcW w:w="2693" w:type="dxa"/>
            <w:vAlign w:val="center"/>
          </w:tcPr>
          <w:p w:rsidR="00EA284F" w:rsidRDefault="00EA284F" w:rsidP="00EA284F">
            <w:r>
              <w:rPr>
                <w:rFonts w:hint="eastAsia"/>
              </w:rPr>
              <w:t>state</w:t>
            </w:r>
          </w:p>
        </w:tc>
        <w:tc>
          <w:tcPr>
            <w:tcW w:w="3272" w:type="dxa"/>
            <w:vAlign w:val="center"/>
          </w:tcPr>
          <w:p w:rsidR="00EA284F" w:rsidRDefault="00EA284F" w:rsidP="00EA284F">
            <w:r>
              <w:rPr>
                <w:rFonts w:hint="eastAsia"/>
              </w:rPr>
              <w:t>STATE</w:t>
            </w:r>
          </w:p>
        </w:tc>
      </w:tr>
    </w:tbl>
    <w:p w:rsidR="00AE293C" w:rsidRDefault="00AE293C" w:rsidP="00AE293C"/>
    <w:p w:rsidR="009357E7" w:rsidRDefault="009357E7" w:rsidP="00DB3149">
      <w:pPr>
        <w:pStyle w:val="6"/>
      </w:pPr>
      <w:r>
        <w:rPr>
          <w:rFonts w:hint="eastAsia"/>
        </w:rPr>
        <w:t>游戏销售规则</w:t>
      </w:r>
    </w:p>
    <w:tbl>
      <w:tblPr>
        <w:tblStyle w:val="ac"/>
        <w:tblW w:w="0" w:type="auto"/>
        <w:tblLook w:val="04A0" w:firstRow="1" w:lastRow="0" w:firstColumn="1" w:lastColumn="0" w:noHBand="0" w:noVBand="1"/>
      </w:tblPr>
      <w:tblGrid>
        <w:gridCol w:w="2235"/>
        <w:gridCol w:w="2693"/>
        <w:gridCol w:w="3272"/>
      </w:tblGrid>
      <w:tr w:rsidR="009357E7" w:rsidTr="006B16B1">
        <w:tc>
          <w:tcPr>
            <w:tcW w:w="2235" w:type="dxa"/>
            <w:vAlign w:val="center"/>
          </w:tcPr>
          <w:p w:rsidR="009357E7" w:rsidRDefault="009357E7" w:rsidP="006B16B1">
            <w:r>
              <w:rPr>
                <w:rFonts w:hint="eastAsia"/>
              </w:rPr>
              <w:t>对应数据库表名</w:t>
            </w:r>
          </w:p>
        </w:tc>
        <w:tc>
          <w:tcPr>
            <w:tcW w:w="5965" w:type="dxa"/>
            <w:gridSpan w:val="2"/>
            <w:vAlign w:val="center"/>
          </w:tcPr>
          <w:p w:rsidR="009357E7" w:rsidRDefault="009357E7" w:rsidP="006B16B1">
            <w:r w:rsidRPr="009357E7">
              <w:t>GAME_SALES_T</w:t>
            </w:r>
          </w:p>
        </w:tc>
      </w:tr>
      <w:tr w:rsidR="009357E7" w:rsidTr="006B16B1">
        <w:tc>
          <w:tcPr>
            <w:tcW w:w="2235" w:type="dxa"/>
            <w:vAlign w:val="center"/>
          </w:tcPr>
          <w:p w:rsidR="009357E7" w:rsidRDefault="009357E7" w:rsidP="006B16B1">
            <w:r>
              <w:rPr>
                <w:rFonts w:hint="eastAsia"/>
              </w:rPr>
              <w:t>Redis</w:t>
            </w:r>
            <w:r>
              <w:rPr>
                <w:rFonts w:hint="eastAsia"/>
              </w:rPr>
              <w:t>数据类型</w:t>
            </w:r>
          </w:p>
        </w:tc>
        <w:tc>
          <w:tcPr>
            <w:tcW w:w="5965" w:type="dxa"/>
            <w:gridSpan w:val="2"/>
            <w:vAlign w:val="center"/>
          </w:tcPr>
          <w:p w:rsidR="009357E7" w:rsidRDefault="009357E7" w:rsidP="006B16B1">
            <w:r>
              <w:rPr>
                <w:rFonts w:hint="eastAsia"/>
              </w:rPr>
              <w:t>散列型</w:t>
            </w:r>
          </w:p>
        </w:tc>
      </w:tr>
      <w:tr w:rsidR="009357E7" w:rsidTr="006B16B1">
        <w:tc>
          <w:tcPr>
            <w:tcW w:w="2235" w:type="dxa"/>
            <w:vAlign w:val="center"/>
          </w:tcPr>
          <w:p w:rsidR="009357E7" w:rsidRDefault="009357E7" w:rsidP="006B16B1">
            <w:r>
              <w:rPr>
                <w:rFonts w:hint="eastAsia"/>
              </w:rPr>
              <w:t>过期时间（分）</w:t>
            </w:r>
          </w:p>
        </w:tc>
        <w:tc>
          <w:tcPr>
            <w:tcW w:w="5965" w:type="dxa"/>
            <w:gridSpan w:val="2"/>
            <w:vAlign w:val="center"/>
          </w:tcPr>
          <w:p w:rsidR="009357E7" w:rsidRDefault="009357E7" w:rsidP="006B16B1">
            <w:r>
              <w:rPr>
                <w:rFonts w:hint="eastAsia"/>
              </w:rPr>
              <w:t>30</w:t>
            </w:r>
          </w:p>
        </w:tc>
      </w:tr>
      <w:tr w:rsidR="009357E7" w:rsidTr="006B16B1">
        <w:tc>
          <w:tcPr>
            <w:tcW w:w="2235" w:type="dxa"/>
            <w:vAlign w:val="center"/>
          </w:tcPr>
          <w:p w:rsidR="009357E7" w:rsidRDefault="009357E7" w:rsidP="006B16B1">
            <w:r>
              <w:rPr>
                <w:rFonts w:hint="eastAsia"/>
              </w:rPr>
              <w:t>key</w:t>
            </w:r>
          </w:p>
        </w:tc>
        <w:tc>
          <w:tcPr>
            <w:tcW w:w="5965" w:type="dxa"/>
            <w:gridSpan w:val="2"/>
            <w:vAlign w:val="center"/>
          </w:tcPr>
          <w:p w:rsidR="009357E7" w:rsidRDefault="009357E7" w:rsidP="006B16B1">
            <w:r>
              <w:rPr>
                <w:rFonts w:hint="eastAsia"/>
              </w:rPr>
              <w:t>game_engine</w:t>
            </w:r>
            <w:r w:rsidR="006B7233">
              <w:rPr>
                <w:rFonts w:hint="eastAsia"/>
              </w:rPr>
              <w:t>1</w:t>
            </w:r>
            <w:r>
              <w:rPr>
                <w:rFonts w:hint="eastAsia"/>
              </w:rPr>
              <w:t>_game_sales_</w:t>
            </w:r>
            <w:r>
              <w:rPr>
                <w:rFonts w:hint="eastAsia"/>
              </w:rPr>
              <w:t>【游戏编码】</w:t>
            </w:r>
          </w:p>
        </w:tc>
      </w:tr>
      <w:tr w:rsidR="002952AE" w:rsidTr="006B16B1">
        <w:tc>
          <w:tcPr>
            <w:tcW w:w="2235" w:type="dxa"/>
            <w:vMerge w:val="restart"/>
            <w:vAlign w:val="center"/>
          </w:tcPr>
          <w:p w:rsidR="002952AE" w:rsidRDefault="002952AE" w:rsidP="006B16B1">
            <w:r>
              <w:rPr>
                <w:rFonts w:hint="eastAsia"/>
              </w:rPr>
              <w:t>value</w:t>
            </w:r>
          </w:p>
        </w:tc>
        <w:tc>
          <w:tcPr>
            <w:tcW w:w="2693" w:type="dxa"/>
            <w:vAlign w:val="center"/>
          </w:tcPr>
          <w:p w:rsidR="002952AE" w:rsidRDefault="002952AE" w:rsidP="006B16B1">
            <w:r>
              <w:rPr>
                <w:rFonts w:hint="eastAsia"/>
              </w:rPr>
              <w:t>key</w:t>
            </w:r>
          </w:p>
        </w:tc>
        <w:tc>
          <w:tcPr>
            <w:tcW w:w="3272" w:type="dxa"/>
            <w:vAlign w:val="center"/>
          </w:tcPr>
          <w:p w:rsidR="002952AE" w:rsidRDefault="002952AE" w:rsidP="006B16B1">
            <w:r>
              <w:rPr>
                <w:rFonts w:hint="eastAsia"/>
              </w:rPr>
              <w:t>value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iwoid</w:t>
            </w:r>
          </w:p>
        </w:tc>
        <w:tc>
          <w:tcPr>
            <w:tcW w:w="3272" w:type="dxa"/>
            <w:vAlign w:val="center"/>
          </w:tcPr>
          <w:p w:rsidR="002952AE" w:rsidRDefault="002952AE" w:rsidP="006B16B1">
            <w:r>
              <w:rPr>
                <w:rFonts w:hint="eastAsia"/>
              </w:rPr>
              <w:t>IWOID</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gameId</w:t>
            </w:r>
          </w:p>
        </w:tc>
        <w:tc>
          <w:tcPr>
            <w:tcW w:w="3272" w:type="dxa"/>
            <w:vAlign w:val="center"/>
          </w:tcPr>
          <w:p w:rsidR="002952AE" w:rsidRDefault="002952AE" w:rsidP="006B16B1">
            <w:r>
              <w:rPr>
                <w:rFonts w:hint="eastAsia"/>
              </w:rPr>
              <w:t>GAME_ID</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salesState</w:t>
            </w:r>
          </w:p>
        </w:tc>
        <w:tc>
          <w:tcPr>
            <w:tcW w:w="3272" w:type="dxa"/>
            <w:vAlign w:val="center"/>
          </w:tcPr>
          <w:p w:rsidR="002952AE" w:rsidRDefault="002952AE" w:rsidP="006B16B1">
            <w:r w:rsidRPr="003B2CB1">
              <w:t>SALES_STATE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encashState</w:t>
            </w:r>
          </w:p>
        </w:tc>
        <w:tc>
          <w:tcPr>
            <w:tcW w:w="3272" w:type="dxa"/>
            <w:vAlign w:val="center"/>
          </w:tcPr>
          <w:p w:rsidR="002952AE" w:rsidRPr="003B2CB1" w:rsidRDefault="002952AE" w:rsidP="006B16B1">
            <w:r w:rsidRPr="003B2CB1">
              <w:t>ENCASH_STATE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lastSaleDate</w:t>
            </w:r>
          </w:p>
        </w:tc>
        <w:tc>
          <w:tcPr>
            <w:tcW w:w="3272" w:type="dxa"/>
            <w:vAlign w:val="center"/>
          </w:tcPr>
          <w:p w:rsidR="002952AE" w:rsidRPr="003B2CB1" w:rsidRDefault="002952AE" w:rsidP="006B16B1">
            <w:r w:rsidRPr="003B2CB1">
              <w:t>LAST_SALE_DATE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lastSaleIssue</w:t>
            </w:r>
          </w:p>
        </w:tc>
        <w:tc>
          <w:tcPr>
            <w:tcW w:w="3272" w:type="dxa"/>
            <w:vAlign w:val="center"/>
          </w:tcPr>
          <w:p w:rsidR="002952AE" w:rsidRPr="003B2CB1" w:rsidRDefault="002952AE" w:rsidP="006B16B1">
            <w:r w:rsidRPr="003B2CB1">
              <w:t>LAST_SALE_ISSUE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lastEncashDate</w:t>
            </w:r>
          </w:p>
        </w:tc>
        <w:tc>
          <w:tcPr>
            <w:tcW w:w="3272" w:type="dxa"/>
            <w:vAlign w:val="center"/>
          </w:tcPr>
          <w:p w:rsidR="002952AE" w:rsidRPr="003B2CB1" w:rsidRDefault="002952AE" w:rsidP="006B16B1">
            <w:r w:rsidRPr="003B2CB1">
              <w:t>LAST_ENCASH_DATE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lastEncashIssue</w:t>
            </w:r>
          </w:p>
        </w:tc>
        <w:tc>
          <w:tcPr>
            <w:tcW w:w="3272" w:type="dxa"/>
            <w:vAlign w:val="center"/>
          </w:tcPr>
          <w:p w:rsidR="002952AE" w:rsidRPr="003B2CB1" w:rsidRDefault="002952AE" w:rsidP="006B16B1">
            <w:r w:rsidRPr="003B2CB1">
              <w:t>LAST_ENCASH_ISSUE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limitAmount</w:t>
            </w:r>
          </w:p>
        </w:tc>
        <w:tc>
          <w:tcPr>
            <w:tcW w:w="3272" w:type="dxa"/>
            <w:vAlign w:val="center"/>
          </w:tcPr>
          <w:p w:rsidR="002952AE" w:rsidRPr="003B2CB1" w:rsidRDefault="002952AE" w:rsidP="00221393">
            <w:r w:rsidRPr="003B2CB1">
              <w:t>LIMI</w:t>
            </w:r>
            <w:r>
              <w:rPr>
                <w:rFonts w:hint="eastAsia"/>
              </w:rPr>
              <w:t>T</w:t>
            </w:r>
            <w:r w:rsidRPr="003B2CB1">
              <w:t>_AMOUNT</w:t>
            </w:r>
          </w:p>
        </w:tc>
      </w:tr>
      <w:tr w:rsidR="00C72222" w:rsidTr="006B16B1">
        <w:tc>
          <w:tcPr>
            <w:tcW w:w="2235" w:type="dxa"/>
            <w:vMerge/>
            <w:vAlign w:val="center"/>
          </w:tcPr>
          <w:p w:rsidR="00C72222" w:rsidRDefault="00C72222" w:rsidP="006B16B1"/>
        </w:tc>
        <w:tc>
          <w:tcPr>
            <w:tcW w:w="2693" w:type="dxa"/>
            <w:vAlign w:val="center"/>
          </w:tcPr>
          <w:p w:rsidR="00C72222" w:rsidRDefault="00C72222" w:rsidP="006B16B1">
            <w:r>
              <w:rPr>
                <w:rFonts w:hint="eastAsia"/>
              </w:rPr>
              <w:t>limitCount</w:t>
            </w:r>
          </w:p>
        </w:tc>
        <w:tc>
          <w:tcPr>
            <w:tcW w:w="3272" w:type="dxa"/>
            <w:vAlign w:val="center"/>
          </w:tcPr>
          <w:p w:rsidR="00C72222" w:rsidRPr="003B2CB1" w:rsidRDefault="00C72222" w:rsidP="00C72222">
            <w:r w:rsidRPr="003B2CB1">
              <w:t>LIMI</w:t>
            </w:r>
            <w:r>
              <w:rPr>
                <w:rFonts w:hint="eastAsia"/>
              </w:rPr>
              <w:t>T</w:t>
            </w:r>
            <w:r w:rsidRPr="003B2CB1">
              <w:t>_</w:t>
            </w:r>
            <w:r>
              <w:rPr>
                <w:rFonts w:hint="eastAsia"/>
              </w:rPr>
              <w:t>COUNT</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limitMuliple</w:t>
            </w:r>
          </w:p>
        </w:tc>
        <w:tc>
          <w:tcPr>
            <w:tcW w:w="3272" w:type="dxa"/>
            <w:vAlign w:val="center"/>
          </w:tcPr>
          <w:p w:rsidR="002952AE" w:rsidRPr="003B2CB1" w:rsidRDefault="002952AE" w:rsidP="006B16B1">
            <w:r w:rsidRPr="003B2CB1">
              <w:t>LIMIT_MULTIPLE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price</w:t>
            </w:r>
          </w:p>
        </w:tc>
        <w:tc>
          <w:tcPr>
            <w:tcW w:w="3272" w:type="dxa"/>
            <w:vAlign w:val="center"/>
          </w:tcPr>
          <w:p w:rsidR="002952AE" w:rsidRPr="003B2CB1" w:rsidRDefault="002952AE" w:rsidP="006B16B1">
            <w:r w:rsidRPr="003B2CB1">
              <w:t>PRICE</w:t>
            </w:r>
          </w:p>
        </w:tc>
      </w:tr>
    </w:tbl>
    <w:p w:rsidR="009357E7" w:rsidRPr="009357E7" w:rsidRDefault="009357E7" w:rsidP="009357E7"/>
    <w:p w:rsidR="00EA284F" w:rsidRDefault="00EA284F" w:rsidP="00DB3149">
      <w:pPr>
        <w:pStyle w:val="6"/>
      </w:pPr>
      <w:r>
        <w:rPr>
          <w:rFonts w:hint="eastAsia"/>
        </w:rPr>
        <w:lastRenderedPageBreak/>
        <w:t>游戏当前销售期</w:t>
      </w:r>
    </w:p>
    <w:tbl>
      <w:tblPr>
        <w:tblStyle w:val="ac"/>
        <w:tblW w:w="0" w:type="auto"/>
        <w:tblLook w:val="04A0" w:firstRow="1" w:lastRow="0" w:firstColumn="1" w:lastColumn="0" w:noHBand="0" w:noVBand="1"/>
      </w:tblPr>
      <w:tblGrid>
        <w:gridCol w:w="2235"/>
        <w:gridCol w:w="2693"/>
        <w:gridCol w:w="3272"/>
      </w:tblGrid>
      <w:tr w:rsidR="00BC4415" w:rsidTr="006B16B1">
        <w:tc>
          <w:tcPr>
            <w:tcW w:w="2235" w:type="dxa"/>
            <w:vAlign w:val="center"/>
          </w:tcPr>
          <w:p w:rsidR="00BC4415" w:rsidRDefault="00BC4415" w:rsidP="006B16B1">
            <w:r>
              <w:rPr>
                <w:rFonts w:hint="eastAsia"/>
              </w:rPr>
              <w:t>对应数据库表名</w:t>
            </w:r>
          </w:p>
        </w:tc>
        <w:tc>
          <w:tcPr>
            <w:tcW w:w="5965" w:type="dxa"/>
            <w:gridSpan w:val="2"/>
            <w:vAlign w:val="center"/>
          </w:tcPr>
          <w:p w:rsidR="00BC4415" w:rsidRDefault="00BC4415" w:rsidP="006B16B1">
            <w:r>
              <w:rPr>
                <w:rFonts w:hint="eastAsia"/>
              </w:rPr>
              <w:t>ISSUE_T</w:t>
            </w:r>
          </w:p>
        </w:tc>
      </w:tr>
      <w:tr w:rsidR="00BC4415" w:rsidTr="006B16B1">
        <w:tc>
          <w:tcPr>
            <w:tcW w:w="2235" w:type="dxa"/>
            <w:vAlign w:val="center"/>
          </w:tcPr>
          <w:p w:rsidR="00BC4415" w:rsidRDefault="00BC4415" w:rsidP="006B16B1">
            <w:r>
              <w:rPr>
                <w:rFonts w:hint="eastAsia"/>
              </w:rPr>
              <w:t>Redis</w:t>
            </w:r>
            <w:r>
              <w:rPr>
                <w:rFonts w:hint="eastAsia"/>
              </w:rPr>
              <w:t>数据类型</w:t>
            </w:r>
          </w:p>
        </w:tc>
        <w:tc>
          <w:tcPr>
            <w:tcW w:w="5965" w:type="dxa"/>
            <w:gridSpan w:val="2"/>
            <w:vAlign w:val="center"/>
          </w:tcPr>
          <w:p w:rsidR="00BC4415" w:rsidRDefault="00BC4415" w:rsidP="006B16B1">
            <w:r>
              <w:rPr>
                <w:rFonts w:hint="eastAsia"/>
              </w:rPr>
              <w:t>散列型</w:t>
            </w:r>
          </w:p>
        </w:tc>
      </w:tr>
      <w:tr w:rsidR="00BC4415" w:rsidTr="006B16B1">
        <w:tc>
          <w:tcPr>
            <w:tcW w:w="2235" w:type="dxa"/>
            <w:vAlign w:val="center"/>
          </w:tcPr>
          <w:p w:rsidR="00BC4415" w:rsidRDefault="00BC4415" w:rsidP="006B16B1">
            <w:r>
              <w:rPr>
                <w:rFonts w:hint="eastAsia"/>
              </w:rPr>
              <w:t>过期时间（分）</w:t>
            </w:r>
          </w:p>
        </w:tc>
        <w:tc>
          <w:tcPr>
            <w:tcW w:w="5965" w:type="dxa"/>
            <w:gridSpan w:val="2"/>
            <w:vAlign w:val="center"/>
          </w:tcPr>
          <w:p w:rsidR="00BC4415" w:rsidRDefault="00BC4415" w:rsidP="006B16B1">
            <w:r>
              <w:rPr>
                <w:rFonts w:hint="eastAsia"/>
              </w:rPr>
              <w:t>30</w:t>
            </w:r>
          </w:p>
        </w:tc>
      </w:tr>
      <w:tr w:rsidR="00BC4415" w:rsidTr="006B16B1">
        <w:tc>
          <w:tcPr>
            <w:tcW w:w="2235" w:type="dxa"/>
            <w:vAlign w:val="center"/>
          </w:tcPr>
          <w:p w:rsidR="00BC4415" w:rsidRDefault="00BC4415" w:rsidP="006B16B1">
            <w:r>
              <w:rPr>
                <w:rFonts w:hint="eastAsia"/>
              </w:rPr>
              <w:t>key</w:t>
            </w:r>
          </w:p>
        </w:tc>
        <w:tc>
          <w:tcPr>
            <w:tcW w:w="5965" w:type="dxa"/>
            <w:gridSpan w:val="2"/>
            <w:vAlign w:val="center"/>
          </w:tcPr>
          <w:p w:rsidR="00BC4415" w:rsidRDefault="00BC4415" w:rsidP="00BC4415">
            <w:r>
              <w:rPr>
                <w:rFonts w:hint="eastAsia"/>
              </w:rPr>
              <w:t>game_engine</w:t>
            </w:r>
            <w:r w:rsidR="006B7233">
              <w:rPr>
                <w:rFonts w:hint="eastAsia"/>
              </w:rPr>
              <w:t>1</w:t>
            </w:r>
            <w:r>
              <w:rPr>
                <w:rFonts w:hint="eastAsia"/>
              </w:rPr>
              <w:t>_cur_issue_</w:t>
            </w:r>
            <w:r>
              <w:rPr>
                <w:rFonts w:hint="eastAsia"/>
              </w:rPr>
              <w:t>【游戏编码】</w:t>
            </w:r>
          </w:p>
        </w:tc>
      </w:tr>
      <w:tr w:rsidR="009F32BA" w:rsidTr="006B16B1">
        <w:tc>
          <w:tcPr>
            <w:tcW w:w="2235" w:type="dxa"/>
            <w:vMerge w:val="restart"/>
            <w:vAlign w:val="center"/>
          </w:tcPr>
          <w:p w:rsidR="009F32BA" w:rsidRDefault="009F32BA" w:rsidP="006B16B1">
            <w:r>
              <w:rPr>
                <w:rFonts w:hint="eastAsia"/>
              </w:rPr>
              <w:t>value</w:t>
            </w:r>
          </w:p>
        </w:tc>
        <w:tc>
          <w:tcPr>
            <w:tcW w:w="2693" w:type="dxa"/>
            <w:vAlign w:val="center"/>
          </w:tcPr>
          <w:p w:rsidR="009F32BA" w:rsidRDefault="009F32BA" w:rsidP="006B16B1">
            <w:r>
              <w:rPr>
                <w:rFonts w:hint="eastAsia"/>
              </w:rPr>
              <w:t>key</w:t>
            </w:r>
          </w:p>
        </w:tc>
        <w:tc>
          <w:tcPr>
            <w:tcW w:w="3272" w:type="dxa"/>
            <w:vAlign w:val="center"/>
          </w:tcPr>
          <w:p w:rsidR="009F32BA" w:rsidRDefault="009F32BA" w:rsidP="006B16B1">
            <w:r>
              <w:rPr>
                <w:rFonts w:hint="eastAsia"/>
              </w:rPr>
              <w:t>value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iwoid</w:t>
            </w:r>
          </w:p>
        </w:tc>
        <w:tc>
          <w:tcPr>
            <w:tcW w:w="3272" w:type="dxa"/>
            <w:vAlign w:val="center"/>
          </w:tcPr>
          <w:p w:rsidR="009F32BA" w:rsidRDefault="009F32BA" w:rsidP="001F5CAF">
            <w:r>
              <w:rPr>
                <w:rFonts w:hint="eastAsia"/>
              </w:rPr>
              <w:t>IWOID</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w:t>
            </w:r>
          </w:p>
        </w:tc>
        <w:tc>
          <w:tcPr>
            <w:tcW w:w="3272" w:type="dxa"/>
            <w:vAlign w:val="center"/>
          </w:tcPr>
          <w:p w:rsidR="009F32BA" w:rsidRDefault="009F32BA" w:rsidP="006B16B1">
            <w:r>
              <w:rPr>
                <w:rFonts w:hint="eastAsia"/>
              </w:rPr>
              <w:t>ISSUE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issueBeginTime</w:t>
            </w:r>
          </w:p>
        </w:tc>
        <w:tc>
          <w:tcPr>
            <w:tcW w:w="3272" w:type="dxa"/>
            <w:vAlign w:val="center"/>
          </w:tcPr>
          <w:p w:rsidR="009F32BA" w:rsidRDefault="009F32BA" w:rsidP="006B16B1">
            <w:r w:rsidRPr="00F04C5D">
              <w:t>ISSUE_BEGIN_TIME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issueEndTime</w:t>
            </w:r>
          </w:p>
        </w:tc>
        <w:tc>
          <w:tcPr>
            <w:tcW w:w="3272" w:type="dxa"/>
            <w:vAlign w:val="center"/>
          </w:tcPr>
          <w:p w:rsidR="009F32BA" w:rsidRPr="001F5CAF" w:rsidRDefault="009F32BA" w:rsidP="006B16B1">
            <w:r w:rsidRPr="00F04C5D">
              <w:t>ISSUE_END_TIME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gameRate</w:t>
            </w:r>
          </w:p>
        </w:tc>
        <w:tc>
          <w:tcPr>
            <w:tcW w:w="3272" w:type="dxa"/>
            <w:vAlign w:val="center"/>
          </w:tcPr>
          <w:p w:rsidR="009F32BA" w:rsidRPr="00F04C5D" w:rsidRDefault="009F32BA" w:rsidP="006B16B1">
            <w:r w:rsidRPr="003E13FE">
              <w:t>GAME_RATE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state</w:t>
            </w:r>
          </w:p>
        </w:tc>
        <w:tc>
          <w:tcPr>
            <w:tcW w:w="3272" w:type="dxa"/>
            <w:vAlign w:val="center"/>
          </w:tcPr>
          <w:p w:rsidR="009F32BA" w:rsidRPr="003E13FE" w:rsidRDefault="009F32BA" w:rsidP="006B16B1">
            <w:r w:rsidRPr="00122CCF">
              <w:t>ISSUE_STATE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encashEndTime</w:t>
            </w:r>
          </w:p>
        </w:tc>
        <w:tc>
          <w:tcPr>
            <w:tcW w:w="3272" w:type="dxa"/>
            <w:vAlign w:val="center"/>
          </w:tcPr>
          <w:p w:rsidR="009F32BA" w:rsidRPr="00122CCF" w:rsidRDefault="009F32BA" w:rsidP="006B16B1">
            <w:r w:rsidRPr="00872501">
              <w:t>ENCASH_END_TIME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taxRate</w:t>
            </w:r>
          </w:p>
        </w:tc>
        <w:tc>
          <w:tcPr>
            <w:tcW w:w="3272" w:type="dxa"/>
            <w:vAlign w:val="center"/>
          </w:tcPr>
          <w:p w:rsidR="009F32BA" w:rsidRPr="00872501" w:rsidRDefault="009F32BA" w:rsidP="006B16B1">
            <w:r w:rsidRPr="009F32BA">
              <w:t>TAX_RATE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taxBegin</w:t>
            </w:r>
          </w:p>
        </w:tc>
        <w:tc>
          <w:tcPr>
            <w:tcW w:w="3272" w:type="dxa"/>
            <w:vAlign w:val="center"/>
          </w:tcPr>
          <w:p w:rsidR="009F32BA" w:rsidRPr="00872501" w:rsidRDefault="009F32BA" w:rsidP="006B16B1">
            <w:r w:rsidRPr="009F32BA">
              <w:t>TAX_BEGIN</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taxEnd</w:t>
            </w:r>
          </w:p>
        </w:tc>
        <w:tc>
          <w:tcPr>
            <w:tcW w:w="3272" w:type="dxa"/>
            <w:vAlign w:val="center"/>
          </w:tcPr>
          <w:p w:rsidR="009F32BA" w:rsidRPr="00872501" w:rsidRDefault="009F32BA" w:rsidP="006B16B1">
            <w:r w:rsidRPr="009F32BA">
              <w:t>TAX_END</w:t>
            </w:r>
          </w:p>
        </w:tc>
      </w:tr>
    </w:tbl>
    <w:p w:rsidR="00EA284F" w:rsidRDefault="00EA284F" w:rsidP="00EA284F"/>
    <w:p w:rsidR="00C976FC" w:rsidRDefault="00C976FC" w:rsidP="00DB3149">
      <w:pPr>
        <w:pStyle w:val="6"/>
      </w:pPr>
      <w:r>
        <w:rPr>
          <w:rFonts w:hint="eastAsia"/>
        </w:rPr>
        <w:t>游戏期</w:t>
      </w:r>
    </w:p>
    <w:tbl>
      <w:tblPr>
        <w:tblStyle w:val="ac"/>
        <w:tblW w:w="0" w:type="auto"/>
        <w:tblLook w:val="04A0" w:firstRow="1" w:lastRow="0" w:firstColumn="1" w:lastColumn="0" w:noHBand="0" w:noVBand="1"/>
      </w:tblPr>
      <w:tblGrid>
        <w:gridCol w:w="2235"/>
        <w:gridCol w:w="2693"/>
        <w:gridCol w:w="3272"/>
      </w:tblGrid>
      <w:tr w:rsidR="00C976FC" w:rsidTr="006B16B1">
        <w:tc>
          <w:tcPr>
            <w:tcW w:w="2235" w:type="dxa"/>
            <w:vAlign w:val="center"/>
          </w:tcPr>
          <w:p w:rsidR="00C976FC" w:rsidRDefault="00C976FC" w:rsidP="006B16B1">
            <w:r>
              <w:rPr>
                <w:rFonts w:hint="eastAsia"/>
              </w:rPr>
              <w:t>对应数据库表名</w:t>
            </w:r>
          </w:p>
        </w:tc>
        <w:tc>
          <w:tcPr>
            <w:tcW w:w="5965" w:type="dxa"/>
            <w:gridSpan w:val="2"/>
            <w:vAlign w:val="center"/>
          </w:tcPr>
          <w:p w:rsidR="00C976FC" w:rsidRDefault="00C976FC" w:rsidP="006B16B1">
            <w:r>
              <w:rPr>
                <w:rFonts w:hint="eastAsia"/>
              </w:rPr>
              <w:t>ISSUE_T</w:t>
            </w:r>
          </w:p>
        </w:tc>
      </w:tr>
      <w:tr w:rsidR="00C976FC" w:rsidTr="006B16B1">
        <w:tc>
          <w:tcPr>
            <w:tcW w:w="2235" w:type="dxa"/>
            <w:vAlign w:val="center"/>
          </w:tcPr>
          <w:p w:rsidR="00C976FC" w:rsidRDefault="00C976FC" w:rsidP="006B16B1">
            <w:r>
              <w:rPr>
                <w:rFonts w:hint="eastAsia"/>
              </w:rPr>
              <w:t>Redis</w:t>
            </w:r>
            <w:r>
              <w:rPr>
                <w:rFonts w:hint="eastAsia"/>
              </w:rPr>
              <w:t>数据类型</w:t>
            </w:r>
          </w:p>
        </w:tc>
        <w:tc>
          <w:tcPr>
            <w:tcW w:w="5965" w:type="dxa"/>
            <w:gridSpan w:val="2"/>
            <w:vAlign w:val="center"/>
          </w:tcPr>
          <w:p w:rsidR="00C976FC" w:rsidRDefault="00C976FC" w:rsidP="006B16B1">
            <w:r>
              <w:rPr>
                <w:rFonts w:hint="eastAsia"/>
              </w:rPr>
              <w:t>散列型</w:t>
            </w:r>
          </w:p>
        </w:tc>
      </w:tr>
      <w:tr w:rsidR="00C976FC" w:rsidTr="006B16B1">
        <w:tc>
          <w:tcPr>
            <w:tcW w:w="2235" w:type="dxa"/>
            <w:vAlign w:val="center"/>
          </w:tcPr>
          <w:p w:rsidR="00C976FC" w:rsidRDefault="00C976FC" w:rsidP="006B16B1">
            <w:r>
              <w:rPr>
                <w:rFonts w:hint="eastAsia"/>
              </w:rPr>
              <w:t>过期时间（分）</w:t>
            </w:r>
          </w:p>
        </w:tc>
        <w:tc>
          <w:tcPr>
            <w:tcW w:w="5965" w:type="dxa"/>
            <w:gridSpan w:val="2"/>
            <w:vAlign w:val="center"/>
          </w:tcPr>
          <w:p w:rsidR="00C976FC" w:rsidRDefault="00C976FC" w:rsidP="006B16B1">
            <w:r>
              <w:rPr>
                <w:rFonts w:hint="eastAsia"/>
              </w:rPr>
              <w:t>30</w:t>
            </w:r>
          </w:p>
        </w:tc>
      </w:tr>
      <w:tr w:rsidR="00C976FC" w:rsidTr="006B16B1">
        <w:tc>
          <w:tcPr>
            <w:tcW w:w="2235" w:type="dxa"/>
            <w:vAlign w:val="center"/>
          </w:tcPr>
          <w:p w:rsidR="00C976FC" w:rsidRDefault="00C976FC" w:rsidP="006B16B1">
            <w:r>
              <w:rPr>
                <w:rFonts w:hint="eastAsia"/>
              </w:rPr>
              <w:t>key</w:t>
            </w:r>
          </w:p>
        </w:tc>
        <w:tc>
          <w:tcPr>
            <w:tcW w:w="5965" w:type="dxa"/>
            <w:gridSpan w:val="2"/>
            <w:vAlign w:val="center"/>
          </w:tcPr>
          <w:p w:rsidR="00C976FC" w:rsidRDefault="00C976FC" w:rsidP="00C976FC">
            <w:r>
              <w:rPr>
                <w:rFonts w:hint="eastAsia"/>
              </w:rPr>
              <w:t>game_engine</w:t>
            </w:r>
            <w:r w:rsidR="006B7233">
              <w:rPr>
                <w:rFonts w:hint="eastAsia"/>
              </w:rPr>
              <w:t>1</w:t>
            </w:r>
            <w:r>
              <w:rPr>
                <w:rFonts w:hint="eastAsia"/>
              </w:rPr>
              <w:t>_issue_</w:t>
            </w:r>
            <w:r>
              <w:rPr>
                <w:rFonts w:hint="eastAsia"/>
              </w:rPr>
              <w:t>【游戏编码】</w:t>
            </w:r>
            <w:r>
              <w:rPr>
                <w:rFonts w:hint="eastAsia"/>
              </w:rPr>
              <w:t>_</w:t>
            </w:r>
            <w:r>
              <w:rPr>
                <w:rFonts w:hint="eastAsia"/>
              </w:rPr>
              <w:t>【期号】</w:t>
            </w:r>
          </w:p>
        </w:tc>
      </w:tr>
      <w:tr w:rsidR="009F32BA" w:rsidTr="006B16B1">
        <w:tc>
          <w:tcPr>
            <w:tcW w:w="2235" w:type="dxa"/>
            <w:vMerge w:val="restart"/>
            <w:vAlign w:val="center"/>
          </w:tcPr>
          <w:p w:rsidR="009F32BA" w:rsidRDefault="009F32BA" w:rsidP="006B16B1">
            <w:r>
              <w:rPr>
                <w:rFonts w:hint="eastAsia"/>
              </w:rPr>
              <w:t>value</w:t>
            </w:r>
          </w:p>
        </w:tc>
        <w:tc>
          <w:tcPr>
            <w:tcW w:w="2693" w:type="dxa"/>
            <w:vAlign w:val="center"/>
          </w:tcPr>
          <w:p w:rsidR="009F32BA" w:rsidRDefault="009F32BA" w:rsidP="006B16B1">
            <w:r>
              <w:rPr>
                <w:rFonts w:hint="eastAsia"/>
              </w:rPr>
              <w:t>key</w:t>
            </w:r>
          </w:p>
        </w:tc>
        <w:tc>
          <w:tcPr>
            <w:tcW w:w="3272" w:type="dxa"/>
            <w:vAlign w:val="center"/>
          </w:tcPr>
          <w:p w:rsidR="009F32BA" w:rsidRDefault="009F32BA" w:rsidP="006B16B1">
            <w:r>
              <w:rPr>
                <w:rFonts w:hint="eastAsia"/>
              </w:rPr>
              <w:t>value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iwoid</w:t>
            </w:r>
          </w:p>
        </w:tc>
        <w:tc>
          <w:tcPr>
            <w:tcW w:w="3272" w:type="dxa"/>
            <w:vAlign w:val="center"/>
          </w:tcPr>
          <w:p w:rsidR="009F32BA" w:rsidRDefault="009F32BA" w:rsidP="006B16B1">
            <w:r>
              <w:rPr>
                <w:rFonts w:hint="eastAsia"/>
              </w:rPr>
              <w:t>IWOID</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w:t>
            </w:r>
          </w:p>
        </w:tc>
        <w:tc>
          <w:tcPr>
            <w:tcW w:w="3272" w:type="dxa"/>
            <w:vAlign w:val="center"/>
          </w:tcPr>
          <w:p w:rsidR="009F32BA" w:rsidRDefault="009F32BA" w:rsidP="006B16B1">
            <w:r>
              <w:rPr>
                <w:rFonts w:hint="eastAsia"/>
              </w:rPr>
              <w:t>ISSUE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issueBeginTime</w:t>
            </w:r>
          </w:p>
        </w:tc>
        <w:tc>
          <w:tcPr>
            <w:tcW w:w="3272" w:type="dxa"/>
            <w:vAlign w:val="center"/>
          </w:tcPr>
          <w:p w:rsidR="009F32BA" w:rsidRDefault="009F32BA" w:rsidP="006B16B1">
            <w:r w:rsidRPr="00F04C5D">
              <w:t>ISSUE_BEGIN_TIME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issueEndTime</w:t>
            </w:r>
          </w:p>
        </w:tc>
        <w:tc>
          <w:tcPr>
            <w:tcW w:w="3272" w:type="dxa"/>
            <w:vAlign w:val="center"/>
          </w:tcPr>
          <w:p w:rsidR="009F32BA" w:rsidRPr="001F5CAF" w:rsidRDefault="009F32BA" w:rsidP="006B16B1">
            <w:r w:rsidRPr="00F04C5D">
              <w:t>ISSUE_END_TIME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gameRate</w:t>
            </w:r>
          </w:p>
        </w:tc>
        <w:tc>
          <w:tcPr>
            <w:tcW w:w="3272" w:type="dxa"/>
            <w:vAlign w:val="center"/>
          </w:tcPr>
          <w:p w:rsidR="009F32BA" w:rsidRPr="00F04C5D" w:rsidRDefault="009F32BA" w:rsidP="006B16B1">
            <w:r w:rsidRPr="003E13FE">
              <w:t>GAME_RATE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state</w:t>
            </w:r>
          </w:p>
        </w:tc>
        <w:tc>
          <w:tcPr>
            <w:tcW w:w="3272" w:type="dxa"/>
            <w:vAlign w:val="center"/>
          </w:tcPr>
          <w:p w:rsidR="009F32BA" w:rsidRPr="003E13FE" w:rsidRDefault="009F32BA" w:rsidP="006B16B1">
            <w:r w:rsidRPr="00122CCF">
              <w:t>ISSUE_STATE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encashEndTime</w:t>
            </w:r>
          </w:p>
        </w:tc>
        <w:tc>
          <w:tcPr>
            <w:tcW w:w="3272" w:type="dxa"/>
            <w:vAlign w:val="center"/>
          </w:tcPr>
          <w:p w:rsidR="009F32BA" w:rsidRPr="00122CCF" w:rsidRDefault="009F32BA" w:rsidP="006B16B1">
            <w:r w:rsidRPr="00872501">
              <w:t>ENCASH_END_TIME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5F793D">
            <w:r>
              <w:rPr>
                <w:rFonts w:hint="eastAsia"/>
              </w:rPr>
              <w:t>taxRate</w:t>
            </w:r>
          </w:p>
        </w:tc>
        <w:tc>
          <w:tcPr>
            <w:tcW w:w="3272" w:type="dxa"/>
            <w:vAlign w:val="center"/>
          </w:tcPr>
          <w:p w:rsidR="009F32BA" w:rsidRPr="00872501" w:rsidRDefault="009F32BA" w:rsidP="005F793D">
            <w:r w:rsidRPr="009F32BA">
              <w:t>TAX_RATE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5F793D">
            <w:r>
              <w:rPr>
                <w:rFonts w:hint="eastAsia"/>
              </w:rPr>
              <w:t>taxBegin</w:t>
            </w:r>
          </w:p>
        </w:tc>
        <w:tc>
          <w:tcPr>
            <w:tcW w:w="3272" w:type="dxa"/>
            <w:vAlign w:val="center"/>
          </w:tcPr>
          <w:p w:rsidR="009F32BA" w:rsidRPr="00872501" w:rsidRDefault="009F32BA" w:rsidP="005F793D">
            <w:r w:rsidRPr="009F32BA">
              <w:t>TAX_BEGIN</w:t>
            </w:r>
          </w:p>
        </w:tc>
      </w:tr>
      <w:tr w:rsidR="009F32BA" w:rsidTr="006B16B1">
        <w:tc>
          <w:tcPr>
            <w:tcW w:w="2235" w:type="dxa"/>
            <w:vMerge/>
            <w:vAlign w:val="center"/>
          </w:tcPr>
          <w:p w:rsidR="009F32BA" w:rsidRDefault="009F32BA" w:rsidP="006B16B1"/>
        </w:tc>
        <w:tc>
          <w:tcPr>
            <w:tcW w:w="2693" w:type="dxa"/>
            <w:vAlign w:val="center"/>
          </w:tcPr>
          <w:p w:rsidR="009F32BA" w:rsidRDefault="009F32BA" w:rsidP="005F793D">
            <w:r>
              <w:rPr>
                <w:rFonts w:hint="eastAsia"/>
              </w:rPr>
              <w:t>taxEnd</w:t>
            </w:r>
          </w:p>
        </w:tc>
        <w:tc>
          <w:tcPr>
            <w:tcW w:w="3272" w:type="dxa"/>
            <w:vAlign w:val="center"/>
          </w:tcPr>
          <w:p w:rsidR="009F32BA" w:rsidRPr="00872501" w:rsidRDefault="009F32BA" w:rsidP="005F793D">
            <w:r w:rsidRPr="009F32BA">
              <w:t>TAX_END</w:t>
            </w:r>
          </w:p>
        </w:tc>
      </w:tr>
    </w:tbl>
    <w:p w:rsidR="00C976FC" w:rsidRDefault="00C976FC" w:rsidP="00C976FC"/>
    <w:p w:rsidR="00C2156E" w:rsidRDefault="00680F4A" w:rsidP="00C2156E">
      <w:pPr>
        <w:pStyle w:val="6"/>
      </w:pPr>
      <w:r>
        <w:rPr>
          <w:rFonts w:hint="eastAsia"/>
        </w:rPr>
        <w:t>游戏上一期</w:t>
      </w:r>
    </w:p>
    <w:p w:rsidR="004B757E" w:rsidRPr="004B757E" w:rsidRDefault="004B757E" w:rsidP="004B757E"/>
    <w:tbl>
      <w:tblPr>
        <w:tblStyle w:val="ac"/>
        <w:tblW w:w="0" w:type="auto"/>
        <w:tblLook w:val="04A0" w:firstRow="1" w:lastRow="0" w:firstColumn="1" w:lastColumn="0" w:noHBand="0" w:noVBand="1"/>
      </w:tblPr>
      <w:tblGrid>
        <w:gridCol w:w="2235"/>
        <w:gridCol w:w="2693"/>
        <w:gridCol w:w="3272"/>
      </w:tblGrid>
      <w:tr w:rsidR="00680F4A" w:rsidTr="00F365A8">
        <w:tc>
          <w:tcPr>
            <w:tcW w:w="2235" w:type="dxa"/>
            <w:vAlign w:val="center"/>
          </w:tcPr>
          <w:p w:rsidR="00680F4A" w:rsidRDefault="00680F4A" w:rsidP="00F365A8">
            <w:r>
              <w:rPr>
                <w:rFonts w:hint="eastAsia"/>
              </w:rPr>
              <w:t>对应数据库表名</w:t>
            </w:r>
          </w:p>
        </w:tc>
        <w:tc>
          <w:tcPr>
            <w:tcW w:w="5965" w:type="dxa"/>
            <w:gridSpan w:val="2"/>
            <w:vAlign w:val="center"/>
          </w:tcPr>
          <w:p w:rsidR="00680F4A" w:rsidRDefault="00680F4A" w:rsidP="00F365A8">
            <w:r>
              <w:rPr>
                <w:rFonts w:hint="eastAsia"/>
              </w:rPr>
              <w:t>ISSUE_T</w:t>
            </w:r>
          </w:p>
        </w:tc>
      </w:tr>
      <w:tr w:rsidR="00680F4A" w:rsidTr="00F365A8">
        <w:tc>
          <w:tcPr>
            <w:tcW w:w="2235" w:type="dxa"/>
            <w:vAlign w:val="center"/>
          </w:tcPr>
          <w:p w:rsidR="00680F4A" w:rsidRDefault="00680F4A" w:rsidP="00F365A8">
            <w:r>
              <w:rPr>
                <w:rFonts w:hint="eastAsia"/>
              </w:rPr>
              <w:lastRenderedPageBreak/>
              <w:t>Redis</w:t>
            </w:r>
            <w:r>
              <w:rPr>
                <w:rFonts w:hint="eastAsia"/>
              </w:rPr>
              <w:t>数据类型</w:t>
            </w:r>
          </w:p>
        </w:tc>
        <w:tc>
          <w:tcPr>
            <w:tcW w:w="5965" w:type="dxa"/>
            <w:gridSpan w:val="2"/>
            <w:vAlign w:val="center"/>
          </w:tcPr>
          <w:p w:rsidR="00680F4A" w:rsidRDefault="00680F4A" w:rsidP="00F365A8">
            <w:r>
              <w:rPr>
                <w:rFonts w:hint="eastAsia"/>
              </w:rPr>
              <w:t>散列型</w:t>
            </w:r>
          </w:p>
        </w:tc>
      </w:tr>
      <w:tr w:rsidR="00680F4A" w:rsidTr="00F365A8">
        <w:tc>
          <w:tcPr>
            <w:tcW w:w="2235" w:type="dxa"/>
            <w:vAlign w:val="center"/>
          </w:tcPr>
          <w:p w:rsidR="00680F4A" w:rsidRDefault="00680F4A" w:rsidP="00F365A8">
            <w:r>
              <w:rPr>
                <w:rFonts w:hint="eastAsia"/>
              </w:rPr>
              <w:t>过期时间（分）</w:t>
            </w:r>
          </w:p>
        </w:tc>
        <w:tc>
          <w:tcPr>
            <w:tcW w:w="5965" w:type="dxa"/>
            <w:gridSpan w:val="2"/>
            <w:vAlign w:val="center"/>
          </w:tcPr>
          <w:p w:rsidR="00680F4A" w:rsidRDefault="00680F4A" w:rsidP="00F365A8">
            <w:r>
              <w:rPr>
                <w:rFonts w:hint="eastAsia"/>
              </w:rPr>
              <w:t>30</w:t>
            </w:r>
          </w:p>
        </w:tc>
      </w:tr>
      <w:tr w:rsidR="00680F4A" w:rsidTr="00F365A8">
        <w:tc>
          <w:tcPr>
            <w:tcW w:w="2235" w:type="dxa"/>
            <w:vAlign w:val="center"/>
          </w:tcPr>
          <w:p w:rsidR="00680F4A" w:rsidRDefault="00680F4A" w:rsidP="00F365A8">
            <w:r>
              <w:rPr>
                <w:rFonts w:hint="eastAsia"/>
              </w:rPr>
              <w:t>key</w:t>
            </w:r>
          </w:p>
        </w:tc>
        <w:tc>
          <w:tcPr>
            <w:tcW w:w="5965" w:type="dxa"/>
            <w:gridSpan w:val="2"/>
            <w:vAlign w:val="center"/>
          </w:tcPr>
          <w:p w:rsidR="00680F4A" w:rsidRDefault="00680F4A" w:rsidP="00F365A8">
            <w:r>
              <w:rPr>
                <w:rFonts w:hint="eastAsia"/>
              </w:rPr>
              <w:t>game_engine1_issue_pre_</w:t>
            </w:r>
            <w:r>
              <w:rPr>
                <w:rFonts w:hint="eastAsia"/>
              </w:rPr>
              <w:t>【游戏编码】</w:t>
            </w:r>
            <w:r>
              <w:rPr>
                <w:rFonts w:hint="eastAsia"/>
              </w:rPr>
              <w:t>_</w:t>
            </w:r>
            <w:r>
              <w:rPr>
                <w:rFonts w:hint="eastAsia"/>
              </w:rPr>
              <w:t>【期号】</w:t>
            </w:r>
          </w:p>
        </w:tc>
      </w:tr>
      <w:tr w:rsidR="00D62F9D" w:rsidTr="00F365A8">
        <w:tc>
          <w:tcPr>
            <w:tcW w:w="2235" w:type="dxa"/>
            <w:vMerge w:val="restart"/>
            <w:vAlign w:val="center"/>
          </w:tcPr>
          <w:p w:rsidR="00D62F9D" w:rsidRDefault="00D62F9D" w:rsidP="00F365A8">
            <w:r>
              <w:rPr>
                <w:rFonts w:hint="eastAsia"/>
              </w:rPr>
              <w:t>value</w:t>
            </w:r>
          </w:p>
        </w:tc>
        <w:tc>
          <w:tcPr>
            <w:tcW w:w="2693" w:type="dxa"/>
            <w:vAlign w:val="center"/>
          </w:tcPr>
          <w:p w:rsidR="00D62F9D" w:rsidRDefault="00D62F9D" w:rsidP="00F365A8">
            <w:r>
              <w:rPr>
                <w:rFonts w:hint="eastAsia"/>
              </w:rPr>
              <w:t>key</w:t>
            </w:r>
          </w:p>
        </w:tc>
        <w:tc>
          <w:tcPr>
            <w:tcW w:w="3272" w:type="dxa"/>
            <w:vAlign w:val="center"/>
          </w:tcPr>
          <w:p w:rsidR="00D62F9D" w:rsidRDefault="00D62F9D" w:rsidP="00F365A8">
            <w:r>
              <w:rPr>
                <w:rFonts w:hint="eastAsia"/>
              </w:rPr>
              <w:t>value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iwoid</w:t>
            </w:r>
          </w:p>
        </w:tc>
        <w:tc>
          <w:tcPr>
            <w:tcW w:w="3272" w:type="dxa"/>
            <w:vAlign w:val="center"/>
          </w:tcPr>
          <w:p w:rsidR="00D62F9D" w:rsidRDefault="00D62F9D" w:rsidP="00F365A8">
            <w:r>
              <w:rPr>
                <w:rFonts w:hint="eastAsia"/>
              </w:rPr>
              <w:t>IWOID</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issue</w:t>
            </w:r>
          </w:p>
        </w:tc>
        <w:tc>
          <w:tcPr>
            <w:tcW w:w="3272" w:type="dxa"/>
            <w:vAlign w:val="center"/>
          </w:tcPr>
          <w:p w:rsidR="00D62F9D" w:rsidRDefault="00D62F9D" w:rsidP="00F365A8">
            <w:r>
              <w:rPr>
                <w:rFonts w:hint="eastAsia"/>
              </w:rPr>
              <w:t>ISSUE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issueBeginTime</w:t>
            </w:r>
          </w:p>
        </w:tc>
        <w:tc>
          <w:tcPr>
            <w:tcW w:w="3272" w:type="dxa"/>
            <w:vAlign w:val="center"/>
          </w:tcPr>
          <w:p w:rsidR="00D62F9D" w:rsidRDefault="00D62F9D" w:rsidP="00F365A8">
            <w:r w:rsidRPr="00F04C5D">
              <w:t>ISSUE_BEGIN_TIME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issueEndTime</w:t>
            </w:r>
          </w:p>
        </w:tc>
        <w:tc>
          <w:tcPr>
            <w:tcW w:w="3272" w:type="dxa"/>
            <w:vAlign w:val="center"/>
          </w:tcPr>
          <w:p w:rsidR="00D62F9D" w:rsidRPr="001F5CAF" w:rsidRDefault="00D62F9D" w:rsidP="00F365A8">
            <w:r w:rsidRPr="00F04C5D">
              <w:t>ISSUE_END_TIME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gameRate</w:t>
            </w:r>
          </w:p>
        </w:tc>
        <w:tc>
          <w:tcPr>
            <w:tcW w:w="3272" w:type="dxa"/>
            <w:vAlign w:val="center"/>
          </w:tcPr>
          <w:p w:rsidR="00D62F9D" w:rsidRPr="00F04C5D" w:rsidRDefault="00D62F9D" w:rsidP="00F365A8">
            <w:r w:rsidRPr="003E13FE">
              <w:t>GAME_RATE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state</w:t>
            </w:r>
          </w:p>
        </w:tc>
        <w:tc>
          <w:tcPr>
            <w:tcW w:w="3272" w:type="dxa"/>
            <w:vAlign w:val="center"/>
          </w:tcPr>
          <w:p w:rsidR="00D62F9D" w:rsidRPr="003E13FE" w:rsidRDefault="00D62F9D" w:rsidP="00F365A8">
            <w:r w:rsidRPr="00122CCF">
              <w:t>ISSUE_STATE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encashEndTime</w:t>
            </w:r>
          </w:p>
        </w:tc>
        <w:tc>
          <w:tcPr>
            <w:tcW w:w="3272" w:type="dxa"/>
            <w:vAlign w:val="center"/>
          </w:tcPr>
          <w:p w:rsidR="00D62F9D" w:rsidRPr="00122CCF" w:rsidRDefault="00D62F9D" w:rsidP="00F365A8">
            <w:r w:rsidRPr="00872501">
              <w:t>ENCASH_END_TIME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taxRate</w:t>
            </w:r>
          </w:p>
        </w:tc>
        <w:tc>
          <w:tcPr>
            <w:tcW w:w="3272" w:type="dxa"/>
            <w:vAlign w:val="center"/>
          </w:tcPr>
          <w:p w:rsidR="00D62F9D" w:rsidRPr="00872501" w:rsidRDefault="00D62F9D" w:rsidP="00F365A8">
            <w:r w:rsidRPr="009F32BA">
              <w:t>TAX_RATE</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taxBegin</w:t>
            </w:r>
          </w:p>
        </w:tc>
        <w:tc>
          <w:tcPr>
            <w:tcW w:w="3272" w:type="dxa"/>
            <w:vAlign w:val="center"/>
          </w:tcPr>
          <w:p w:rsidR="00D62F9D" w:rsidRPr="00872501" w:rsidRDefault="00D62F9D" w:rsidP="00F365A8">
            <w:r w:rsidRPr="009F32BA">
              <w:t>TAX_BEGIN</w:t>
            </w:r>
          </w:p>
        </w:tc>
      </w:tr>
      <w:tr w:rsidR="00D62F9D" w:rsidTr="00F365A8">
        <w:tc>
          <w:tcPr>
            <w:tcW w:w="2235" w:type="dxa"/>
            <w:vMerge/>
            <w:vAlign w:val="center"/>
          </w:tcPr>
          <w:p w:rsidR="00D62F9D" w:rsidRDefault="00D62F9D" w:rsidP="00F365A8"/>
        </w:tc>
        <w:tc>
          <w:tcPr>
            <w:tcW w:w="2693" w:type="dxa"/>
            <w:vAlign w:val="center"/>
          </w:tcPr>
          <w:p w:rsidR="00D62F9D" w:rsidRDefault="00D62F9D" w:rsidP="00F365A8">
            <w:r>
              <w:rPr>
                <w:rFonts w:hint="eastAsia"/>
              </w:rPr>
              <w:t>taxEnd</w:t>
            </w:r>
          </w:p>
        </w:tc>
        <w:tc>
          <w:tcPr>
            <w:tcW w:w="3272" w:type="dxa"/>
            <w:vAlign w:val="center"/>
          </w:tcPr>
          <w:p w:rsidR="00D62F9D" w:rsidRPr="00872501" w:rsidRDefault="00D62F9D" w:rsidP="00F365A8">
            <w:r w:rsidRPr="009F32BA">
              <w:t>TAX_END</w:t>
            </w:r>
          </w:p>
        </w:tc>
      </w:tr>
      <w:tr w:rsidR="00D62F9D" w:rsidTr="00F365A8">
        <w:tc>
          <w:tcPr>
            <w:tcW w:w="2235" w:type="dxa"/>
            <w:vMerge/>
            <w:vAlign w:val="center"/>
          </w:tcPr>
          <w:p w:rsidR="00D62F9D" w:rsidRDefault="00D62F9D" w:rsidP="00F365A8"/>
        </w:tc>
        <w:tc>
          <w:tcPr>
            <w:tcW w:w="2693" w:type="dxa"/>
            <w:vAlign w:val="center"/>
          </w:tcPr>
          <w:p w:rsidR="00D62F9D" w:rsidRDefault="00D62F9D" w:rsidP="00985E43">
            <w:r>
              <w:rPr>
                <w:rFonts w:hint="eastAsia"/>
              </w:rPr>
              <w:t>preIssueFlag</w:t>
            </w:r>
          </w:p>
        </w:tc>
        <w:tc>
          <w:tcPr>
            <w:tcW w:w="3272" w:type="dxa"/>
            <w:vAlign w:val="center"/>
          </w:tcPr>
          <w:p w:rsidR="00D62F9D" w:rsidRPr="009F32BA" w:rsidRDefault="00D62F9D" w:rsidP="00F365A8">
            <w:r>
              <w:rPr>
                <w:rFonts w:hint="eastAsia"/>
              </w:rPr>
              <w:t>0-</w:t>
            </w:r>
            <w:r>
              <w:rPr>
                <w:rFonts w:hint="eastAsia"/>
              </w:rPr>
              <w:t>无上期数据，以上字段均为空字符串。</w:t>
            </w:r>
            <w:r>
              <w:rPr>
                <w:rFonts w:hint="eastAsia"/>
              </w:rPr>
              <w:t>1-</w:t>
            </w:r>
            <w:r>
              <w:rPr>
                <w:rFonts w:hint="eastAsia"/>
              </w:rPr>
              <w:t>有上期数据</w:t>
            </w:r>
          </w:p>
        </w:tc>
      </w:tr>
      <w:tr w:rsidR="00D62F9D" w:rsidTr="00F365A8">
        <w:tc>
          <w:tcPr>
            <w:tcW w:w="2235" w:type="dxa"/>
            <w:vMerge/>
            <w:vAlign w:val="center"/>
          </w:tcPr>
          <w:p w:rsidR="00D62F9D" w:rsidRDefault="00D62F9D" w:rsidP="00F365A8"/>
        </w:tc>
        <w:tc>
          <w:tcPr>
            <w:tcW w:w="2693" w:type="dxa"/>
            <w:vAlign w:val="center"/>
          </w:tcPr>
          <w:p w:rsidR="00D62F9D" w:rsidRDefault="00D62F9D">
            <w:r>
              <w:t>exportFlag</w:t>
            </w:r>
          </w:p>
        </w:tc>
        <w:tc>
          <w:tcPr>
            <w:tcW w:w="3272" w:type="dxa"/>
            <w:vAlign w:val="center"/>
          </w:tcPr>
          <w:p w:rsidR="00D62F9D" w:rsidRDefault="00D62F9D">
            <w:r>
              <w:t>EXPORT_FLAG</w:t>
            </w:r>
          </w:p>
        </w:tc>
      </w:tr>
    </w:tbl>
    <w:p w:rsidR="00680F4A" w:rsidRDefault="00680F4A" w:rsidP="00680F4A"/>
    <w:p w:rsidR="00680F4A" w:rsidRDefault="00680F4A" w:rsidP="00C976FC"/>
    <w:p w:rsidR="00F4332D" w:rsidRDefault="00EC6574" w:rsidP="00DB3149">
      <w:pPr>
        <w:pStyle w:val="6"/>
      </w:pPr>
      <w:r>
        <w:rPr>
          <w:rFonts w:hint="eastAsia"/>
        </w:rPr>
        <w:t>投注方式</w:t>
      </w:r>
    </w:p>
    <w:tbl>
      <w:tblPr>
        <w:tblStyle w:val="ac"/>
        <w:tblW w:w="0" w:type="auto"/>
        <w:tblLook w:val="04A0" w:firstRow="1" w:lastRow="0" w:firstColumn="1" w:lastColumn="0" w:noHBand="0" w:noVBand="1"/>
      </w:tblPr>
      <w:tblGrid>
        <w:gridCol w:w="2235"/>
        <w:gridCol w:w="2693"/>
        <w:gridCol w:w="3272"/>
      </w:tblGrid>
      <w:tr w:rsidR="00961518" w:rsidTr="006B16B1">
        <w:tc>
          <w:tcPr>
            <w:tcW w:w="2235" w:type="dxa"/>
            <w:vAlign w:val="center"/>
          </w:tcPr>
          <w:p w:rsidR="00961518" w:rsidRDefault="00961518" w:rsidP="006B16B1">
            <w:r>
              <w:rPr>
                <w:rFonts w:hint="eastAsia"/>
              </w:rPr>
              <w:t>对应数据库表名</w:t>
            </w:r>
          </w:p>
        </w:tc>
        <w:tc>
          <w:tcPr>
            <w:tcW w:w="5965" w:type="dxa"/>
            <w:gridSpan w:val="2"/>
            <w:vAlign w:val="center"/>
          </w:tcPr>
          <w:p w:rsidR="00961518" w:rsidRDefault="00961518" w:rsidP="006B16B1">
            <w:r w:rsidRPr="00961518">
              <w:t>SYS_BET_TYPE_T</w:t>
            </w:r>
          </w:p>
        </w:tc>
      </w:tr>
      <w:tr w:rsidR="00961518" w:rsidTr="006B16B1">
        <w:tc>
          <w:tcPr>
            <w:tcW w:w="2235" w:type="dxa"/>
            <w:vAlign w:val="center"/>
          </w:tcPr>
          <w:p w:rsidR="00961518" w:rsidRDefault="00961518" w:rsidP="006B16B1">
            <w:r>
              <w:rPr>
                <w:rFonts w:hint="eastAsia"/>
              </w:rPr>
              <w:t>Redis</w:t>
            </w:r>
            <w:r>
              <w:rPr>
                <w:rFonts w:hint="eastAsia"/>
              </w:rPr>
              <w:t>数据类型</w:t>
            </w:r>
          </w:p>
        </w:tc>
        <w:tc>
          <w:tcPr>
            <w:tcW w:w="5965" w:type="dxa"/>
            <w:gridSpan w:val="2"/>
            <w:vAlign w:val="center"/>
          </w:tcPr>
          <w:p w:rsidR="00961518" w:rsidRDefault="00961518" w:rsidP="006B16B1">
            <w:r>
              <w:rPr>
                <w:rFonts w:hint="eastAsia"/>
              </w:rPr>
              <w:t>散列型</w:t>
            </w:r>
          </w:p>
        </w:tc>
      </w:tr>
      <w:tr w:rsidR="00961518" w:rsidTr="006B16B1">
        <w:tc>
          <w:tcPr>
            <w:tcW w:w="2235" w:type="dxa"/>
            <w:vAlign w:val="center"/>
          </w:tcPr>
          <w:p w:rsidR="00961518" w:rsidRDefault="00961518" w:rsidP="006B16B1">
            <w:r>
              <w:rPr>
                <w:rFonts w:hint="eastAsia"/>
              </w:rPr>
              <w:t>过期时间（分）</w:t>
            </w:r>
          </w:p>
        </w:tc>
        <w:tc>
          <w:tcPr>
            <w:tcW w:w="5965" w:type="dxa"/>
            <w:gridSpan w:val="2"/>
            <w:vAlign w:val="center"/>
          </w:tcPr>
          <w:p w:rsidR="00961518" w:rsidRDefault="00A56F5A" w:rsidP="006B16B1">
            <w:r>
              <w:rPr>
                <w:rFonts w:hint="eastAsia"/>
              </w:rPr>
              <w:t>30</w:t>
            </w:r>
            <w:r>
              <w:rPr>
                <w:rFonts w:hint="eastAsia"/>
              </w:rPr>
              <w:t>分钟</w:t>
            </w:r>
          </w:p>
        </w:tc>
      </w:tr>
      <w:tr w:rsidR="00961518" w:rsidTr="006B16B1">
        <w:tc>
          <w:tcPr>
            <w:tcW w:w="2235" w:type="dxa"/>
            <w:vAlign w:val="center"/>
          </w:tcPr>
          <w:p w:rsidR="00961518" w:rsidRDefault="00961518" w:rsidP="006B16B1">
            <w:r>
              <w:rPr>
                <w:rFonts w:hint="eastAsia"/>
              </w:rPr>
              <w:t>key</w:t>
            </w:r>
          </w:p>
        </w:tc>
        <w:tc>
          <w:tcPr>
            <w:tcW w:w="5965" w:type="dxa"/>
            <w:gridSpan w:val="2"/>
            <w:vAlign w:val="center"/>
          </w:tcPr>
          <w:p w:rsidR="00961518" w:rsidRDefault="00961518" w:rsidP="00621D95">
            <w:r>
              <w:rPr>
                <w:rFonts w:hint="eastAsia"/>
              </w:rPr>
              <w:t>game_engine</w:t>
            </w:r>
            <w:r w:rsidR="006B7233">
              <w:rPr>
                <w:rFonts w:hint="eastAsia"/>
              </w:rPr>
              <w:t>1</w:t>
            </w:r>
            <w:r>
              <w:rPr>
                <w:rFonts w:hint="eastAsia"/>
              </w:rPr>
              <w:t>_</w:t>
            </w:r>
            <w:r w:rsidR="00A56F5A">
              <w:rPr>
                <w:rFonts w:hint="eastAsia"/>
              </w:rPr>
              <w:t>bet_type</w:t>
            </w:r>
            <w:r>
              <w:rPr>
                <w:rFonts w:hint="eastAsia"/>
              </w:rPr>
              <w:t>_</w:t>
            </w:r>
            <w:r>
              <w:rPr>
                <w:rFonts w:hint="eastAsia"/>
              </w:rPr>
              <w:t>【</w:t>
            </w:r>
            <w:r w:rsidR="00A56F5A">
              <w:rPr>
                <w:rFonts w:hint="eastAsia"/>
              </w:rPr>
              <w:t>投注方式</w:t>
            </w:r>
            <w:r w:rsidR="00A56F5A">
              <w:rPr>
                <w:rFonts w:hint="eastAsia"/>
              </w:rPr>
              <w:t>ID</w:t>
            </w:r>
            <w:r>
              <w:rPr>
                <w:rFonts w:hint="eastAsia"/>
              </w:rPr>
              <w:t>】</w:t>
            </w:r>
          </w:p>
        </w:tc>
      </w:tr>
      <w:tr w:rsidR="00961518" w:rsidTr="006B16B1">
        <w:tc>
          <w:tcPr>
            <w:tcW w:w="2235" w:type="dxa"/>
            <w:vMerge w:val="restart"/>
            <w:vAlign w:val="center"/>
          </w:tcPr>
          <w:p w:rsidR="00961518" w:rsidRDefault="00961518" w:rsidP="006B16B1">
            <w:r>
              <w:rPr>
                <w:rFonts w:hint="eastAsia"/>
              </w:rPr>
              <w:t>value</w:t>
            </w:r>
          </w:p>
        </w:tc>
        <w:tc>
          <w:tcPr>
            <w:tcW w:w="2693" w:type="dxa"/>
            <w:vAlign w:val="center"/>
          </w:tcPr>
          <w:p w:rsidR="00961518" w:rsidRDefault="00961518" w:rsidP="006B16B1">
            <w:r>
              <w:rPr>
                <w:rFonts w:hint="eastAsia"/>
              </w:rPr>
              <w:t>key</w:t>
            </w:r>
          </w:p>
        </w:tc>
        <w:tc>
          <w:tcPr>
            <w:tcW w:w="3272" w:type="dxa"/>
            <w:vAlign w:val="center"/>
          </w:tcPr>
          <w:p w:rsidR="00961518" w:rsidRDefault="00961518" w:rsidP="006B16B1">
            <w:r>
              <w:rPr>
                <w:rFonts w:hint="eastAsia"/>
              </w:rPr>
              <w:t>value</w:t>
            </w:r>
          </w:p>
        </w:tc>
      </w:tr>
      <w:tr w:rsidR="00961518" w:rsidTr="006B16B1">
        <w:tc>
          <w:tcPr>
            <w:tcW w:w="2235" w:type="dxa"/>
            <w:vMerge/>
            <w:vAlign w:val="center"/>
          </w:tcPr>
          <w:p w:rsidR="00961518" w:rsidRDefault="00961518" w:rsidP="006B16B1"/>
        </w:tc>
        <w:tc>
          <w:tcPr>
            <w:tcW w:w="2693" w:type="dxa"/>
            <w:vAlign w:val="center"/>
          </w:tcPr>
          <w:p w:rsidR="00961518" w:rsidRDefault="00961518" w:rsidP="006B16B1">
            <w:r>
              <w:rPr>
                <w:rFonts w:hint="eastAsia"/>
              </w:rPr>
              <w:t>iwoid</w:t>
            </w:r>
          </w:p>
        </w:tc>
        <w:tc>
          <w:tcPr>
            <w:tcW w:w="3272" w:type="dxa"/>
            <w:vAlign w:val="center"/>
          </w:tcPr>
          <w:p w:rsidR="00961518" w:rsidRDefault="00961518" w:rsidP="006B16B1">
            <w:r>
              <w:rPr>
                <w:rFonts w:hint="eastAsia"/>
              </w:rPr>
              <w:t>IWOID</w:t>
            </w:r>
          </w:p>
        </w:tc>
      </w:tr>
      <w:tr w:rsidR="00961518" w:rsidTr="006B16B1">
        <w:tc>
          <w:tcPr>
            <w:tcW w:w="2235" w:type="dxa"/>
            <w:vMerge/>
            <w:vAlign w:val="center"/>
          </w:tcPr>
          <w:p w:rsidR="00961518" w:rsidRDefault="00961518" w:rsidP="006B16B1"/>
        </w:tc>
        <w:tc>
          <w:tcPr>
            <w:tcW w:w="2693" w:type="dxa"/>
            <w:vAlign w:val="center"/>
          </w:tcPr>
          <w:p w:rsidR="00961518" w:rsidRDefault="0089535E" w:rsidP="006B16B1">
            <w:r>
              <w:rPr>
                <w:rFonts w:hint="eastAsia"/>
              </w:rPr>
              <w:t>commonBetType</w:t>
            </w:r>
          </w:p>
        </w:tc>
        <w:tc>
          <w:tcPr>
            <w:tcW w:w="3272" w:type="dxa"/>
            <w:vAlign w:val="center"/>
          </w:tcPr>
          <w:p w:rsidR="00961518" w:rsidRDefault="0089535E" w:rsidP="006B16B1">
            <w:r w:rsidRPr="0089535E">
              <w:t>COMMON_BET_TYPE</w:t>
            </w:r>
          </w:p>
        </w:tc>
      </w:tr>
      <w:tr w:rsidR="00961518" w:rsidTr="006B16B1">
        <w:tc>
          <w:tcPr>
            <w:tcW w:w="2235" w:type="dxa"/>
            <w:vMerge/>
            <w:vAlign w:val="center"/>
          </w:tcPr>
          <w:p w:rsidR="00961518" w:rsidRDefault="00961518" w:rsidP="006B16B1"/>
        </w:tc>
        <w:tc>
          <w:tcPr>
            <w:tcW w:w="2693" w:type="dxa"/>
            <w:vAlign w:val="center"/>
          </w:tcPr>
          <w:p w:rsidR="00961518" w:rsidRDefault="0089535E" w:rsidP="006B16B1">
            <w:r>
              <w:rPr>
                <w:rFonts w:hint="eastAsia"/>
              </w:rPr>
              <w:t>state</w:t>
            </w:r>
          </w:p>
        </w:tc>
        <w:tc>
          <w:tcPr>
            <w:tcW w:w="3272" w:type="dxa"/>
            <w:vAlign w:val="center"/>
          </w:tcPr>
          <w:p w:rsidR="00961518" w:rsidRDefault="0089535E" w:rsidP="006B16B1">
            <w:r w:rsidRPr="0089535E">
              <w:t>STATE</w:t>
            </w:r>
          </w:p>
        </w:tc>
      </w:tr>
    </w:tbl>
    <w:p w:rsidR="00961518" w:rsidRDefault="00961518" w:rsidP="00961518"/>
    <w:p w:rsidR="00DB21C7" w:rsidRDefault="00DB21C7" w:rsidP="00DB3149">
      <w:pPr>
        <w:pStyle w:val="6"/>
      </w:pPr>
      <w:r>
        <w:rPr>
          <w:rFonts w:hint="eastAsia"/>
        </w:rPr>
        <w:t>游戏投注方式</w:t>
      </w:r>
    </w:p>
    <w:tbl>
      <w:tblPr>
        <w:tblStyle w:val="ac"/>
        <w:tblW w:w="0" w:type="auto"/>
        <w:tblLook w:val="04A0" w:firstRow="1" w:lastRow="0" w:firstColumn="1" w:lastColumn="0" w:noHBand="0" w:noVBand="1"/>
      </w:tblPr>
      <w:tblGrid>
        <w:gridCol w:w="2235"/>
        <w:gridCol w:w="2693"/>
        <w:gridCol w:w="3272"/>
      </w:tblGrid>
      <w:tr w:rsidR="00DB21C7" w:rsidTr="006B16B1">
        <w:tc>
          <w:tcPr>
            <w:tcW w:w="2235" w:type="dxa"/>
            <w:vAlign w:val="center"/>
          </w:tcPr>
          <w:p w:rsidR="00DB21C7" w:rsidRDefault="00DB21C7" w:rsidP="006B16B1">
            <w:r>
              <w:rPr>
                <w:rFonts w:hint="eastAsia"/>
              </w:rPr>
              <w:t>对应数据库表名</w:t>
            </w:r>
          </w:p>
        </w:tc>
        <w:tc>
          <w:tcPr>
            <w:tcW w:w="5965" w:type="dxa"/>
            <w:gridSpan w:val="2"/>
            <w:vAlign w:val="center"/>
          </w:tcPr>
          <w:p w:rsidR="00DB21C7" w:rsidRDefault="00DB21C7" w:rsidP="006B16B1">
            <w:r>
              <w:rPr>
                <w:rFonts w:hint="eastAsia"/>
              </w:rPr>
              <w:t>GAME</w:t>
            </w:r>
            <w:r w:rsidRPr="00961518">
              <w:t>_BET_TYPE_T</w:t>
            </w:r>
          </w:p>
        </w:tc>
      </w:tr>
      <w:tr w:rsidR="00DB21C7" w:rsidTr="006B16B1">
        <w:tc>
          <w:tcPr>
            <w:tcW w:w="2235" w:type="dxa"/>
            <w:vAlign w:val="center"/>
          </w:tcPr>
          <w:p w:rsidR="00DB21C7" w:rsidRDefault="00DB21C7" w:rsidP="006B16B1">
            <w:r>
              <w:rPr>
                <w:rFonts w:hint="eastAsia"/>
              </w:rPr>
              <w:t>Redis</w:t>
            </w:r>
            <w:r>
              <w:rPr>
                <w:rFonts w:hint="eastAsia"/>
              </w:rPr>
              <w:t>数据类型</w:t>
            </w:r>
          </w:p>
        </w:tc>
        <w:tc>
          <w:tcPr>
            <w:tcW w:w="5965" w:type="dxa"/>
            <w:gridSpan w:val="2"/>
            <w:vAlign w:val="center"/>
          </w:tcPr>
          <w:p w:rsidR="00DB21C7" w:rsidRDefault="00DB21C7" w:rsidP="006B16B1">
            <w:r>
              <w:rPr>
                <w:rFonts w:hint="eastAsia"/>
              </w:rPr>
              <w:t>散列型</w:t>
            </w:r>
          </w:p>
        </w:tc>
      </w:tr>
      <w:tr w:rsidR="00DB21C7" w:rsidTr="006B16B1">
        <w:tc>
          <w:tcPr>
            <w:tcW w:w="2235" w:type="dxa"/>
            <w:vAlign w:val="center"/>
          </w:tcPr>
          <w:p w:rsidR="00DB21C7" w:rsidRDefault="00DB21C7" w:rsidP="006B16B1">
            <w:r>
              <w:rPr>
                <w:rFonts w:hint="eastAsia"/>
              </w:rPr>
              <w:t>过期时间（分）</w:t>
            </w:r>
          </w:p>
        </w:tc>
        <w:tc>
          <w:tcPr>
            <w:tcW w:w="5965" w:type="dxa"/>
            <w:gridSpan w:val="2"/>
            <w:vAlign w:val="center"/>
          </w:tcPr>
          <w:p w:rsidR="00DB21C7" w:rsidRDefault="00DB21C7" w:rsidP="006B16B1">
            <w:r>
              <w:rPr>
                <w:rFonts w:hint="eastAsia"/>
              </w:rPr>
              <w:t>30</w:t>
            </w:r>
            <w:r>
              <w:rPr>
                <w:rFonts w:hint="eastAsia"/>
              </w:rPr>
              <w:t>分钟</w:t>
            </w:r>
          </w:p>
        </w:tc>
      </w:tr>
      <w:tr w:rsidR="00DB21C7" w:rsidTr="006B16B1">
        <w:tc>
          <w:tcPr>
            <w:tcW w:w="2235" w:type="dxa"/>
            <w:vAlign w:val="center"/>
          </w:tcPr>
          <w:p w:rsidR="00DB21C7" w:rsidRDefault="00DB21C7" w:rsidP="006B16B1">
            <w:r>
              <w:rPr>
                <w:rFonts w:hint="eastAsia"/>
              </w:rPr>
              <w:t>key</w:t>
            </w:r>
          </w:p>
        </w:tc>
        <w:tc>
          <w:tcPr>
            <w:tcW w:w="5965" w:type="dxa"/>
            <w:gridSpan w:val="2"/>
            <w:vAlign w:val="center"/>
          </w:tcPr>
          <w:p w:rsidR="00DB21C7" w:rsidRDefault="00DB21C7" w:rsidP="006B16B1">
            <w:r>
              <w:rPr>
                <w:rFonts w:hint="eastAsia"/>
              </w:rPr>
              <w:t>game_engine</w:t>
            </w:r>
            <w:r w:rsidR="006B7233">
              <w:rPr>
                <w:rFonts w:hint="eastAsia"/>
              </w:rPr>
              <w:t>1</w:t>
            </w:r>
            <w:r>
              <w:rPr>
                <w:rFonts w:hint="eastAsia"/>
              </w:rPr>
              <w:t>_game_bet_type_</w:t>
            </w:r>
            <w:r>
              <w:rPr>
                <w:rFonts w:hint="eastAsia"/>
              </w:rPr>
              <w:t>【游戏</w:t>
            </w:r>
            <w:r>
              <w:rPr>
                <w:rFonts w:hint="eastAsia"/>
              </w:rPr>
              <w:t>ID</w:t>
            </w:r>
            <w:r>
              <w:rPr>
                <w:rFonts w:hint="eastAsia"/>
              </w:rPr>
              <w:t>】</w:t>
            </w:r>
            <w:r>
              <w:rPr>
                <w:rFonts w:hint="eastAsia"/>
              </w:rPr>
              <w:t>_</w:t>
            </w:r>
            <w:r>
              <w:rPr>
                <w:rFonts w:hint="eastAsia"/>
              </w:rPr>
              <w:t>【投注方式</w:t>
            </w:r>
            <w:r>
              <w:rPr>
                <w:rFonts w:hint="eastAsia"/>
              </w:rPr>
              <w:t>ID</w:t>
            </w:r>
            <w:r>
              <w:rPr>
                <w:rFonts w:hint="eastAsia"/>
              </w:rPr>
              <w:t>】</w:t>
            </w:r>
          </w:p>
        </w:tc>
      </w:tr>
      <w:tr w:rsidR="00DB21C7" w:rsidTr="006B16B1">
        <w:tc>
          <w:tcPr>
            <w:tcW w:w="2235" w:type="dxa"/>
            <w:vMerge w:val="restart"/>
            <w:vAlign w:val="center"/>
          </w:tcPr>
          <w:p w:rsidR="00DB21C7" w:rsidRDefault="00DB21C7" w:rsidP="006B16B1">
            <w:r>
              <w:rPr>
                <w:rFonts w:hint="eastAsia"/>
              </w:rPr>
              <w:t>value</w:t>
            </w:r>
          </w:p>
        </w:tc>
        <w:tc>
          <w:tcPr>
            <w:tcW w:w="2693" w:type="dxa"/>
            <w:vAlign w:val="center"/>
          </w:tcPr>
          <w:p w:rsidR="00DB21C7" w:rsidRDefault="00DB21C7" w:rsidP="006B16B1">
            <w:r>
              <w:rPr>
                <w:rFonts w:hint="eastAsia"/>
              </w:rPr>
              <w:t>key</w:t>
            </w:r>
          </w:p>
        </w:tc>
        <w:tc>
          <w:tcPr>
            <w:tcW w:w="3272" w:type="dxa"/>
            <w:vAlign w:val="center"/>
          </w:tcPr>
          <w:p w:rsidR="00DB21C7" w:rsidRDefault="00DB21C7" w:rsidP="006B16B1">
            <w:r>
              <w:rPr>
                <w:rFonts w:hint="eastAsia"/>
              </w:rPr>
              <w:t>value</w:t>
            </w:r>
          </w:p>
        </w:tc>
      </w:tr>
      <w:tr w:rsidR="00DB21C7" w:rsidTr="006B16B1">
        <w:tc>
          <w:tcPr>
            <w:tcW w:w="2235" w:type="dxa"/>
            <w:vMerge/>
            <w:vAlign w:val="center"/>
          </w:tcPr>
          <w:p w:rsidR="00DB21C7" w:rsidRDefault="00DB21C7" w:rsidP="006B16B1"/>
        </w:tc>
        <w:tc>
          <w:tcPr>
            <w:tcW w:w="2693" w:type="dxa"/>
            <w:vAlign w:val="center"/>
          </w:tcPr>
          <w:p w:rsidR="00DB21C7" w:rsidRDefault="00DB21C7" w:rsidP="006B16B1">
            <w:r>
              <w:rPr>
                <w:rFonts w:hint="eastAsia"/>
              </w:rPr>
              <w:t>iwoid</w:t>
            </w:r>
          </w:p>
        </w:tc>
        <w:tc>
          <w:tcPr>
            <w:tcW w:w="3272" w:type="dxa"/>
            <w:vAlign w:val="center"/>
          </w:tcPr>
          <w:p w:rsidR="00DB21C7" w:rsidRDefault="00DB21C7" w:rsidP="006B16B1">
            <w:r>
              <w:rPr>
                <w:rFonts w:hint="eastAsia"/>
              </w:rPr>
              <w:t>IWOID</w:t>
            </w:r>
          </w:p>
        </w:tc>
      </w:tr>
      <w:tr w:rsidR="00622D0D" w:rsidTr="006B16B1">
        <w:tc>
          <w:tcPr>
            <w:tcW w:w="2235" w:type="dxa"/>
            <w:vMerge/>
            <w:vAlign w:val="center"/>
          </w:tcPr>
          <w:p w:rsidR="00622D0D" w:rsidRDefault="00622D0D" w:rsidP="006B16B1"/>
        </w:tc>
        <w:tc>
          <w:tcPr>
            <w:tcW w:w="2693" w:type="dxa"/>
            <w:vAlign w:val="center"/>
          </w:tcPr>
          <w:p w:rsidR="00622D0D" w:rsidRDefault="00622D0D" w:rsidP="006B16B1">
            <w:r>
              <w:rPr>
                <w:rFonts w:hint="eastAsia"/>
              </w:rPr>
              <w:t>maxCount</w:t>
            </w:r>
          </w:p>
        </w:tc>
        <w:tc>
          <w:tcPr>
            <w:tcW w:w="3272" w:type="dxa"/>
            <w:vAlign w:val="center"/>
          </w:tcPr>
          <w:p w:rsidR="00622D0D" w:rsidRDefault="00622D0D" w:rsidP="006B16B1">
            <w:r w:rsidRPr="00622D0D">
              <w:t>MAX_COUNT</w:t>
            </w:r>
          </w:p>
        </w:tc>
      </w:tr>
      <w:tr w:rsidR="00622D0D" w:rsidTr="006B16B1">
        <w:tc>
          <w:tcPr>
            <w:tcW w:w="2235" w:type="dxa"/>
            <w:vMerge/>
            <w:vAlign w:val="center"/>
          </w:tcPr>
          <w:p w:rsidR="00622D0D" w:rsidRDefault="00622D0D" w:rsidP="006B16B1"/>
        </w:tc>
        <w:tc>
          <w:tcPr>
            <w:tcW w:w="2693" w:type="dxa"/>
            <w:vAlign w:val="center"/>
          </w:tcPr>
          <w:p w:rsidR="00622D0D" w:rsidRDefault="00622D0D" w:rsidP="006B16B1">
            <w:r>
              <w:rPr>
                <w:rFonts w:hint="eastAsia"/>
              </w:rPr>
              <w:t>maxMultiple</w:t>
            </w:r>
          </w:p>
        </w:tc>
        <w:tc>
          <w:tcPr>
            <w:tcW w:w="3272" w:type="dxa"/>
            <w:vAlign w:val="center"/>
          </w:tcPr>
          <w:p w:rsidR="00622D0D" w:rsidRPr="00622D0D" w:rsidRDefault="00622D0D" w:rsidP="006B16B1">
            <w:r w:rsidRPr="00622D0D">
              <w:t>MAX_MULTIPLE</w:t>
            </w:r>
          </w:p>
        </w:tc>
      </w:tr>
      <w:tr w:rsidR="00FF6CEC" w:rsidTr="006B16B1">
        <w:tc>
          <w:tcPr>
            <w:tcW w:w="2235" w:type="dxa"/>
            <w:vMerge/>
            <w:vAlign w:val="center"/>
          </w:tcPr>
          <w:p w:rsidR="00FF6CEC" w:rsidRDefault="00FF6CEC" w:rsidP="006B16B1"/>
        </w:tc>
        <w:tc>
          <w:tcPr>
            <w:tcW w:w="2693" w:type="dxa"/>
            <w:vAlign w:val="center"/>
          </w:tcPr>
          <w:p w:rsidR="00FF6CEC" w:rsidRDefault="00FF6CEC" w:rsidP="006B16B1">
            <w:r>
              <w:rPr>
                <w:rFonts w:hint="eastAsia"/>
              </w:rPr>
              <w:t>minPoint</w:t>
            </w:r>
          </w:p>
        </w:tc>
        <w:tc>
          <w:tcPr>
            <w:tcW w:w="3272" w:type="dxa"/>
            <w:vAlign w:val="center"/>
          </w:tcPr>
          <w:p w:rsidR="00FF6CEC" w:rsidRPr="00622D0D" w:rsidRDefault="00FF6CEC" w:rsidP="006B16B1">
            <w:r w:rsidRPr="00FF6CEC">
              <w:t>MIN_POINT</w:t>
            </w:r>
          </w:p>
        </w:tc>
      </w:tr>
      <w:tr w:rsidR="00FF6CEC" w:rsidTr="006B16B1">
        <w:tc>
          <w:tcPr>
            <w:tcW w:w="2235" w:type="dxa"/>
            <w:vMerge/>
            <w:vAlign w:val="center"/>
          </w:tcPr>
          <w:p w:rsidR="00FF6CEC" w:rsidRDefault="00FF6CEC" w:rsidP="006B16B1"/>
        </w:tc>
        <w:tc>
          <w:tcPr>
            <w:tcW w:w="2693" w:type="dxa"/>
            <w:vAlign w:val="center"/>
          </w:tcPr>
          <w:p w:rsidR="00FF6CEC" w:rsidRDefault="00FF6CEC" w:rsidP="006B16B1">
            <w:r>
              <w:rPr>
                <w:rFonts w:hint="eastAsia"/>
              </w:rPr>
              <w:t>maxPoint</w:t>
            </w:r>
          </w:p>
        </w:tc>
        <w:tc>
          <w:tcPr>
            <w:tcW w:w="3272" w:type="dxa"/>
            <w:vAlign w:val="center"/>
          </w:tcPr>
          <w:p w:rsidR="00FF6CEC" w:rsidRPr="00622D0D" w:rsidRDefault="00FF6CEC" w:rsidP="006B16B1">
            <w:r w:rsidRPr="00FF6CEC">
              <w:t>MAX_POINT</w:t>
            </w:r>
          </w:p>
        </w:tc>
      </w:tr>
      <w:tr w:rsidR="00DB21C7" w:rsidTr="006B16B1">
        <w:tc>
          <w:tcPr>
            <w:tcW w:w="2235" w:type="dxa"/>
            <w:vMerge/>
            <w:vAlign w:val="center"/>
          </w:tcPr>
          <w:p w:rsidR="00DB21C7" w:rsidRDefault="00DB21C7" w:rsidP="006B16B1"/>
        </w:tc>
        <w:tc>
          <w:tcPr>
            <w:tcW w:w="2693" w:type="dxa"/>
            <w:vAlign w:val="center"/>
          </w:tcPr>
          <w:p w:rsidR="00DB21C7" w:rsidRDefault="00DB21C7" w:rsidP="006B16B1">
            <w:r>
              <w:rPr>
                <w:rFonts w:hint="eastAsia"/>
              </w:rPr>
              <w:t>state</w:t>
            </w:r>
          </w:p>
        </w:tc>
        <w:tc>
          <w:tcPr>
            <w:tcW w:w="3272" w:type="dxa"/>
            <w:vAlign w:val="center"/>
          </w:tcPr>
          <w:p w:rsidR="00DB21C7" w:rsidRDefault="00DB21C7" w:rsidP="006B16B1">
            <w:r w:rsidRPr="0089535E">
              <w:t>STATE</w:t>
            </w:r>
          </w:p>
        </w:tc>
      </w:tr>
    </w:tbl>
    <w:p w:rsidR="00DB21C7" w:rsidRDefault="00DB21C7" w:rsidP="00DB21C7"/>
    <w:p w:rsidR="009A72D9" w:rsidRDefault="009A72D9" w:rsidP="00DB3149">
      <w:pPr>
        <w:pStyle w:val="6"/>
      </w:pPr>
      <w:r>
        <w:rPr>
          <w:rFonts w:hint="eastAsia"/>
        </w:rPr>
        <w:t>游戏号码投注规则</w:t>
      </w:r>
    </w:p>
    <w:tbl>
      <w:tblPr>
        <w:tblStyle w:val="ac"/>
        <w:tblW w:w="0" w:type="auto"/>
        <w:tblLook w:val="04A0" w:firstRow="1" w:lastRow="0" w:firstColumn="1" w:lastColumn="0" w:noHBand="0" w:noVBand="1"/>
      </w:tblPr>
      <w:tblGrid>
        <w:gridCol w:w="1751"/>
        <w:gridCol w:w="2302"/>
        <w:gridCol w:w="4147"/>
      </w:tblGrid>
      <w:tr w:rsidR="00FF3352" w:rsidTr="00837CCE">
        <w:tc>
          <w:tcPr>
            <w:tcW w:w="1751" w:type="dxa"/>
            <w:vAlign w:val="center"/>
          </w:tcPr>
          <w:p w:rsidR="00FF3352" w:rsidRDefault="00FF3352" w:rsidP="00837CCE">
            <w:r>
              <w:rPr>
                <w:rFonts w:hint="eastAsia"/>
              </w:rPr>
              <w:t>对应数据库表名</w:t>
            </w:r>
          </w:p>
        </w:tc>
        <w:tc>
          <w:tcPr>
            <w:tcW w:w="6449" w:type="dxa"/>
            <w:gridSpan w:val="2"/>
            <w:vAlign w:val="center"/>
          </w:tcPr>
          <w:p w:rsidR="00FF3352" w:rsidRDefault="00FF3352" w:rsidP="00837CCE">
            <w:r w:rsidRPr="009A72D9">
              <w:t>GAME_NUMBER_BET_T</w:t>
            </w:r>
            <w:r>
              <w:rPr>
                <w:rFonts w:hint="eastAsia"/>
              </w:rPr>
              <w:t>、</w:t>
            </w:r>
            <w:r w:rsidRPr="00622D0D">
              <w:t>GAME_NUMBER_T</w:t>
            </w:r>
          </w:p>
        </w:tc>
      </w:tr>
      <w:tr w:rsidR="00FF3352" w:rsidTr="00837CCE">
        <w:tc>
          <w:tcPr>
            <w:tcW w:w="1751" w:type="dxa"/>
            <w:vAlign w:val="center"/>
          </w:tcPr>
          <w:p w:rsidR="00FF3352" w:rsidRDefault="00FF3352" w:rsidP="00837CCE">
            <w:r>
              <w:rPr>
                <w:rFonts w:hint="eastAsia"/>
              </w:rPr>
              <w:t>Redis</w:t>
            </w:r>
            <w:r>
              <w:rPr>
                <w:rFonts w:hint="eastAsia"/>
              </w:rPr>
              <w:t>数据类型</w:t>
            </w:r>
          </w:p>
        </w:tc>
        <w:tc>
          <w:tcPr>
            <w:tcW w:w="6449" w:type="dxa"/>
            <w:gridSpan w:val="2"/>
            <w:vAlign w:val="center"/>
          </w:tcPr>
          <w:p w:rsidR="00FF3352" w:rsidRDefault="00FF3352" w:rsidP="00837CCE">
            <w:r>
              <w:rPr>
                <w:rFonts w:hint="eastAsia"/>
              </w:rPr>
              <w:t>散列型</w:t>
            </w:r>
          </w:p>
        </w:tc>
      </w:tr>
      <w:tr w:rsidR="00FF3352" w:rsidTr="00837CCE">
        <w:tc>
          <w:tcPr>
            <w:tcW w:w="1751" w:type="dxa"/>
            <w:vAlign w:val="center"/>
          </w:tcPr>
          <w:p w:rsidR="00FF3352" w:rsidRDefault="00FF3352" w:rsidP="00837CCE">
            <w:r>
              <w:rPr>
                <w:rFonts w:hint="eastAsia"/>
              </w:rPr>
              <w:t>过期时间（分）</w:t>
            </w:r>
          </w:p>
        </w:tc>
        <w:tc>
          <w:tcPr>
            <w:tcW w:w="6449" w:type="dxa"/>
            <w:gridSpan w:val="2"/>
            <w:vAlign w:val="center"/>
          </w:tcPr>
          <w:p w:rsidR="00FF3352" w:rsidRDefault="00FF3352" w:rsidP="00837CCE">
            <w:r>
              <w:rPr>
                <w:rFonts w:hint="eastAsia"/>
              </w:rPr>
              <w:t>30</w:t>
            </w:r>
            <w:r>
              <w:rPr>
                <w:rFonts w:hint="eastAsia"/>
              </w:rPr>
              <w:t>分钟</w:t>
            </w:r>
          </w:p>
        </w:tc>
      </w:tr>
      <w:tr w:rsidR="00FF3352" w:rsidTr="00837CCE">
        <w:tc>
          <w:tcPr>
            <w:tcW w:w="1751" w:type="dxa"/>
            <w:vAlign w:val="center"/>
          </w:tcPr>
          <w:p w:rsidR="00FF3352" w:rsidRDefault="00FF3352" w:rsidP="00837CCE">
            <w:r>
              <w:rPr>
                <w:rFonts w:hint="eastAsia"/>
              </w:rPr>
              <w:t>key</w:t>
            </w:r>
          </w:p>
        </w:tc>
        <w:tc>
          <w:tcPr>
            <w:tcW w:w="6449" w:type="dxa"/>
            <w:gridSpan w:val="2"/>
            <w:vAlign w:val="center"/>
          </w:tcPr>
          <w:p w:rsidR="00FF3352" w:rsidRPr="005D479E" w:rsidRDefault="00FF3352" w:rsidP="00837CCE">
            <w:r>
              <w:rPr>
                <w:rFonts w:hint="eastAsia"/>
              </w:rPr>
              <w:t>game_engine1_game_number_bet_</w:t>
            </w:r>
            <w:r>
              <w:rPr>
                <w:rFonts w:hint="eastAsia"/>
              </w:rPr>
              <w:t>【游戏投注方式</w:t>
            </w:r>
            <w:r>
              <w:rPr>
                <w:rFonts w:hint="eastAsia"/>
              </w:rPr>
              <w:t>OID</w:t>
            </w:r>
            <w:r>
              <w:rPr>
                <w:rFonts w:hint="eastAsia"/>
              </w:rPr>
              <w:t>】【号码分区】</w:t>
            </w:r>
          </w:p>
        </w:tc>
      </w:tr>
      <w:tr w:rsidR="00FF3352" w:rsidTr="00837CCE">
        <w:tc>
          <w:tcPr>
            <w:tcW w:w="1751" w:type="dxa"/>
            <w:vMerge w:val="restart"/>
            <w:vAlign w:val="center"/>
          </w:tcPr>
          <w:p w:rsidR="00FF3352" w:rsidRDefault="00FF3352" w:rsidP="00837CCE">
            <w:r>
              <w:rPr>
                <w:rFonts w:hint="eastAsia"/>
              </w:rPr>
              <w:t>value</w:t>
            </w:r>
          </w:p>
        </w:tc>
        <w:tc>
          <w:tcPr>
            <w:tcW w:w="2302" w:type="dxa"/>
            <w:vAlign w:val="center"/>
          </w:tcPr>
          <w:p w:rsidR="00FF3352" w:rsidRDefault="00FF3352" w:rsidP="00837CCE">
            <w:r>
              <w:rPr>
                <w:rFonts w:hint="eastAsia"/>
              </w:rPr>
              <w:t>key</w:t>
            </w:r>
          </w:p>
        </w:tc>
        <w:tc>
          <w:tcPr>
            <w:tcW w:w="4147" w:type="dxa"/>
            <w:vAlign w:val="center"/>
          </w:tcPr>
          <w:p w:rsidR="00FF3352" w:rsidRDefault="00FF3352" w:rsidP="00837CCE">
            <w:r>
              <w:rPr>
                <w:rFonts w:hint="eastAsia"/>
              </w:rPr>
              <w:t>value</w:t>
            </w:r>
          </w:p>
        </w:tc>
      </w:tr>
      <w:tr w:rsidR="00FF3352"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iwoid</w:t>
            </w:r>
          </w:p>
        </w:tc>
        <w:tc>
          <w:tcPr>
            <w:tcW w:w="4147" w:type="dxa"/>
            <w:vAlign w:val="center"/>
          </w:tcPr>
          <w:p w:rsidR="00FF3352" w:rsidRDefault="00FF3352" w:rsidP="00837CCE">
            <w:r>
              <w:rPr>
                <w:rFonts w:hint="eastAsia"/>
              </w:rPr>
              <w:t>IWOID</w:t>
            </w:r>
          </w:p>
        </w:tc>
      </w:tr>
      <w:tr w:rsidR="00FF3352"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minCount</w:t>
            </w:r>
          </w:p>
        </w:tc>
        <w:tc>
          <w:tcPr>
            <w:tcW w:w="4147" w:type="dxa"/>
            <w:vAlign w:val="center"/>
          </w:tcPr>
          <w:p w:rsidR="00FF3352" w:rsidRDefault="00FF3352" w:rsidP="00837CCE">
            <w:r w:rsidRPr="009A72D9">
              <w:t>GAME_NUMBER_BET_T</w:t>
            </w:r>
            <w:r>
              <w:rPr>
                <w:rFonts w:hint="eastAsia"/>
              </w:rPr>
              <w:t>.</w:t>
            </w:r>
            <w:r w:rsidRPr="00622D0D">
              <w:t>MIN_COUNT</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maxCount</w:t>
            </w:r>
          </w:p>
        </w:tc>
        <w:tc>
          <w:tcPr>
            <w:tcW w:w="4147" w:type="dxa"/>
            <w:vAlign w:val="center"/>
          </w:tcPr>
          <w:p w:rsidR="00FF3352" w:rsidRPr="00622D0D" w:rsidRDefault="00FF3352" w:rsidP="00837CCE">
            <w:r w:rsidRPr="009A72D9">
              <w:t>GAME_NUMBER_BET_T</w:t>
            </w:r>
            <w:r>
              <w:rPr>
                <w:rFonts w:hint="eastAsia"/>
              </w:rPr>
              <w:t>.</w:t>
            </w:r>
            <w:r w:rsidRPr="00622D0D">
              <w:t>MAX_COUNT</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maxBetNumber</w:t>
            </w:r>
          </w:p>
        </w:tc>
        <w:tc>
          <w:tcPr>
            <w:tcW w:w="4147" w:type="dxa"/>
            <w:vAlign w:val="center"/>
          </w:tcPr>
          <w:p w:rsidR="00FF3352" w:rsidRPr="009A72D9" w:rsidRDefault="00FF3352" w:rsidP="00837CCE">
            <w:r w:rsidRPr="00622D0D">
              <w:t>GAME_NUMBER_T</w:t>
            </w:r>
            <w:r>
              <w:rPr>
                <w:rFonts w:hint="eastAsia"/>
              </w:rPr>
              <w:t>.</w:t>
            </w:r>
            <w:r w:rsidRPr="00622D0D">
              <w:t>MAX_BET_NUMBER</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minBetNumber</w:t>
            </w:r>
          </w:p>
        </w:tc>
        <w:tc>
          <w:tcPr>
            <w:tcW w:w="4147" w:type="dxa"/>
            <w:vAlign w:val="center"/>
          </w:tcPr>
          <w:p w:rsidR="00FF3352" w:rsidRPr="00622D0D" w:rsidRDefault="00FF3352" w:rsidP="00837CCE">
            <w:r w:rsidRPr="00622D0D">
              <w:t>GAME_NUMBER_T</w:t>
            </w:r>
            <w:r>
              <w:rPr>
                <w:rFonts w:hint="eastAsia"/>
              </w:rPr>
              <w:t>.</w:t>
            </w:r>
            <w:r w:rsidRPr="00622D0D">
              <w:t>MIN_BET_NUMBER</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minCountTm</w:t>
            </w:r>
          </w:p>
        </w:tc>
        <w:tc>
          <w:tcPr>
            <w:tcW w:w="4147" w:type="dxa"/>
            <w:vAlign w:val="center"/>
          </w:tcPr>
          <w:p w:rsidR="00FF3352" w:rsidRPr="00622D0D" w:rsidRDefault="00FF3352" w:rsidP="00837CCE">
            <w:r w:rsidRPr="005F0C87">
              <w:t>MIN_COUNT_TM</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maxCountTm</w:t>
            </w:r>
          </w:p>
        </w:tc>
        <w:tc>
          <w:tcPr>
            <w:tcW w:w="4147" w:type="dxa"/>
            <w:vAlign w:val="center"/>
          </w:tcPr>
          <w:p w:rsidR="00FF3352" w:rsidRPr="00622D0D" w:rsidRDefault="00FF3352" w:rsidP="00837CCE">
            <w:r w:rsidRPr="005F0C87">
              <w:t>MAX_COUNT_TM</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tmRuleFlag</w:t>
            </w:r>
          </w:p>
        </w:tc>
        <w:tc>
          <w:tcPr>
            <w:tcW w:w="4147" w:type="dxa"/>
            <w:vAlign w:val="center"/>
          </w:tcPr>
          <w:p w:rsidR="00FF3352" w:rsidRPr="005F0C87" w:rsidRDefault="00FF3352" w:rsidP="00837CCE">
            <w:r w:rsidRPr="009618E5">
              <w:t>TM_RULE_FLAG</w:t>
            </w:r>
          </w:p>
        </w:tc>
      </w:tr>
    </w:tbl>
    <w:p w:rsidR="00FF3352" w:rsidRDefault="00FF3352" w:rsidP="00FF3352"/>
    <w:p w:rsidR="00FF3352" w:rsidRDefault="00FF3352" w:rsidP="00FF3352"/>
    <w:p w:rsidR="00FF3352" w:rsidRDefault="00FF3352" w:rsidP="00FF3352">
      <w:pPr>
        <w:pStyle w:val="6"/>
      </w:pPr>
      <w:r>
        <w:rPr>
          <w:rFonts w:hint="eastAsia"/>
        </w:rPr>
        <w:t>游戏号码胆拖投注规则</w:t>
      </w:r>
    </w:p>
    <w:tbl>
      <w:tblPr>
        <w:tblStyle w:val="ac"/>
        <w:tblW w:w="0" w:type="auto"/>
        <w:tblLook w:val="04A0" w:firstRow="1" w:lastRow="0" w:firstColumn="1" w:lastColumn="0" w:noHBand="0" w:noVBand="1"/>
      </w:tblPr>
      <w:tblGrid>
        <w:gridCol w:w="1751"/>
        <w:gridCol w:w="2302"/>
        <w:gridCol w:w="4147"/>
      </w:tblGrid>
      <w:tr w:rsidR="00FF3352" w:rsidTr="00837CCE">
        <w:tc>
          <w:tcPr>
            <w:tcW w:w="1751" w:type="dxa"/>
            <w:vAlign w:val="center"/>
          </w:tcPr>
          <w:p w:rsidR="00FF3352" w:rsidRDefault="00FF3352" w:rsidP="00837CCE">
            <w:r>
              <w:rPr>
                <w:rFonts w:hint="eastAsia"/>
              </w:rPr>
              <w:t>对应数据库表名</w:t>
            </w:r>
          </w:p>
        </w:tc>
        <w:tc>
          <w:tcPr>
            <w:tcW w:w="6449" w:type="dxa"/>
            <w:gridSpan w:val="2"/>
            <w:vAlign w:val="center"/>
          </w:tcPr>
          <w:p w:rsidR="00FF3352" w:rsidRDefault="00A12131" w:rsidP="00837CCE">
            <w:r w:rsidRPr="00A12131">
              <w:t>GAME_NUMBER_BET_TM_RULE_T</w:t>
            </w:r>
          </w:p>
        </w:tc>
      </w:tr>
      <w:tr w:rsidR="00FF3352" w:rsidTr="00837CCE">
        <w:tc>
          <w:tcPr>
            <w:tcW w:w="1751" w:type="dxa"/>
            <w:vAlign w:val="center"/>
          </w:tcPr>
          <w:p w:rsidR="00FF3352" w:rsidRDefault="00FF3352" w:rsidP="00837CCE">
            <w:r>
              <w:rPr>
                <w:rFonts w:hint="eastAsia"/>
              </w:rPr>
              <w:t>Redis</w:t>
            </w:r>
            <w:r>
              <w:rPr>
                <w:rFonts w:hint="eastAsia"/>
              </w:rPr>
              <w:t>数据类型</w:t>
            </w:r>
          </w:p>
        </w:tc>
        <w:tc>
          <w:tcPr>
            <w:tcW w:w="6449" w:type="dxa"/>
            <w:gridSpan w:val="2"/>
            <w:vAlign w:val="center"/>
          </w:tcPr>
          <w:p w:rsidR="00FF3352" w:rsidRDefault="00FF3352" w:rsidP="00837CCE">
            <w:r>
              <w:rPr>
                <w:rFonts w:hint="eastAsia"/>
              </w:rPr>
              <w:t>散列型</w:t>
            </w:r>
          </w:p>
        </w:tc>
      </w:tr>
      <w:tr w:rsidR="00FF3352" w:rsidTr="00837CCE">
        <w:tc>
          <w:tcPr>
            <w:tcW w:w="1751" w:type="dxa"/>
            <w:vAlign w:val="center"/>
          </w:tcPr>
          <w:p w:rsidR="00FF3352" w:rsidRDefault="00FF3352" w:rsidP="00837CCE">
            <w:r>
              <w:rPr>
                <w:rFonts w:hint="eastAsia"/>
              </w:rPr>
              <w:t>过期时间（分）</w:t>
            </w:r>
          </w:p>
        </w:tc>
        <w:tc>
          <w:tcPr>
            <w:tcW w:w="6449" w:type="dxa"/>
            <w:gridSpan w:val="2"/>
            <w:vAlign w:val="center"/>
          </w:tcPr>
          <w:p w:rsidR="00FF3352" w:rsidRDefault="00FF3352" w:rsidP="00837CCE">
            <w:r>
              <w:rPr>
                <w:rFonts w:hint="eastAsia"/>
              </w:rPr>
              <w:t>30</w:t>
            </w:r>
            <w:r>
              <w:rPr>
                <w:rFonts w:hint="eastAsia"/>
              </w:rPr>
              <w:t>分钟</w:t>
            </w:r>
          </w:p>
        </w:tc>
      </w:tr>
      <w:tr w:rsidR="00FF3352" w:rsidTr="00837CCE">
        <w:tc>
          <w:tcPr>
            <w:tcW w:w="1751" w:type="dxa"/>
            <w:vAlign w:val="center"/>
          </w:tcPr>
          <w:p w:rsidR="00FF3352" w:rsidRDefault="00FF3352" w:rsidP="00837CCE">
            <w:r>
              <w:rPr>
                <w:rFonts w:hint="eastAsia"/>
              </w:rPr>
              <w:t>key</w:t>
            </w:r>
          </w:p>
        </w:tc>
        <w:tc>
          <w:tcPr>
            <w:tcW w:w="6449" w:type="dxa"/>
            <w:gridSpan w:val="2"/>
            <w:vAlign w:val="center"/>
          </w:tcPr>
          <w:p w:rsidR="00FF3352" w:rsidRPr="005D479E" w:rsidRDefault="00FF3352" w:rsidP="007B363D">
            <w:r>
              <w:rPr>
                <w:rFonts w:hint="eastAsia"/>
              </w:rPr>
              <w:t>game_engine1_game_number_bet_</w:t>
            </w:r>
            <w:r w:rsidR="007B363D">
              <w:rPr>
                <w:rFonts w:hint="eastAsia"/>
              </w:rPr>
              <w:t>tm_rule</w:t>
            </w:r>
            <w:r>
              <w:rPr>
                <w:rFonts w:hint="eastAsia"/>
              </w:rPr>
              <w:t>【游戏投注方式</w:t>
            </w:r>
            <w:r>
              <w:rPr>
                <w:rFonts w:hint="eastAsia"/>
              </w:rPr>
              <w:t>OID</w:t>
            </w:r>
            <w:r>
              <w:rPr>
                <w:rFonts w:hint="eastAsia"/>
              </w:rPr>
              <w:t>】【</w:t>
            </w:r>
            <w:r w:rsidR="007B363D">
              <w:rPr>
                <w:rFonts w:hint="eastAsia"/>
              </w:rPr>
              <w:t>胆码个数</w:t>
            </w:r>
            <w:r>
              <w:rPr>
                <w:rFonts w:hint="eastAsia"/>
              </w:rPr>
              <w:t>】</w:t>
            </w:r>
          </w:p>
        </w:tc>
      </w:tr>
      <w:tr w:rsidR="00FF3352" w:rsidTr="00837CCE">
        <w:tc>
          <w:tcPr>
            <w:tcW w:w="1751" w:type="dxa"/>
            <w:vMerge w:val="restart"/>
            <w:vAlign w:val="center"/>
          </w:tcPr>
          <w:p w:rsidR="00FF3352" w:rsidRDefault="00FF3352" w:rsidP="00837CCE">
            <w:r>
              <w:rPr>
                <w:rFonts w:hint="eastAsia"/>
              </w:rPr>
              <w:t>value</w:t>
            </w:r>
          </w:p>
        </w:tc>
        <w:tc>
          <w:tcPr>
            <w:tcW w:w="2302" w:type="dxa"/>
            <w:vAlign w:val="center"/>
          </w:tcPr>
          <w:p w:rsidR="00FF3352" w:rsidRDefault="00FF3352" w:rsidP="00837CCE">
            <w:r>
              <w:rPr>
                <w:rFonts w:hint="eastAsia"/>
              </w:rPr>
              <w:t>key</w:t>
            </w:r>
          </w:p>
        </w:tc>
        <w:tc>
          <w:tcPr>
            <w:tcW w:w="4147" w:type="dxa"/>
            <w:vAlign w:val="center"/>
          </w:tcPr>
          <w:p w:rsidR="00FF3352" w:rsidRDefault="00FF3352" w:rsidP="00837CCE">
            <w:r>
              <w:rPr>
                <w:rFonts w:hint="eastAsia"/>
              </w:rPr>
              <w:t>value</w:t>
            </w:r>
          </w:p>
        </w:tc>
      </w:tr>
      <w:tr w:rsidR="00FF3352" w:rsidTr="00837CCE">
        <w:tc>
          <w:tcPr>
            <w:tcW w:w="1751" w:type="dxa"/>
            <w:vMerge/>
            <w:vAlign w:val="center"/>
          </w:tcPr>
          <w:p w:rsidR="00FF3352" w:rsidRDefault="00FF3352" w:rsidP="00837CCE"/>
        </w:tc>
        <w:tc>
          <w:tcPr>
            <w:tcW w:w="2302" w:type="dxa"/>
            <w:vAlign w:val="center"/>
          </w:tcPr>
          <w:p w:rsidR="00FF3352" w:rsidRDefault="00FF3352" w:rsidP="00837CCE">
            <w:r>
              <w:rPr>
                <w:rFonts w:hint="eastAsia"/>
              </w:rPr>
              <w:t>iwoid</w:t>
            </w:r>
          </w:p>
        </w:tc>
        <w:tc>
          <w:tcPr>
            <w:tcW w:w="4147" w:type="dxa"/>
            <w:vAlign w:val="center"/>
          </w:tcPr>
          <w:p w:rsidR="00FF3352" w:rsidRDefault="00FF3352" w:rsidP="00837CCE">
            <w:r>
              <w:rPr>
                <w:rFonts w:hint="eastAsia"/>
              </w:rPr>
              <w:t>IWOID</w:t>
            </w:r>
          </w:p>
        </w:tc>
      </w:tr>
      <w:tr w:rsidR="00FF3352" w:rsidTr="00837CCE">
        <w:tc>
          <w:tcPr>
            <w:tcW w:w="1751" w:type="dxa"/>
            <w:vMerge/>
            <w:vAlign w:val="center"/>
          </w:tcPr>
          <w:p w:rsidR="00FF3352" w:rsidRDefault="00FF3352" w:rsidP="00837CCE"/>
        </w:tc>
        <w:tc>
          <w:tcPr>
            <w:tcW w:w="2302" w:type="dxa"/>
            <w:vAlign w:val="center"/>
          </w:tcPr>
          <w:p w:rsidR="00FF3352" w:rsidRDefault="007B363D" w:rsidP="00837CCE">
            <w:r>
              <w:rPr>
                <w:rFonts w:hint="eastAsia"/>
              </w:rPr>
              <w:t>number1Count</w:t>
            </w:r>
          </w:p>
        </w:tc>
        <w:tc>
          <w:tcPr>
            <w:tcW w:w="4147" w:type="dxa"/>
            <w:vAlign w:val="center"/>
          </w:tcPr>
          <w:p w:rsidR="00FF3352" w:rsidRDefault="007B363D" w:rsidP="00837CCE">
            <w:r w:rsidRPr="007B363D">
              <w:t>NUMBER1_COUNT</w:t>
            </w:r>
          </w:p>
        </w:tc>
      </w:tr>
      <w:tr w:rsidR="00FF3352" w:rsidRPr="00622D0D" w:rsidTr="00837CCE">
        <w:tc>
          <w:tcPr>
            <w:tcW w:w="1751" w:type="dxa"/>
            <w:vMerge/>
            <w:vAlign w:val="center"/>
          </w:tcPr>
          <w:p w:rsidR="00FF3352" w:rsidRDefault="00FF3352" w:rsidP="00837CCE"/>
        </w:tc>
        <w:tc>
          <w:tcPr>
            <w:tcW w:w="2302" w:type="dxa"/>
            <w:vAlign w:val="center"/>
          </w:tcPr>
          <w:p w:rsidR="00FF3352" w:rsidRDefault="00226750" w:rsidP="007B363D">
            <w:r>
              <w:rPr>
                <w:rFonts w:hint="eastAsia"/>
              </w:rPr>
              <w:t>n</w:t>
            </w:r>
            <w:r w:rsidR="007B363D">
              <w:rPr>
                <w:rFonts w:hint="eastAsia"/>
              </w:rPr>
              <w:t>umber2Count</w:t>
            </w:r>
          </w:p>
        </w:tc>
        <w:tc>
          <w:tcPr>
            <w:tcW w:w="4147" w:type="dxa"/>
            <w:vAlign w:val="center"/>
          </w:tcPr>
          <w:p w:rsidR="00FF3352" w:rsidRPr="00622D0D" w:rsidRDefault="007B363D" w:rsidP="00837CCE">
            <w:r w:rsidRPr="007B363D">
              <w:t>NUMBER2_MAX_COUNT</w:t>
            </w:r>
          </w:p>
        </w:tc>
      </w:tr>
    </w:tbl>
    <w:p w:rsidR="00FF3352" w:rsidRDefault="00FF3352" w:rsidP="00FF3352"/>
    <w:p w:rsidR="00FF3352" w:rsidRPr="00FF3352" w:rsidRDefault="00FF3352" w:rsidP="00FF3352"/>
    <w:p w:rsidR="00961518" w:rsidRDefault="000E676F" w:rsidP="000E676F">
      <w:pPr>
        <w:pStyle w:val="6"/>
      </w:pPr>
      <w:r>
        <w:rPr>
          <w:rFonts w:hint="eastAsia"/>
        </w:rPr>
        <w:t>禁销</w:t>
      </w:r>
    </w:p>
    <w:p w:rsidR="0034631E" w:rsidRDefault="00A53C99" w:rsidP="001507A5">
      <w:pPr>
        <w:ind w:firstLineChars="200" w:firstLine="426"/>
      </w:pPr>
      <w:r>
        <w:rPr>
          <w:rFonts w:hint="eastAsia"/>
        </w:rPr>
        <w:t>定时任务</w:t>
      </w:r>
      <w:r w:rsidR="0034631E">
        <w:rPr>
          <w:rFonts w:hint="eastAsia"/>
        </w:rPr>
        <w:t>Server</w:t>
      </w:r>
      <w:r w:rsidR="0034631E">
        <w:rPr>
          <w:rFonts w:hint="eastAsia"/>
        </w:rPr>
        <w:t>启动时自动将有效禁销数据加载至</w:t>
      </w:r>
      <w:r w:rsidR="001507A5">
        <w:rPr>
          <w:rFonts w:hint="eastAsia"/>
        </w:rPr>
        <w:t>Redis</w:t>
      </w:r>
      <w:r w:rsidR="0034631E">
        <w:rPr>
          <w:rFonts w:hint="eastAsia"/>
        </w:rPr>
        <w:t>缓存中，如果加载失败则应用启动失败。</w:t>
      </w:r>
    </w:p>
    <w:p w:rsidR="00923897" w:rsidRDefault="00A53C99" w:rsidP="001507A5">
      <w:pPr>
        <w:ind w:firstLineChars="200" w:firstLine="426"/>
      </w:pPr>
      <w:r>
        <w:rPr>
          <w:rFonts w:hint="eastAsia"/>
        </w:rPr>
        <w:lastRenderedPageBreak/>
        <w:t>定时任务</w:t>
      </w:r>
      <w:r>
        <w:rPr>
          <w:rFonts w:hint="eastAsia"/>
        </w:rPr>
        <w:t>Server</w:t>
      </w:r>
      <w:r>
        <w:rPr>
          <w:rFonts w:hint="eastAsia"/>
        </w:rPr>
        <w:t>增加删除</w:t>
      </w:r>
      <w:r w:rsidR="002E7EC0">
        <w:rPr>
          <w:rFonts w:hint="eastAsia"/>
        </w:rPr>
        <w:t>无效</w:t>
      </w:r>
      <w:r>
        <w:rPr>
          <w:rFonts w:hint="eastAsia"/>
        </w:rPr>
        <w:t>禁销缓存</w:t>
      </w:r>
      <w:r w:rsidR="002E7EC0">
        <w:rPr>
          <w:rFonts w:hint="eastAsia"/>
        </w:rPr>
        <w:t>任务，每天执行一次。</w:t>
      </w:r>
    </w:p>
    <w:p w:rsidR="0091028B" w:rsidRDefault="0091028B" w:rsidP="001507A5">
      <w:pPr>
        <w:ind w:firstLineChars="200" w:firstLine="426"/>
        <w:rPr>
          <w:color w:val="FF0000"/>
        </w:rPr>
      </w:pPr>
      <w:r>
        <w:rPr>
          <w:rFonts w:hint="eastAsia"/>
          <w:color w:val="FF0000"/>
        </w:rPr>
        <w:t>禁销规则个数与</w:t>
      </w:r>
      <w:r w:rsidRPr="000252A3">
        <w:rPr>
          <w:rFonts w:hint="eastAsia"/>
          <w:color w:val="FF0000"/>
        </w:rPr>
        <w:t>禁销规则</w:t>
      </w:r>
      <w:r w:rsidRPr="000252A3">
        <w:rPr>
          <w:rFonts w:hint="eastAsia"/>
          <w:color w:val="FF0000"/>
        </w:rPr>
        <w:t>OID</w:t>
      </w:r>
      <w:r w:rsidRPr="000252A3">
        <w:rPr>
          <w:rFonts w:hint="eastAsia"/>
          <w:color w:val="FF0000"/>
        </w:rPr>
        <w:t>集合个数不符，则视为缓存无数据。</w:t>
      </w:r>
    </w:p>
    <w:p w:rsidR="00417551" w:rsidRDefault="00417551" w:rsidP="001507A5">
      <w:pPr>
        <w:ind w:firstLineChars="200" w:firstLine="426"/>
        <w:rPr>
          <w:color w:val="FF0000"/>
        </w:rPr>
      </w:pPr>
      <w:r w:rsidRPr="000252A3">
        <w:rPr>
          <w:rFonts w:hint="eastAsia"/>
          <w:color w:val="FF0000"/>
        </w:rPr>
        <w:t>禁销规则</w:t>
      </w:r>
      <w:r w:rsidRPr="000252A3">
        <w:rPr>
          <w:rFonts w:hint="eastAsia"/>
          <w:color w:val="FF0000"/>
        </w:rPr>
        <w:t>OID</w:t>
      </w:r>
      <w:r w:rsidRPr="000252A3">
        <w:rPr>
          <w:rFonts w:hint="eastAsia"/>
          <w:color w:val="FF0000"/>
        </w:rPr>
        <w:t>集合个数与禁销规则个数不符，则视为缓存无数据。</w:t>
      </w:r>
    </w:p>
    <w:p w:rsidR="00417551" w:rsidRPr="00A53C99" w:rsidRDefault="00417551" w:rsidP="001507A5">
      <w:pPr>
        <w:ind w:firstLineChars="200" w:firstLine="426"/>
      </w:pPr>
      <w:r w:rsidRPr="000252A3">
        <w:rPr>
          <w:rFonts w:hint="eastAsia"/>
          <w:color w:val="FF0000"/>
        </w:rPr>
        <w:t>地域禁销规则数量、游戏禁销规则数量、平台禁销规则数量与缓存数据数量不符，则视为缓存无数据。</w:t>
      </w:r>
    </w:p>
    <w:tbl>
      <w:tblPr>
        <w:tblStyle w:val="ac"/>
        <w:tblW w:w="0" w:type="auto"/>
        <w:tblLook w:val="04A0" w:firstRow="1" w:lastRow="0" w:firstColumn="1" w:lastColumn="0" w:noHBand="0" w:noVBand="1"/>
      </w:tblPr>
      <w:tblGrid>
        <w:gridCol w:w="2235"/>
        <w:gridCol w:w="2982"/>
        <w:gridCol w:w="2983"/>
      </w:tblGrid>
      <w:tr w:rsidR="00697014" w:rsidTr="001D453E">
        <w:tc>
          <w:tcPr>
            <w:tcW w:w="2235" w:type="dxa"/>
            <w:vAlign w:val="center"/>
          </w:tcPr>
          <w:p w:rsidR="00697014" w:rsidRDefault="00697014" w:rsidP="001D453E">
            <w:r>
              <w:rPr>
                <w:rFonts w:hint="eastAsia"/>
              </w:rPr>
              <w:t>描述</w:t>
            </w:r>
          </w:p>
        </w:tc>
        <w:tc>
          <w:tcPr>
            <w:tcW w:w="5965" w:type="dxa"/>
            <w:gridSpan w:val="2"/>
            <w:vAlign w:val="center"/>
          </w:tcPr>
          <w:p w:rsidR="00697014" w:rsidRPr="00EB3DC8" w:rsidRDefault="00697014" w:rsidP="00697014">
            <w:r>
              <w:rPr>
                <w:rFonts w:hint="eastAsia"/>
              </w:rPr>
              <w:t>禁销缓存标识</w:t>
            </w:r>
          </w:p>
        </w:tc>
      </w:tr>
      <w:tr w:rsidR="00697014" w:rsidTr="001D453E">
        <w:tc>
          <w:tcPr>
            <w:tcW w:w="2235" w:type="dxa"/>
            <w:vAlign w:val="center"/>
          </w:tcPr>
          <w:p w:rsidR="00697014" w:rsidRDefault="00697014" w:rsidP="001D453E">
            <w:r>
              <w:rPr>
                <w:rFonts w:hint="eastAsia"/>
              </w:rPr>
              <w:t>Redis</w:t>
            </w:r>
            <w:r>
              <w:rPr>
                <w:rFonts w:hint="eastAsia"/>
              </w:rPr>
              <w:t>数据类型</w:t>
            </w:r>
          </w:p>
        </w:tc>
        <w:tc>
          <w:tcPr>
            <w:tcW w:w="5965" w:type="dxa"/>
            <w:gridSpan w:val="2"/>
            <w:vAlign w:val="center"/>
          </w:tcPr>
          <w:p w:rsidR="00697014" w:rsidRDefault="0091028B" w:rsidP="001D453E">
            <w:r>
              <w:rPr>
                <w:rFonts w:hint="eastAsia"/>
              </w:rPr>
              <w:t>散列型</w:t>
            </w:r>
          </w:p>
        </w:tc>
      </w:tr>
      <w:tr w:rsidR="00697014" w:rsidTr="001D453E">
        <w:tc>
          <w:tcPr>
            <w:tcW w:w="2235" w:type="dxa"/>
            <w:vAlign w:val="center"/>
          </w:tcPr>
          <w:p w:rsidR="00697014" w:rsidRDefault="00697014" w:rsidP="001D453E">
            <w:r>
              <w:rPr>
                <w:rFonts w:hint="eastAsia"/>
              </w:rPr>
              <w:t>过期时间（分）</w:t>
            </w:r>
          </w:p>
        </w:tc>
        <w:tc>
          <w:tcPr>
            <w:tcW w:w="5965" w:type="dxa"/>
            <w:gridSpan w:val="2"/>
            <w:vAlign w:val="center"/>
          </w:tcPr>
          <w:p w:rsidR="00697014" w:rsidRDefault="00697014" w:rsidP="001D453E">
            <w:r>
              <w:rPr>
                <w:rFonts w:hint="eastAsia"/>
              </w:rPr>
              <w:t>永久</w:t>
            </w:r>
          </w:p>
        </w:tc>
      </w:tr>
      <w:tr w:rsidR="00697014" w:rsidTr="001D453E">
        <w:tc>
          <w:tcPr>
            <w:tcW w:w="2235" w:type="dxa"/>
            <w:vAlign w:val="center"/>
          </w:tcPr>
          <w:p w:rsidR="00697014" w:rsidRDefault="00697014" w:rsidP="001D453E">
            <w:r>
              <w:rPr>
                <w:rFonts w:hint="eastAsia"/>
              </w:rPr>
              <w:t>key</w:t>
            </w:r>
          </w:p>
        </w:tc>
        <w:tc>
          <w:tcPr>
            <w:tcW w:w="5965" w:type="dxa"/>
            <w:gridSpan w:val="2"/>
            <w:vAlign w:val="center"/>
          </w:tcPr>
          <w:p w:rsidR="00697014" w:rsidRDefault="00697014" w:rsidP="00697014">
            <w:r>
              <w:rPr>
                <w:rFonts w:hint="eastAsia"/>
              </w:rPr>
              <w:t>game_engine</w:t>
            </w:r>
            <w:r w:rsidR="006B7233">
              <w:rPr>
                <w:rFonts w:hint="eastAsia"/>
              </w:rPr>
              <w:t>1</w:t>
            </w:r>
            <w:r>
              <w:rPr>
                <w:rFonts w:hint="eastAsia"/>
              </w:rPr>
              <w:t>_ban_sell_flag</w:t>
            </w:r>
          </w:p>
        </w:tc>
      </w:tr>
      <w:tr w:rsidR="00E32D61" w:rsidTr="005F793D">
        <w:tc>
          <w:tcPr>
            <w:tcW w:w="2235" w:type="dxa"/>
            <w:vMerge w:val="restart"/>
            <w:vAlign w:val="center"/>
          </w:tcPr>
          <w:p w:rsidR="00E32D61" w:rsidRDefault="00E32D61" w:rsidP="001D453E">
            <w:r>
              <w:rPr>
                <w:rFonts w:hint="eastAsia"/>
              </w:rPr>
              <w:t>value</w:t>
            </w:r>
          </w:p>
        </w:tc>
        <w:tc>
          <w:tcPr>
            <w:tcW w:w="2982" w:type="dxa"/>
            <w:vAlign w:val="center"/>
          </w:tcPr>
          <w:p w:rsidR="00E32D61" w:rsidRDefault="00E32D61" w:rsidP="00697014">
            <w:r>
              <w:rPr>
                <w:rFonts w:hint="eastAsia"/>
              </w:rPr>
              <w:t>key</w:t>
            </w:r>
          </w:p>
        </w:tc>
        <w:tc>
          <w:tcPr>
            <w:tcW w:w="2983" w:type="dxa"/>
            <w:vAlign w:val="center"/>
          </w:tcPr>
          <w:p w:rsidR="00E32D61" w:rsidRDefault="00E32D61" w:rsidP="00697014">
            <w:r>
              <w:rPr>
                <w:rFonts w:hint="eastAsia"/>
              </w:rPr>
              <w:t>value</w:t>
            </w:r>
          </w:p>
        </w:tc>
      </w:tr>
      <w:tr w:rsidR="00E32D61" w:rsidTr="005F793D">
        <w:tc>
          <w:tcPr>
            <w:tcW w:w="2235" w:type="dxa"/>
            <w:vMerge/>
            <w:vAlign w:val="center"/>
          </w:tcPr>
          <w:p w:rsidR="00E32D61" w:rsidRDefault="00E32D61" w:rsidP="001D453E"/>
        </w:tc>
        <w:tc>
          <w:tcPr>
            <w:tcW w:w="2982" w:type="dxa"/>
            <w:vAlign w:val="center"/>
          </w:tcPr>
          <w:p w:rsidR="00E32D61" w:rsidRDefault="00E32D61" w:rsidP="00697014">
            <w:r>
              <w:rPr>
                <w:rFonts w:hint="eastAsia"/>
              </w:rPr>
              <w:t>flag</w:t>
            </w:r>
          </w:p>
        </w:tc>
        <w:tc>
          <w:tcPr>
            <w:tcW w:w="2983" w:type="dxa"/>
            <w:vAlign w:val="center"/>
          </w:tcPr>
          <w:p w:rsidR="00E32D61" w:rsidRDefault="00E32D61" w:rsidP="00697014">
            <w:r>
              <w:rPr>
                <w:rFonts w:hint="eastAsia"/>
              </w:rPr>
              <w:t>1-</w:t>
            </w:r>
            <w:r>
              <w:rPr>
                <w:rFonts w:hint="eastAsia"/>
              </w:rPr>
              <w:t>标示缓存数据有效。</w:t>
            </w:r>
            <w:r>
              <w:rPr>
                <w:rFonts w:hint="eastAsia"/>
              </w:rPr>
              <w:t>2-</w:t>
            </w:r>
            <w:r>
              <w:rPr>
                <w:rFonts w:hint="eastAsia"/>
              </w:rPr>
              <w:t>标示缓存数据无效，需要从数据库读取</w:t>
            </w:r>
          </w:p>
        </w:tc>
      </w:tr>
      <w:tr w:rsidR="00E32D61" w:rsidTr="005F793D">
        <w:tc>
          <w:tcPr>
            <w:tcW w:w="2235" w:type="dxa"/>
            <w:vMerge/>
            <w:vAlign w:val="center"/>
          </w:tcPr>
          <w:p w:rsidR="00E32D61" w:rsidRDefault="00E32D61" w:rsidP="001D453E"/>
        </w:tc>
        <w:tc>
          <w:tcPr>
            <w:tcW w:w="2982" w:type="dxa"/>
            <w:vAlign w:val="center"/>
          </w:tcPr>
          <w:p w:rsidR="00E32D61" w:rsidRDefault="00E32D61" w:rsidP="00697014">
            <w:r>
              <w:rPr>
                <w:rFonts w:hint="eastAsia"/>
              </w:rPr>
              <w:t>count</w:t>
            </w:r>
          </w:p>
        </w:tc>
        <w:tc>
          <w:tcPr>
            <w:tcW w:w="2983" w:type="dxa"/>
            <w:vAlign w:val="center"/>
          </w:tcPr>
          <w:p w:rsidR="00E32D61" w:rsidRDefault="00E32D61" w:rsidP="00697014">
            <w:r>
              <w:rPr>
                <w:rFonts w:hint="eastAsia"/>
              </w:rPr>
              <w:t>禁销规则个数</w:t>
            </w:r>
          </w:p>
        </w:tc>
      </w:tr>
    </w:tbl>
    <w:p w:rsidR="00697014" w:rsidRPr="00697014" w:rsidRDefault="00697014" w:rsidP="001507A5">
      <w:pPr>
        <w:ind w:firstLineChars="200" w:firstLine="426"/>
      </w:pPr>
    </w:p>
    <w:p w:rsidR="00697014" w:rsidRDefault="00697014" w:rsidP="001507A5">
      <w:pPr>
        <w:ind w:firstLineChars="200" w:firstLine="426"/>
      </w:pPr>
    </w:p>
    <w:tbl>
      <w:tblPr>
        <w:tblStyle w:val="ac"/>
        <w:tblW w:w="0" w:type="auto"/>
        <w:tblLook w:val="04A0" w:firstRow="1" w:lastRow="0" w:firstColumn="1" w:lastColumn="0" w:noHBand="0" w:noVBand="1"/>
      </w:tblPr>
      <w:tblGrid>
        <w:gridCol w:w="2235"/>
        <w:gridCol w:w="5965"/>
      </w:tblGrid>
      <w:tr w:rsidR="00E07D09" w:rsidTr="006B16B1">
        <w:tc>
          <w:tcPr>
            <w:tcW w:w="2235" w:type="dxa"/>
            <w:vAlign w:val="center"/>
          </w:tcPr>
          <w:p w:rsidR="00E07D09" w:rsidRDefault="00E07D09" w:rsidP="006B16B1">
            <w:r>
              <w:rPr>
                <w:rFonts w:hint="eastAsia"/>
              </w:rPr>
              <w:t>描述</w:t>
            </w:r>
          </w:p>
        </w:tc>
        <w:tc>
          <w:tcPr>
            <w:tcW w:w="5965" w:type="dxa"/>
            <w:vAlign w:val="center"/>
          </w:tcPr>
          <w:p w:rsidR="00E07D09" w:rsidRPr="00EB3DC8" w:rsidRDefault="00E07D09" w:rsidP="00E07D09">
            <w:r>
              <w:rPr>
                <w:rFonts w:hint="eastAsia"/>
              </w:rPr>
              <w:t>存储禁销规则</w:t>
            </w:r>
            <w:r>
              <w:rPr>
                <w:rFonts w:hint="eastAsia"/>
              </w:rPr>
              <w:t>OID</w:t>
            </w:r>
            <w:r>
              <w:rPr>
                <w:rFonts w:hint="eastAsia"/>
              </w:rPr>
              <w:t>列表</w:t>
            </w:r>
          </w:p>
        </w:tc>
      </w:tr>
      <w:tr w:rsidR="00E07D09" w:rsidTr="006B16B1">
        <w:tc>
          <w:tcPr>
            <w:tcW w:w="2235" w:type="dxa"/>
            <w:vAlign w:val="center"/>
          </w:tcPr>
          <w:p w:rsidR="00E07D09" w:rsidRDefault="00E07D09" w:rsidP="006B16B1">
            <w:r>
              <w:rPr>
                <w:rFonts w:hint="eastAsia"/>
              </w:rPr>
              <w:t>Redis</w:t>
            </w:r>
            <w:r>
              <w:rPr>
                <w:rFonts w:hint="eastAsia"/>
              </w:rPr>
              <w:t>数据类型</w:t>
            </w:r>
          </w:p>
        </w:tc>
        <w:tc>
          <w:tcPr>
            <w:tcW w:w="5965" w:type="dxa"/>
            <w:vAlign w:val="center"/>
          </w:tcPr>
          <w:p w:rsidR="00E07D09" w:rsidRDefault="00E07D09" w:rsidP="006B16B1">
            <w:r>
              <w:rPr>
                <w:rFonts w:hint="eastAsia"/>
              </w:rPr>
              <w:t>列表型</w:t>
            </w:r>
          </w:p>
        </w:tc>
      </w:tr>
      <w:tr w:rsidR="00E07D09" w:rsidTr="006B16B1">
        <w:tc>
          <w:tcPr>
            <w:tcW w:w="2235" w:type="dxa"/>
            <w:vAlign w:val="center"/>
          </w:tcPr>
          <w:p w:rsidR="00E07D09" w:rsidRDefault="00E07D09" w:rsidP="006B16B1">
            <w:r>
              <w:rPr>
                <w:rFonts w:hint="eastAsia"/>
              </w:rPr>
              <w:t>过期时间（分）</w:t>
            </w:r>
          </w:p>
        </w:tc>
        <w:tc>
          <w:tcPr>
            <w:tcW w:w="5965" w:type="dxa"/>
            <w:vAlign w:val="center"/>
          </w:tcPr>
          <w:p w:rsidR="00E07D09" w:rsidRDefault="0000687B" w:rsidP="006B16B1">
            <w:r>
              <w:rPr>
                <w:rFonts w:hint="eastAsia"/>
              </w:rPr>
              <w:t>永久</w:t>
            </w:r>
          </w:p>
        </w:tc>
      </w:tr>
      <w:tr w:rsidR="00E07D09" w:rsidTr="006B16B1">
        <w:tc>
          <w:tcPr>
            <w:tcW w:w="2235" w:type="dxa"/>
            <w:vAlign w:val="center"/>
          </w:tcPr>
          <w:p w:rsidR="00E07D09" w:rsidRDefault="00E07D09" w:rsidP="006B16B1">
            <w:r>
              <w:rPr>
                <w:rFonts w:hint="eastAsia"/>
              </w:rPr>
              <w:t>key</w:t>
            </w:r>
          </w:p>
        </w:tc>
        <w:tc>
          <w:tcPr>
            <w:tcW w:w="5965" w:type="dxa"/>
            <w:vAlign w:val="center"/>
          </w:tcPr>
          <w:p w:rsidR="00E07D09" w:rsidRDefault="00E07D09" w:rsidP="006B16B1">
            <w:r>
              <w:rPr>
                <w:rFonts w:hint="eastAsia"/>
              </w:rPr>
              <w:t>game_engine</w:t>
            </w:r>
            <w:r w:rsidR="006B7233">
              <w:rPr>
                <w:rFonts w:hint="eastAsia"/>
              </w:rPr>
              <w:t>1</w:t>
            </w:r>
            <w:r>
              <w:rPr>
                <w:rFonts w:hint="eastAsia"/>
              </w:rPr>
              <w:t>_ban_sell</w:t>
            </w:r>
            <w:r w:rsidR="00041370">
              <w:rPr>
                <w:rFonts w:hint="eastAsia"/>
              </w:rPr>
              <w:t>_oid</w:t>
            </w:r>
          </w:p>
        </w:tc>
      </w:tr>
      <w:tr w:rsidR="00E07D09" w:rsidTr="006B16B1">
        <w:tc>
          <w:tcPr>
            <w:tcW w:w="2235" w:type="dxa"/>
            <w:vAlign w:val="center"/>
          </w:tcPr>
          <w:p w:rsidR="00E07D09" w:rsidRDefault="00E07D09" w:rsidP="006B16B1">
            <w:r>
              <w:rPr>
                <w:rFonts w:hint="eastAsia"/>
              </w:rPr>
              <w:t>value</w:t>
            </w:r>
          </w:p>
        </w:tc>
        <w:tc>
          <w:tcPr>
            <w:tcW w:w="5965" w:type="dxa"/>
            <w:vAlign w:val="center"/>
          </w:tcPr>
          <w:p w:rsidR="00E07D09" w:rsidRDefault="00E07D09" w:rsidP="006B16B1">
            <w:r w:rsidRPr="00EB3DC8">
              <w:t>SYS_BAN_SELL_T</w:t>
            </w:r>
            <w:r>
              <w:rPr>
                <w:rFonts w:hint="eastAsia"/>
              </w:rPr>
              <w:t>.IWOID</w:t>
            </w:r>
          </w:p>
        </w:tc>
      </w:tr>
    </w:tbl>
    <w:p w:rsidR="00E07D09" w:rsidRPr="0034631E" w:rsidRDefault="00E07D09" w:rsidP="001507A5">
      <w:pPr>
        <w:ind w:firstLineChars="200" w:firstLine="426"/>
      </w:pPr>
    </w:p>
    <w:tbl>
      <w:tblPr>
        <w:tblStyle w:val="ac"/>
        <w:tblW w:w="0" w:type="auto"/>
        <w:tblLook w:val="04A0" w:firstRow="1" w:lastRow="0" w:firstColumn="1" w:lastColumn="0" w:noHBand="0" w:noVBand="1"/>
      </w:tblPr>
      <w:tblGrid>
        <w:gridCol w:w="2235"/>
        <w:gridCol w:w="2693"/>
        <w:gridCol w:w="3272"/>
      </w:tblGrid>
      <w:tr w:rsidR="00EB3DC8" w:rsidTr="006B16B1">
        <w:tc>
          <w:tcPr>
            <w:tcW w:w="2235" w:type="dxa"/>
            <w:vAlign w:val="center"/>
          </w:tcPr>
          <w:p w:rsidR="00EB3DC8" w:rsidRDefault="00EB3DC8" w:rsidP="006B16B1">
            <w:r>
              <w:rPr>
                <w:rFonts w:hint="eastAsia"/>
              </w:rPr>
              <w:t>对应数据库表名</w:t>
            </w:r>
          </w:p>
        </w:tc>
        <w:tc>
          <w:tcPr>
            <w:tcW w:w="5965" w:type="dxa"/>
            <w:gridSpan w:val="2"/>
            <w:vAlign w:val="center"/>
          </w:tcPr>
          <w:p w:rsidR="00EB3DC8" w:rsidRDefault="00EB3DC8" w:rsidP="006B16B1">
            <w:r w:rsidRPr="00EB3DC8">
              <w:t>SYS_BAN_SELL_T</w:t>
            </w:r>
          </w:p>
        </w:tc>
      </w:tr>
      <w:tr w:rsidR="00EB3DC8" w:rsidTr="006B16B1">
        <w:tc>
          <w:tcPr>
            <w:tcW w:w="2235" w:type="dxa"/>
            <w:vAlign w:val="center"/>
          </w:tcPr>
          <w:p w:rsidR="00EB3DC8" w:rsidRDefault="00EB3DC8" w:rsidP="006B16B1">
            <w:r>
              <w:rPr>
                <w:rFonts w:hint="eastAsia"/>
              </w:rPr>
              <w:t>Redis</w:t>
            </w:r>
            <w:r>
              <w:rPr>
                <w:rFonts w:hint="eastAsia"/>
              </w:rPr>
              <w:t>数据类型</w:t>
            </w:r>
          </w:p>
        </w:tc>
        <w:tc>
          <w:tcPr>
            <w:tcW w:w="5965" w:type="dxa"/>
            <w:gridSpan w:val="2"/>
            <w:vAlign w:val="center"/>
          </w:tcPr>
          <w:p w:rsidR="00EB3DC8" w:rsidRDefault="00E07D09" w:rsidP="006B16B1">
            <w:r>
              <w:rPr>
                <w:rFonts w:hint="eastAsia"/>
              </w:rPr>
              <w:t>散列型</w:t>
            </w:r>
          </w:p>
        </w:tc>
      </w:tr>
      <w:tr w:rsidR="00EB3DC8" w:rsidTr="006B16B1">
        <w:tc>
          <w:tcPr>
            <w:tcW w:w="2235" w:type="dxa"/>
            <w:vAlign w:val="center"/>
          </w:tcPr>
          <w:p w:rsidR="00EB3DC8" w:rsidRDefault="00EB3DC8" w:rsidP="006B16B1">
            <w:r>
              <w:rPr>
                <w:rFonts w:hint="eastAsia"/>
              </w:rPr>
              <w:t>过期时间（分）</w:t>
            </w:r>
          </w:p>
        </w:tc>
        <w:tc>
          <w:tcPr>
            <w:tcW w:w="5965" w:type="dxa"/>
            <w:gridSpan w:val="2"/>
            <w:vAlign w:val="center"/>
          </w:tcPr>
          <w:p w:rsidR="00EB3DC8" w:rsidRDefault="0000687B" w:rsidP="006B16B1">
            <w:r>
              <w:rPr>
                <w:rFonts w:hint="eastAsia"/>
              </w:rPr>
              <w:t>永久</w:t>
            </w:r>
          </w:p>
        </w:tc>
      </w:tr>
      <w:tr w:rsidR="00EB3DC8" w:rsidTr="006B16B1">
        <w:tc>
          <w:tcPr>
            <w:tcW w:w="2235" w:type="dxa"/>
            <w:vAlign w:val="center"/>
          </w:tcPr>
          <w:p w:rsidR="00EB3DC8" w:rsidRDefault="00EB3DC8" w:rsidP="006B16B1">
            <w:r>
              <w:rPr>
                <w:rFonts w:hint="eastAsia"/>
              </w:rPr>
              <w:t>key</w:t>
            </w:r>
          </w:p>
        </w:tc>
        <w:tc>
          <w:tcPr>
            <w:tcW w:w="5965" w:type="dxa"/>
            <w:gridSpan w:val="2"/>
            <w:vAlign w:val="center"/>
          </w:tcPr>
          <w:p w:rsidR="00EB3DC8" w:rsidRDefault="00EB3DC8" w:rsidP="00767EAF">
            <w:r>
              <w:rPr>
                <w:rFonts w:hint="eastAsia"/>
              </w:rPr>
              <w:t>game_engine</w:t>
            </w:r>
            <w:r w:rsidR="006B7233">
              <w:rPr>
                <w:rFonts w:hint="eastAsia"/>
              </w:rPr>
              <w:t>1</w:t>
            </w:r>
            <w:r>
              <w:rPr>
                <w:rFonts w:hint="eastAsia"/>
              </w:rPr>
              <w:t>_</w:t>
            </w:r>
            <w:r w:rsidR="00767EAF">
              <w:rPr>
                <w:rFonts w:hint="eastAsia"/>
              </w:rPr>
              <w:t>ban_sell</w:t>
            </w:r>
            <w:r w:rsidR="00E07D09">
              <w:rPr>
                <w:rFonts w:hint="eastAsia"/>
              </w:rPr>
              <w:t>_</w:t>
            </w:r>
            <w:r w:rsidR="00E07D09">
              <w:rPr>
                <w:rFonts w:hint="eastAsia"/>
              </w:rPr>
              <w:t>【禁销规则</w:t>
            </w:r>
            <w:r w:rsidR="00E07D09">
              <w:rPr>
                <w:rFonts w:hint="eastAsia"/>
              </w:rPr>
              <w:t>OID</w:t>
            </w:r>
            <w:r w:rsidR="00E07D09">
              <w:rPr>
                <w:rFonts w:hint="eastAsia"/>
              </w:rPr>
              <w:t>】</w:t>
            </w:r>
          </w:p>
        </w:tc>
      </w:tr>
      <w:tr w:rsidR="00EB3DC8" w:rsidTr="006B16B1">
        <w:tc>
          <w:tcPr>
            <w:tcW w:w="2235" w:type="dxa"/>
            <w:vMerge w:val="restart"/>
            <w:vAlign w:val="center"/>
          </w:tcPr>
          <w:p w:rsidR="00EB3DC8" w:rsidRDefault="00EB3DC8" w:rsidP="006B16B1">
            <w:r>
              <w:rPr>
                <w:rFonts w:hint="eastAsia"/>
              </w:rPr>
              <w:t>value</w:t>
            </w:r>
          </w:p>
        </w:tc>
        <w:tc>
          <w:tcPr>
            <w:tcW w:w="2693" w:type="dxa"/>
            <w:vAlign w:val="center"/>
          </w:tcPr>
          <w:p w:rsidR="00EB3DC8" w:rsidRDefault="00EB3DC8" w:rsidP="006B16B1">
            <w:r>
              <w:rPr>
                <w:rFonts w:hint="eastAsia"/>
              </w:rPr>
              <w:t>key</w:t>
            </w:r>
          </w:p>
        </w:tc>
        <w:tc>
          <w:tcPr>
            <w:tcW w:w="3272" w:type="dxa"/>
            <w:vAlign w:val="center"/>
          </w:tcPr>
          <w:p w:rsidR="00EB3DC8" w:rsidRDefault="00EB3DC8" w:rsidP="006B16B1">
            <w:r>
              <w:rPr>
                <w:rFonts w:hint="eastAsia"/>
              </w:rPr>
              <w:t>value</w:t>
            </w:r>
          </w:p>
        </w:tc>
      </w:tr>
      <w:tr w:rsidR="00EB3DC8" w:rsidTr="006B16B1">
        <w:tc>
          <w:tcPr>
            <w:tcW w:w="2235" w:type="dxa"/>
            <w:vMerge/>
            <w:vAlign w:val="center"/>
          </w:tcPr>
          <w:p w:rsidR="00EB3DC8" w:rsidRDefault="00EB3DC8" w:rsidP="006B16B1"/>
        </w:tc>
        <w:tc>
          <w:tcPr>
            <w:tcW w:w="2693" w:type="dxa"/>
            <w:vAlign w:val="center"/>
          </w:tcPr>
          <w:p w:rsidR="00EB3DC8" w:rsidRDefault="00EB3DC8" w:rsidP="006B16B1">
            <w:r>
              <w:rPr>
                <w:rFonts w:hint="eastAsia"/>
              </w:rPr>
              <w:t>iwoid</w:t>
            </w:r>
          </w:p>
        </w:tc>
        <w:tc>
          <w:tcPr>
            <w:tcW w:w="3272" w:type="dxa"/>
            <w:vAlign w:val="center"/>
          </w:tcPr>
          <w:p w:rsidR="00EB3DC8" w:rsidRDefault="00EB3DC8" w:rsidP="006B16B1">
            <w:r>
              <w:rPr>
                <w:rFonts w:hint="eastAsia"/>
              </w:rPr>
              <w:t>IWOID</w:t>
            </w:r>
          </w:p>
        </w:tc>
      </w:tr>
      <w:tr w:rsidR="00EB3DC8" w:rsidTr="006B16B1">
        <w:tc>
          <w:tcPr>
            <w:tcW w:w="2235" w:type="dxa"/>
            <w:vMerge/>
            <w:vAlign w:val="center"/>
          </w:tcPr>
          <w:p w:rsidR="00EB3DC8" w:rsidRDefault="00EB3DC8" w:rsidP="006B16B1"/>
        </w:tc>
        <w:tc>
          <w:tcPr>
            <w:tcW w:w="2693" w:type="dxa"/>
            <w:vAlign w:val="center"/>
          </w:tcPr>
          <w:p w:rsidR="00EB3DC8" w:rsidRDefault="00E07D09" w:rsidP="00E07D09">
            <w:r>
              <w:rPr>
                <w:rFonts w:hint="eastAsia"/>
              </w:rPr>
              <w:t>beginTime</w:t>
            </w:r>
          </w:p>
        </w:tc>
        <w:tc>
          <w:tcPr>
            <w:tcW w:w="3272" w:type="dxa"/>
            <w:vAlign w:val="center"/>
          </w:tcPr>
          <w:p w:rsidR="00EB3DC8" w:rsidRDefault="00E07D09" w:rsidP="006B16B1">
            <w:r w:rsidRPr="00E07D09">
              <w:t>BEGIN_TIME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endTime</w:t>
            </w:r>
          </w:p>
        </w:tc>
        <w:tc>
          <w:tcPr>
            <w:tcW w:w="3272" w:type="dxa"/>
            <w:vAlign w:val="center"/>
          </w:tcPr>
          <w:p w:rsidR="00EB3DC8" w:rsidRDefault="00E07D09" w:rsidP="006B16B1">
            <w:r w:rsidRPr="00E07D09">
              <w:t>END_TIME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zoneType</w:t>
            </w:r>
          </w:p>
        </w:tc>
        <w:tc>
          <w:tcPr>
            <w:tcW w:w="3272" w:type="dxa"/>
            <w:vAlign w:val="center"/>
          </w:tcPr>
          <w:p w:rsidR="00EB3DC8" w:rsidRPr="001F5CAF" w:rsidRDefault="00E07D09" w:rsidP="006B16B1">
            <w:r w:rsidRPr="00E07D09">
              <w:t>ZONE_TYPE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gameType</w:t>
            </w:r>
          </w:p>
        </w:tc>
        <w:tc>
          <w:tcPr>
            <w:tcW w:w="3272" w:type="dxa"/>
            <w:vAlign w:val="center"/>
          </w:tcPr>
          <w:p w:rsidR="00EB3DC8" w:rsidRPr="00F04C5D" w:rsidRDefault="00E07D09" w:rsidP="006B16B1">
            <w:r w:rsidRPr="00E07D09">
              <w:t>GAME_TYPE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platformType</w:t>
            </w:r>
          </w:p>
        </w:tc>
        <w:tc>
          <w:tcPr>
            <w:tcW w:w="3272" w:type="dxa"/>
            <w:vAlign w:val="center"/>
          </w:tcPr>
          <w:p w:rsidR="00EB3DC8" w:rsidRPr="003E13FE" w:rsidRDefault="00E07D09" w:rsidP="006B16B1">
            <w:r w:rsidRPr="00E07D09">
              <w:t>PLATFORM_TYPE</w:t>
            </w:r>
          </w:p>
        </w:tc>
      </w:tr>
      <w:tr w:rsidR="00ED699E" w:rsidTr="006B16B1">
        <w:tc>
          <w:tcPr>
            <w:tcW w:w="2235" w:type="dxa"/>
            <w:vMerge/>
            <w:vAlign w:val="center"/>
          </w:tcPr>
          <w:p w:rsidR="00ED699E" w:rsidRDefault="00ED699E" w:rsidP="006B16B1"/>
        </w:tc>
        <w:tc>
          <w:tcPr>
            <w:tcW w:w="2693" w:type="dxa"/>
            <w:vAlign w:val="center"/>
          </w:tcPr>
          <w:p w:rsidR="00ED699E" w:rsidRDefault="00ED699E" w:rsidP="006B16B1">
            <w:r>
              <w:rPr>
                <w:rFonts w:hint="eastAsia"/>
              </w:rPr>
              <w:t>zone</w:t>
            </w:r>
            <w:r w:rsidR="000C1CDB">
              <w:rPr>
                <w:rFonts w:hint="eastAsia"/>
              </w:rPr>
              <w:t>Count</w:t>
            </w:r>
          </w:p>
        </w:tc>
        <w:tc>
          <w:tcPr>
            <w:tcW w:w="3272" w:type="dxa"/>
            <w:vAlign w:val="center"/>
          </w:tcPr>
          <w:p w:rsidR="00ED699E" w:rsidRPr="00E07D09" w:rsidRDefault="00ED699E" w:rsidP="006B16B1">
            <w:r>
              <w:rPr>
                <w:rFonts w:hint="eastAsia"/>
              </w:rPr>
              <w:t>地域禁销规则数量</w:t>
            </w:r>
          </w:p>
        </w:tc>
      </w:tr>
      <w:tr w:rsidR="00ED699E" w:rsidTr="006B16B1">
        <w:tc>
          <w:tcPr>
            <w:tcW w:w="2235" w:type="dxa"/>
            <w:vMerge/>
            <w:vAlign w:val="center"/>
          </w:tcPr>
          <w:p w:rsidR="00ED699E" w:rsidRDefault="00ED699E" w:rsidP="006B16B1"/>
        </w:tc>
        <w:tc>
          <w:tcPr>
            <w:tcW w:w="2693" w:type="dxa"/>
            <w:vAlign w:val="center"/>
          </w:tcPr>
          <w:p w:rsidR="00ED699E" w:rsidRDefault="000C1CDB" w:rsidP="006B16B1">
            <w:r>
              <w:rPr>
                <w:rFonts w:hint="eastAsia"/>
              </w:rPr>
              <w:t>gameCount</w:t>
            </w:r>
          </w:p>
        </w:tc>
        <w:tc>
          <w:tcPr>
            <w:tcW w:w="3272" w:type="dxa"/>
            <w:vAlign w:val="center"/>
          </w:tcPr>
          <w:p w:rsidR="00ED699E" w:rsidRPr="00E07D09" w:rsidRDefault="00ED699E" w:rsidP="006B16B1">
            <w:r>
              <w:rPr>
                <w:rFonts w:hint="eastAsia"/>
              </w:rPr>
              <w:t>游戏禁销规则数量</w:t>
            </w:r>
          </w:p>
        </w:tc>
      </w:tr>
      <w:tr w:rsidR="00ED699E" w:rsidTr="006B16B1">
        <w:tc>
          <w:tcPr>
            <w:tcW w:w="2235" w:type="dxa"/>
            <w:vMerge/>
            <w:vAlign w:val="center"/>
          </w:tcPr>
          <w:p w:rsidR="00ED699E" w:rsidRDefault="00ED699E" w:rsidP="006B16B1"/>
        </w:tc>
        <w:tc>
          <w:tcPr>
            <w:tcW w:w="2693" w:type="dxa"/>
            <w:vAlign w:val="center"/>
          </w:tcPr>
          <w:p w:rsidR="00ED699E" w:rsidRDefault="000C1CDB" w:rsidP="006B16B1">
            <w:r>
              <w:rPr>
                <w:rFonts w:hint="eastAsia"/>
              </w:rPr>
              <w:t>platFormCount</w:t>
            </w:r>
          </w:p>
        </w:tc>
        <w:tc>
          <w:tcPr>
            <w:tcW w:w="3272" w:type="dxa"/>
            <w:vAlign w:val="center"/>
          </w:tcPr>
          <w:p w:rsidR="00ED699E" w:rsidRPr="00E07D09" w:rsidRDefault="00ED699E" w:rsidP="006B16B1">
            <w:r>
              <w:rPr>
                <w:rFonts w:hint="eastAsia"/>
              </w:rPr>
              <w:t>平台禁销规则数量</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state</w:t>
            </w:r>
          </w:p>
        </w:tc>
        <w:tc>
          <w:tcPr>
            <w:tcW w:w="3272" w:type="dxa"/>
            <w:vAlign w:val="center"/>
          </w:tcPr>
          <w:p w:rsidR="00EB3DC8" w:rsidRPr="00232B52" w:rsidRDefault="00E07D09" w:rsidP="006B16B1">
            <w:r w:rsidRPr="00E07D09">
              <w:t>STATE</w:t>
            </w:r>
          </w:p>
        </w:tc>
      </w:tr>
    </w:tbl>
    <w:p w:rsidR="000E676F" w:rsidRDefault="000E676F" w:rsidP="000E676F"/>
    <w:tbl>
      <w:tblPr>
        <w:tblStyle w:val="ac"/>
        <w:tblW w:w="0" w:type="auto"/>
        <w:tblLook w:val="04A0" w:firstRow="1" w:lastRow="0" w:firstColumn="1" w:lastColumn="0" w:noHBand="0" w:noVBand="1"/>
      </w:tblPr>
      <w:tblGrid>
        <w:gridCol w:w="2235"/>
        <w:gridCol w:w="2693"/>
        <w:gridCol w:w="3272"/>
      </w:tblGrid>
      <w:tr w:rsidR="00E07D09" w:rsidTr="006B16B1">
        <w:tc>
          <w:tcPr>
            <w:tcW w:w="2235" w:type="dxa"/>
            <w:vAlign w:val="center"/>
          </w:tcPr>
          <w:p w:rsidR="00E07D09" w:rsidRDefault="00E07D09" w:rsidP="006B16B1">
            <w:r>
              <w:rPr>
                <w:rFonts w:hint="eastAsia"/>
              </w:rPr>
              <w:t>对应数据库表名</w:t>
            </w:r>
          </w:p>
        </w:tc>
        <w:tc>
          <w:tcPr>
            <w:tcW w:w="5965" w:type="dxa"/>
            <w:gridSpan w:val="2"/>
            <w:vAlign w:val="center"/>
          </w:tcPr>
          <w:p w:rsidR="00E07D09" w:rsidRDefault="00E07D09" w:rsidP="006B16B1">
            <w:r w:rsidRPr="00E07D09">
              <w:t>SYS_BAN_SELL_GAME_T</w:t>
            </w:r>
          </w:p>
        </w:tc>
      </w:tr>
      <w:tr w:rsidR="00E07D09" w:rsidTr="006B16B1">
        <w:tc>
          <w:tcPr>
            <w:tcW w:w="2235" w:type="dxa"/>
            <w:vAlign w:val="center"/>
          </w:tcPr>
          <w:p w:rsidR="00E07D09" w:rsidRDefault="00E07D09" w:rsidP="006B16B1">
            <w:r>
              <w:rPr>
                <w:rFonts w:hint="eastAsia"/>
              </w:rPr>
              <w:t>Redis</w:t>
            </w:r>
            <w:r>
              <w:rPr>
                <w:rFonts w:hint="eastAsia"/>
              </w:rPr>
              <w:t>数据类型</w:t>
            </w:r>
          </w:p>
        </w:tc>
        <w:tc>
          <w:tcPr>
            <w:tcW w:w="5965" w:type="dxa"/>
            <w:gridSpan w:val="2"/>
            <w:vAlign w:val="center"/>
          </w:tcPr>
          <w:p w:rsidR="00E07D09" w:rsidRDefault="00E06935" w:rsidP="006B16B1">
            <w:r>
              <w:rPr>
                <w:rFonts w:hint="eastAsia"/>
              </w:rPr>
              <w:t>列表</w:t>
            </w:r>
          </w:p>
        </w:tc>
      </w:tr>
      <w:tr w:rsidR="00E07D09" w:rsidTr="006B16B1">
        <w:tc>
          <w:tcPr>
            <w:tcW w:w="2235" w:type="dxa"/>
            <w:vAlign w:val="center"/>
          </w:tcPr>
          <w:p w:rsidR="00E07D09" w:rsidRDefault="00E07D09" w:rsidP="006B16B1">
            <w:r>
              <w:rPr>
                <w:rFonts w:hint="eastAsia"/>
              </w:rPr>
              <w:lastRenderedPageBreak/>
              <w:t>过期时间（分）</w:t>
            </w:r>
          </w:p>
        </w:tc>
        <w:tc>
          <w:tcPr>
            <w:tcW w:w="5965" w:type="dxa"/>
            <w:gridSpan w:val="2"/>
            <w:vAlign w:val="center"/>
          </w:tcPr>
          <w:p w:rsidR="00E07D09" w:rsidRDefault="0000687B" w:rsidP="006B16B1">
            <w:r>
              <w:rPr>
                <w:rFonts w:hint="eastAsia"/>
              </w:rPr>
              <w:t>永久</w:t>
            </w:r>
          </w:p>
        </w:tc>
      </w:tr>
      <w:tr w:rsidR="00E07D09" w:rsidTr="006B16B1">
        <w:tc>
          <w:tcPr>
            <w:tcW w:w="2235" w:type="dxa"/>
            <w:vAlign w:val="center"/>
          </w:tcPr>
          <w:p w:rsidR="00E07D09" w:rsidRDefault="00E07D09" w:rsidP="006B16B1">
            <w:r>
              <w:rPr>
                <w:rFonts w:hint="eastAsia"/>
              </w:rPr>
              <w:t>key</w:t>
            </w:r>
          </w:p>
        </w:tc>
        <w:tc>
          <w:tcPr>
            <w:tcW w:w="5965" w:type="dxa"/>
            <w:gridSpan w:val="2"/>
            <w:vAlign w:val="center"/>
          </w:tcPr>
          <w:p w:rsidR="00E07D09" w:rsidRDefault="00E07D09" w:rsidP="001B35C0">
            <w:r>
              <w:rPr>
                <w:rFonts w:hint="eastAsia"/>
              </w:rPr>
              <w:t>game_engine</w:t>
            </w:r>
            <w:r w:rsidR="006B7233">
              <w:rPr>
                <w:rFonts w:hint="eastAsia"/>
              </w:rPr>
              <w:t>1</w:t>
            </w:r>
            <w:r>
              <w:rPr>
                <w:rFonts w:hint="eastAsia"/>
              </w:rPr>
              <w:t>_ban_sell</w:t>
            </w:r>
            <w:r w:rsidR="00515952">
              <w:rPr>
                <w:rFonts w:hint="eastAsia"/>
              </w:rPr>
              <w:t>_</w:t>
            </w:r>
            <w:r w:rsidR="001B35C0">
              <w:rPr>
                <w:rFonts w:hint="eastAsia"/>
              </w:rPr>
              <w:t>game</w:t>
            </w:r>
            <w:r w:rsidR="00515952">
              <w:rPr>
                <w:rFonts w:hint="eastAsia"/>
              </w:rPr>
              <w:t>_</w:t>
            </w:r>
            <w:r w:rsidR="009A0801">
              <w:rPr>
                <w:rFonts w:hint="eastAsia"/>
              </w:rPr>
              <w:t>【</w:t>
            </w:r>
            <w:r w:rsidR="00515952">
              <w:rPr>
                <w:rFonts w:hint="eastAsia"/>
              </w:rPr>
              <w:t>禁销规则</w:t>
            </w:r>
            <w:r w:rsidR="00515952">
              <w:rPr>
                <w:rFonts w:hint="eastAsia"/>
              </w:rPr>
              <w:t>OID</w:t>
            </w:r>
            <w:r w:rsidR="00515952">
              <w:rPr>
                <w:rFonts w:hint="eastAsia"/>
              </w:rPr>
              <w:t>】</w:t>
            </w:r>
          </w:p>
        </w:tc>
      </w:tr>
      <w:tr w:rsidR="00E07D09" w:rsidTr="006B16B1">
        <w:tc>
          <w:tcPr>
            <w:tcW w:w="2235" w:type="dxa"/>
            <w:vMerge w:val="restart"/>
            <w:vAlign w:val="center"/>
          </w:tcPr>
          <w:p w:rsidR="00E07D09" w:rsidRDefault="00E07D09" w:rsidP="006B16B1">
            <w:r>
              <w:rPr>
                <w:rFonts w:hint="eastAsia"/>
              </w:rPr>
              <w:t>value</w:t>
            </w:r>
          </w:p>
        </w:tc>
        <w:tc>
          <w:tcPr>
            <w:tcW w:w="2693" w:type="dxa"/>
            <w:vAlign w:val="center"/>
          </w:tcPr>
          <w:p w:rsidR="00E07D09" w:rsidRDefault="00E07D09" w:rsidP="006B16B1">
            <w:r>
              <w:rPr>
                <w:rFonts w:hint="eastAsia"/>
              </w:rPr>
              <w:t>key</w:t>
            </w:r>
          </w:p>
        </w:tc>
        <w:tc>
          <w:tcPr>
            <w:tcW w:w="3272" w:type="dxa"/>
            <w:vAlign w:val="center"/>
          </w:tcPr>
          <w:p w:rsidR="00E07D09" w:rsidRDefault="00E07D09" w:rsidP="006B16B1">
            <w:r>
              <w:rPr>
                <w:rFonts w:hint="eastAsia"/>
              </w:rPr>
              <w:t>value</w:t>
            </w:r>
          </w:p>
        </w:tc>
      </w:tr>
      <w:tr w:rsidR="00E07D09" w:rsidTr="006B16B1">
        <w:tc>
          <w:tcPr>
            <w:tcW w:w="2235" w:type="dxa"/>
            <w:vMerge/>
            <w:vAlign w:val="center"/>
          </w:tcPr>
          <w:p w:rsidR="00E07D09" w:rsidRDefault="00E07D09" w:rsidP="006B16B1"/>
        </w:tc>
        <w:tc>
          <w:tcPr>
            <w:tcW w:w="2693" w:type="dxa"/>
            <w:vAlign w:val="center"/>
          </w:tcPr>
          <w:p w:rsidR="00E07D09" w:rsidRDefault="00515952" w:rsidP="006B16B1">
            <w:r>
              <w:rPr>
                <w:rFonts w:hint="eastAsia"/>
              </w:rPr>
              <w:t>gameOId</w:t>
            </w:r>
          </w:p>
        </w:tc>
        <w:tc>
          <w:tcPr>
            <w:tcW w:w="3272" w:type="dxa"/>
            <w:vAlign w:val="center"/>
          </w:tcPr>
          <w:p w:rsidR="00E07D09" w:rsidRDefault="00515952" w:rsidP="00515952">
            <w:r w:rsidRPr="00515952">
              <w:t>GAME_OID</w:t>
            </w:r>
          </w:p>
        </w:tc>
      </w:tr>
    </w:tbl>
    <w:p w:rsidR="00E07D09" w:rsidRDefault="00E07D09" w:rsidP="000E676F"/>
    <w:tbl>
      <w:tblPr>
        <w:tblStyle w:val="ac"/>
        <w:tblW w:w="0" w:type="auto"/>
        <w:tblLook w:val="04A0" w:firstRow="1" w:lastRow="0" w:firstColumn="1" w:lastColumn="0" w:noHBand="0" w:noVBand="1"/>
      </w:tblPr>
      <w:tblGrid>
        <w:gridCol w:w="2235"/>
        <w:gridCol w:w="2693"/>
        <w:gridCol w:w="3272"/>
      </w:tblGrid>
      <w:tr w:rsidR="00515952" w:rsidTr="006B16B1">
        <w:tc>
          <w:tcPr>
            <w:tcW w:w="2235" w:type="dxa"/>
            <w:vAlign w:val="center"/>
          </w:tcPr>
          <w:p w:rsidR="00515952" w:rsidRDefault="00515952" w:rsidP="006B16B1">
            <w:r>
              <w:rPr>
                <w:rFonts w:hint="eastAsia"/>
              </w:rPr>
              <w:t>对应数据库表名</w:t>
            </w:r>
          </w:p>
        </w:tc>
        <w:tc>
          <w:tcPr>
            <w:tcW w:w="5965" w:type="dxa"/>
            <w:gridSpan w:val="2"/>
            <w:vAlign w:val="center"/>
          </w:tcPr>
          <w:p w:rsidR="00515952" w:rsidRDefault="00515952" w:rsidP="006B16B1">
            <w:r w:rsidRPr="00515952">
              <w:t>SYS_BAN_SELL_PLATFORM_T</w:t>
            </w:r>
          </w:p>
        </w:tc>
      </w:tr>
      <w:tr w:rsidR="00515952" w:rsidTr="006B16B1">
        <w:tc>
          <w:tcPr>
            <w:tcW w:w="2235" w:type="dxa"/>
            <w:vAlign w:val="center"/>
          </w:tcPr>
          <w:p w:rsidR="00515952" w:rsidRDefault="00515952" w:rsidP="006B16B1">
            <w:r>
              <w:rPr>
                <w:rFonts w:hint="eastAsia"/>
              </w:rPr>
              <w:t>Redis</w:t>
            </w:r>
            <w:r>
              <w:rPr>
                <w:rFonts w:hint="eastAsia"/>
              </w:rPr>
              <w:t>数据类型</w:t>
            </w:r>
          </w:p>
        </w:tc>
        <w:tc>
          <w:tcPr>
            <w:tcW w:w="5965" w:type="dxa"/>
            <w:gridSpan w:val="2"/>
            <w:vAlign w:val="center"/>
          </w:tcPr>
          <w:p w:rsidR="00515952" w:rsidRDefault="00E06935" w:rsidP="006B16B1">
            <w:r>
              <w:rPr>
                <w:rFonts w:hint="eastAsia"/>
              </w:rPr>
              <w:t>列表</w:t>
            </w:r>
          </w:p>
        </w:tc>
      </w:tr>
      <w:tr w:rsidR="00515952" w:rsidTr="006B16B1">
        <w:tc>
          <w:tcPr>
            <w:tcW w:w="2235" w:type="dxa"/>
            <w:vAlign w:val="center"/>
          </w:tcPr>
          <w:p w:rsidR="00515952" w:rsidRDefault="00515952" w:rsidP="006B16B1">
            <w:r>
              <w:rPr>
                <w:rFonts w:hint="eastAsia"/>
              </w:rPr>
              <w:t>过期时间（分）</w:t>
            </w:r>
          </w:p>
        </w:tc>
        <w:tc>
          <w:tcPr>
            <w:tcW w:w="5965" w:type="dxa"/>
            <w:gridSpan w:val="2"/>
            <w:vAlign w:val="center"/>
          </w:tcPr>
          <w:p w:rsidR="00515952" w:rsidRDefault="0000687B" w:rsidP="006B16B1">
            <w:r>
              <w:rPr>
                <w:rFonts w:hint="eastAsia"/>
              </w:rPr>
              <w:t>永久</w:t>
            </w:r>
          </w:p>
        </w:tc>
      </w:tr>
      <w:tr w:rsidR="00515952" w:rsidTr="006B16B1">
        <w:tc>
          <w:tcPr>
            <w:tcW w:w="2235" w:type="dxa"/>
            <w:vAlign w:val="center"/>
          </w:tcPr>
          <w:p w:rsidR="00515952" w:rsidRDefault="00515952" w:rsidP="006B16B1">
            <w:r>
              <w:rPr>
                <w:rFonts w:hint="eastAsia"/>
              </w:rPr>
              <w:t>key</w:t>
            </w:r>
          </w:p>
        </w:tc>
        <w:tc>
          <w:tcPr>
            <w:tcW w:w="5965" w:type="dxa"/>
            <w:gridSpan w:val="2"/>
            <w:vAlign w:val="center"/>
          </w:tcPr>
          <w:p w:rsidR="00515952" w:rsidRDefault="00515952" w:rsidP="001B35C0">
            <w:r>
              <w:rPr>
                <w:rFonts w:hint="eastAsia"/>
              </w:rPr>
              <w:t>game_engine</w:t>
            </w:r>
            <w:r w:rsidR="006B7233">
              <w:rPr>
                <w:rFonts w:hint="eastAsia"/>
              </w:rPr>
              <w:t>1</w:t>
            </w:r>
            <w:r>
              <w:rPr>
                <w:rFonts w:hint="eastAsia"/>
              </w:rPr>
              <w:t>_ban_sell_</w:t>
            </w:r>
            <w:r w:rsidR="001B35C0">
              <w:rPr>
                <w:rFonts w:hint="eastAsia"/>
              </w:rPr>
              <w:t>platform</w:t>
            </w:r>
            <w:r>
              <w:rPr>
                <w:rFonts w:hint="eastAsia"/>
              </w:rPr>
              <w:t>_</w:t>
            </w:r>
            <w:r w:rsidR="009A0801">
              <w:rPr>
                <w:rFonts w:hint="eastAsia"/>
              </w:rPr>
              <w:t>【</w:t>
            </w:r>
            <w:r>
              <w:rPr>
                <w:rFonts w:hint="eastAsia"/>
              </w:rPr>
              <w:t>禁销规则</w:t>
            </w:r>
            <w:r>
              <w:rPr>
                <w:rFonts w:hint="eastAsia"/>
              </w:rPr>
              <w:t>OID</w:t>
            </w:r>
            <w:r>
              <w:rPr>
                <w:rFonts w:hint="eastAsia"/>
              </w:rPr>
              <w:t>】</w:t>
            </w:r>
          </w:p>
        </w:tc>
      </w:tr>
      <w:tr w:rsidR="00515952" w:rsidTr="006B16B1">
        <w:tc>
          <w:tcPr>
            <w:tcW w:w="2235" w:type="dxa"/>
            <w:vMerge w:val="restart"/>
            <w:vAlign w:val="center"/>
          </w:tcPr>
          <w:p w:rsidR="00515952" w:rsidRDefault="00515952" w:rsidP="006B16B1">
            <w:r>
              <w:rPr>
                <w:rFonts w:hint="eastAsia"/>
              </w:rPr>
              <w:t>value</w:t>
            </w:r>
          </w:p>
        </w:tc>
        <w:tc>
          <w:tcPr>
            <w:tcW w:w="2693" w:type="dxa"/>
            <w:vAlign w:val="center"/>
          </w:tcPr>
          <w:p w:rsidR="00515952" w:rsidRDefault="00515952" w:rsidP="006B16B1">
            <w:r>
              <w:rPr>
                <w:rFonts w:hint="eastAsia"/>
              </w:rPr>
              <w:t>key</w:t>
            </w:r>
          </w:p>
        </w:tc>
        <w:tc>
          <w:tcPr>
            <w:tcW w:w="3272" w:type="dxa"/>
            <w:vAlign w:val="center"/>
          </w:tcPr>
          <w:p w:rsidR="00515952" w:rsidRDefault="00515952" w:rsidP="006B16B1">
            <w:r>
              <w:rPr>
                <w:rFonts w:hint="eastAsia"/>
              </w:rPr>
              <w:t>value</w:t>
            </w:r>
          </w:p>
        </w:tc>
      </w:tr>
      <w:tr w:rsidR="00515952" w:rsidTr="006B16B1">
        <w:tc>
          <w:tcPr>
            <w:tcW w:w="2235" w:type="dxa"/>
            <w:vMerge/>
            <w:vAlign w:val="center"/>
          </w:tcPr>
          <w:p w:rsidR="00515952" w:rsidRDefault="00515952" w:rsidP="006B16B1"/>
        </w:tc>
        <w:tc>
          <w:tcPr>
            <w:tcW w:w="2693" w:type="dxa"/>
            <w:vAlign w:val="center"/>
          </w:tcPr>
          <w:p w:rsidR="00515952" w:rsidRDefault="00515952" w:rsidP="006B16B1">
            <w:r>
              <w:rPr>
                <w:rFonts w:hint="eastAsia"/>
              </w:rPr>
              <w:t>platformOid</w:t>
            </w:r>
          </w:p>
        </w:tc>
        <w:tc>
          <w:tcPr>
            <w:tcW w:w="3272" w:type="dxa"/>
            <w:vAlign w:val="center"/>
          </w:tcPr>
          <w:p w:rsidR="00515952" w:rsidRDefault="00515952" w:rsidP="006B16B1">
            <w:r w:rsidRPr="00515952">
              <w:t>PLATFORM_OID</w:t>
            </w:r>
          </w:p>
        </w:tc>
      </w:tr>
    </w:tbl>
    <w:p w:rsidR="00515952" w:rsidRDefault="00515952" w:rsidP="000E676F"/>
    <w:tbl>
      <w:tblPr>
        <w:tblStyle w:val="ac"/>
        <w:tblW w:w="0" w:type="auto"/>
        <w:tblLook w:val="04A0" w:firstRow="1" w:lastRow="0" w:firstColumn="1" w:lastColumn="0" w:noHBand="0" w:noVBand="1"/>
      </w:tblPr>
      <w:tblGrid>
        <w:gridCol w:w="2235"/>
        <w:gridCol w:w="2693"/>
        <w:gridCol w:w="3272"/>
      </w:tblGrid>
      <w:tr w:rsidR="00515952" w:rsidTr="006B16B1">
        <w:tc>
          <w:tcPr>
            <w:tcW w:w="2235" w:type="dxa"/>
            <w:vAlign w:val="center"/>
          </w:tcPr>
          <w:p w:rsidR="00515952" w:rsidRDefault="00515952" w:rsidP="006B16B1">
            <w:r>
              <w:rPr>
                <w:rFonts w:hint="eastAsia"/>
              </w:rPr>
              <w:t>对应数据库表名</w:t>
            </w:r>
          </w:p>
        </w:tc>
        <w:tc>
          <w:tcPr>
            <w:tcW w:w="5965" w:type="dxa"/>
            <w:gridSpan w:val="2"/>
            <w:vAlign w:val="center"/>
          </w:tcPr>
          <w:p w:rsidR="00515952" w:rsidRDefault="00515952" w:rsidP="006B16B1">
            <w:r w:rsidRPr="00515952">
              <w:t>SYS_BAN_SELL_ZONE_T</w:t>
            </w:r>
          </w:p>
        </w:tc>
      </w:tr>
      <w:tr w:rsidR="00515952" w:rsidTr="006B16B1">
        <w:tc>
          <w:tcPr>
            <w:tcW w:w="2235" w:type="dxa"/>
            <w:vAlign w:val="center"/>
          </w:tcPr>
          <w:p w:rsidR="00515952" w:rsidRDefault="00515952" w:rsidP="006B16B1">
            <w:r>
              <w:rPr>
                <w:rFonts w:hint="eastAsia"/>
              </w:rPr>
              <w:t>Redis</w:t>
            </w:r>
            <w:r>
              <w:rPr>
                <w:rFonts w:hint="eastAsia"/>
              </w:rPr>
              <w:t>数据类型</w:t>
            </w:r>
          </w:p>
        </w:tc>
        <w:tc>
          <w:tcPr>
            <w:tcW w:w="5965" w:type="dxa"/>
            <w:gridSpan w:val="2"/>
            <w:vAlign w:val="center"/>
          </w:tcPr>
          <w:p w:rsidR="00515952" w:rsidRDefault="00E06935" w:rsidP="006B16B1">
            <w:r>
              <w:rPr>
                <w:rFonts w:hint="eastAsia"/>
              </w:rPr>
              <w:t>列表</w:t>
            </w:r>
          </w:p>
        </w:tc>
      </w:tr>
      <w:tr w:rsidR="00515952" w:rsidTr="006B16B1">
        <w:tc>
          <w:tcPr>
            <w:tcW w:w="2235" w:type="dxa"/>
            <w:vAlign w:val="center"/>
          </w:tcPr>
          <w:p w:rsidR="00515952" w:rsidRDefault="00515952" w:rsidP="006B16B1">
            <w:r>
              <w:rPr>
                <w:rFonts w:hint="eastAsia"/>
              </w:rPr>
              <w:t>过期时间（分）</w:t>
            </w:r>
          </w:p>
        </w:tc>
        <w:tc>
          <w:tcPr>
            <w:tcW w:w="5965" w:type="dxa"/>
            <w:gridSpan w:val="2"/>
            <w:vAlign w:val="center"/>
          </w:tcPr>
          <w:p w:rsidR="00515952" w:rsidRDefault="0000687B" w:rsidP="006B16B1">
            <w:r>
              <w:rPr>
                <w:rFonts w:hint="eastAsia"/>
              </w:rPr>
              <w:t>永久</w:t>
            </w:r>
          </w:p>
        </w:tc>
      </w:tr>
      <w:tr w:rsidR="00515952" w:rsidTr="006B16B1">
        <w:tc>
          <w:tcPr>
            <w:tcW w:w="2235" w:type="dxa"/>
            <w:vAlign w:val="center"/>
          </w:tcPr>
          <w:p w:rsidR="00515952" w:rsidRDefault="00515952" w:rsidP="006B16B1">
            <w:r>
              <w:rPr>
                <w:rFonts w:hint="eastAsia"/>
              </w:rPr>
              <w:t>key</w:t>
            </w:r>
          </w:p>
        </w:tc>
        <w:tc>
          <w:tcPr>
            <w:tcW w:w="5965" w:type="dxa"/>
            <w:gridSpan w:val="2"/>
            <w:vAlign w:val="center"/>
          </w:tcPr>
          <w:p w:rsidR="00515952" w:rsidRDefault="00515952" w:rsidP="001B35C0">
            <w:r>
              <w:rPr>
                <w:rFonts w:hint="eastAsia"/>
              </w:rPr>
              <w:t>game_engine</w:t>
            </w:r>
            <w:r w:rsidR="006B7233">
              <w:rPr>
                <w:rFonts w:hint="eastAsia"/>
              </w:rPr>
              <w:t>1</w:t>
            </w:r>
            <w:r>
              <w:rPr>
                <w:rFonts w:hint="eastAsia"/>
              </w:rPr>
              <w:t>_ban_sell_</w:t>
            </w:r>
            <w:r w:rsidR="001B35C0">
              <w:rPr>
                <w:rFonts w:hint="eastAsia"/>
              </w:rPr>
              <w:t>zone</w:t>
            </w:r>
            <w:r>
              <w:rPr>
                <w:rFonts w:hint="eastAsia"/>
              </w:rPr>
              <w:t>_</w:t>
            </w:r>
            <w:r w:rsidR="009A0801">
              <w:rPr>
                <w:rFonts w:hint="eastAsia"/>
              </w:rPr>
              <w:t>【</w:t>
            </w:r>
            <w:r>
              <w:rPr>
                <w:rFonts w:hint="eastAsia"/>
              </w:rPr>
              <w:t>禁销规则</w:t>
            </w:r>
            <w:r>
              <w:rPr>
                <w:rFonts w:hint="eastAsia"/>
              </w:rPr>
              <w:t>OID</w:t>
            </w:r>
            <w:r>
              <w:rPr>
                <w:rFonts w:hint="eastAsia"/>
              </w:rPr>
              <w:t>】</w:t>
            </w:r>
          </w:p>
        </w:tc>
      </w:tr>
      <w:tr w:rsidR="00515952" w:rsidTr="006B16B1">
        <w:tc>
          <w:tcPr>
            <w:tcW w:w="2235" w:type="dxa"/>
            <w:vMerge w:val="restart"/>
            <w:vAlign w:val="center"/>
          </w:tcPr>
          <w:p w:rsidR="00515952" w:rsidRDefault="00515952" w:rsidP="006B16B1">
            <w:r>
              <w:rPr>
                <w:rFonts w:hint="eastAsia"/>
              </w:rPr>
              <w:t>value</w:t>
            </w:r>
          </w:p>
        </w:tc>
        <w:tc>
          <w:tcPr>
            <w:tcW w:w="2693" w:type="dxa"/>
            <w:vAlign w:val="center"/>
          </w:tcPr>
          <w:p w:rsidR="00515952" w:rsidRDefault="00515952" w:rsidP="006B16B1">
            <w:r>
              <w:rPr>
                <w:rFonts w:hint="eastAsia"/>
              </w:rPr>
              <w:t>key</w:t>
            </w:r>
          </w:p>
        </w:tc>
        <w:tc>
          <w:tcPr>
            <w:tcW w:w="3272" w:type="dxa"/>
            <w:vAlign w:val="center"/>
          </w:tcPr>
          <w:p w:rsidR="00515952" w:rsidRDefault="00515952" w:rsidP="006B16B1">
            <w:r>
              <w:rPr>
                <w:rFonts w:hint="eastAsia"/>
              </w:rPr>
              <w:t>value</w:t>
            </w:r>
          </w:p>
        </w:tc>
      </w:tr>
      <w:tr w:rsidR="00515952" w:rsidTr="006B16B1">
        <w:tc>
          <w:tcPr>
            <w:tcW w:w="2235" w:type="dxa"/>
            <w:vMerge/>
            <w:vAlign w:val="center"/>
          </w:tcPr>
          <w:p w:rsidR="00515952" w:rsidRDefault="00515952" w:rsidP="006B16B1"/>
        </w:tc>
        <w:tc>
          <w:tcPr>
            <w:tcW w:w="2693" w:type="dxa"/>
            <w:vAlign w:val="center"/>
          </w:tcPr>
          <w:p w:rsidR="00515952" w:rsidRDefault="00515952" w:rsidP="006B16B1">
            <w:r>
              <w:rPr>
                <w:rFonts w:hint="eastAsia"/>
              </w:rPr>
              <w:t>sysRegionOid</w:t>
            </w:r>
          </w:p>
        </w:tc>
        <w:tc>
          <w:tcPr>
            <w:tcW w:w="3272" w:type="dxa"/>
            <w:vAlign w:val="center"/>
          </w:tcPr>
          <w:p w:rsidR="00515952" w:rsidRDefault="00515952" w:rsidP="006B16B1">
            <w:r w:rsidRPr="00515952">
              <w:t>SYS_REGION_OID</w:t>
            </w:r>
          </w:p>
        </w:tc>
      </w:tr>
    </w:tbl>
    <w:p w:rsidR="00515952" w:rsidRPr="000E676F" w:rsidRDefault="00515952" w:rsidP="000E676F"/>
    <w:p w:rsidR="00F4332D" w:rsidRDefault="00AB48BB" w:rsidP="00DB3149">
      <w:pPr>
        <w:pStyle w:val="6"/>
      </w:pPr>
      <w:r>
        <w:rPr>
          <w:rFonts w:hint="eastAsia"/>
        </w:rPr>
        <w:t>按平台交易流水号查询当期销售记录</w:t>
      </w:r>
    </w:p>
    <w:tbl>
      <w:tblPr>
        <w:tblStyle w:val="ac"/>
        <w:tblW w:w="0" w:type="auto"/>
        <w:tblLook w:val="04A0" w:firstRow="1" w:lastRow="0" w:firstColumn="1" w:lastColumn="0" w:noHBand="0" w:noVBand="1"/>
      </w:tblPr>
      <w:tblGrid>
        <w:gridCol w:w="2235"/>
        <w:gridCol w:w="2693"/>
        <w:gridCol w:w="3272"/>
      </w:tblGrid>
      <w:tr w:rsidR="001113AA" w:rsidTr="006B16B1">
        <w:tc>
          <w:tcPr>
            <w:tcW w:w="2235" w:type="dxa"/>
            <w:vAlign w:val="center"/>
          </w:tcPr>
          <w:p w:rsidR="001113AA" w:rsidRDefault="001113AA" w:rsidP="006B16B1">
            <w:r>
              <w:rPr>
                <w:rFonts w:hint="eastAsia"/>
              </w:rPr>
              <w:t>对应数据库表名</w:t>
            </w:r>
          </w:p>
        </w:tc>
        <w:tc>
          <w:tcPr>
            <w:tcW w:w="5965" w:type="dxa"/>
            <w:gridSpan w:val="2"/>
            <w:vAlign w:val="center"/>
          </w:tcPr>
          <w:p w:rsidR="001113AA" w:rsidRDefault="00896DA0" w:rsidP="006B16B1">
            <w:r>
              <w:rPr>
                <w:rFonts w:hint="eastAsia"/>
              </w:rPr>
              <w:t>SALE_DETAIL</w:t>
            </w:r>
            <w:r w:rsidR="001113AA">
              <w:rPr>
                <w:rFonts w:hint="eastAsia"/>
              </w:rPr>
              <w:t>_T</w:t>
            </w:r>
          </w:p>
        </w:tc>
      </w:tr>
      <w:tr w:rsidR="001113AA" w:rsidTr="006B16B1">
        <w:tc>
          <w:tcPr>
            <w:tcW w:w="2235" w:type="dxa"/>
            <w:vAlign w:val="center"/>
          </w:tcPr>
          <w:p w:rsidR="001113AA" w:rsidRDefault="001113AA" w:rsidP="006B16B1">
            <w:r>
              <w:rPr>
                <w:rFonts w:hint="eastAsia"/>
              </w:rPr>
              <w:t>Redis</w:t>
            </w:r>
            <w:r>
              <w:rPr>
                <w:rFonts w:hint="eastAsia"/>
              </w:rPr>
              <w:t>数据类型</w:t>
            </w:r>
          </w:p>
        </w:tc>
        <w:tc>
          <w:tcPr>
            <w:tcW w:w="5965" w:type="dxa"/>
            <w:gridSpan w:val="2"/>
            <w:vAlign w:val="center"/>
          </w:tcPr>
          <w:p w:rsidR="001113AA" w:rsidRDefault="001113AA" w:rsidP="006B16B1">
            <w:r>
              <w:rPr>
                <w:rFonts w:hint="eastAsia"/>
              </w:rPr>
              <w:t>散列型</w:t>
            </w:r>
          </w:p>
        </w:tc>
      </w:tr>
      <w:tr w:rsidR="001113AA" w:rsidTr="006B16B1">
        <w:tc>
          <w:tcPr>
            <w:tcW w:w="2235" w:type="dxa"/>
            <w:vAlign w:val="center"/>
          </w:tcPr>
          <w:p w:rsidR="001113AA" w:rsidRDefault="001113AA" w:rsidP="006B16B1">
            <w:r>
              <w:rPr>
                <w:rFonts w:hint="eastAsia"/>
              </w:rPr>
              <w:t>过期时间（分）</w:t>
            </w:r>
          </w:p>
        </w:tc>
        <w:tc>
          <w:tcPr>
            <w:tcW w:w="5965" w:type="dxa"/>
            <w:gridSpan w:val="2"/>
            <w:vAlign w:val="center"/>
          </w:tcPr>
          <w:p w:rsidR="001113AA" w:rsidRDefault="001113AA" w:rsidP="00985222">
            <w:r>
              <w:rPr>
                <w:rFonts w:hint="eastAsia"/>
              </w:rPr>
              <w:t>游戏期结</w:t>
            </w:r>
            <w:r w:rsidR="002824F8">
              <w:rPr>
                <w:rFonts w:hint="eastAsia"/>
              </w:rPr>
              <w:t>（期结时间</w:t>
            </w:r>
            <w:r w:rsidR="002824F8">
              <w:rPr>
                <w:rFonts w:hint="eastAsia"/>
              </w:rPr>
              <w:t>+</w:t>
            </w:r>
            <w:r w:rsidR="00985222">
              <w:rPr>
                <w:rFonts w:hint="eastAsia"/>
              </w:rPr>
              <w:t>1</w:t>
            </w:r>
            <w:r w:rsidR="002824F8">
              <w:rPr>
                <w:rFonts w:hint="eastAsia"/>
              </w:rPr>
              <w:t>小时）</w:t>
            </w:r>
          </w:p>
        </w:tc>
      </w:tr>
      <w:tr w:rsidR="001113AA" w:rsidTr="006B16B1">
        <w:tc>
          <w:tcPr>
            <w:tcW w:w="2235" w:type="dxa"/>
            <w:vAlign w:val="center"/>
          </w:tcPr>
          <w:p w:rsidR="001113AA" w:rsidRDefault="001113AA" w:rsidP="006B16B1">
            <w:r>
              <w:rPr>
                <w:rFonts w:hint="eastAsia"/>
              </w:rPr>
              <w:t>key</w:t>
            </w:r>
          </w:p>
        </w:tc>
        <w:tc>
          <w:tcPr>
            <w:tcW w:w="5965" w:type="dxa"/>
            <w:gridSpan w:val="2"/>
            <w:vAlign w:val="center"/>
          </w:tcPr>
          <w:p w:rsidR="001113AA" w:rsidRDefault="001113AA" w:rsidP="00896DA0">
            <w:r>
              <w:rPr>
                <w:rFonts w:hint="eastAsia"/>
              </w:rPr>
              <w:t>game_engine</w:t>
            </w:r>
            <w:r w:rsidR="006B7233">
              <w:rPr>
                <w:rFonts w:hint="eastAsia"/>
              </w:rPr>
              <w:t>1</w:t>
            </w:r>
            <w:r>
              <w:rPr>
                <w:rFonts w:hint="eastAsia"/>
              </w:rPr>
              <w:t>_</w:t>
            </w:r>
            <w:r w:rsidR="00896DA0">
              <w:rPr>
                <w:rFonts w:hint="eastAsia"/>
              </w:rPr>
              <w:t>cur_sell_platform</w:t>
            </w:r>
            <w:r>
              <w:rPr>
                <w:rFonts w:hint="eastAsia"/>
              </w:rPr>
              <w:t>_</w:t>
            </w:r>
            <w:r>
              <w:rPr>
                <w:rFonts w:hint="eastAsia"/>
              </w:rPr>
              <w:t>【</w:t>
            </w:r>
            <w:r w:rsidR="00896DA0">
              <w:rPr>
                <w:rFonts w:hint="eastAsia"/>
              </w:rPr>
              <w:t>平台</w:t>
            </w:r>
            <w:r w:rsidR="00896DA0">
              <w:rPr>
                <w:rFonts w:hint="eastAsia"/>
              </w:rPr>
              <w:t>ID</w:t>
            </w:r>
            <w:r>
              <w:rPr>
                <w:rFonts w:hint="eastAsia"/>
              </w:rPr>
              <w:t>】</w:t>
            </w:r>
            <w:r>
              <w:rPr>
                <w:rFonts w:hint="eastAsia"/>
              </w:rPr>
              <w:t>_</w:t>
            </w:r>
            <w:r>
              <w:rPr>
                <w:rFonts w:hint="eastAsia"/>
              </w:rPr>
              <w:t>【</w:t>
            </w:r>
            <w:r w:rsidR="00896DA0">
              <w:rPr>
                <w:rFonts w:hint="eastAsia"/>
              </w:rPr>
              <w:t>交易流水号</w:t>
            </w:r>
            <w:r>
              <w:rPr>
                <w:rFonts w:hint="eastAsia"/>
              </w:rPr>
              <w:t>】</w:t>
            </w:r>
          </w:p>
        </w:tc>
      </w:tr>
      <w:tr w:rsidR="00232B52" w:rsidTr="006B16B1">
        <w:tc>
          <w:tcPr>
            <w:tcW w:w="2235" w:type="dxa"/>
            <w:vMerge w:val="restart"/>
            <w:vAlign w:val="center"/>
          </w:tcPr>
          <w:p w:rsidR="00232B52" w:rsidRDefault="00232B52" w:rsidP="006B16B1">
            <w:r>
              <w:rPr>
                <w:rFonts w:hint="eastAsia"/>
              </w:rPr>
              <w:t>value</w:t>
            </w:r>
          </w:p>
        </w:tc>
        <w:tc>
          <w:tcPr>
            <w:tcW w:w="2693" w:type="dxa"/>
            <w:vAlign w:val="center"/>
          </w:tcPr>
          <w:p w:rsidR="00232B52" w:rsidRDefault="00232B52" w:rsidP="006B16B1">
            <w:r>
              <w:rPr>
                <w:rFonts w:hint="eastAsia"/>
              </w:rPr>
              <w:t>key</w:t>
            </w:r>
          </w:p>
        </w:tc>
        <w:tc>
          <w:tcPr>
            <w:tcW w:w="3272" w:type="dxa"/>
            <w:vAlign w:val="center"/>
          </w:tcPr>
          <w:p w:rsidR="00232B52" w:rsidRDefault="00232B52" w:rsidP="006B16B1">
            <w:r>
              <w:rPr>
                <w:rFonts w:hint="eastAsia"/>
              </w:rPr>
              <w:t>value</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iwoid</w:t>
            </w:r>
          </w:p>
        </w:tc>
        <w:tc>
          <w:tcPr>
            <w:tcW w:w="3272" w:type="dxa"/>
            <w:vAlign w:val="center"/>
          </w:tcPr>
          <w:p w:rsidR="00232B52" w:rsidRDefault="00232B52" w:rsidP="006B16B1">
            <w:r>
              <w:rPr>
                <w:rFonts w:hint="eastAsia"/>
              </w:rPr>
              <w:t>IWOID</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ticketId</w:t>
            </w:r>
          </w:p>
        </w:tc>
        <w:tc>
          <w:tcPr>
            <w:tcW w:w="3272" w:type="dxa"/>
            <w:vAlign w:val="center"/>
          </w:tcPr>
          <w:p w:rsidR="00232B52" w:rsidRDefault="00232B52" w:rsidP="006B16B1">
            <w:r w:rsidRPr="00232B52">
              <w:t>TICKET_ID</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transNumber</w:t>
            </w:r>
          </w:p>
        </w:tc>
        <w:tc>
          <w:tcPr>
            <w:tcW w:w="3272" w:type="dxa"/>
            <w:vAlign w:val="center"/>
          </w:tcPr>
          <w:p w:rsidR="00232B52" w:rsidRDefault="00232B52" w:rsidP="006B16B1">
            <w:r w:rsidRPr="00232B52">
              <w:t>TRANS_NUMBER</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channelTransNumber</w:t>
            </w:r>
          </w:p>
        </w:tc>
        <w:tc>
          <w:tcPr>
            <w:tcW w:w="3272" w:type="dxa"/>
            <w:vAlign w:val="center"/>
          </w:tcPr>
          <w:p w:rsidR="00232B52" w:rsidRPr="001F5CAF" w:rsidRDefault="00232B52" w:rsidP="006B16B1">
            <w:r w:rsidRPr="00232B52">
              <w:t>CHANNEL_TRANS_NUMBER</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beginTime</w:t>
            </w:r>
          </w:p>
        </w:tc>
        <w:tc>
          <w:tcPr>
            <w:tcW w:w="3272" w:type="dxa"/>
            <w:vAlign w:val="center"/>
          </w:tcPr>
          <w:p w:rsidR="00232B52" w:rsidRPr="00F04C5D" w:rsidRDefault="00232B52" w:rsidP="006B16B1">
            <w:r w:rsidRPr="00232B52">
              <w:t>BEGIN_TIME</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state</w:t>
            </w:r>
          </w:p>
        </w:tc>
        <w:tc>
          <w:tcPr>
            <w:tcW w:w="3272" w:type="dxa"/>
            <w:vAlign w:val="center"/>
          </w:tcPr>
          <w:p w:rsidR="00232B52" w:rsidRPr="003E13FE" w:rsidRDefault="00232B52" w:rsidP="006B16B1">
            <w:r w:rsidRPr="00232B52">
              <w:t>TICKET_STATE</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resultCode</w:t>
            </w:r>
          </w:p>
        </w:tc>
        <w:tc>
          <w:tcPr>
            <w:tcW w:w="3272" w:type="dxa"/>
            <w:vAlign w:val="center"/>
          </w:tcPr>
          <w:p w:rsidR="00232B52" w:rsidRPr="00232B52" w:rsidRDefault="00232B52" w:rsidP="006B16B1">
            <w:r w:rsidRPr="00232B52">
              <w:t>RESULT_CODE</w:t>
            </w:r>
          </w:p>
        </w:tc>
      </w:tr>
    </w:tbl>
    <w:p w:rsidR="001113AA" w:rsidRPr="001113AA" w:rsidRDefault="001113AA" w:rsidP="001113AA"/>
    <w:p w:rsidR="00AB48BB" w:rsidRDefault="00AB48BB" w:rsidP="00DB3149">
      <w:pPr>
        <w:pStyle w:val="6"/>
      </w:pPr>
      <w:r>
        <w:rPr>
          <w:rFonts w:hint="eastAsia"/>
        </w:rPr>
        <w:t>按彩票特征码查询当期销售记录</w:t>
      </w:r>
    </w:p>
    <w:p w:rsidR="00E64041" w:rsidRDefault="00E64041" w:rsidP="00E64041"/>
    <w:tbl>
      <w:tblPr>
        <w:tblStyle w:val="ac"/>
        <w:tblW w:w="0" w:type="auto"/>
        <w:tblLook w:val="04A0" w:firstRow="1" w:lastRow="0" w:firstColumn="1" w:lastColumn="0" w:noHBand="0" w:noVBand="1"/>
      </w:tblPr>
      <w:tblGrid>
        <w:gridCol w:w="2235"/>
        <w:gridCol w:w="2693"/>
        <w:gridCol w:w="3272"/>
      </w:tblGrid>
      <w:tr w:rsidR="00E64041" w:rsidTr="00A72D43">
        <w:tc>
          <w:tcPr>
            <w:tcW w:w="2235" w:type="dxa"/>
            <w:vAlign w:val="center"/>
          </w:tcPr>
          <w:p w:rsidR="00E64041" w:rsidRDefault="00E64041" w:rsidP="00A72D43">
            <w:r>
              <w:rPr>
                <w:rFonts w:hint="eastAsia"/>
              </w:rPr>
              <w:t>对应数据库表名</w:t>
            </w:r>
          </w:p>
        </w:tc>
        <w:tc>
          <w:tcPr>
            <w:tcW w:w="5965" w:type="dxa"/>
            <w:gridSpan w:val="2"/>
            <w:vAlign w:val="center"/>
          </w:tcPr>
          <w:p w:rsidR="00E64041" w:rsidRDefault="00E64041" w:rsidP="00A72D43">
            <w:r>
              <w:rPr>
                <w:rFonts w:hint="eastAsia"/>
              </w:rPr>
              <w:t>SALE_DETAIL_T</w:t>
            </w:r>
          </w:p>
        </w:tc>
      </w:tr>
      <w:tr w:rsidR="00E64041" w:rsidTr="00A72D43">
        <w:tc>
          <w:tcPr>
            <w:tcW w:w="2235" w:type="dxa"/>
            <w:vAlign w:val="center"/>
          </w:tcPr>
          <w:p w:rsidR="00E64041" w:rsidRDefault="00E64041" w:rsidP="00A72D43">
            <w:r>
              <w:rPr>
                <w:rFonts w:hint="eastAsia"/>
              </w:rPr>
              <w:t>Redis</w:t>
            </w:r>
            <w:r>
              <w:rPr>
                <w:rFonts w:hint="eastAsia"/>
              </w:rPr>
              <w:t>数据类型</w:t>
            </w:r>
          </w:p>
        </w:tc>
        <w:tc>
          <w:tcPr>
            <w:tcW w:w="5965" w:type="dxa"/>
            <w:gridSpan w:val="2"/>
            <w:vAlign w:val="center"/>
          </w:tcPr>
          <w:p w:rsidR="00E64041" w:rsidRDefault="00E64041" w:rsidP="00A72D43">
            <w:r>
              <w:rPr>
                <w:rFonts w:hint="eastAsia"/>
              </w:rPr>
              <w:t>散列型</w:t>
            </w:r>
          </w:p>
        </w:tc>
      </w:tr>
      <w:tr w:rsidR="00CE0575" w:rsidTr="00A72D43">
        <w:tc>
          <w:tcPr>
            <w:tcW w:w="2235" w:type="dxa"/>
            <w:vAlign w:val="center"/>
          </w:tcPr>
          <w:p w:rsidR="00CE0575" w:rsidRDefault="00CE0575" w:rsidP="005F793D">
            <w:r>
              <w:rPr>
                <w:rFonts w:hint="eastAsia"/>
              </w:rPr>
              <w:lastRenderedPageBreak/>
              <w:t>过期时间（分）</w:t>
            </w:r>
          </w:p>
        </w:tc>
        <w:tc>
          <w:tcPr>
            <w:tcW w:w="5965" w:type="dxa"/>
            <w:gridSpan w:val="2"/>
            <w:vAlign w:val="center"/>
          </w:tcPr>
          <w:p w:rsidR="00CE0575" w:rsidRDefault="00CE0575" w:rsidP="005F793D">
            <w:r>
              <w:rPr>
                <w:rFonts w:hint="eastAsia"/>
              </w:rPr>
              <w:t>游戏期结（期结时间</w:t>
            </w:r>
            <w:r>
              <w:rPr>
                <w:rFonts w:hint="eastAsia"/>
              </w:rPr>
              <w:t>+1</w:t>
            </w:r>
            <w:r>
              <w:rPr>
                <w:rFonts w:hint="eastAsia"/>
              </w:rPr>
              <w:t>小时）</w:t>
            </w:r>
          </w:p>
        </w:tc>
      </w:tr>
      <w:tr w:rsidR="00E64041" w:rsidTr="00A72D43">
        <w:tc>
          <w:tcPr>
            <w:tcW w:w="2235" w:type="dxa"/>
            <w:vAlign w:val="center"/>
          </w:tcPr>
          <w:p w:rsidR="00E64041" w:rsidRDefault="00E64041" w:rsidP="00A72D43">
            <w:r>
              <w:rPr>
                <w:rFonts w:hint="eastAsia"/>
              </w:rPr>
              <w:t>key</w:t>
            </w:r>
          </w:p>
        </w:tc>
        <w:tc>
          <w:tcPr>
            <w:tcW w:w="5965" w:type="dxa"/>
            <w:gridSpan w:val="2"/>
            <w:vAlign w:val="center"/>
          </w:tcPr>
          <w:p w:rsidR="00E64041" w:rsidRDefault="00E64041" w:rsidP="00A72D43">
            <w:r>
              <w:rPr>
                <w:rFonts w:hint="eastAsia"/>
              </w:rPr>
              <w:t>game_engine1_cur_sell_tickeid_</w:t>
            </w:r>
            <w:r>
              <w:rPr>
                <w:rFonts w:hint="eastAsia"/>
              </w:rPr>
              <w:t>【游戏编码】</w:t>
            </w:r>
            <w:r>
              <w:rPr>
                <w:rFonts w:hint="eastAsia"/>
              </w:rPr>
              <w:t>_</w:t>
            </w:r>
            <w:r>
              <w:rPr>
                <w:rFonts w:hint="eastAsia"/>
              </w:rPr>
              <w:t>【期号】</w:t>
            </w:r>
            <w:r w:rsidR="00D31E56">
              <w:rPr>
                <w:rFonts w:hint="eastAsia"/>
              </w:rPr>
              <w:t>_</w:t>
            </w:r>
            <w:r w:rsidR="006C427F">
              <w:rPr>
                <w:rFonts w:hint="eastAsia"/>
              </w:rPr>
              <w:t>【</w:t>
            </w:r>
            <w:r w:rsidR="00D31E56">
              <w:rPr>
                <w:rFonts w:hint="eastAsia"/>
              </w:rPr>
              <w:t>特征码</w:t>
            </w:r>
            <w:r w:rsidR="006C427F">
              <w:rPr>
                <w:rFonts w:hint="eastAsia"/>
              </w:rPr>
              <w:t>】</w:t>
            </w:r>
          </w:p>
        </w:tc>
      </w:tr>
      <w:tr w:rsidR="00E64041" w:rsidTr="00A72D43">
        <w:tc>
          <w:tcPr>
            <w:tcW w:w="2235" w:type="dxa"/>
            <w:vMerge w:val="restart"/>
            <w:vAlign w:val="center"/>
          </w:tcPr>
          <w:p w:rsidR="00E64041" w:rsidRDefault="00E64041" w:rsidP="00A72D43">
            <w:r>
              <w:rPr>
                <w:rFonts w:hint="eastAsia"/>
              </w:rPr>
              <w:t>value</w:t>
            </w:r>
          </w:p>
        </w:tc>
        <w:tc>
          <w:tcPr>
            <w:tcW w:w="2693" w:type="dxa"/>
            <w:vAlign w:val="center"/>
          </w:tcPr>
          <w:p w:rsidR="00E64041" w:rsidRDefault="00E64041" w:rsidP="00A72D43">
            <w:r>
              <w:rPr>
                <w:rFonts w:hint="eastAsia"/>
              </w:rPr>
              <w:t>key</w:t>
            </w:r>
          </w:p>
        </w:tc>
        <w:tc>
          <w:tcPr>
            <w:tcW w:w="3272" w:type="dxa"/>
            <w:vAlign w:val="center"/>
          </w:tcPr>
          <w:p w:rsidR="00E64041" w:rsidRDefault="00E64041" w:rsidP="00A72D43">
            <w:r>
              <w:rPr>
                <w:rFonts w:hint="eastAsia"/>
              </w:rPr>
              <w:t>value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iwoid</w:t>
            </w:r>
          </w:p>
        </w:tc>
        <w:tc>
          <w:tcPr>
            <w:tcW w:w="3272" w:type="dxa"/>
            <w:vAlign w:val="center"/>
          </w:tcPr>
          <w:p w:rsidR="00E64041" w:rsidRDefault="00E64041" w:rsidP="00A72D43">
            <w:r>
              <w:rPr>
                <w:rFonts w:hint="eastAsia"/>
              </w:rPr>
              <w:t>IWOID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gameId</w:t>
            </w:r>
          </w:p>
        </w:tc>
        <w:tc>
          <w:tcPr>
            <w:tcW w:w="3272" w:type="dxa"/>
            <w:vAlign w:val="center"/>
          </w:tcPr>
          <w:p w:rsidR="00E64041" w:rsidRDefault="00E64041" w:rsidP="00A72D43">
            <w:r w:rsidRPr="00E64041">
              <w:t>GAME_ID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gameName</w:t>
            </w:r>
          </w:p>
        </w:tc>
        <w:tc>
          <w:tcPr>
            <w:tcW w:w="3272" w:type="dxa"/>
            <w:vAlign w:val="center"/>
          </w:tcPr>
          <w:p w:rsidR="00E64041" w:rsidRPr="00E64041" w:rsidRDefault="00E64041" w:rsidP="00A72D43">
            <w:r>
              <w:rPr>
                <w:rFonts w:hint="eastAsia"/>
              </w:rPr>
              <w:t>创建彩票记录时设置</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issueNumber</w:t>
            </w:r>
          </w:p>
        </w:tc>
        <w:tc>
          <w:tcPr>
            <w:tcW w:w="3272" w:type="dxa"/>
            <w:vAlign w:val="center"/>
          </w:tcPr>
          <w:p w:rsidR="00E64041" w:rsidRPr="00E64041" w:rsidRDefault="00E64041" w:rsidP="00A72D43">
            <w:r w:rsidRPr="00E64041">
              <w:t>ISSUE_NUMBER</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ticketId</w:t>
            </w:r>
          </w:p>
        </w:tc>
        <w:tc>
          <w:tcPr>
            <w:tcW w:w="3272" w:type="dxa"/>
            <w:vAlign w:val="center"/>
          </w:tcPr>
          <w:p w:rsidR="00E64041" w:rsidRPr="00E64041" w:rsidRDefault="00E64041" w:rsidP="00A72D43">
            <w:r w:rsidRPr="00E64041">
              <w:t>TICKET_ID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regionName</w:t>
            </w:r>
          </w:p>
        </w:tc>
        <w:tc>
          <w:tcPr>
            <w:tcW w:w="3272" w:type="dxa"/>
            <w:vAlign w:val="center"/>
          </w:tcPr>
          <w:p w:rsidR="00E64041" w:rsidRPr="00E64041" w:rsidRDefault="00E64041" w:rsidP="00A72D43">
            <w:r>
              <w:rPr>
                <w:rFonts w:hint="eastAsia"/>
              </w:rPr>
              <w:t>创建彩票记录时设置</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transNumber</w:t>
            </w:r>
          </w:p>
        </w:tc>
        <w:tc>
          <w:tcPr>
            <w:tcW w:w="3272" w:type="dxa"/>
            <w:vAlign w:val="center"/>
          </w:tcPr>
          <w:p w:rsidR="00E64041" w:rsidRDefault="00E64041" w:rsidP="00A72D43">
            <w:r w:rsidRPr="00E64041">
              <w:t>TRANS_NUMBER</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userId</w:t>
            </w:r>
          </w:p>
        </w:tc>
        <w:tc>
          <w:tcPr>
            <w:tcW w:w="3272" w:type="dxa"/>
            <w:vAlign w:val="center"/>
          </w:tcPr>
          <w:p w:rsidR="00E64041" w:rsidRPr="00E64041" w:rsidRDefault="00E64041" w:rsidP="00A72D43">
            <w:r w:rsidRPr="00E64041">
              <w:t>USER_ID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channelTransNumber</w:t>
            </w:r>
          </w:p>
        </w:tc>
        <w:tc>
          <w:tcPr>
            <w:tcW w:w="3272" w:type="dxa"/>
            <w:vAlign w:val="center"/>
          </w:tcPr>
          <w:p w:rsidR="00E64041" w:rsidRPr="00E64041" w:rsidRDefault="00E64041" w:rsidP="00A72D43">
            <w:r w:rsidRPr="00E64041">
              <w:t>CHANNEL_TRANS_NUMBER</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betDetail</w:t>
            </w:r>
          </w:p>
        </w:tc>
        <w:tc>
          <w:tcPr>
            <w:tcW w:w="3272" w:type="dxa"/>
            <w:vAlign w:val="center"/>
          </w:tcPr>
          <w:p w:rsidR="00E64041" w:rsidRPr="00E64041" w:rsidRDefault="00E64041" w:rsidP="00A72D43">
            <w:r w:rsidRPr="00E64041">
              <w:t>BET_DETAIL</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totalMoney</w:t>
            </w:r>
          </w:p>
        </w:tc>
        <w:tc>
          <w:tcPr>
            <w:tcW w:w="3272" w:type="dxa"/>
            <w:vAlign w:val="center"/>
          </w:tcPr>
          <w:p w:rsidR="00E64041" w:rsidRPr="00E64041" w:rsidRDefault="00E64041" w:rsidP="00A72D43">
            <w:r w:rsidRPr="00E64041">
              <w:t>TOTAL_MONEY</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wagerType</w:t>
            </w:r>
          </w:p>
        </w:tc>
        <w:tc>
          <w:tcPr>
            <w:tcW w:w="3272" w:type="dxa"/>
            <w:vAlign w:val="center"/>
          </w:tcPr>
          <w:p w:rsidR="00E64041" w:rsidRPr="00E64041" w:rsidRDefault="00E64041" w:rsidP="00A72D43">
            <w:r w:rsidRPr="00E64041">
              <w:t>WAGER_TYPE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beginTime</w:t>
            </w:r>
          </w:p>
        </w:tc>
        <w:tc>
          <w:tcPr>
            <w:tcW w:w="3272" w:type="dxa"/>
            <w:vAlign w:val="center"/>
          </w:tcPr>
          <w:p w:rsidR="00E64041" w:rsidRPr="00E64041" w:rsidRDefault="00E64041" w:rsidP="00A72D43">
            <w:r>
              <w:rPr>
                <w:rFonts w:hint="eastAsia"/>
              </w:rPr>
              <w:t>BEGIN_TIME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ticketState</w:t>
            </w:r>
          </w:p>
        </w:tc>
        <w:tc>
          <w:tcPr>
            <w:tcW w:w="3272" w:type="dxa"/>
            <w:vAlign w:val="center"/>
          </w:tcPr>
          <w:p w:rsidR="00E64041" w:rsidRDefault="00E64041" w:rsidP="00A72D43">
            <w:r w:rsidRPr="00E64041">
              <w:t>TICKET_STATE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resultCode</w:t>
            </w:r>
          </w:p>
        </w:tc>
        <w:tc>
          <w:tcPr>
            <w:tcW w:w="3272" w:type="dxa"/>
            <w:vAlign w:val="center"/>
          </w:tcPr>
          <w:p w:rsidR="00E64041" w:rsidRPr="00E64041" w:rsidRDefault="00E64041" w:rsidP="00A72D43">
            <w:r w:rsidRPr="00E64041">
              <w:t>RESULT_CODE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platformName</w:t>
            </w:r>
          </w:p>
        </w:tc>
        <w:tc>
          <w:tcPr>
            <w:tcW w:w="3272" w:type="dxa"/>
            <w:vAlign w:val="center"/>
          </w:tcPr>
          <w:p w:rsidR="00E64041" w:rsidRPr="00E64041" w:rsidRDefault="00E64041" w:rsidP="00A72D43">
            <w:r>
              <w:rPr>
                <w:rFonts w:hint="eastAsia"/>
              </w:rPr>
              <w:t>创建彩票记录时设置</w:t>
            </w:r>
          </w:p>
        </w:tc>
      </w:tr>
    </w:tbl>
    <w:p w:rsidR="00E64041" w:rsidRDefault="00E64041" w:rsidP="00E64041"/>
    <w:p w:rsidR="00E64041" w:rsidRPr="00E64041" w:rsidRDefault="00E64041" w:rsidP="00E64041"/>
    <w:p w:rsidR="00417551" w:rsidRPr="00417551" w:rsidRDefault="00AB48BB" w:rsidP="00A45341">
      <w:pPr>
        <w:pStyle w:val="6"/>
      </w:pPr>
      <w:r>
        <w:rPr>
          <w:rFonts w:hint="eastAsia"/>
        </w:rPr>
        <w:t>按投资账户号码查询当前销售记录</w:t>
      </w:r>
    </w:p>
    <w:tbl>
      <w:tblPr>
        <w:tblStyle w:val="ac"/>
        <w:tblW w:w="0" w:type="auto"/>
        <w:tblLook w:val="04A0" w:firstRow="1" w:lastRow="0" w:firstColumn="1" w:lastColumn="0" w:noHBand="0" w:noVBand="1"/>
      </w:tblPr>
      <w:tblGrid>
        <w:gridCol w:w="2235"/>
        <w:gridCol w:w="2693"/>
        <w:gridCol w:w="3272"/>
      </w:tblGrid>
      <w:tr w:rsidR="00E64041" w:rsidTr="00A72D43">
        <w:tc>
          <w:tcPr>
            <w:tcW w:w="2235" w:type="dxa"/>
            <w:vAlign w:val="center"/>
          </w:tcPr>
          <w:p w:rsidR="00E64041" w:rsidRDefault="00E64041" w:rsidP="00A72D43">
            <w:r>
              <w:rPr>
                <w:rFonts w:hint="eastAsia"/>
              </w:rPr>
              <w:t>对应数据库表名</w:t>
            </w:r>
          </w:p>
        </w:tc>
        <w:tc>
          <w:tcPr>
            <w:tcW w:w="5965" w:type="dxa"/>
            <w:gridSpan w:val="2"/>
            <w:vAlign w:val="center"/>
          </w:tcPr>
          <w:p w:rsidR="00E64041" w:rsidRDefault="00E64041" w:rsidP="00A72D43">
            <w:r>
              <w:rPr>
                <w:rFonts w:hint="eastAsia"/>
              </w:rPr>
              <w:t>SALE_DETAIL_T</w:t>
            </w:r>
          </w:p>
        </w:tc>
      </w:tr>
      <w:tr w:rsidR="00E64041" w:rsidTr="00A72D43">
        <w:tc>
          <w:tcPr>
            <w:tcW w:w="2235" w:type="dxa"/>
            <w:vAlign w:val="center"/>
          </w:tcPr>
          <w:p w:rsidR="00E64041" w:rsidRDefault="00E64041" w:rsidP="00A72D43">
            <w:r>
              <w:rPr>
                <w:rFonts w:hint="eastAsia"/>
              </w:rPr>
              <w:t>Redis</w:t>
            </w:r>
            <w:r>
              <w:rPr>
                <w:rFonts w:hint="eastAsia"/>
              </w:rPr>
              <w:t>数据类型</w:t>
            </w:r>
          </w:p>
        </w:tc>
        <w:tc>
          <w:tcPr>
            <w:tcW w:w="5965" w:type="dxa"/>
            <w:gridSpan w:val="2"/>
            <w:vAlign w:val="center"/>
          </w:tcPr>
          <w:p w:rsidR="00E64041" w:rsidRDefault="00E64041" w:rsidP="00A72D43">
            <w:r>
              <w:rPr>
                <w:rFonts w:hint="eastAsia"/>
              </w:rPr>
              <w:t>有序集合</w:t>
            </w:r>
          </w:p>
        </w:tc>
      </w:tr>
      <w:tr w:rsidR="00E64041" w:rsidTr="00A72D43">
        <w:tc>
          <w:tcPr>
            <w:tcW w:w="2235" w:type="dxa"/>
            <w:vAlign w:val="center"/>
          </w:tcPr>
          <w:p w:rsidR="00E64041" w:rsidRDefault="00E64041" w:rsidP="00A72D43">
            <w:r>
              <w:rPr>
                <w:rFonts w:hint="eastAsia"/>
              </w:rPr>
              <w:t>过期时间（分）</w:t>
            </w:r>
          </w:p>
        </w:tc>
        <w:tc>
          <w:tcPr>
            <w:tcW w:w="5965" w:type="dxa"/>
            <w:gridSpan w:val="2"/>
            <w:vAlign w:val="center"/>
          </w:tcPr>
          <w:p w:rsidR="00E64041" w:rsidRDefault="00E64041" w:rsidP="00A72D43">
            <w:r>
              <w:rPr>
                <w:rFonts w:hint="eastAsia"/>
              </w:rPr>
              <w:t>游戏期结（期结时间</w:t>
            </w:r>
            <w:r>
              <w:rPr>
                <w:rFonts w:hint="eastAsia"/>
              </w:rPr>
              <w:t>+1</w:t>
            </w:r>
            <w:r>
              <w:rPr>
                <w:rFonts w:hint="eastAsia"/>
              </w:rPr>
              <w:t>小时）</w:t>
            </w:r>
          </w:p>
        </w:tc>
      </w:tr>
      <w:tr w:rsidR="00E64041" w:rsidTr="00A72D43">
        <w:tc>
          <w:tcPr>
            <w:tcW w:w="2235" w:type="dxa"/>
            <w:vAlign w:val="center"/>
          </w:tcPr>
          <w:p w:rsidR="00E64041" w:rsidRDefault="00E64041" w:rsidP="00A72D43">
            <w:r>
              <w:rPr>
                <w:rFonts w:hint="eastAsia"/>
              </w:rPr>
              <w:t>key</w:t>
            </w:r>
          </w:p>
        </w:tc>
        <w:tc>
          <w:tcPr>
            <w:tcW w:w="5965" w:type="dxa"/>
            <w:gridSpan w:val="2"/>
            <w:vAlign w:val="center"/>
          </w:tcPr>
          <w:p w:rsidR="00E64041" w:rsidRDefault="00E64041" w:rsidP="00E64041">
            <w:r>
              <w:rPr>
                <w:rFonts w:hint="eastAsia"/>
              </w:rPr>
              <w:t>game_engine1_cur_sell_user_</w:t>
            </w:r>
            <w:r>
              <w:rPr>
                <w:rFonts w:hint="eastAsia"/>
              </w:rPr>
              <w:t>【游戏编码】</w:t>
            </w:r>
            <w:r>
              <w:rPr>
                <w:rFonts w:hint="eastAsia"/>
              </w:rPr>
              <w:t>_</w:t>
            </w:r>
            <w:r>
              <w:rPr>
                <w:rFonts w:hint="eastAsia"/>
              </w:rPr>
              <w:t>【期号】</w:t>
            </w:r>
            <w:r>
              <w:rPr>
                <w:rFonts w:hint="eastAsia"/>
              </w:rPr>
              <w:t>_</w:t>
            </w:r>
            <w:r>
              <w:rPr>
                <w:rFonts w:hint="eastAsia"/>
              </w:rPr>
              <w:t>【投注账户】</w:t>
            </w:r>
          </w:p>
        </w:tc>
      </w:tr>
      <w:tr w:rsidR="00E64041" w:rsidTr="00A72D43">
        <w:tc>
          <w:tcPr>
            <w:tcW w:w="2235" w:type="dxa"/>
            <w:vAlign w:val="center"/>
          </w:tcPr>
          <w:p w:rsidR="00E64041" w:rsidRDefault="00E64041" w:rsidP="00A72D43">
            <w:r>
              <w:rPr>
                <w:rFonts w:hint="eastAsia"/>
              </w:rPr>
              <w:t>score</w:t>
            </w:r>
          </w:p>
        </w:tc>
        <w:tc>
          <w:tcPr>
            <w:tcW w:w="5965" w:type="dxa"/>
            <w:gridSpan w:val="2"/>
            <w:vAlign w:val="center"/>
          </w:tcPr>
          <w:p w:rsidR="00E64041" w:rsidRDefault="00E64041" w:rsidP="00A72D43">
            <w:r>
              <w:rPr>
                <w:rFonts w:hint="eastAsia"/>
              </w:rPr>
              <w:t>BEGIN_TIME</w:t>
            </w:r>
            <w:r>
              <w:rPr>
                <w:rFonts w:hint="eastAsia"/>
              </w:rPr>
              <w:t>（时间戳，数据类型为</w:t>
            </w:r>
            <w:r>
              <w:rPr>
                <w:rFonts w:hint="eastAsia"/>
              </w:rPr>
              <w:t>LONG</w:t>
            </w:r>
            <w:r>
              <w:rPr>
                <w:rFonts w:hint="eastAsia"/>
              </w:rPr>
              <w:t>）</w:t>
            </w:r>
          </w:p>
        </w:tc>
      </w:tr>
      <w:tr w:rsidR="00E64041" w:rsidTr="00A72D43">
        <w:tc>
          <w:tcPr>
            <w:tcW w:w="2235" w:type="dxa"/>
            <w:vMerge w:val="restart"/>
            <w:vAlign w:val="center"/>
          </w:tcPr>
          <w:p w:rsidR="00E64041" w:rsidRDefault="00E64041" w:rsidP="00A72D43">
            <w:r>
              <w:rPr>
                <w:rFonts w:hint="eastAsia"/>
              </w:rPr>
              <w:t>value</w:t>
            </w:r>
          </w:p>
        </w:tc>
        <w:tc>
          <w:tcPr>
            <w:tcW w:w="2693" w:type="dxa"/>
            <w:vAlign w:val="center"/>
          </w:tcPr>
          <w:p w:rsidR="00E64041" w:rsidRDefault="00E64041" w:rsidP="00A72D43">
            <w:r>
              <w:rPr>
                <w:rFonts w:hint="eastAsia"/>
              </w:rPr>
              <w:t>key</w:t>
            </w:r>
          </w:p>
        </w:tc>
        <w:tc>
          <w:tcPr>
            <w:tcW w:w="3272" w:type="dxa"/>
            <w:vAlign w:val="center"/>
          </w:tcPr>
          <w:p w:rsidR="00E64041" w:rsidRDefault="00E64041" w:rsidP="00A72D43">
            <w:r>
              <w:rPr>
                <w:rFonts w:hint="eastAsia"/>
              </w:rPr>
              <w:t>value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iwoid</w:t>
            </w:r>
          </w:p>
        </w:tc>
        <w:tc>
          <w:tcPr>
            <w:tcW w:w="3272" w:type="dxa"/>
            <w:vAlign w:val="center"/>
          </w:tcPr>
          <w:p w:rsidR="00E64041" w:rsidRDefault="00E64041" w:rsidP="00A72D43">
            <w:r>
              <w:rPr>
                <w:rFonts w:hint="eastAsia"/>
              </w:rPr>
              <w:t>IWOID</w:t>
            </w:r>
          </w:p>
        </w:tc>
      </w:tr>
    </w:tbl>
    <w:p w:rsidR="00E64041" w:rsidRDefault="00E64041" w:rsidP="00E64041"/>
    <w:tbl>
      <w:tblPr>
        <w:tblStyle w:val="ac"/>
        <w:tblW w:w="0" w:type="auto"/>
        <w:tblLook w:val="04A0" w:firstRow="1" w:lastRow="0" w:firstColumn="1" w:lastColumn="0" w:noHBand="0" w:noVBand="1"/>
      </w:tblPr>
      <w:tblGrid>
        <w:gridCol w:w="2235"/>
        <w:gridCol w:w="2693"/>
        <w:gridCol w:w="3272"/>
      </w:tblGrid>
      <w:tr w:rsidR="00747D12" w:rsidTr="00A72D43">
        <w:tc>
          <w:tcPr>
            <w:tcW w:w="2235" w:type="dxa"/>
            <w:vAlign w:val="center"/>
          </w:tcPr>
          <w:p w:rsidR="00747D12" w:rsidRDefault="00747D12" w:rsidP="00A72D43">
            <w:r>
              <w:rPr>
                <w:rFonts w:hint="eastAsia"/>
              </w:rPr>
              <w:t>对应数据库表名</w:t>
            </w:r>
          </w:p>
        </w:tc>
        <w:tc>
          <w:tcPr>
            <w:tcW w:w="5965" w:type="dxa"/>
            <w:gridSpan w:val="2"/>
            <w:vAlign w:val="center"/>
          </w:tcPr>
          <w:p w:rsidR="00747D12" w:rsidRDefault="00747D12" w:rsidP="00A72D43">
            <w:r>
              <w:rPr>
                <w:rFonts w:hint="eastAsia"/>
              </w:rPr>
              <w:t>SALE_DETAIL_T</w:t>
            </w:r>
          </w:p>
        </w:tc>
      </w:tr>
      <w:tr w:rsidR="00747D12" w:rsidTr="00A72D43">
        <w:tc>
          <w:tcPr>
            <w:tcW w:w="2235" w:type="dxa"/>
            <w:vAlign w:val="center"/>
          </w:tcPr>
          <w:p w:rsidR="00747D12" w:rsidRDefault="00747D12" w:rsidP="00A72D43">
            <w:r>
              <w:rPr>
                <w:rFonts w:hint="eastAsia"/>
              </w:rPr>
              <w:t>Redis</w:t>
            </w:r>
            <w:r>
              <w:rPr>
                <w:rFonts w:hint="eastAsia"/>
              </w:rPr>
              <w:t>数据类型</w:t>
            </w:r>
          </w:p>
        </w:tc>
        <w:tc>
          <w:tcPr>
            <w:tcW w:w="5965" w:type="dxa"/>
            <w:gridSpan w:val="2"/>
            <w:vAlign w:val="center"/>
          </w:tcPr>
          <w:p w:rsidR="00747D12" w:rsidRDefault="00747D12" w:rsidP="00A72D43">
            <w:r>
              <w:rPr>
                <w:rFonts w:hint="eastAsia"/>
              </w:rPr>
              <w:t>散列型</w:t>
            </w:r>
          </w:p>
        </w:tc>
      </w:tr>
      <w:tr w:rsidR="00747D12" w:rsidTr="00A72D43">
        <w:tc>
          <w:tcPr>
            <w:tcW w:w="2235" w:type="dxa"/>
            <w:vAlign w:val="center"/>
          </w:tcPr>
          <w:p w:rsidR="00747D12" w:rsidRDefault="00747D12" w:rsidP="00A72D43">
            <w:r>
              <w:rPr>
                <w:rFonts w:hint="eastAsia"/>
              </w:rPr>
              <w:t>key</w:t>
            </w:r>
          </w:p>
        </w:tc>
        <w:tc>
          <w:tcPr>
            <w:tcW w:w="5965" w:type="dxa"/>
            <w:gridSpan w:val="2"/>
            <w:vAlign w:val="center"/>
          </w:tcPr>
          <w:p w:rsidR="00747D12" w:rsidRDefault="000F7BD6" w:rsidP="000F7BD6">
            <w:r>
              <w:rPr>
                <w:rFonts w:hint="eastAsia"/>
              </w:rPr>
              <w:t>game_engine1 _sell</w:t>
            </w:r>
            <w:r w:rsidR="00747D12">
              <w:rPr>
                <w:rFonts w:hint="eastAsia"/>
              </w:rPr>
              <w:t>_</w:t>
            </w:r>
            <w:r w:rsidR="00747D12">
              <w:rPr>
                <w:rFonts w:hint="eastAsia"/>
              </w:rPr>
              <w:t>【销售记录</w:t>
            </w:r>
            <w:r w:rsidR="00747D12">
              <w:rPr>
                <w:rFonts w:hint="eastAsia"/>
              </w:rPr>
              <w:t>OID</w:t>
            </w:r>
            <w:r w:rsidR="00747D12">
              <w:rPr>
                <w:rFonts w:hint="eastAsia"/>
              </w:rPr>
              <w:t>】</w:t>
            </w:r>
          </w:p>
        </w:tc>
      </w:tr>
      <w:tr w:rsidR="00747D12" w:rsidTr="00A72D43">
        <w:tc>
          <w:tcPr>
            <w:tcW w:w="2235" w:type="dxa"/>
            <w:vMerge w:val="restart"/>
            <w:vAlign w:val="center"/>
          </w:tcPr>
          <w:p w:rsidR="00747D12" w:rsidRDefault="00747D12" w:rsidP="00A72D43">
            <w:r>
              <w:rPr>
                <w:rFonts w:hint="eastAsia"/>
              </w:rPr>
              <w:t>value</w:t>
            </w:r>
          </w:p>
        </w:tc>
        <w:tc>
          <w:tcPr>
            <w:tcW w:w="2693" w:type="dxa"/>
            <w:vAlign w:val="center"/>
          </w:tcPr>
          <w:p w:rsidR="00747D12" w:rsidRDefault="00747D12" w:rsidP="00A72D43">
            <w:r>
              <w:rPr>
                <w:rFonts w:hint="eastAsia"/>
              </w:rPr>
              <w:t>key</w:t>
            </w:r>
          </w:p>
        </w:tc>
        <w:tc>
          <w:tcPr>
            <w:tcW w:w="3272" w:type="dxa"/>
            <w:vAlign w:val="center"/>
          </w:tcPr>
          <w:p w:rsidR="00747D12" w:rsidRDefault="00747D12" w:rsidP="00A72D43">
            <w:r>
              <w:rPr>
                <w:rFonts w:hint="eastAsia"/>
              </w:rPr>
              <w:t>value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iwoid</w:t>
            </w:r>
          </w:p>
        </w:tc>
        <w:tc>
          <w:tcPr>
            <w:tcW w:w="3272" w:type="dxa"/>
            <w:vAlign w:val="center"/>
          </w:tcPr>
          <w:p w:rsidR="00747D12" w:rsidRDefault="00747D12" w:rsidP="00A72D43">
            <w:r>
              <w:rPr>
                <w:rFonts w:hint="eastAsia"/>
              </w:rPr>
              <w:t>IWOID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gameId</w:t>
            </w:r>
          </w:p>
        </w:tc>
        <w:tc>
          <w:tcPr>
            <w:tcW w:w="3272" w:type="dxa"/>
            <w:vAlign w:val="center"/>
          </w:tcPr>
          <w:p w:rsidR="00747D12" w:rsidRDefault="00747D12" w:rsidP="00A72D43">
            <w:r w:rsidRPr="00E64041">
              <w:t>GAME_ID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gameName</w:t>
            </w:r>
          </w:p>
        </w:tc>
        <w:tc>
          <w:tcPr>
            <w:tcW w:w="3272" w:type="dxa"/>
            <w:vAlign w:val="center"/>
          </w:tcPr>
          <w:p w:rsidR="00747D12" w:rsidRPr="00E64041" w:rsidRDefault="00747D12" w:rsidP="00A72D43">
            <w:r>
              <w:rPr>
                <w:rFonts w:hint="eastAsia"/>
              </w:rPr>
              <w:t>创建彩票记录时设置</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issueNumber</w:t>
            </w:r>
          </w:p>
        </w:tc>
        <w:tc>
          <w:tcPr>
            <w:tcW w:w="3272" w:type="dxa"/>
            <w:vAlign w:val="center"/>
          </w:tcPr>
          <w:p w:rsidR="00747D12" w:rsidRPr="00E64041" w:rsidRDefault="00747D12" w:rsidP="00A72D43">
            <w:r w:rsidRPr="00E64041">
              <w:t>ISSUE_NUMBER</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ticketId</w:t>
            </w:r>
          </w:p>
        </w:tc>
        <w:tc>
          <w:tcPr>
            <w:tcW w:w="3272" w:type="dxa"/>
            <w:vAlign w:val="center"/>
          </w:tcPr>
          <w:p w:rsidR="00747D12" w:rsidRPr="00E64041" w:rsidRDefault="00747D12" w:rsidP="00A72D43">
            <w:r w:rsidRPr="00E64041">
              <w:t>TICKET_ID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regionName</w:t>
            </w:r>
          </w:p>
        </w:tc>
        <w:tc>
          <w:tcPr>
            <w:tcW w:w="3272" w:type="dxa"/>
            <w:vAlign w:val="center"/>
          </w:tcPr>
          <w:p w:rsidR="00747D12" w:rsidRPr="00E64041" w:rsidRDefault="00747D12" w:rsidP="00A72D43">
            <w:r>
              <w:rPr>
                <w:rFonts w:hint="eastAsia"/>
              </w:rPr>
              <w:t>创建彩票记录时设置</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transNumber</w:t>
            </w:r>
          </w:p>
        </w:tc>
        <w:tc>
          <w:tcPr>
            <w:tcW w:w="3272" w:type="dxa"/>
            <w:vAlign w:val="center"/>
          </w:tcPr>
          <w:p w:rsidR="00747D12" w:rsidRDefault="00747D12" w:rsidP="00A72D43">
            <w:r w:rsidRPr="00E64041">
              <w:t>TRANS_NUMBER</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userId</w:t>
            </w:r>
          </w:p>
        </w:tc>
        <w:tc>
          <w:tcPr>
            <w:tcW w:w="3272" w:type="dxa"/>
            <w:vAlign w:val="center"/>
          </w:tcPr>
          <w:p w:rsidR="00747D12" w:rsidRPr="00E64041" w:rsidRDefault="00747D12" w:rsidP="00A72D43">
            <w:r w:rsidRPr="00E64041">
              <w:t>USER_ID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channelTransNumber</w:t>
            </w:r>
          </w:p>
        </w:tc>
        <w:tc>
          <w:tcPr>
            <w:tcW w:w="3272" w:type="dxa"/>
            <w:vAlign w:val="center"/>
          </w:tcPr>
          <w:p w:rsidR="00747D12" w:rsidRPr="00E64041" w:rsidRDefault="00747D12" w:rsidP="00A72D43">
            <w:r w:rsidRPr="00E64041">
              <w:t>CHANNEL_TRANS_NUMBER</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betDetail</w:t>
            </w:r>
          </w:p>
        </w:tc>
        <w:tc>
          <w:tcPr>
            <w:tcW w:w="3272" w:type="dxa"/>
            <w:vAlign w:val="center"/>
          </w:tcPr>
          <w:p w:rsidR="00747D12" w:rsidRPr="00E64041" w:rsidRDefault="00747D12" w:rsidP="00A72D43">
            <w:r w:rsidRPr="00E64041">
              <w:t>BET_DETAIL</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totalMoney</w:t>
            </w:r>
          </w:p>
        </w:tc>
        <w:tc>
          <w:tcPr>
            <w:tcW w:w="3272" w:type="dxa"/>
            <w:vAlign w:val="center"/>
          </w:tcPr>
          <w:p w:rsidR="00747D12" w:rsidRPr="00E64041" w:rsidRDefault="00747D12" w:rsidP="00A72D43">
            <w:r w:rsidRPr="00E64041">
              <w:t>TOTAL_MONEY</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wagerType</w:t>
            </w:r>
          </w:p>
        </w:tc>
        <w:tc>
          <w:tcPr>
            <w:tcW w:w="3272" w:type="dxa"/>
            <w:vAlign w:val="center"/>
          </w:tcPr>
          <w:p w:rsidR="00747D12" w:rsidRPr="00E64041" w:rsidRDefault="00747D12" w:rsidP="00A72D43">
            <w:r w:rsidRPr="00E64041">
              <w:t>WAGER_TYPE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beginTime</w:t>
            </w:r>
          </w:p>
        </w:tc>
        <w:tc>
          <w:tcPr>
            <w:tcW w:w="3272" w:type="dxa"/>
            <w:vAlign w:val="center"/>
          </w:tcPr>
          <w:p w:rsidR="00747D12" w:rsidRPr="00E64041" w:rsidRDefault="00747D12" w:rsidP="00A72D43">
            <w:r>
              <w:rPr>
                <w:rFonts w:hint="eastAsia"/>
              </w:rPr>
              <w:t>BEGIN_TIME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ticketState</w:t>
            </w:r>
          </w:p>
        </w:tc>
        <w:tc>
          <w:tcPr>
            <w:tcW w:w="3272" w:type="dxa"/>
            <w:vAlign w:val="center"/>
          </w:tcPr>
          <w:p w:rsidR="00747D12" w:rsidRDefault="00747D12" w:rsidP="00A72D43">
            <w:r w:rsidRPr="00E64041">
              <w:t>TICKET_STATE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resultCode</w:t>
            </w:r>
          </w:p>
        </w:tc>
        <w:tc>
          <w:tcPr>
            <w:tcW w:w="3272" w:type="dxa"/>
            <w:vAlign w:val="center"/>
          </w:tcPr>
          <w:p w:rsidR="00747D12" w:rsidRPr="00E64041" w:rsidRDefault="00747D12" w:rsidP="00A72D43">
            <w:r w:rsidRPr="00E64041">
              <w:t>RESULT_CODE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platformName</w:t>
            </w:r>
          </w:p>
        </w:tc>
        <w:tc>
          <w:tcPr>
            <w:tcW w:w="3272" w:type="dxa"/>
            <w:vAlign w:val="center"/>
          </w:tcPr>
          <w:p w:rsidR="00747D12" w:rsidRPr="00E64041" w:rsidRDefault="00747D12" w:rsidP="00A72D43">
            <w:r>
              <w:rPr>
                <w:rFonts w:hint="eastAsia"/>
              </w:rPr>
              <w:t>创建彩票记录时设置</w:t>
            </w:r>
          </w:p>
        </w:tc>
      </w:tr>
    </w:tbl>
    <w:p w:rsidR="00747D12" w:rsidRPr="00E64041" w:rsidRDefault="00747D12" w:rsidP="00E64041"/>
    <w:p w:rsidR="00F34CFA" w:rsidRDefault="00F34CFA" w:rsidP="00DB3149">
      <w:pPr>
        <w:pStyle w:val="3"/>
      </w:pPr>
      <w:bookmarkStart w:id="24" w:name="_Toc385424184"/>
      <w:bookmarkStart w:id="25" w:name="_Toc429742150"/>
      <w:bookmarkStart w:id="26" w:name="_Toc459793672"/>
      <w:r>
        <w:rPr>
          <w:rFonts w:hint="eastAsia"/>
        </w:rPr>
        <w:t>日志记录约定</w:t>
      </w:r>
      <w:bookmarkEnd w:id="24"/>
      <w:bookmarkEnd w:id="25"/>
      <w:bookmarkEnd w:id="26"/>
    </w:p>
    <w:p w:rsidR="00F34CFA" w:rsidRDefault="00F34CFA" w:rsidP="00DB3149">
      <w:pPr>
        <w:pStyle w:val="4"/>
      </w:pPr>
      <w:bookmarkStart w:id="27" w:name="_Toc385424185"/>
      <w:bookmarkStart w:id="28" w:name="_Toc429742151"/>
      <w:r>
        <w:rPr>
          <w:rFonts w:hint="eastAsia"/>
        </w:rPr>
        <w:t>日志分类与记录要求</w:t>
      </w:r>
      <w:bookmarkEnd w:id="27"/>
      <w:bookmarkEnd w:id="28"/>
    </w:p>
    <w:p w:rsidR="00F34CFA" w:rsidRDefault="00F34CFA" w:rsidP="00F34CFA">
      <w:pPr>
        <w:ind w:left="420" w:firstLineChars="200" w:firstLine="426"/>
      </w:pPr>
      <w:r>
        <w:rPr>
          <w:rFonts w:hint="eastAsia"/>
        </w:rPr>
        <w:t>日志分为用户</w:t>
      </w:r>
      <w:r w:rsidR="00ED64F2">
        <w:rPr>
          <w:rFonts w:hint="eastAsia"/>
        </w:rPr>
        <w:t>后台</w:t>
      </w:r>
      <w:r>
        <w:rPr>
          <w:rFonts w:hint="eastAsia"/>
        </w:rPr>
        <w:t>操作日志和系统处理日志，用户操作日志通过权限验证时记录日志，需要对所有涉及数据变更操作和数据导出的地方进行记录（即除查询数据外），另外还需要对用户的登录记录日志。</w:t>
      </w:r>
    </w:p>
    <w:p w:rsidR="00F34CFA" w:rsidRPr="00A43B10" w:rsidRDefault="00F34CFA" w:rsidP="00F34CFA"/>
    <w:p w:rsidR="00F34CFA" w:rsidRDefault="00F34CFA" w:rsidP="00DB3149">
      <w:pPr>
        <w:pStyle w:val="4"/>
      </w:pPr>
      <w:bookmarkStart w:id="29" w:name="_Toc385424186"/>
      <w:bookmarkStart w:id="30" w:name="_Toc429742152"/>
      <w:r>
        <w:rPr>
          <w:rFonts w:hint="eastAsia"/>
        </w:rPr>
        <w:t>日志数据记录规则</w:t>
      </w:r>
      <w:bookmarkEnd w:id="29"/>
      <w:bookmarkEnd w:id="30"/>
    </w:p>
    <w:p w:rsidR="002122F4" w:rsidRDefault="00ED64F2" w:rsidP="00F34CFA">
      <w:pPr>
        <w:pStyle w:val="af"/>
        <w:ind w:firstLine="426"/>
      </w:pPr>
      <w:r>
        <w:rPr>
          <w:rFonts w:hint="eastAsia"/>
        </w:rPr>
        <w:t>用户后台操作日志操作成功后记录一条日志记录。</w:t>
      </w:r>
    </w:p>
    <w:p w:rsidR="00F34CFA" w:rsidRDefault="00ED64F2" w:rsidP="00F34CFA">
      <w:pPr>
        <w:pStyle w:val="af"/>
        <w:ind w:firstLine="426"/>
      </w:pPr>
      <w:r>
        <w:rPr>
          <w:rFonts w:hint="eastAsia"/>
        </w:rPr>
        <w:t>系统处理日志</w:t>
      </w:r>
      <w:r w:rsidR="002122F4">
        <w:rPr>
          <w:rFonts w:hint="eastAsia"/>
        </w:rPr>
        <w:t>处理逻辑如下：</w:t>
      </w:r>
    </w:p>
    <w:p w:rsidR="002122F4" w:rsidRDefault="002122F4" w:rsidP="002122F4">
      <w:pPr>
        <w:pStyle w:val="af"/>
        <w:numPr>
          <w:ilvl w:val="0"/>
          <w:numId w:val="91"/>
        </w:numPr>
        <w:ind w:firstLineChars="0"/>
      </w:pPr>
      <w:r>
        <w:rPr>
          <w:rFonts w:hint="eastAsia"/>
        </w:rPr>
        <w:t>业务处理，记录日志，状态为成功。</w:t>
      </w:r>
    </w:p>
    <w:p w:rsidR="002122F4" w:rsidRDefault="002122F4" w:rsidP="002122F4">
      <w:pPr>
        <w:pStyle w:val="af"/>
        <w:numPr>
          <w:ilvl w:val="0"/>
          <w:numId w:val="91"/>
        </w:numPr>
        <w:ind w:firstLineChars="0"/>
      </w:pPr>
      <w:r>
        <w:rPr>
          <w:rFonts w:hint="eastAsia"/>
        </w:rPr>
        <w:t>业务处理出现异常，数据库事务回滚，</w:t>
      </w:r>
      <w:r w:rsidR="005A228F">
        <w:rPr>
          <w:rFonts w:hint="eastAsia"/>
        </w:rPr>
        <w:t>开启一个新事务，</w:t>
      </w:r>
      <w:r>
        <w:rPr>
          <w:rFonts w:hint="eastAsia"/>
        </w:rPr>
        <w:t>记录日志，状态为失败</w:t>
      </w:r>
    </w:p>
    <w:p w:rsidR="00E373AE" w:rsidRDefault="00E373AE" w:rsidP="00DB3149">
      <w:pPr>
        <w:pStyle w:val="3"/>
      </w:pPr>
      <w:bookmarkStart w:id="31" w:name="_Toc429742156"/>
      <w:bookmarkStart w:id="32" w:name="_Toc459793673"/>
      <w:r>
        <w:rPr>
          <w:rFonts w:hint="eastAsia"/>
        </w:rPr>
        <w:t>数据防篡改验证</w:t>
      </w:r>
      <w:bookmarkEnd w:id="31"/>
      <w:bookmarkEnd w:id="32"/>
    </w:p>
    <w:p w:rsidR="00E373AE" w:rsidRDefault="00E373AE" w:rsidP="00E373AE">
      <w:pPr>
        <w:ind w:firstLineChars="200" w:firstLine="426"/>
        <w:jc w:val="left"/>
      </w:pPr>
      <w:r>
        <w:rPr>
          <w:rFonts w:hint="eastAsia"/>
        </w:rPr>
        <w:t>系统对</w:t>
      </w:r>
    </w:p>
    <w:p w:rsidR="00E373AE" w:rsidRDefault="00E373AE" w:rsidP="00E373AE">
      <w:pPr>
        <w:ind w:firstLineChars="200" w:firstLine="426"/>
        <w:jc w:val="left"/>
      </w:pPr>
      <w:r w:rsidRPr="003E78FF">
        <w:t>SALE_DETAIL_T</w:t>
      </w:r>
      <w:r>
        <w:rPr>
          <w:rFonts w:hint="eastAsia"/>
        </w:rPr>
        <w:t>（投注）</w:t>
      </w:r>
    </w:p>
    <w:p w:rsidR="00E373AE" w:rsidRDefault="00E373AE" w:rsidP="00E373AE">
      <w:pPr>
        <w:ind w:firstLineChars="200" w:firstLine="426"/>
        <w:jc w:val="left"/>
      </w:pPr>
      <w:r>
        <w:rPr>
          <w:rFonts w:hint="eastAsia"/>
        </w:rPr>
        <w:t>SALE_DETAIL_WIN_T</w:t>
      </w:r>
      <w:r>
        <w:rPr>
          <w:rFonts w:hint="eastAsia"/>
        </w:rPr>
        <w:t>（中奖记录）</w:t>
      </w:r>
    </w:p>
    <w:p w:rsidR="00E373AE" w:rsidRDefault="00E373AE" w:rsidP="00E373AE">
      <w:pPr>
        <w:pStyle w:val="af"/>
        <w:ind w:firstLine="426"/>
      </w:pPr>
      <w:r>
        <w:rPr>
          <w:rFonts w:hint="eastAsia"/>
        </w:rPr>
        <w:lastRenderedPageBreak/>
        <w:t>与钱有关的数据表进行了防篡改设计，在生成此类表的数据时，按照算法生成摘要；修改时先验证摘要再修改数据，再按照算法生成新的摘要。</w:t>
      </w:r>
    </w:p>
    <w:p w:rsidR="00600675" w:rsidRDefault="00600675" w:rsidP="00E373AE">
      <w:pPr>
        <w:pStyle w:val="af"/>
        <w:ind w:firstLine="426"/>
      </w:pPr>
      <w:r>
        <w:rPr>
          <w:rFonts w:hint="eastAsia"/>
        </w:rPr>
        <w:t>上报至中彩开奖管理系统的数据均需进行防篡改验证。</w:t>
      </w:r>
    </w:p>
    <w:p w:rsidR="00F0512B" w:rsidRDefault="00F0512B" w:rsidP="00DB3149">
      <w:pPr>
        <w:pStyle w:val="3"/>
      </w:pPr>
      <w:bookmarkStart w:id="33" w:name="_Toc429742161"/>
      <w:bookmarkStart w:id="34" w:name="_Toc459793674"/>
      <w:r>
        <w:rPr>
          <w:rFonts w:hint="eastAsia"/>
        </w:rPr>
        <w:t>异常处理（修改）</w:t>
      </w:r>
      <w:bookmarkEnd w:id="33"/>
      <w:bookmarkEnd w:id="34"/>
    </w:p>
    <w:p w:rsidR="00F0512B" w:rsidRDefault="00F0512B" w:rsidP="00F0512B">
      <w:pPr>
        <w:ind w:firstLineChars="200" w:firstLine="426"/>
        <w:jc w:val="left"/>
      </w:pPr>
      <w:r>
        <w:rPr>
          <w:rFonts w:hint="eastAsia"/>
        </w:rPr>
        <w:t>异常处理分为业务处理异常、通讯异常。</w:t>
      </w:r>
    </w:p>
    <w:p w:rsidR="00F0512B" w:rsidRDefault="00F0512B" w:rsidP="00DB3149">
      <w:pPr>
        <w:pStyle w:val="4"/>
      </w:pPr>
      <w:bookmarkStart w:id="35" w:name="_Toc429742162"/>
      <w:r>
        <w:rPr>
          <w:rFonts w:hint="eastAsia"/>
        </w:rPr>
        <w:t>业务受理请求异常</w:t>
      </w:r>
      <w:bookmarkEnd w:id="35"/>
    </w:p>
    <w:p w:rsidR="00F0512B" w:rsidRDefault="004F02C6" w:rsidP="00F0512B">
      <w:pPr>
        <w:jc w:val="center"/>
      </w:pPr>
      <w:r>
        <w:rPr>
          <w:noProof/>
        </w:rPr>
        <w:drawing>
          <wp:inline distT="0" distB="0" distL="0" distR="0">
            <wp:extent cx="4410075" cy="1857375"/>
            <wp:effectExtent l="19050" t="0" r="9525" b="0"/>
            <wp:docPr id="26" name="图片 25" descr="IW-VASOSS-游戏引擎-异常处理-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异常处理-UML绘图-V0.1.jpg"/>
                    <pic:cNvPicPr/>
                  </pic:nvPicPr>
                  <pic:blipFill>
                    <a:blip r:embed="rId16"/>
                    <a:stretch>
                      <a:fillRect/>
                    </a:stretch>
                  </pic:blipFill>
                  <pic:spPr>
                    <a:xfrm>
                      <a:off x="0" y="0"/>
                      <a:ext cx="4410075" cy="1857375"/>
                    </a:xfrm>
                    <a:prstGeom prst="rect">
                      <a:avLst/>
                    </a:prstGeom>
                  </pic:spPr>
                </pic:pic>
              </a:graphicData>
            </a:graphic>
          </wp:inline>
        </w:drawing>
      </w:r>
    </w:p>
    <w:p w:rsidR="007B3C39" w:rsidRDefault="000109B2" w:rsidP="007D0532">
      <w:pPr>
        <w:ind w:firstLineChars="200" w:firstLine="426"/>
        <w:jc w:val="left"/>
        <w:rPr>
          <w:rFonts w:ascii="宋体" w:hAnsi="宋体"/>
          <w:szCs w:val="21"/>
        </w:rPr>
      </w:pPr>
      <w:r w:rsidRPr="007D0532">
        <w:rPr>
          <w:rFonts w:hint="eastAsia"/>
          <w:szCs w:val="21"/>
        </w:rPr>
        <w:t>受理请求时如果是</w:t>
      </w:r>
      <w:r w:rsidR="007B3C39">
        <w:rPr>
          <w:rFonts w:ascii="宋体" w:hAnsi="宋体" w:hint="eastAsia"/>
          <w:szCs w:val="21"/>
        </w:rPr>
        <w:t>业务处理文本日志输出【受理请求处理异常，系统报警】</w:t>
      </w:r>
    </w:p>
    <w:p w:rsidR="007B3C39" w:rsidRDefault="000109B2" w:rsidP="007D0532">
      <w:pPr>
        <w:ind w:firstLineChars="200" w:firstLine="426"/>
        <w:jc w:val="left"/>
        <w:rPr>
          <w:rFonts w:ascii="宋体" w:hAnsi="宋体"/>
          <w:szCs w:val="21"/>
        </w:rPr>
      </w:pPr>
      <w:r w:rsidRPr="007D0532">
        <w:rPr>
          <w:rFonts w:ascii="宋体" w:hAnsi="宋体" w:hint="eastAsia"/>
          <w:szCs w:val="21"/>
        </w:rPr>
        <w:t>缓存更新文本日志输出【更新缓存失败，系统报警】报警系统监控到此日志内容时需要报警。</w:t>
      </w:r>
    </w:p>
    <w:p w:rsidR="007B3C39" w:rsidRDefault="007B3C39" w:rsidP="007D0532">
      <w:pPr>
        <w:ind w:firstLineChars="200" w:firstLine="426"/>
        <w:jc w:val="left"/>
        <w:rPr>
          <w:rFonts w:ascii="宋体" w:hAnsi="宋体"/>
          <w:szCs w:val="21"/>
        </w:rPr>
      </w:pPr>
      <w:r>
        <w:rPr>
          <w:rFonts w:hint="eastAsia"/>
        </w:rPr>
        <w:t>期结销售临时表未导出至正式表，报警日志内容为：【销售临时表未导出至正式表】。</w:t>
      </w:r>
    </w:p>
    <w:p w:rsidR="00F0512B" w:rsidRPr="007D0532" w:rsidRDefault="001C060D" w:rsidP="007D0532">
      <w:pPr>
        <w:ind w:firstLineChars="200" w:firstLine="426"/>
        <w:jc w:val="left"/>
        <w:rPr>
          <w:szCs w:val="21"/>
        </w:rPr>
      </w:pPr>
      <w:r w:rsidRPr="007D0532">
        <w:rPr>
          <w:rFonts w:ascii="宋体" w:hAnsi="宋体" w:hint="eastAsia"/>
          <w:szCs w:val="21"/>
        </w:rPr>
        <w:t>日志输出级别WARN。</w:t>
      </w:r>
    </w:p>
    <w:p w:rsidR="00F0512B" w:rsidRDefault="00F0512B" w:rsidP="00DB3149">
      <w:pPr>
        <w:pStyle w:val="4"/>
      </w:pPr>
      <w:bookmarkStart w:id="36" w:name="_Toc429742163"/>
      <w:r>
        <w:rPr>
          <w:rFonts w:hint="eastAsia"/>
        </w:rPr>
        <w:t>通讯异常</w:t>
      </w:r>
      <w:bookmarkEnd w:id="36"/>
    </w:p>
    <w:p w:rsidR="00F0512B" w:rsidRDefault="00F0512B" w:rsidP="00F0512B">
      <w:pPr>
        <w:ind w:firstLineChars="200" w:firstLine="426"/>
        <w:jc w:val="left"/>
      </w:pPr>
      <w:r>
        <w:rPr>
          <w:rFonts w:hint="eastAsia"/>
        </w:rPr>
        <w:t>通讯异常分为发送失败、</w:t>
      </w:r>
      <w:r w:rsidRPr="00B23DFD">
        <w:rPr>
          <w:rFonts w:hint="eastAsia"/>
        </w:rPr>
        <w:t>发送超时</w:t>
      </w:r>
      <w:r>
        <w:rPr>
          <w:rFonts w:hint="eastAsia"/>
        </w:rPr>
        <w:t>、接收超时，采用统一处理策略。</w:t>
      </w:r>
      <w:r w:rsidR="006144A0">
        <w:rPr>
          <w:rFonts w:ascii="宋体" w:hAnsi="宋体" w:hint="eastAsia"/>
          <w:sz w:val="18"/>
          <w:szCs w:val="18"/>
        </w:rPr>
        <w:t>日志输出级别WARN。</w:t>
      </w:r>
    </w:p>
    <w:p w:rsidR="00F0512B" w:rsidRDefault="00EE10B9" w:rsidP="00F0512B">
      <w:r>
        <w:rPr>
          <w:rFonts w:hint="eastAsia"/>
          <w:noProof/>
        </w:rPr>
        <w:lastRenderedPageBreak/>
        <w:drawing>
          <wp:inline distT="0" distB="0" distL="0" distR="0">
            <wp:extent cx="5069840" cy="2681605"/>
            <wp:effectExtent l="19050" t="0" r="0" b="0"/>
            <wp:docPr id="7" name="图片 6" descr="IW-VASOSS-游戏引擎-异常处理UML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异常处理UML绘图.jpg"/>
                    <pic:cNvPicPr/>
                  </pic:nvPicPr>
                  <pic:blipFill>
                    <a:blip r:embed="rId17"/>
                    <a:stretch>
                      <a:fillRect/>
                    </a:stretch>
                  </pic:blipFill>
                  <pic:spPr>
                    <a:xfrm>
                      <a:off x="0" y="0"/>
                      <a:ext cx="5069840" cy="2681605"/>
                    </a:xfrm>
                    <a:prstGeom prst="rect">
                      <a:avLst/>
                    </a:prstGeom>
                  </pic:spPr>
                </pic:pic>
              </a:graphicData>
            </a:graphic>
          </wp:inline>
        </w:drawing>
      </w:r>
    </w:p>
    <w:p w:rsidR="00F0512B" w:rsidRPr="0054252F" w:rsidRDefault="00F0512B" w:rsidP="00F0512B">
      <w:pPr>
        <w:jc w:val="left"/>
        <w:rPr>
          <w:sz w:val="18"/>
          <w:szCs w:val="18"/>
        </w:rPr>
      </w:pPr>
      <w:r w:rsidRPr="0054252F">
        <w:rPr>
          <w:rFonts w:hint="eastAsia"/>
          <w:sz w:val="18"/>
          <w:szCs w:val="18"/>
        </w:rPr>
        <w:t>典型操作步骤：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0"/>
      </w:tblGrid>
      <w:tr w:rsidR="00F0512B" w:rsidRPr="002705C2" w:rsidTr="00D24921">
        <w:tc>
          <w:tcPr>
            <w:tcW w:w="8200" w:type="dxa"/>
            <w:vAlign w:val="center"/>
          </w:tcPr>
          <w:p w:rsidR="00F0512B" w:rsidRPr="002705C2" w:rsidRDefault="00F0512B" w:rsidP="006B16B1">
            <w:pPr>
              <w:jc w:val="center"/>
              <w:rPr>
                <w:rFonts w:ascii="宋体" w:hAnsi="宋体"/>
                <w:b/>
                <w:sz w:val="18"/>
                <w:szCs w:val="18"/>
              </w:rPr>
            </w:pPr>
            <w:r w:rsidRPr="002705C2">
              <w:rPr>
                <w:rFonts w:ascii="宋体" w:hAnsi="宋体" w:hint="eastAsia"/>
                <w:b/>
                <w:sz w:val="18"/>
                <w:szCs w:val="18"/>
              </w:rPr>
              <w:t>事务1</w:t>
            </w:r>
            <w:r>
              <w:rPr>
                <w:rFonts w:ascii="宋体" w:hAnsi="宋体" w:hint="eastAsia"/>
                <w:b/>
                <w:sz w:val="18"/>
                <w:szCs w:val="18"/>
              </w:rPr>
              <w:t>（DB）（processor1）</w:t>
            </w:r>
          </w:p>
        </w:tc>
      </w:tr>
      <w:tr w:rsidR="00F0512B" w:rsidRPr="002705C2" w:rsidTr="00D24921">
        <w:tc>
          <w:tcPr>
            <w:tcW w:w="8200" w:type="dxa"/>
            <w:vAlign w:val="center"/>
          </w:tcPr>
          <w:p w:rsidR="00F0512B" w:rsidRPr="002705C2" w:rsidRDefault="00F0512B" w:rsidP="006B16B1">
            <w:pPr>
              <w:rPr>
                <w:rFonts w:ascii="宋体" w:hAnsi="宋体"/>
                <w:sz w:val="18"/>
                <w:szCs w:val="18"/>
              </w:rPr>
            </w:pPr>
            <w:r>
              <w:rPr>
                <w:rFonts w:ascii="宋体" w:hAnsi="宋体" w:hint="eastAsia"/>
                <w:sz w:val="18"/>
                <w:szCs w:val="18"/>
              </w:rPr>
              <w:t xml:space="preserve">1. </w:t>
            </w:r>
            <w:r w:rsidRPr="002705C2">
              <w:rPr>
                <w:rFonts w:ascii="宋体" w:hAnsi="宋体" w:hint="eastAsia"/>
                <w:sz w:val="18"/>
                <w:szCs w:val="18"/>
              </w:rPr>
              <w:t>创建受理记录</w:t>
            </w:r>
          </w:p>
        </w:tc>
      </w:tr>
      <w:tr w:rsidR="00F0512B" w:rsidRPr="002705C2" w:rsidTr="00D24921">
        <w:tc>
          <w:tcPr>
            <w:tcW w:w="8200" w:type="dxa"/>
            <w:vAlign w:val="center"/>
          </w:tcPr>
          <w:p w:rsidR="00F0512B" w:rsidRPr="002705C2" w:rsidRDefault="00F0512B" w:rsidP="006B16B1">
            <w:pPr>
              <w:jc w:val="center"/>
              <w:rPr>
                <w:rFonts w:ascii="宋体" w:hAnsi="宋体"/>
                <w:b/>
                <w:sz w:val="18"/>
                <w:szCs w:val="18"/>
              </w:rPr>
            </w:pPr>
            <w:r w:rsidRPr="002705C2">
              <w:rPr>
                <w:rFonts w:ascii="宋体" w:hAnsi="宋体" w:hint="eastAsia"/>
                <w:b/>
                <w:sz w:val="18"/>
                <w:szCs w:val="18"/>
              </w:rPr>
              <w:t>事务2</w:t>
            </w:r>
            <w:r>
              <w:rPr>
                <w:rFonts w:ascii="宋体" w:hAnsi="宋体" w:hint="eastAsia"/>
                <w:b/>
                <w:sz w:val="18"/>
                <w:szCs w:val="18"/>
              </w:rPr>
              <w:t>（DB）（processor1）</w:t>
            </w:r>
          </w:p>
        </w:tc>
      </w:tr>
      <w:tr w:rsidR="00F0512B" w:rsidRPr="002705C2" w:rsidTr="00D24921">
        <w:tc>
          <w:tcPr>
            <w:tcW w:w="8200" w:type="dxa"/>
            <w:vAlign w:val="center"/>
          </w:tcPr>
          <w:p w:rsidR="00F0512B" w:rsidRPr="00013535" w:rsidRDefault="00F0512B" w:rsidP="006B16B1">
            <w:pPr>
              <w:rPr>
                <w:rFonts w:ascii="宋体" w:hAnsi="宋体"/>
                <w:sz w:val="18"/>
                <w:szCs w:val="18"/>
              </w:rPr>
            </w:pPr>
            <w:r>
              <w:rPr>
                <w:rFonts w:ascii="宋体" w:hAnsi="宋体" w:hint="eastAsia"/>
                <w:sz w:val="18"/>
                <w:szCs w:val="18"/>
              </w:rPr>
              <w:t>1</w:t>
            </w:r>
            <w:r w:rsidRPr="002705C2">
              <w:rPr>
                <w:rFonts w:ascii="宋体" w:hAnsi="宋体" w:hint="eastAsia"/>
                <w:sz w:val="18"/>
                <w:szCs w:val="18"/>
              </w:rPr>
              <w:t>.</w:t>
            </w:r>
            <w:r>
              <w:rPr>
                <w:rFonts w:ascii="宋体" w:hAnsi="宋体" w:hint="eastAsia"/>
                <w:sz w:val="18"/>
                <w:szCs w:val="18"/>
              </w:rPr>
              <w:t>业务处理</w:t>
            </w:r>
          </w:p>
          <w:p w:rsidR="00F0512B" w:rsidRPr="002705C2" w:rsidRDefault="00F0512B" w:rsidP="006B16B1">
            <w:pPr>
              <w:rPr>
                <w:rFonts w:ascii="宋体" w:hAnsi="宋体"/>
                <w:sz w:val="18"/>
                <w:szCs w:val="18"/>
              </w:rPr>
            </w:pPr>
            <w:r>
              <w:rPr>
                <w:rFonts w:ascii="宋体" w:hAnsi="宋体" w:hint="eastAsia"/>
                <w:sz w:val="18"/>
                <w:szCs w:val="18"/>
              </w:rPr>
              <w:t>2.发送请求至外部系统</w:t>
            </w:r>
          </w:p>
        </w:tc>
      </w:tr>
      <w:tr w:rsidR="00F0512B" w:rsidRPr="002705C2" w:rsidTr="00D24921">
        <w:tc>
          <w:tcPr>
            <w:tcW w:w="8200" w:type="dxa"/>
            <w:vAlign w:val="center"/>
          </w:tcPr>
          <w:p w:rsidR="00F0512B" w:rsidRDefault="00F0512B" w:rsidP="006B16B1">
            <w:pPr>
              <w:jc w:val="center"/>
              <w:rPr>
                <w:rFonts w:ascii="宋体" w:hAnsi="宋体"/>
                <w:sz w:val="18"/>
                <w:szCs w:val="18"/>
              </w:rPr>
            </w:pPr>
            <w:r w:rsidRPr="002705C2">
              <w:rPr>
                <w:rFonts w:ascii="宋体" w:hAnsi="宋体" w:hint="eastAsia"/>
                <w:b/>
                <w:sz w:val="18"/>
                <w:szCs w:val="18"/>
              </w:rPr>
              <w:t>事务</w:t>
            </w:r>
            <w:r>
              <w:rPr>
                <w:rFonts w:ascii="宋体" w:hAnsi="宋体" w:hint="eastAsia"/>
                <w:b/>
                <w:sz w:val="18"/>
                <w:szCs w:val="18"/>
              </w:rPr>
              <w:t>3（DB）（processor2）</w:t>
            </w:r>
          </w:p>
        </w:tc>
      </w:tr>
      <w:tr w:rsidR="00F0512B" w:rsidRPr="00A90BE3" w:rsidTr="00D24921">
        <w:tc>
          <w:tcPr>
            <w:tcW w:w="8200" w:type="dxa"/>
            <w:vAlign w:val="center"/>
          </w:tcPr>
          <w:p w:rsidR="00F0512B" w:rsidRPr="005F7505" w:rsidRDefault="00F0512B" w:rsidP="006B16B1">
            <w:pPr>
              <w:jc w:val="left"/>
              <w:rPr>
                <w:rFonts w:ascii="宋体" w:hAnsi="宋体"/>
                <w:sz w:val="18"/>
                <w:szCs w:val="18"/>
              </w:rPr>
            </w:pPr>
            <w:r w:rsidRPr="005F7505">
              <w:rPr>
                <w:rFonts w:ascii="宋体" w:hAnsi="宋体" w:hint="eastAsia"/>
                <w:sz w:val="18"/>
                <w:szCs w:val="18"/>
              </w:rPr>
              <w:t>1.</w:t>
            </w:r>
            <w:r>
              <w:rPr>
                <w:rFonts w:ascii="宋体" w:hAnsi="宋体" w:hint="eastAsia"/>
                <w:sz w:val="18"/>
                <w:szCs w:val="18"/>
              </w:rPr>
              <w:t>发送失败或超时，</w:t>
            </w:r>
            <w:r>
              <w:rPr>
                <w:rFonts w:ascii="宋体" w:hAnsi="宋体" w:hint="eastAsia"/>
                <w:color w:val="FF0000"/>
                <w:sz w:val="18"/>
                <w:szCs w:val="18"/>
              </w:rPr>
              <w:t>A</w:t>
            </w:r>
            <w:r w:rsidRPr="00E20FF0">
              <w:rPr>
                <w:rFonts w:ascii="宋体" w:hAnsi="宋体" w:hint="eastAsia"/>
                <w:color w:val="FF0000"/>
                <w:sz w:val="18"/>
                <w:szCs w:val="18"/>
              </w:rPr>
              <w:t>agent</w:t>
            </w:r>
            <w:r>
              <w:rPr>
                <w:rFonts w:ascii="宋体" w:hAnsi="宋体" w:hint="eastAsia"/>
                <w:color w:val="FF0000"/>
                <w:sz w:val="18"/>
                <w:szCs w:val="18"/>
              </w:rPr>
              <w:t>将数据包抛弃，并在</w:t>
            </w:r>
            <w:r w:rsidRPr="00E20FF0">
              <w:rPr>
                <w:rFonts w:ascii="宋体" w:hAnsi="宋体" w:hint="eastAsia"/>
                <w:color w:val="FF0000"/>
                <w:sz w:val="18"/>
                <w:szCs w:val="18"/>
              </w:rPr>
              <w:t>文本日志输出【发送处理外部系统请求失败，系统报警】，报警系统监控到此日志内容时需要报警</w:t>
            </w:r>
            <w:r>
              <w:rPr>
                <w:rFonts w:ascii="宋体" w:hAnsi="宋体" w:hint="eastAsia"/>
                <w:color w:val="FF0000"/>
                <w:sz w:val="18"/>
                <w:szCs w:val="18"/>
              </w:rPr>
              <w:t>。此时交易记录状态为处理中</w:t>
            </w:r>
          </w:p>
        </w:tc>
      </w:tr>
    </w:tbl>
    <w:p w:rsidR="00F0512B" w:rsidRDefault="00F0512B" w:rsidP="00F0512B">
      <w:pPr>
        <w:pStyle w:val="af"/>
        <w:ind w:firstLine="426"/>
      </w:pPr>
    </w:p>
    <w:p w:rsidR="00533D15" w:rsidRDefault="00533D15" w:rsidP="00DB3149">
      <w:pPr>
        <w:pStyle w:val="3"/>
      </w:pPr>
      <w:bookmarkStart w:id="37" w:name="_Toc459793675"/>
      <w:r>
        <w:rPr>
          <w:rFonts w:hint="eastAsia"/>
        </w:rPr>
        <w:t>分区表约定</w:t>
      </w:r>
      <w:bookmarkEnd w:id="37"/>
    </w:p>
    <w:p w:rsidR="00533D15" w:rsidRDefault="00533D15" w:rsidP="00533D15">
      <w:pPr>
        <w:ind w:firstLineChars="200" w:firstLine="426"/>
      </w:pPr>
      <w:r>
        <w:rPr>
          <w:rFonts w:hint="eastAsia"/>
        </w:rPr>
        <w:t>为了提高系统处理，将彩票销售</w:t>
      </w:r>
      <w:r w:rsidR="000934B8">
        <w:rPr>
          <w:rFonts w:hint="eastAsia"/>
        </w:rPr>
        <w:t>记录（</w:t>
      </w:r>
      <w:r w:rsidR="000934B8">
        <w:rPr>
          <w:rFonts w:hint="eastAsia"/>
        </w:rPr>
        <w:t>SALE_DETAIL_T</w:t>
      </w:r>
      <w:r w:rsidR="000934B8">
        <w:rPr>
          <w:rFonts w:hint="eastAsia"/>
        </w:rPr>
        <w:t>）、彩票只奖记录（</w:t>
      </w:r>
      <w:r w:rsidR="000934B8">
        <w:rPr>
          <w:rFonts w:hint="eastAsia"/>
        </w:rPr>
        <w:t>SALE_DETAIL_WIN_T</w:t>
      </w:r>
      <w:r w:rsidR="000934B8">
        <w:rPr>
          <w:rFonts w:hint="eastAsia"/>
        </w:rPr>
        <w:t>），彩票兑奖（</w:t>
      </w:r>
      <w:r w:rsidR="000934B8" w:rsidRPr="000934B8">
        <w:t>SALE_DETAIL_ENCASH_DETAIL_T</w:t>
      </w:r>
      <w:r w:rsidR="000934B8">
        <w:rPr>
          <w:rFonts w:hint="eastAsia"/>
        </w:rPr>
        <w:t>）记录按月进行了分区，查询这三张表必须的</w:t>
      </w:r>
      <w:r w:rsidR="000934B8">
        <w:rPr>
          <w:rFonts w:hint="eastAsia"/>
        </w:rPr>
        <w:t>where</w:t>
      </w:r>
      <w:r w:rsidR="000934B8">
        <w:rPr>
          <w:rFonts w:hint="eastAsia"/>
        </w:rPr>
        <w:t>条件必须加上分区列。</w:t>
      </w:r>
    </w:p>
    <w:p w:rsidR="000934B8" w:rsidRDefault="000934B8" w:rsidP="00533D15">
      <w:pPr>
        <w:ind w:firstLineChars="200" w:firstLine="426"/>
      </w:pPr>
      <w:r>
        <w:rPr>
          <w:rFonts w:hint="eastAsia"/>
        </w:rPr>
        <w:t>SALE_DETAIL_T</w:t>
      </w:r>
      <w:r>
        <w:rPr>
          <w:rFonts w:hint="eastAsia"/>
        </w:rPr>
        <w:t>表的分区列：</w:t>
      </w:r>
      <w:r>
        <w:rPr>
          <w:rFonts w:hint="eastAsia"/>
        </w:rPr>
        <w:t>BEGIN_TIME</w:t>
      </w:r>
      <w:r>
        <w:rPr>
          <w:rFonts w:hint="eastAsia"/>
        </w:rPr>
        <w:t>。</w:t>
      </w:r>
    </w:p>
    <w:p w:rsidR="000934B8" w:rsidRDefault="000934B8" w:rsidP="00533D15">
      <w:pPr>
        <w:ind w:firstLineChars="200" w:firstLine="426"/>
      </w:pPr>
      <w:r>
        <w:rPr>
          <w:rFonts w:hint="eastAsia"/>
        </w:rPr>
        <w:t>SALE_DETAIL_WIN_T</w:t>
      </w:r>
      <w:r>
        <w:rPr>
          <w:rFonts w:hint="eastAsia"/>
        </w:rPr>
        <w:t>表的分区列：</w:t>
      </w:r>
      <w:r>
        <w:rPr>
          <w:rFonts w:hint="eastAsia"/>
        </w:rPr>
        <w:t>BEGIN_TIME</w:t>
      </w:r>
      <w:r>
        <w:rPr>
          <w:rFonts w:hint="eastAsia"/>
        </w:rPr>
        <w:t>。</w:t>
      </w:r>
    </w:p>
    <w:p w:rsidR="000934B8" w:rsidRDefault="000934B8" w:rsidP="00533D15">
      <w:pPr>
        <w:ind w:firstLineChars="200" w:firstLine="426"/>
      </w:pPr>
      <w:r w:rsidRPr="000934B8">
        <w:t>SALE_DETAIL_ENCASH_DETAIL_T</w:t>
      </w:r>
      <w:r>
        <w:rPr>
          <w:rFonts w:hint="eastAsia"/>
        </w:rPr>
        <w:t>表的分区列：</w:t>
      </w:r>
      <w:r>
        <w:rPr>
          <w:rFonts w:hint="eastAsia"/>
        </w:rPr>
        <w:t>ENCASH_TIME</w:t>
      </w:r>
      <w:r>
        <w:rPr>
          <w:rFonts w:hint="eastAsia"/>
        </w:rPr>
        <w:t>。</w:t>
      </w:r>
    </w:p>
    <w:p w:rsidR="00E969B2" w:rsidRDefault="00E969B2" w:rsidP="00533D15">
      <w:pPr>
        <w:ind w:firstLineChars="200" w:firstLine="426"/>
      </w:pPr>
      <w:r>
        <w:rPr>
          <w:rFonts w:hint="eastAsia"/>
        </w:rPr>
        <w:t>如果安装</w:t>
      </w:r>
      <w:r w:rsidR="00B1799C">
        <w:rPr>
          <w:rFonts w:hint="eastAsia"/>
        </w:rPr>
        <w:t>按照</w:t>
      </w:r>
      <w:r>
        <w:rPr>
          <w:rFonts w:hint="eastAsia"/>
        </w:rPr>
        <w:t>主键、唯一索引查询不受此限制。</w:t>
      </w:r>
    </w:p>
    <w:p w:rsidR="00004520" w:rsidRDefault="00004520" w:rsidP="00004520">
      <w:pPr>
        <w:pStyle w:val="2"/>
      </w:pPr>
      <w:bookmarkStart w:id="38" w:name="_Toc459793676"/>
      <w:r>
        <w:rPr>
          <w:rFonts w:hint="eastAsia"/>
        </w:rPr>
        <w:t>浏览器约定</w:t>
      </w:r>
      <w:bookmarkEnd w:id="38"/>
    </w:p>
    <w:p w:rsidR="00E60F54" w:rsidRDefault="00E60F54" w:rsidP="00004520">
      <w:pPr>
        <w:ind w:firstLineChars="200" w:firstLine="426"/>
      </w:pPr>
      <w:r>
        <w:rPr>
          <w:rFonts w:hint="eastAsia"/>
        </w:rPr>
        <w:t>开发人员</w:t>
      </w:r>
      <w:r w:rsidR="001849B5">
        <w:rPr>
          <w:rFonts w:hint="eastAsia"/>
        </w:rPr>
        <w:t>在开发过程中</w:t>
      </w:r>
      <w:r w:rsidR="00661FBF">
        <w:rPr>
          <w:rFonts w:hint="eastAsia"/>
        </w:rPr>
        <w:t>必须在以下浏览器中进行调试。浏览器类别如下：</w:t>
      </w:r>
    </w:p>
    <w:p w:rsidR="00004520" w:rsidRDefault="00004520" w:rsidP="00004520">
      <w:pPr>
        <w:ind w:firstLineChars="200" w:firstLine="426"/>
      </w:pPr>
      <w:r>
        <w:rPr>
          <w:rFonts w:hint="eastAsia"/>
        </w:rPr>
        <w:t>IE8</w:t>
      </w:r>
      <w:r w:rsidR="001B2BB9">
        <w:rPr>
          <w:rFonts w:hint="eastAsia"/>
        </w:rPr>
        <w:t>-IE11</w:t>
      </w:r>
      <w:r>
        <w:rPr>
          <w:rFonts w:hint="eastAsia"/>
        </w:rPr>
        <w:t>，兼容模式。</w:t>
      </w:r>
    </w:p>
    <w:p w:rsidR="00004520" w:rsidRDefault="00004520" w:rsidP="00004520">
      <w:pPr>
        <w:ind w:firstLineChars="200" w:firstLine="426"/>
      </w:pPr>
      <w:r>
        <w:rPr>
          <w:rFonts w:hint="eastAsia"/>
        </w:rPr>
        <w:t>360</w:t>
      </w:r>
      <w:r>
        <w:rPr>
          <w:rFonts w:hint="eastAsia"/>
        </w:rPr>
        <w:t>安全模式。</w:t>
      </w:r>
    </w:p>
    <w:p w:rsidR="00E60F54" w:rsidRDefault="00E60F54" w:rsidP="00004520">
      <w:pPr>
        <w:ind w:firstLineChars="200" w:firstLine="426"/>
      </w:pPr>
      <w:r>
        <w:rPr>
          <w:rFonts w:hint="eastAsia"/>
        </w:rPr>
        <w:lastRenderedPageBreak/>
        <w:t>火狐浏览器。</w:t>
      </w:r>
    </w:p>
    <w:p w:rsidR="00E60F54" w:rsidRPr="00004520" w:rsidRDefault="00E60F54" w:rsidP="00004520">
      <w:pPr>
        <w:ind w:firstLineChars="200" w:firstLine="426"/>
      </w:pPr>
      <w:r>
        <w:rPr>
          <w:rFonts w:hint="eastAsia"/>
        </w:rPr>
        <w:t>谷歌浏览器。</w:t>
      </w:r>
    </w:p>
    <w:p w:rsidR="00F83E03" w:rsidRDefault="00F83E03" w:rsidP="00DB3149">
      <w:pPr>
        <w:pStyle w:val="1"/>
      </w:pPr>
      <w:bookmarkStart w:id="39" w:name="_Toc429742169"/>
      <w:bookmarkStart w:id="40" w:name="_Toc459793677"/>
      <w:r>
        <w:rPr>
          <w:rFonts w:hint="eastAsia"/>
        </w:rPr>
        <w:t>模型设计</w:t>
      </w:r>
      <w:bookmarkEnd w:id="39"/>
      <w:bookmarkEnd w:id="40"/>
    </w:p>
    <w:p w:rsidR="00F83E03" w:rsidRDefault="00CA2CD8" w:rsidP="00C035AF">
      <w:pPr>
        <w:ind w:firstLineChars="200" w:firstLine="426"/>
      </w:pPr>
      <w:r>
        <w:rPr>
          <w:rFonts w:hint="eastAsia"/>
        </w:rPr>
        <w:t>数据库模型详细信息参考《</w:t>
      </w:r>
      <w:r w:rsidRPr="00CA2CD8">
        <w:rPr>
          <w:rFonts w:hint="eastAsia"/>
        </w:rPr>
        <w:t>GAME_ENGINE</w:t>
      </w:r>
      <w:r w:rsidRPr="00CA2CD8">
        <w:rPr>
          <w:rFonts w:hint="eastAsia"/>
        </w:rPr>
        <w:t>数据库设计</w:t>
      </w:r>
      <w:r w:rsidRPr="00CA2CD8">
        <w:rPr>
          <w:rFonts w:hint="eastAsia"/>
        </w:rPr>
        <w:t>.PDM</w:t>
      </w:r>
      <w:r>
        <w:rPr>
          <w:rFonts w:hint="eastAsia"/>
        </w:rPr>
        <w:t>》。</w:t>
      </w:r>
    </w:p>
    <w:p w:rsidR="00553456" w:rsidRDefault="00553456" w:rsidP="00C035AF">
      <w:pPr>
        <w:ind w:firstLineChars="200" w:firstLine="426"/>
      </w:pPr>
      <w:r>
        <w:rPr>
          <w:rFonts w:hint="eastAsia"/>
        </w:rPr>
        <w:t>数据库中所有金额字段在没有特殊说明的情况下单位均为分。</w:t>
      </w:r>
    </w:p>
    <w:p w:rsidR="00553456" w:rsidRPr="00553456" w:rsidRDefault="00553456" w:rsidP="00C035AF">
      <w:pPr>
        <w:ind w:firstLineChars="200" w:firstLine="426"/>
      </w:pPr>
      <w:r>
        <w:rPr>
          <w:rFonts w:hint="eastAsia"/>
        </w:rPr>
        <w:t>游戏政策参数比例均按照乘以</w:t>
      </w:r>
      <w:r>
        <w:rPr>
          <w:rFonts w:hint="eastAsia"/>
        </w:rPr>
        <w:t>10000</w:t>
      </w:r>
      <w:r>
        <w:rPr>
          <w:rFonts w:hint="eastAsia"/>
        </w:rPr>
        <w:t>存储，例如</w:t>
      </w:r>
      <w:r>
        <w:rPr>
          <w:rFonts w:hint="eastAsia"/>
        </w:rPr>
        <w:t>20%</w:t>
      </w:r>
      <w:r>
        <w:rPr>
          <w:rFonts w:hint="eastAsia"/>
        </w:rPr>
        <w:t>，在数据库里的值为</w:t>
      </w:r>
      <w:r>
        <w:rPr>
          <w:rFonts w:hint="eastAsia"/>
        </w:rPr>
        <w:t>200</w:t>
      </w:r>
      <w:r>
        <w:rPr>
          <w:rFonts w:hint="eastAsia"/>
        </w:rPr>
        <w:t>。</w:t>
      </w:r>
    </w:p>
    <w:p w:rsidR="00552DDC" w:rsidRDefault="001C00A6" w:rsidP="00DB3149">
      <w:pPr>
        <w:pStyle w:val="2"/>
      </w:pPr>
      <w:bookmarkStart w:id="41" w:name="_Toc459793678"/>
      <w:r>
        <w:rPr>
          <w:rFonts w:hint="eastAsia"/>
        </w:rPr>
        <w:t>日志类型</w:t>
      </w:r>
      <w:r w:rsidR="008F2460">
        <w:rPr>
          <w:rFonts w:hint="eastAsia"/>
        </w:rPr>
        <w:t>字典数据初始化</w:t>
      </w:r>
      <w:bookmarkEnd w:id="41"/>
    </w:p>
    <w:tbl>
      <w:tblPr>
        <w:tblStyle w:val="ac"/>
        <w:tblW w:w="0" w:type="auto"/>
        <w:tblLook w:val="04A0" w:firstRow="1" w:lastRow="0" w:firstColumn="1" w:lastColumn="0" w:noHBand="0" w:noVBand="1"/>
      </w:tblPr>
      <w:tblGrid>
        <w:gridCol w:w="4100"/>
        <w:gridCol w:w="4100"/>
      </w:tblGrid>
      <w:tr w:rsidR="001C00A6" w:rsidTr="00AC1716">
        <w:tc>
          <w:tcPr>
            <w:tcW w:w="4100" w:type="dxa"/>
            <w:vAlign w:val="center"/>
          </w:tcPr>
          <w:p w:rsidR="001C00A6" w:rsidRPr="00AC1716" w:rsidRDefault="001C00A6" w:rsidP="00AC1716">
            <w:pPr>
              <w:jc w:val="center"/>
              <w:rPr>
                <w:b/>
              </w:rPr>
            </w:pPr>
            <w:r w:rsidRPr="00AC1716">
              <w:rPr>
                <w:rFonts w:hint="eastAsia"/>
                <w:b/>
              </w:rPr>
              <w:t>ID</w:t>
            </w:r>
          </w:p>
        </w:tc>
        <w:tc>
          <w:tcPr>
            <w:tcW w:w="4100" w:type="dxa"/>
            <w:vAlign w:val="center"/>
          </w:tcPr>
          <w:p w:rsidR="001C00A6" w:rsidRPr="00AC1716" w:rsidRDefault="001C00A6" w:rsidP="00AC1716">
            <w:pPr>
              <w:jc w:val="center"/>
              <w:rPr>
                <w:b/>
              </w:rPr>
            </w:pPr>
            <w:r w:rsidRPr="00AC1716">
              <w:rPr>
                <w:rFonts w:hint="eastAsia"/>
                <w:b/>
              </w:rPr>
              <w:t>类型名称</w:t>
            </w:r>
          </w:p>
        </w:tc>
      </w:tr>
      <w:tr w:rsidR="001C00A6" w:rsidTr="00AC1716">
        <w:tc>
          <w:tcPr>
            <w:tcW w:w="4100" w:type="dxa"/>
            <w:vAlign w:val="center"/>
          </w:tcPr>
          <w:p w:rsidR="001C00A6" w:rsidRPr="004C731D" w:rsidRDefault="001C00A6" w:rsidP="00AC1716">
            <w:r w:rsidRPr="004C731D">
              <w:rPr>
                <w:rFonts w:hint="eastAsia"/>
              </w:rPr>
              <w:t>ISSUE_CLOSE_TO_FILE</w:t>
            </w:r>
          </w:p>
        </w:tc>
        <w:tc>
          <w:tcPr>
            <w:tcW w:w="4100" w:type="dxa"/>
            <w:vAlign w:val="center"/>
          </w:tcPr>
          <w:p w:rsidR="001C00A6" w:rsidRPr="004C731D" w:rsidRDefault="001C00A6" w:rsidP="00AC1716">
            <w:r w:rsidRPr="004C731D">
              <w:rPr>
                <w:rFonts w:hint="eastAsia"/>
              </w:rPr>
              <w:t>期结数据汇总</w:t>
            </w:r>
          </w:p>
        </w:tc>
      </w:tr>
      <w:tr w:rsidR="001C00A6" w:rsidTr="00AC1716">
        <w:tc>
          <w:tcPr>
            <w:tcW w:w="4100" w:type="dxa"/>
            <w:vAlign w:val="center"/>
          </w:tcPr>
          <w:p w:rsidR="001C00A6" w:rsidRPr="004C731D" w:rsidRDefault="001C00A6" w:rsidP="00AC1716">
            <w:r w:rsidRPr="004C731D">
              <w:rPr>
                <w:rFonts w:hint="eastAsia"/>
              </w:rPr>
              <w:t>UPLOAD_ISSUE_DATA</w:t>
            </w:r>
          </w:p>
        </w:tc>
        <w:tc>
          <w:tcPr>
            <w:tcW w:w="4100" w:type="dxa"/>
            <w:vAlign w:val="center"/>
          </w:tcPr>
          <w:p w:rsidR="001C00A6" w:rsidRPr="004C731D" w:rsidRDefault="001C00A6" w:rsidP="00AC1716">
            <w:r w:rsidRPr="004C731D">
              <w:rPr>
                <w:rFonts w:hint="eastAsia"/>
              </w:rPr>
              <w:t>期结数据上报</w:t>
            </w:r>
          </w:p>
        </w:tc>
      </w:tr>
      <w:tr w:rsidR="005E37C3" w:rsidTr="00AC1716">
        <w:tc>
          <w:tcPr>
            <w:tcW w:w="4100" w:type="dxa"/>
            <w:vAlign w:val="center"/>
          </w:tcPr>
          <w:p w:rsidR="005E37C3" w:rsidRPr="004C731D" w:rsidRDefault="005E37C3" w:rsidP="00AC1716">
            <w:r>
              <w:rPr>
                <w:rFonts w:hint="eastAsia"/>
              </w:rPr>
              <w:t>TEMP_SELL_IMPORT</w:t>
            </w:r>
          </w:p>
        </w:tc>
        <w:tc>
          <w:tcPr>
            <w:tcW w:w="4100" w:type="dxa"/>
            <w:vAlign w:val="center"/>
          </w:tcPr>
          <w:p w:rsidR="005E37C3" w:rsidRPr="004C731D" w:rsidRDefault="005E37C3" w:rsidP="00AC1716">
            <w:r>
              <w:rPr>
                <w:rFonts w:hint="eastAsia"/>
              </w:rPr>
              <w:t>销售临时表导出</w:t>
            </w:r>
          </w:p>
        </w:tc>
      </w:tr>
      <w:tr w:rsidR="00135FEE" w:rsidTr="00AC1716">
        <w:tc>
          <w:tcPr>
            <w:tcW w:w="4100" w:type="dxa"/>
            <w:vAlign w:val="center"/>
          </w:tcPr>
          <w:p w:rsidR="00135FEE" w:rsidRDefault="00135FEE" w:rsidP="00AC1716">
            <w:r>
              <w:rPr>
                <w:rFonts w:hint="eastAsia"/>
              </w:rPr>
              <w:t>SELL_</w:t>
            </w:r>
            <w:r w:rsidR="00622F8B">
              <w:rPr>
                <w:rFonts w:hint="eastAsia"/>
              </w:rPr>
              <w:t>MERGE</w:t>
            </w:r>
          </w:p>
        </w:tc>
        <w:tc>
          <w:tcPr>
            <w:tcW w:w="4100" w:type="dxa"/>
            <w:vAlign w:val="center"/>
          </w:tcPr>
          <w:p w:rsidR="00135FEE" w:rsidRDefault="00622F8B" w:rsidP="00AC1716">
            <w:r>
              <w:rPr>
                <w:rFonts w:hint="eastAsia"/>
              </w:rPr>
              <w:t>销售数据上报合并</w:t>
            </w:r>
          </w:p>
        </w:tc>
      </w:tr>
      <w:tr w:rsidR="001C00A6" w:rsidTr="00AC1716">
        <w:tc>
          <w:tcPr>
            <w:tcW w:w="4100" w:type="dxa"/>
            <w:vAlign w:val="center"/>
          </w:tcPr>
          <w:p w:rsidR="001C00A6" w:rsidRPr="004C731D" w:rsidRDefault="001C00A6" w:rsidP="00AC1716">
            <w:r w:rsidRPr="004C731D">
              <w:rPr>
                <w:rFonts w:hint="eastAsia"/>
              </w:rPr>
              <w:t>DOWNLOAD_OPEN_NUMBER</w:t>
            </w:r>
          </w:p>
        </w:tc>
        <w:tc>
          <w:tcPr>
            <w:tcW w:w="4100" w:type="dxa"/>
            <w:vAlign w:val="center"/>
          </w:tcPr>
          <w:p w:rsidR="001C00A6" w:rsidRPr="004C731D" w:rsidRDefault="001C00A6" w:rsidP="00AC1716">
            <w:r w:rsidRPr="004C731D">
              <w:rPr>
                <w:rFonts w:hint="eastAsia"/>
              </w:rPr>
              <w:t>下载开奖号码</w:t>
            </w:r>
          </w:p>
        </w:tc>
      </w:tr>
      <w:tr w:rsidR="001C00A6" w:rsidTr="00AC1716">
        <w:tc>
          <w:tcPr>
            <w:tcW w:w="4100" w:type="dxa"/>
            <w:vAlign w:val="center"/>
          </w:tcPr>
          <w:p w:rsidR="001C00A6" w:rsidRPr="004C731D" w:rsidRDefault="001C00A6" w:rsidP="00AC1716">
            <w:r w:rsidRPr="004C731D">
              <w:rPr>
                <w:rFonts w:hint="eastAsia"/>
              </w:rPr>
              <w:t>WIN_COMPUTE</w:t>
            </w:r>
          </w:p>
        </w:tc>
        <w:tc>
          <w:tcPr>
            <w:tcW w:w="4100" w:type="dxa"/>
            <w:vAlign w:val="center"/>
          </w:tcPr>
          <w:p w:rsidR="001C00A6" w:rsidRPr="004C731D" w:rsidRDefault="001C00A6" w:rsidP="00AC1716">
            <w:r w:rsidRPr="004C731D">
              <w:rPr>
                <w:rFonts w:hint="eastAsia"/>
              </w:rPr>
              <w:t>中奖计算</w:t>
            </w:r>
          </w:p>
        </w:tc>
      </w:tr>
      <w:tr w:rsidR="001C00A6" w:rsidTr="00AC1716">
        <w:tc>
          <w:tcPr>
            <w:tcW w:w="4100" w:type="dxa"/>
            <w:vAlign w:val="center"/>
          </w:tcPr>
          <w:p w:rsidR="001C00A6" w:rsidRPr="004C731D" w:rsidRDefault="001C00A6" w:rsidP="00AC1716">
            <w:r w:rsidRPr="004C731D">
              <w:rPr>
                <w:rFonts w:hint="eastAsia"/>
              </w:rPr>
              <w:t>UPLOAD_WIN_DATA</w:t>
            </w:r>
          </w:p>
        </w:tc>
        <w:tc>
          <w:tcPr>
            <w:tcW w:w="4100" w:type="dxa"/>
            <w:vAlign w:val="center"/>
          </w:tcPr>
          <w:p w:rsidR="001C00A6" w:rsidRPr="004C731D" w:rsidRDefault="001C00A6" w:rsidP="00AC1716">
            <w:r w:rsidRPr="004C731D">
              <w:rPr>
                <w:rFonts w:hint="eastAsia"/>
              </w:rPr>
              <w:t>中奖统计上报</w:t>
            </w:r>
          </w:p>
        </w:tc>
      </w:tr>
      <w:tr w:rsidR="002C140F" w:rsidTr="00AC1716">
        <w:tc>
          <w:tcPr>
            <w:tcW w:w="4100" w:type="dxa"/>
            <w:vAlign w:val="center"/>
          </w:tcPr>
          <w:p w:rsidR="002C140F" w:rsidRPr="004C731D" w:rsidRDefault="002C140F" w:rsidP="00AE797E">
            <w:r w:rsidRPr="004C731D">
              <w:rPr>
                <w:rFonts w:hint="eastAsia"/>
              </w:rPr>
              <w:t>UPLOAD_WIN_</w:t>
            </w:r>
            <w:r>
              <w:rPr>
                <w:rFonts w:hint="eastAsia"/>
              </w:rPr>
              <w:t>MEGRE</w:t>
            </w:r>
          </w:p>
        </w:tc>
        <w:tc>
          <w:tcPr>
            <w:tcW w:w="4100" w:type="dxa"/>
            <w:vAlign w:val="center"/>
          </w:tcPr>
          <w:p w:rsidR="002C140F" w:rsidRPr="004C731D" w:rsidRDefault="002C140F" w:rsidP="00AC1716">
            <w:r>
              <w:rPr>
                <w:rFonts w:hint="eastAsia"/>
              </w:rPr>
              <w:t>中奖统计上报合并</w:t>
            </w:r>
          </w:p>
        </w:tc>
      </w:tr>
      <w:tr w:rsidR="001C00A6" w:rsidTr="00AC1716">
        <w:tc>
          <w:tcPr>
            <w:tcW w:w="4100" w:type="dxa"/>
            <w:vAlign w:val="center"/>
          </w:tcPr>
          <w:p w:rsidR="001C00A6" w:rsidRPr="004C731D" w:rsidRDefault="001C00A6" w:rsidP="00AC1716">
            <w:r w:rsidRPr="004C731D">
              <w:rPr>
                <w:rFonts w:hint="eastAsia"/>
              </w:rPr>
              <w:t>DOWNLOAD_WIN_INFO</w:t>
            </w:r>
          </w:p>
        </w:tc>
        <w:tc>
          <w:tcPr>
            <w:tcW w:w="4100" w:type="dxa"/>
            <w:vAlign w:val="center"/>
          </w:tcPr>
          <w:p w:rsidR="001C00A6" w:rsidRPr="004C731D" w:rsidRDefault="001C00A6" w:rsidP="00AC1716">
            <w:r w:rsidRPr="004C731D">
              <w:rPr>
                <w:rFonts w:hint="eastAsia"/>
              </w:rPr>
              <w:t>下载开奖公告</w:t>
            </w:r>
          </w:p>
        </w:tc>
      </w:tr>
      <w:tr w:rsidR="001C00A6" w:rsidTr="00AC1716">
        <w:tc>
          <w:tcPr>
            <w:tcW w:w="4100" w:type="dxa"/>
            <w:vAlign w:val="center"/>
          </w:tcPr>
          <w:p w:rsidR="001C00A6" w:rsidRPr="004C731D" w:rsidRDefault="001C00A6" w:rsidP="00AC1716">
            <w:r w:rsidRPr="004C731D">
              <w:rPr>
                <w:rFonts w:hint="eastAsia"/>
              </w:rPr>
              <w:t>UPDATE_WIN_DATA</w:t>
            </w:r>
          </w:p>
        </w:tc>
        <w:tc>
          <w:tcPr>
            <w:tcW w:w="4100" w:type="dxa"/>
            <w:vAlign w:val="center"/>
          </w:tcPr>
          <w:p w:rsidR="001C00A6" w:rsidRPr="004C731D" w:rsidRDefault="001C00A6" w:rsidP="00AC1716">
            <w:r w:rsidRPr="004C731D">
              <w:rPr>
                <w:rFonts w:hint="eastAsia"/>
              </w:rPr>
              <w:t>更新开奖信息</w:t>
            </w:r>
          </w:p>
        </w:tc>
      </w:tr>
      <w:tr w:rsidR="001C00A6" w:rsidTr="00AC1716">
        <w:tc>
          <w:tcPr>
            <w:tcW w:w="4100" w:type="dxa"/>
            <w:vAlign w:val="center"/>
          </w:tcPr>
          <w:p w:rsidR="001C00A6" w:rsidRPr="004C731D" w:rsidRDefault="001C00A6" w:rsidP="00AC1716">
            <w:r w:rsidRPr="004C731D">
              <w:rPr>
                <w:rFonts w:hint="eastAsia"/>
              </w:rPr>
              <w:t>UPLOAD_BONUS</w:t>
            </w:r>
          </w:p>
        </w:tc>
        <w:tc>
          <w:tcPr>
            <w:tcW w:w="4100" w:type="dxa"/>
            <w:vAlign w:val="center"/>
          </w:tcPr>
          <w:p w:rsidR="001C00A6" w:rsidRPr="004C731D" w:rsidRDefault="001C00A6" w:rsidP="00AC1716">
            <w:r w:rsidRPr="004C731D">
              <w:rPr>
                <w:rFonts w:hint="eastAsia"/>
              </w:rPr>
              <w:t>中奖明</w:t>
            </w:r>
            <w:r w:rsidR="00EE44E6">
              <w:rPr>
                <w:rFonts w:hint="eastAsia"/>
              </w:rPr>
              <w:t>细</w:t>
            </w:r>
            <w:r w:rsidRPr="004C731D">
              <w:rPr>
                <w:rFonts w:hint="eastAsia"/>
              </w:rPr>
              <w:t>上报</w:t>
            </w:r>
          </w:p>
        </w:tc>
      </w:tr>
      <w:tr w:rsidR="00AE797E" w:rsidTr="00AC1716">
        <w:tc>
          <w:tcPr>
            <w:tcW w:w="4100" w:type="dxa"/>
            <w:vAlign w:val="center"/>
          </w:tcPr>
          <w:p w:rsidR="00AE797E" w:rsidRPr="004C731D" w:rsidRDefault="00AE797E" w:rsidP="00AC1716">
            <w:r w:rsidRPr="004C731D">
              <w:rPr>
                <w:rFonts w:hint="eastAsia"/>
              </w:rPr>
              <w:t>UPLOAD_BONUS_</w:t>
            </w:r>
            <w:r>
              <w:rPr>
                <w:rFonts w:hint="eastAsia"/>
              </w:rPr>
              <w:t xml:space="preserve"> MEGRE</w:t>
            </w:r>
          </w:p>
        </w:tc>
        <w:tc>
          <w:tcPr>
            <w:tcW w:w="4100" w:type="dxa"/>
            <w:vAlign w:val="center"/>
          </w:tcPr>
          <w:p w:rsidR="00AE797E" w:rsidRPr="004C731D" w:rsidRDefault="00AE797E" w:rsidP="00AC1716">
            <w:r w:rsidRPr="004C731D">
              <w:rPr>
                <w:rFonts w:hint="eastAsia"/>
              </w:rPr>
              <w:t>中奖明</w:t>
            </w:r>
            <w:r>
              <w:rPr>
                <w:rFonts w:hint="eastAsia"/>
              </w:rPr>
              <w:t>细</w:t>
            </w:r>
            <w:r w:rsidRPr="004C731D">
              <w:rPr>
                <w:rFonts w:hint="eastAsia"/>
              </w:rPr>
              <w:t>上报</w:t>
            </w:r>
            <w:r>
              <w:rPr>
                <w:rFonts w:hint="eastAsia"/>
              </w:rPr>
              <w:t>合并</w:t>
            </w:r>
          </w:p>
        </w:tc>
      </w:tr>
      <w:tr w:rsidR="001C00A6" w:rsidTr="00AC1716">
        <w:tc>
          <w:tcPr>
            <w:tcW w:w="4100" w:type="dxa"/>
            <w:vAlign w:val="center"/>
          </w:tcPr>
          <w:p w:rsidR="001C00A6" w:rsidRPr="004C731D" w:rsidRDefault="001C00A6" w:rsidP="00AC1716">
            <w:r w:rsidRPr="004C731D">
              <w:rPr>
                <w:rFonts w:hint="eastAsia"/>
              </w:rPr>
              <w:t>PUBLISH_WIN_INFO</w:t>
            </w:r>
          </w:p>
        </w:tc>
        <w:tc>
          <w:tcPr>
            <w:tcW w:w="4100" w:type="dxa"/>
            <w:vAlign w:val="center"/>
          </w:tcPr>
          <w:p w:rsidR="001C00A6" w:rsidRPr="004C731D" w:rsidRDefault="001C00A6" w:rsidP="00AC1716">
            <w:r w:rsidRPr="004C731D">
              <w:rPr>
                <w:rFonts w:hint="eastAsia"/>
              </w:rPr>
              <w:t>发布开奖公告</w:t>
            </w:r>
          </w:p>
        </w:tc>
      </w:tr>
      <w:tr w:rsidR="001C00A6" w:rsidTr="00AC1716">
        <w:tc>
          <w:tcPr>
            <w:tcW w:w="4100" w:type="dxa"/>
            <w:vAlign w:val="center"/>
          </w:tcPr>
          <w:p w:rsidR="001C00A6" w:rsidRPr="004C731D" w:rsidRDefault="001C00A6" w:rsidP="00AC1716">
            <w:r w:rsidRPr="004C731D">
              <w:rPr>
                <w:rFonts w:hint="eastAsia"/>
              </w:rPr>
              <w:t>PUBLISH_WIN_DATA</w:t>
            </w:r>
          </w:p>
        </w:tc>
        <w:tc>
          <w:tcPr>
            <w:tcW w:w="4100" w:type="dxa"/>
            <w:vAlign w:val="center"/>
          </w:tcPr>
          <w:p w:rsidR="001C00A6" w:rsidRPr="004C731D" w:rsidRDefault="001C00A6" w:rsidP="00AC1716">
            <w:r w:rsidRPr="004C731D">
              <w:rPr>
                <w:rFonts w:hint="eastAsia"/>
              </w:rPr>
              <w:t>中奖数据发布</w:t>
            </w:r>
          </w:p>
        </w:tc>
      </w:tr>
      <w:tr w:rsidR="001C00A6" w:rsidTr="00AC1716">
        <w:tc>
          <w:tcPr>
            <w:tcW w:w="4100" w:type="dxa"/>
            <w:vAlign w:val="center"/>
          </w:tcPr>
          <w:p w:rsidR="001C00A6" w:rsidRPr="004C731D" w:rsidRDefault="001C00A6" w:rsidP="00AC1716">
            <w:r w:rsidRPr="004C731D">
              <w:rPr>
                <w:rFonts w:hint="eastAsia"/>
              </w:rPr>
              <w:t>USER_ACTION</w:t>
            </w:r>
          </w:p>
        </w:tc>
        <w:tc>
          <w:tcPr>
            <w:tcW w:w="4100" w:type="dxa"/>
            <w:vAlign w:val="center"/>
          </w:tcPr>
          <w:p w:rsidR="001C00A6" w:rsidRPr="004C731D" w:rsidRDefault="001C00A6" w:rsidP="00AC1716">
            <w:r w:rsidRPr="004C731D">
              <w:rPr>
                <w:rFonts w:hint="eastAsia"/>
              </w:rPr>
              <w:t>用户操作</w:t>
            </w:r>
          </w:p>
        </w:tc>
      </w:tr>
      <w:tr w:rsidR="001C00A6" w:rsidTr="00AC1716">
        <w:tc>
          <w:tcPr>
            <w:tcW w:w="4100" w:type="dxa"/>
            <w:vAlign w:val="center"/>
          </w:tcPr>
          <w:p w:rsidR="001C00A6" w:rsidRPr="004C731D" w:rsidRDefault="001C00A6" w:rsidP="00AC1716">
            <w:r w:rsidRPr="004C731D">
              <w:rPr>
                <w:rFonts w:hint="eastAsia"/>
              </w:rPr>
              <w:t>USER_LOGIN_CODE</w:t>
            </w:r>
          </w:p>
        </w:tc>
        <w:tc>
          <w:tcPr>
            <w:tcW w:w="4100" w:type="dxa"/>
            <w:vAlign w:val="center"/>
          </w:tcPr>
          <w:p w:rsidR="001C00A6" w:rsidRPr="004C731D" w:rsidRDefault="001C00A6" w:rsidP="00AC1716">
            <w:r w:rsidRPr="004C731D">
              <w:rPr>
                <w:rFonts w:hint="eastAsia"/>
              </w:rPr>
              <w:t>用户登录</w:t>
            </w:r>
          </w:p>
        </w:tc>
      </w:tr>
      <w:tr w:rsidR="001C00A6" w:rsidTr="00AC1716">
        <w:tc>
          <w:tcPr>
            <w:tcW w:w="4100" w:type="dxa"/>
            <w:vAlign w:val="center"/>
          </w:tcPr>
          <w:p w:rsidR="001C00A6" w:rsidRPr="004C731D" w:rsidRDefault="001C00A6" w:rsidP="00AC1716">
            <w:r w:rsidRPr="004C731D">
              <w:rPr>
                <w:rFonts w:hint="eastAsia"/>
              </w:rPr>
              <w:t>USER_LOGOUT_CODE</w:t>
            </w:r>
          </w:p>
        </w:tc>
        <w:tc>
          <w:tcPr>
            <w:tcW w:w="4100" w:type="dxa"/>
            <w:vAlign w:val="center"/>
          </w:tcPr>
          <w:p w:rsidR="001C00A6" w:rsidRPr="004C731D" w:rsidRDefault="001C00A6" w:rsidP="00AC1716">
            <w:r w:rsidRPr="004C731D">
              <w:rPr>
                <w:rFonts w:hint="eastAsia"/>
              </w:rPr>
              <w:t>用户退出</w:t>
            </w:r>
          </w:p>
        </w:tc>
      </w:tr>
      <w:tr w:rsidR="001C00A6" w:rsidTr="00AC1716">
        <w:tc>
          <w:tcPr>
            <w:tcW w:w="4100" w:type="dxa"/>
            <w:vAlign w:val="center"/>
          </w:tcPr>
          <w:p w:rsidR="001C00A6" w:rsidRPr="004C731D" w:rsidRDefault="001C00A6" w:rsidP="00AC1716">
            <w:r w:rsidRPr="004C731D">
              <w:rPr>
                <w:rFonts w:hint="eastAsia"/>
              </w:rPr>
              <w:t>CRETE_ISSUE</w:t>
            </w:r>
          </w:p>
        </w:tc>
        <w:tc>
          <w:tcPr>
            <w:tcW w:w="4100" w:type="dxa"/>
            <w:vAlign w:val="center"/>
          </w:tcPr>
          <w:p w:rsidR="001C00A6" w:rsidRPr="004C731D" w:rsidRDefault="001C00A6" w:rsidP="00AC1716">
            <w:r w:rsidRPr="004C731D">
              <w:rPr>
                <w:rFonts w:hint="eastAsia"/>
              </w:rPr>
              <w:t>新期参数导入</w:t>
            </w:r>
          </w:p>
        </w:tc>
      </w:tr>
      <w:tr w:rsidR="001C00A6" w:rsidTr="00AC1716">
        <w:tc>
          <w:tcPr>
            <w:tcW w:w="4100" w:type="dxa"/>
            <w:vAlign w:val="center"/>
          </w:tcPr>
          <w:p w:rsidR="001C00A6" w:rsidRPr="004C731D" w:rsidRDefault="001C00A6" w:rsidP="00AC1716">
            <w:r w:rsidRPr="004C731D">
              <w:rPr>
                <w:rFonts w:hint="eastAsia"/>
              </w:rPr>
              <w:t>OPEN_ISSUE</w:t>
            </w:r>
          </w:p>
        </w:tc>
        <w:tc>
          <w:tcPr>
            <w:tcW w:w="4100" w:type="dxa"/>
            <w:vAlign w:val="center"/>
          </w:tcPr>
          <w:p w:rsidR="001C00A6" w:rsidRPr="004C731D" w:rsidRDefault="001C00A6" w:rsidP="00AC1716">
            <w:r w:rsidRPr="004C731D">
              <w:rPr>
                <w:rFonts w:hint="eastAsia"/>
              </w:rPr>
              <w:t>开期</w:t>
            </w:r>
          </w:p>
        </w:tc>
      </w:tr>
      <w:tr w:rsidR="001C00A6" w:rsidTr="00AC1716">
        <w:tc>
          <w:tcPr>
            <w:tcW w:w="4100" w:type="dxa"/>
            <w:vAlign w:val="center"/>
          </w:tcPr>
          <w:p w:rsidR="001C00A6" w:rsidRPr="004C731D" w:rsidRDefault="001C00A6" w:rsidP="00AC1716">
            <w:r w:rsidRPr="004C731D">
              <w:rPr>
                <w:rFonts w:hint="eastAsia"/>
              </w:rPr>
              <w:t>END_ISSUE</w:t>
            </w:r>
          </w:p>
        </w:tc>
        <w:tc>
          <w:tcPr>
            <w:tcW w:w="4100" w:type="dxa"/>
            <w:vAlign w:val="center"/>
          </w:tcPr>
          <w:p w:rsidR="001C00A6" w:rsidRPr="004C731D" w:rsidRDefault="001C00A6" w:rsidP="00AC1716">
            <w:r w:rsidRPr="004C731D">
              <w:rPr>
                <w:rFonts w:hint="eastAsia"/>
              </w:rPr>
              <w:t>期结</w:t>
            </w:r>
          </w:p>
        </w:tc>
      </w:tr>
      <w:tr w:rsidR="001C00A6" w:rsidTr="00AC1716">
        <w:tc>
          <w:tcPr>
            <w:tcW w:w="4100" w:type="dxa"/>
            <w:vAlign w:val="center"/>
          </w:tcPr>
          <w:p w:rsidR="001C00A6" w:rsidRPr="004C731D" w:rsidRDefault="001C00A6" w:rsidP="00AC1716">
            <w:r w:rsidRPr="004C731D">
              <w:rPr>
                <w:rFonts w:hint="eastAsia"/>
              </w:rPr>
              <w:t>ABANDON_COMPUTE</w:t>
            </w:r>
          </w:p>
        </w:tc>
        <w:tc>
          <w:tcPr>
            <w:tcW w:w="4100" w:type="dxa"/>
            <w:vAlign w:val="center"/>
          </w:tcPr>
          <w:p w:rsidR="001C00A6" w:rsidRPr="004C731D" w:rsidRDefault="001C00A6" w:rsidP="00AC1716">
            <w:r w:rsidRPr="004C731D">
              <w:rPr>
                <w:rFonts w:hint="eastAsia"/>
              </w:rPr>
              <w:t>弃奖计算</w:t>
            </w:r>
          </w:p>
        </w:tc>
      </w:tr>
      <w:tr w:rsidR="001C00A6" w:rsidTr="00AC1716">
        <w:tc>
          <w:tcPr>
            <w:tcW w:w="4100" w:type="dxa"/>
            <w:vAlign w:val="center"/>
          </w:tcPr>
          <w:p w:rsidR="001C00A6" w:rsidRPr="004C731D" w:rsidRDefault="001C00A6" w:rsidP="00AC1716">
            <w:r w:rsidRPr="004C731D">
              <w:rPr>
                <w:rFonts w:hint="eastAsia"/>
              </w:rPr>
              <w:t>BET_IMPORT</w:t>
            </w:r>
          </w:p>
        </w:tc>
        <w:tc>
          <w:tcPr>
            <w:tcW w:w="4100" w:type="dxa"/>
            <w:vAlign w:val="center"/>
          </w:tcPr>
          <w:p w:rsidR="001C00A6" w:rsidRPr="004C731D" w:rsidRDefault="001C00A6" w:rsidP="00AC1716">
            <w:r w:rsidRPr="004C731D">
              <w:rPr>
                <w:rFonts w:hint="eastAsia"/>
              </w:rPr>
              <w:t>投注文件核对</w:t>
            </w:r>
          </w:p>
        </w:tc>
      </w:tr>
      <w:tr w:rsidR="001C00A6" w:rsidTr="00AC1716">
        <w:tc>
          <w:tcPr>
            <w:tcW w:w="4100" w:type="dxa"/>
            <w:vAlign w:val="center"/>
          </w:tcPr>
          <w:p w:rsidR="001C00A6" w:rsidRPr="004C731D" w:rsidRDefault="001C00A6" w:rsidP="00AC1716">
            <w:r w:rsidRPr="004C731D">
              <w:rPr>
                <w:rFonts w:hint="eastAsia"/>
              </w:rPr>
              <w:t>ABANDON_IMPORT</w:t>
            </w:r>
          </w:p>
        </w:tc>
        <w:tc>
          <w:tcPr>
            <w:tcW w:w="4100" w:type="dxa"/>
            <w:vAlign w:val="center"/>
          </w:tcPr>
          <w:p w:rsidR="001C00A6" w:rsidRPr="004C731D" w:rsidRDefault="001C00A6" w:rsidP="00AC1716">
            <w:r w:rsidRPr="004C731D">
              <w:rPr>
                <w:rFonts w:hint="eastAsia"/>
              </w:rPr>
              <w:t>弃奖文件核对</w:t>
            </w:r>
          </w:p>
        </w:tc>
      </w:tr>
      <w:tr w:rsidR="001C00A6" w:rsidTr="00AC1716">
        <w:tc>
          <w:tcPr>
            <w:tcW w:w="4100" w:type="dxa"/>
            <w:vAlign w:val="center"/>
          </w:tcPr>
          <w:p w:rsidR="001C00A6" w:rsidRPr="004C731D" w:rsidRDefault="001C00A6" w:rsidP="00AC1716">
            <w:r w:rsidRPr="004C731D">
              <w:rPr>
                <w:rFonts w:hint="eastAsia"/>
              </w:rPr>
              <w:t>UN_ENCASH_IMPORT</w:t>
            </w:r>
          </w:p>
        </w:tc>
        <w:tc>
          <w:tcPr>
            <w:tcW w:w="4100" w:type="dxa"/>
            <w:vAlign w:val="center"/>
          </w:tcPr>
          <w:p w:rsidR="001C00A6" w:rsidRPr="004C731D" w:rsidRDefault="001C00A6" w:rsidP="00AC1716">
            <w:r w:rsidRPr="004C731D">
              <w:rPr>
                <w:rFonts w:hint="eastAsia"/>
              </w:rPr>
              <w:t>未兑奖文件核对</w:t>
            </w:r>
          </w:p>
        </w:tc>
      </w:tr>
      <w:tr w:rsidR="001C00A6" w:rsidTr="00AC1716">
        <w:tc>
          <w:tcPr>
            <w:tcW w:w="4100" w:type="dxa"/>
            <w:vAlign w:val="center"/>
          </w:tcPr>
          <w:p w:rsidR="001C00A6" w:rsidRPr="004C731D" w:rsidRDefault="001C00A6" w:rsidP="00AC1716">
            <w:r w:rsidRPr="004C731D">
              <w:rPr>
                <w:rFonts w:hint="eastAsia"/>
              </w:rPr>
              <w:t>ENCASH_IMPORT</w:t>
            </w:r>
          </w:p>
        </w:tc>
        <w:tc>
          <w:tcPr>
            <w:tcW w:w="4100" w:type="dxa"/>
            <w:vAlign w:val="center"/>
          </w:tcPr>
          <w:p w:rsidR="001C00A6" w:rsidRPr="004C731D" w:rsidRDefault="001C00A6" w:rsidP="00AC1716">
            <w:r w:rsidRPr="004C731D">
              <w:rPr>
                <w:rFonts w:hint="eastAsia"/>
              </w:rPr>
              <w:t>兑奖文件核对</w:t>
            </w:r>
          </w:p>
        </w:tc>
      </w:tr>
      <w:tr w:rsidR="001C00A6" w:rsidTr="00AC1716">
        <w:tc>
          <w:tcPr>
            <w:tcW w:w="4100" w:type="dxa"/>
            <w:vAlign w:val="center"/>
          </w:tcPr>
          <w:p w:rsidR="001C00A6" w:rsidRPr="004C731D" w:rsidRDefault="001C00A6" w:rsidP="00AC1716">
            <w:r w:rsidRPr="004C731D">
              <w:rPr>
                <w:rFonts w:hint="eastAsia"/>
              </w:rPr>
              <w:t>SELL_BAN_REDIS_FLUSH</w:t>
            </w:r>
          </w:p>
        </w:tc>
        <w:tc>
          <w:tcPr>
            <w:tcW w:w="4100" w:type="dxa"/>
            <w:vAlign w:val="center"/>
          </w:tcPr>
          <w:p w:rsidR="001C00A6" w:rsidRPr="004C731D" w:rsidRDefault="001C00A6" w:rsidP="00AC1716">
            <w:r w:rsidRPr="004C731D">
              <w:rPr>
                <w:rFonts w:hint="eastAsia"/>
              </w:rPr>
              <w:t>禁销缓存刷新</w:t>
            </w:r>
          </w:p>
        </w:tc>
      </w:tr>
      <w:tr w:rsidR="001C00A6" w:rsidTr="00AC1716">
        <w:tc>
          <w:tcPr>
            <w:tcW w:w="4100" w:type="dxa"/>
            <w:vAlign w:val="center"/>
          </w:tcPr>
          <w:p w:rsidR="001C00A6" w:rsidRPr="004C731D" w:rsidRDefault="001C00A6" w:rsidP="00AC1716">
            <w:r w:rsidRPr="004C731D">
              <w:rPr>
                <w:rFonts w:hint="eastAsia"/>
              </w:rPr>
              <w:lastRenderedPageBreak/>
              <w:t>SELL_BAN_QUERY</w:t>
            </w:r>
          </w:p>
        </w:tc>
        <w:tc>
          <w:tcPr>
            <w:tcW w:w="4100" w:type="dxa"/>
            <w:vAlign w:val="center"/>
          </w:tcPr>
          <w:p w:rsidR="001C00A6" w:rsidRPr="004C731D" w:rsidRDefault="001C00A6" w:rsidP="00AC1716">
            <w:r w:rsidRPr="004C731D">
              <w:rPr>
                <w:rFonts w:hint="eastAsia"/>
              </w:rPr>
              <w:t>休市信息查询</w:t>
            </w:r>
          </w:p>
        </w:tc>
      </w:tr>
      <w:tr w:rsidR="001C00A6" w:rsidTr="00AC1716">
        <w:tc>
          <w:tcPr>
            <w:tcW w:w="4100" w:type="dxa"/>
            <w:vAlign w:val="center"/>
          </w:tcPr>
          <w:p w:rsidR="001C00A6" w:rsidRPr="004C731D" w:rsidRDefault="001C00A6" w:rsidP="00AC1716">
            <w:r w:rsidRPr="004C731D">
              <w:rPr>
                <w:rFonts w:hint="eastAsia"/>
              </w:rPr>
              <w:t>HOLIDAYS_QUERY</w:t>
            </w:r>
          </w:p>
        </w:tc>
        <w:tc>
          <w:tcPr>
            <w:tcW w:w="4100" w:type="dxa"/>
            <w:vAlign w:val="center"/>
          </w:tcPr>
          <w:p w:rsidR="001C00A6" w:rsidRPr="004C731D" w:rsidRDefault="001C00A6" w:rsidP="00AC1716">
            <w:r w:rsidRPr="004C731D">
              <w:rPr>
                <w:rFonts w:hint="eastAsia"/>
              </w:rPr>
              <w:t>节假日信息查询</w:t>
            </w:r>
          </w:p>
        </w:tc>
      </w:tr>
      <w:tr w:rsidR="001C00A6" w:rsidTr="00AC1716">
        <w:tc>
          <w:tcPr>
            <w:tcW w:w="4100" w:type="dxa"/>
            <w:vAlign w:val="center"/>
          </w:tcPr>
          <w:p w:rsidR="001C00A6" w:rsidRPr="004C731D" w:rsidRDefault="001C00A6" w:rsidP="00AC1716">
            <w:r w:rsidRPr="004C731D">
              <w:rPr>
                <w:rFonts w:hint="eastAsia"/>
              </w:rPr>
              <w:t>GAME_POLICY_QUERY</w:t>
            </w:r>
          </w:p>
        </w:tc>
        <w:tc>
          <w:tcPr>
            <w:tcW w:w="4100" w:type="dxa"/>
            <w:vAlign w:val="center"/>
          </w:tcPr>
          <w:p w:rsidR="001C00A6" w:rsidRPr="004C731D" w:rsidRDefault="001C00A6" w:rsidP="00AC1716">
            <w:r w:rsidRPr="004C731D">
              <w:rPr>
                <w:rFonts w:hint="eastAsia"/>
              </w:rPr>
              <w:t>游戏基本参数查询</w:t>
            </w:r>
          </w:p>
        </w:tc>
      </w:tr>
      <w:tr w:rsidR="001C00A6" w:rsidTr="00AC1716">
        <w:tc>
          <w:tcPr>
            <w:tcW w:w="4100" w:type="dxa"/>
            <w:vAlign w:val="center"/>
          </w:tcPr>
          <w:p w:rsidR="001C00A6" w:rsidRPr="004C731D" w:rsidRDefault="001C00A6" w:rsidP="00AC1716">
            <w:r w:rsidRPr="004C731D">
              <w:rPr>
                <w:rFonts w:hint="eastAsia"/>
              </w:rPr>
              <w:t>DATA_IMPORT</w:t>
            </w:r>
          </w:p>
        </w:tc>
        <w:tc>
          <w:tcPr>
            <w:tcW w:w="4100" w:type="dxa"/>
            <w:vAlign w:val="center"/>
          </w:tcPr>
          <w:p w:rsidR="001C00A6" w:rsidRDefault="001C00A6" w:rsidP="00AC1716">
            <w:r w:rsidRPr="004C731D">
              <w:rPr>
                <w:rFonts w:hint="eastAsia"/>
              </w:rPr>
              <w:t>数据导出</w:t>
            </w:r>
          </w:p>
        </w:tc>
      </w:tr>
    </w:tbl>
    <w:p w:rsidR="008F2460" w:rsidRDefault="008F2460" w:rsidP="008F2460"/>
    <w:p w:rsidR="00AC1716" w:rsidRDefault="00AC1716" w:rsidP="00DB3149">
      <w:pPr>
        <w:pStyle w:val="2"/>
      </w:pPr>
      <w:bookmarkStart w:id="42" w:name="_Toc459793679"/>
      <w:r>
        <w:rPr>
          <w:rFonts w:hint="eastAsia"/>
        </w:rPr>
        <w:t>期事件字典</w:t>
      </w:r>
      <w:bookmarkEnd w:id="42"/>
    </w:p>
    <w:tbl>
      <w:tblPr>
        <w:tblStyle w:val="ac"/>
        <w:tblW w:w="5000" w:type="pct"/>
        <w:tblLook w:val="04A0" w:firstRow="1" w:lastRow="0" w:firstColumn="1" w:lastColumn="0" w:noHBand="0" w:noVBand="1"/>
      </w:tblPr>
      <w:tblGrid>
        <w:gridCol w:w="2235"/>
        <w:gridCol w:w="1560"/>
        <w:gridCol w:w="1560"/>
        <w:gridCol w:w="1843"/>
        <w:gridCol w:w="1002"/>
      </w:tblGrid>
      <w:tr w:rsidR="0018468D" w:rsidTr="005D2242">
        <w:tc>
          <w:tcPr>
            <w:tcW w:w="1363" w:type="pct"/>
            <w:vAlign w:val="center"/>
          </w:tcPr>
          <w:p w:rsidR="0018468D" w:rsidRDefault="0018468D" w:rsidP="00AC1716">
            <w:pPr>
              <w:jc w:val="center"/>
            </w:pPr>
            <w:r>
              <w:rPr>
                <w:rFonts w:hint="eastAsia"/>
              </w:rPr>
              <w:t>名称</w:t>
            </w:r>
          </w:p>
        </w:tc>
        <w:tc>
          <w:tcPr>
            <w:tcW w:w="951" w:type="pct"/>
            <w:vAlign w:val="center"/>
          </w:tcPr>
          <w:p w:rsidR="0018468D" w:rsidRDefault="0018468D" w:rsidP="00AC1716">
            <w:pPr>
              <w:jc w:val="center"/>
            </w:pPr>
            <w:r>
              <w:rPr>
                <w:rFonts w:hint="eastAsia"/>
              </w:rPr>
              <w:t>当前状态</w:t>
            </w:r>
          </w:p>
        </w:tc>
        <w:tc>
          <w:tcPr>
            <w:tcW w:w="951" w:type="pct"/>
            <w:vAlign w:val="center"/>
          </w:tcPr>
          <w:p w:rsidR="0018468D" w:rsidRDefault="00510460" w:rsidP="00022F32">
            <w:pPr>
              <w:jc w:val="center"/>
            </w:pPr>
            <w:r>
              <w:rPr>
                <w:rFonts w:hint="eastAsia"/>
              </w:rPr>
              <w:t>检查</w:t>
            </w:r>
            <w:r w:rsidR="0018468D" w:rsidRPr="00022F32">
              <w:rPr>
                <w:rFonts w:hint="eastAsia"/>
              </w:rPr>
              <w:t>事件码</w:t>
            </w:r>
          </w:p>
        </w:tc>
        <w:tc>
          <w:tcPr>
            <w:tcW w:w="1124" w:type="pct"/>
            <w:vAlign w:val="center"/>
          </w:tcPr>
          <w:p w:rsidR="0018468D" w:rsidRDefault="0018468D" w:rsidP="00AC1716">
            <w:pPr>
              <w:jc w:val="center"/>
            </w:pPr>
            <w:r>
              <w:rPr>
                <w:rFonts w:hint="eastAsia"/>
              </w:rPr>
              <w:t>重复执行事件码</w:t>
            </w:r>
          </w:p>
        </w:tc>
        <w:tc>
          <w:tcPr>
            <w:tcW w:w="611" w:type="pct"/>
            <w:vAlign w:val="center"/>
          </w:tcPr>
          <w:p w:rsidR="0018468D" w:rsidRDefault="0018468D" w:rsidP="00AC1716">
            <w:pPr>
              <w:jc w:val="center"/>
            </w:pPr>
            <w:r>
              <w:rPr>
                <w:rFonts w:hint="eastAsia"/>
              </w:rPr>
              <w:t>事件码</w:t>
            </w:r>
          </w:p>
        </w:tc>
      </w:tr>
      <w:tr w:rsidR="00510460" w:rsidTr="00016200">
        <w:tc>
          <w:tcPr>
            <w:tcW w:w="1363" w:type="pct"/>
            <w:vAlign w:val="center"/>
          </w:tcPr>
          <w:p w:rsidR="00510460" w:rsidRPr="0061179D" w:rsidRDefault="00510460" w:rsidP="00AC1716">
            <w:r w:rsidRPr="0061179D">
              <w:rPr>
                <w:rFonts w:hint="eastAsia"/>
              </w:rPr>
              <w:t>新期参数初始化</w:t>
            </w:r>
          </w:p>
        </w:tc>
        <w:tc>
          <w:tcPr>
            <w:tcW w:w="951" w:type="pct"/>
            <w:vMerge w:val="restart"/>
            <w:vAlign w:val="center"/>
          </w:tcPr>
          <w:p w:rsidR="00510460" w:rsidRPr="0061179D" w:rsidRDefault="00510460" w:rsidP="00AC1716">
            <w:r>
              <w:rPr>
                <w:rFonts w:hint="eastAsia"/>
              </w:rPr>
              <w:t>初始化</w:t>
            </w:r>
          </w:p>
        </w:tc>
        <w:tc>
          <w:tcPr>
            <w:tcW w:w="951" w:type="pct"/>
            <w:vAlign w:val="center"/>
          </w:tcPr>
          <w:p w:rsidR="00510460" w:rsidRPr="0061179D" w:rsidRDefault="007D621F" w:rsidP="00016200">
            <w:pPr>
              <w:jc w:val="center"/>
            </w:pPr>
            <w:r>
              <w:rPr>
                <w:rFonts w:hint="eastAsia"/>
              </w:rPr>
              <w:t>无</w:t>
            </w:r>
          </w:p>
        </w:tc>
        <w:tc>
          <w:tcPr>
            <w:tcW w:w="1124" w:type="pct"/>
            <w:vAlign w:val="center"/>
          </w:tcPr>
          <w:p w:rsidR="00510460" w:rsidRPr="0061179D" w:rsidRDefault="00160644" w:rsidP="00AC1716">
            <w:r>
              <w:rPr>
                <w:rFonts w:hint="eastAsia"/>
              </w:rPr>
              <w:t>开期期处理</w:t>
            </w:r>
          </w:p>
        </w:tc>
        <w:tc>
          <w:tcPr>
            <w:tcW w:w="611" w:type="pct"/>
            <w:vAlign w:val="center"/>
          </w:tcPr>
          <w:p w:rsidR="00510460" w:rsidRPr="0061179D" w:rsidRDefault="00510460" w:rsidP="00016200">
            <w:pPr>
              <w:jc w:val="center"/>
            </w:pPr>
            <w:r w:rsidRPr="0061179D">
              <w:rPr>
                <w:rFonts w:hint="eastAsia"/>
              </w:rPr>
              <w:t>1</w:t>
            </w:r>
          </w:p>
        </w:tc>
      </w:tr>
      <w:tr w:rsidR="00510460" w:rsidTr="00016200">
        <w:tc>
          <w:tcPr>
            <w:tcW w:w="1363" w:type="pct"/>
            <w:vAlign w:val="center"/>
          </w:tcPr>
          <w:p w:rsidR="00510460" w:rsidRPr="0061179D" w:rsidRDefault="00510460" w:rsidP="00AC1716">
            <w:r w:rsidRPr="0061179D">
              <w:rPr>
                <w:rFonts w:hint="eastAsia"/>
              </w:rPr>
              <w:t>开期处理</w:t>
            </w:r>
          </w:p>
        </w:tc>
        <w:tc>
          <w:tcPr>
            <w:tcW w:w="951" w:type="pct"/>
            <w:vMerge/>
            <w:vAlign w:val="center"/>
          </w:tcPr>
          <w:p w:rsidR="00510460" w:rsidRPr="0061179D" w:rsidRDefault="00510460" w:rsidP="00AC1716"/>
        </w:tc>
        <w:tc>
          <w:tcPr>
            <w:tcW w:w="951" w:type="pct"/>
            <w:vAlign w:val="center"/>
          </w:tcPr>
          <w:p w:rsidR="00510460" w:rsidRPr="0061179D" w:rsidRDefault="00510460" w:rsidP="00016200">
            <w:pPr>
              <w:jc w:val="center"/>
            </w:pPr>
            <w:r w:rsidRPr="0061179D">
              <w:rPr>
                <w:rFonts w:hint="eastAsia"/>
              </w:rPr>
              <w:t>1</w:t>
            </w:r>
          </w:p>
        </w:tc>
        <w:tc>
          <w:tcPr>
            <w:tcW w:w="1124" w:type="pct"/>
            <w:vAlign w:val="center"/>
          </w:tcPr>
          <w:p w:rsidR="00510460" w:rsidRPr="0061179D" w:rsidRDefault="00160644" w:rsidP="00AC1716">
            <w:r>
              <w:rPr>
                <w:rFonts w:hint="eastAsia"/>
              </w:rPr>
              <w:t>期结处理</w:t>
            </w:r>
          </w:p>
        </w:tc>
        <w:tc>
          <w:tcPr>
            <w:tcW w:w="611" w:type="pct"/>
            <w:vAlign w:val="center"/>
          </w:tcPr>
          <w:p w:rsidR="00510460" w:rsidRPr="0061179D" w:rsidRDefault="00510460" w:rsidP="00016200">
            <w:pPr>
              <w:jc w:val="center"/>
            </w:pPr>
            <w:r w:rsidRPr="0061179D">
              <w:rPr>
                <w:rFonts w:hint="eastAsia"/>
              </w:rPr>
              <w:t>10</w:t>
            </w:r>
          </w:p>
        </w:tc>
      </w:tr>
      <w:tr w:rsidR="003C782D" w:rsidTr="00016200">
        <w:tc>
          <w:tcPr>
            <w:tcW w:w="1363" w:type="pct"/>
            <w:vAlign w:val="center"/>
          </w:tcPr>
          <w:p w:rsidR="003C782D" w:rsidRPr="0061179D" w:rsidRDefault="003C782D" w:rsidP="00AC1716">
            <w:r w:rsidRPr="0061179D">
              <w:rPr>
                <w:rFonts w:hint="eastAsia"/>
              </w:rPr>
              <w:t>期结处理</w:t>
            </w:r>
          </w:p>
        </w:tc>
        <w:tc>
          <w:tcPr>
            <w:tcW w:w="951" w:type="pct"/>
            <w:vAlign w:val="center"/>
          </w:tcPr>
          <w:p w:rsidR="003C782D" w:rsidRPr="0061179D" w:rsidRDefault="004147BF" w:rsidP="004147BF">
            <w:pPr>
              <w:jc w:val="center"/>
            </w:pPr>
            <w:r>
              <w:rPr>
                <w:rFonts w:hint="eastAsia"/>
              </w:rPr>
              <w:t>-</w:t>
            </w:r>
          </w:p>
        </w:tc>
        <w:tc>
          <w:tcPr>
            <w:tcW w:w="951" w:type="pct"/>
            <w:vAlign w:val="center"/>
          </w:tcPr>
          <w:p w:rsidR="003C782D" w:rsidRPr="0061179D" w:rsidRDefault="003C782D" w:rsidP="00016200">
            <w:pPr>
              <w:jc w:val="center"/>
            </w:pPr>
            <w:r w:rsidRPr="0061179D">
              <w:rPr>
                <w:rFonts w:hint="eastAsia"/>
              </w:rPr>
              <w:t>10</w:t>
            </w:r>
          </w:p>
        </w:tc>
        <w:tc>
          <w:tcPr>
            <w:tcW w:w="1124" w:type="pct"/>
            <w:vMerge w:val="restart"/>
            <w:vAlign w:val="center"/>
          </w:tcPr>
          <w:p w:rsidR="003C782D" w:rsidRPr="0061179D" w:rsidRDefault="003C782D" w:rsidP="00AC1716">
            <w:r w:rsidRPr="0061179D">
              <w:rPr>
                <w:rFonts w:hint="eastAsia"/>
              </w:rPr>
              <w:t>下载开奖号码</w:t>
            </w:r>
          </w:p>
        </w:tc>
        <w:tc>
          <w:tcPr>
            <w:tcW w:w="611" w:type="pct"/>
            <w:vAlign w:val="center"/>
          </w:tcPr>
          <w:p w:rsidR="003C782D" w:rsidRPr="0061179D" w:rsidRDefault="003C782D" w:rsidP="00016200">
            <w:pPr>
              <w:jc w:val="center"/>
            </w:pPr>
            <w:r w:rsidRPr="0061179D">
              <w:rPr>
                <w:rFonts w:hint="eastAsia"/>
              </w:rPr>
              <w:t>20</w:t>
            </w:r>
          </w:p>
        </w:tc>
      </w:tr>
      <w:tr w:rsidR="003C782D" w:rsidTr="00016200">
        <w:tc>
          <w:tcPr>
            <w:tcW w:w="1363" w:type="pct"/>
            <w:vAlign w:val="center"/>
          </w:tcPr>
          <w:p w:rsidR="003C782D" w:rsidRPr="0061179D" w:rsidRDefault="003C782D" w:rsidP="00AC1716">
            <w:r w:rsidRPr="0061179D">
              <w:rPr>
                <w:rFonts w:hint="eastAsia"/>
              </w:rPr>
              <w:t>弃奖计算</w:t>
            </w:r>
          </w:p>
        </w:tc>
        <w:tc>
          <w:tcPr>
            <w:tcW w:w="951" w:type="pct"/>
            <w:vMerge w:val="restart"/>
            <w:vAlign w:val="center"/>
          </w:tcPr>
          <w:p w:rsidR="003C782D" w:rsidRPr="0061179D" w:rsidRDefault="003C782D" w:rsidP="00AC1716">
            <w:r>
              <w:rPr>
                <w:rFonts w:hint="eastAsia"/>
              </w:rPr>
              <w:t>期结</w:t>
            </w:r>
            <w:r w:rsidR="004147BF">
              <w:rPr>
                <w:rFonts w:hint="eastAsia"/>
              </w:rPr>
              <w:t>（中奖明细数据合并不用验证期状态）</w:t>
            </w:r>
          </w:p>
        </w:tc>
        <w:tc>
          <w:tcPr>
            <w:tcW w:w="951" w:type="pct"/>
            <w:vAlign w:val="center"/>
          </w:tcPr>
          <w:p w:rsidR="003C782D" w:rsidRPr="0061179D" w:rsidRDefault="003C782D" w:rsidP="00016200">
            <w:pPr>
              <w:jc w:val="center"/>
            </w:pPr>
            <w:r w:rsidRPr="0061179D">
              <w:rPr>
                <w:rFonts w:hint="eastAsia"/>
              </w:rPr>
              <w:t>20</w:t>
            </w:r>
          </w:p>
        </w:tc>
        <w:tc>
          <w:tcPr>
            <w:tcW w:w="1124" w:type="pct"/>
            <w:vMerge/>
            <w:vAlign w:val="center"/>
          </w:tcPr>
          <w:p w:rsidR="003C782D" w:rsidRPr="0061179D" w:rsidRDefault="003C782D" w:rsidP="00AC1716"/>
        </w:tc>
        <w:tc>
          <w:tcPr>
            <w:tcW w:w="611" w:type="pct"/>
            <w:vAlign w:val="center"/>
          </w:tcPr>
          <w:p w:rsidR="003C782D" w:rsidRPr="0061179D" w:rsidRDefault="003C782D" w:rsidP="00016200">
            <w:pPr>
              <w:jc w:val="center"/>
            </w:pPr>
            <w:r w:rsidRPr="0061179D">
              <w:rPr>
                <w:rFonts w:hint="eastAsia"/>
              </w:rPr>
              <w:t>30</w:t>
            </w:r>
          </w:p>
        </w:tc>
      </w:tr>
      <w:tr w:rsidR="003C782D" w:rsidTr="00016200">
        <w:tc>
          <w:tcPr>
            <w:tcW w:w="1363" w:type="pct"/>
            <w:vAlign w:val="center"/>
          </w:tcPr>
          <w:p w:rsidR="003C782D" w:rsidRPr="0061179D" w:rsidRDefault="003C782D" w:rsidP="00AC1716">
            <w:r w:rsidRPr="0061179D">
              <w:rPr>
                <w:rFonts w:hint="eastAsia"/>
              </w:rPr>
              <w:t>期汇总处理</w:t>
            </w:r>
          </w:p>
        </w:tc>
        <w:tc>
          <w:tcPr>
            <w:tcW w:w="951" w:type="pct"/>
            <w:vMerge/>
            <w:vAlign w:val="center"/>
          </w:tcPr>
          <w:p w:rsidR="003C782D" w:rsidRPr="0061179D" w:rsidRDefault="003C782D" w:rsidP="00AC1716"/>
        </w:tc>
        <w:tc>
          <w:tcPr>
            <w:tcW w:w="951" w:type="pct"/>
            <w:vAlign w:val="center"/>
          </w:tcPr>
          <w:p w:rsidR="003C782D" w:rsidRPr="0061179D" w:rsidRDefault="003C782D" w:rsidP="00016200">
            <w:pPr>
              <w:jc w:val="center"/>
            </w:pPr>
            <w:r w:rsidRPr="0061179D">
              <w:rPr>
                <w:rFonts w:hint="eastAsia"/>
              </w:rPr>
              <w:t>30</w:t>
            </w:r>
          </w:p>
        </w:tc>
        <w:tc>
          <w:tcPr>
            <w:tcW w:w="1124" w:type="pct"/>
            <w:vMerge/>
            <w:vAlign w:val="center"/>
          </w:tcPr>
          <w:p w:rsidR="003C782D" w:rsidRPr="0061179D" w:rsidRDefault="003C782D" w:rsidP="00AC1716"/>
        </w:tc>
        <w:tc>
          <w:tcPr>
            <w:tcW w:w="611" w:type="pct"/>
            <w:vAlign w:val="center"/>
          </w:tcPr>
          <w:p w:rsidR="003C782D" w:rsidRPr="0061179D" w:rsidRDefault="003C782D" w:rsidP="00016200">
            <w:pPr>
              <w:jc w:val="center"/>
            </w:pPr>
            <w:r w:rsidRPr="0061179D">
              <w:rPr>
                <w:rFonts w:hint="eastAsia"/>
              </w:rPr>
              <w:t>40</w:t>
            </w:r>
          </w:p>
        </w:tc>
      </w:tr>
      <w:tr w:rsidR="003C782D" w:rsidTr="00016200">
        <w:tc>
          <w:tcPr>
            <w:tcW w:w="1363" w:type="pct"/>
            <w:vAlign w:val="center"/>
          </w:tcPr>
          <w:p w:rsidR="003C782D" w:rsidRPr="0061179D" w:rsidRDefault="00D115BC" w:rsidP="00D115BC">
            <w:r w:rsidRPr="0061179D">
              <w:rPr>
                <w:rFonts w:hint="eastAsia"/>
              </w:rPr>
              <w:t>期结数据上报</w:t>
            </w:r>
          </w:p>
        </w:tc>
        <w:tc>
          <w:tcPr>
            <w:tcW w:w="951" w:type="pct"/>
            <w:vMerge/>
            <w:vAlign w:val="center"/>
          </w:tcPr>
          <w:p w:rsidR="003C782D" w:rsidRPr="0061179D" w:rsidRDefault="003C782D" w:rsidP="00AC1716"/>
        </w:tc>
        <w:tc>
          <w:tcPr>
            <w:tcW w:w="951" w:type="pct"/>
            <w:vAlign w:val="center"/>
          </w:tcPr>
          <w:p w:rsidR="003C782D" w:rsidRPr="0061179D" w:rsidRDefault="00815718" w:rsidP="00016200">
            <w:pPr>
              <w:jc w:val="center"/>
            </w:pPr>
            <w:r>
              <w:rPr>
                <w:rFonts w:hint="eastAsia"/>
              </w:rPr>
              <w:t>4</w:t>
            </w:r>
            <w:r w:rsidR="003C782D">
              <w:rPr>
                <w:rFonts w:hint="eastAsia"/>
              </w:rPr>
              <w:t>0</w:t>
            </w:r>
          </w:p>
        </w:tc>
        <w:tc>
          <w:tcPr>
            <w:tcW w:w="1124" w:type="pct"/>
            <w:vMerge/>
            <w:vAlign w:val="center"/>
          </w:tcPr>
          <w:p w:rsidR="003C782D" w:rsidRPr="0061179D" w:rsidRDefault="003C782D" w:rsidP="00AC1716"/>
        </w:tc>
        <w:tc>
          <w:tcPr>
            <w:tcW w:w="611" w:type="pct"/>
            <w:vAlign w:val="center"/>
          </w:tcPr>
          <w:p w:rsidR="003C782D" w:rsidRPr="0061179D" w:rsidRDefault="00815718" w:rsidP="00016200">
            <w:pPr>
              <w:jc w:val="center"/>
            </w:pPr>
            <w:r>
              <w:rPr>
                <w:rFonts w:hint="eastAsia"/>
              </w:rPr>
              <w:t>5</w:t>
            </w:r>
            <w:r w:rsidR="003C782D">
              <w:rPr>
                <w:rFonts w:hint="eastAsia"/>
              </w:rPr>
              <w:t>0</w:t>
            </w:r>
          </w:p>
        </w:tc>
      </w:tr>
      <w:tr w:rsidR="003C782D" w:rsidRPr="00AD4EA0" w:rsidTr="00016200">
        <w:tc>
          <w:tcPr>
            <w:tcW w:w="1363" w:type="pct"/>
            <w:vAlign w:val="center"/>
          </w:tcPr>
          <w:p w:rsidR="003C782D" w:rsidRPr="00AD4EA0" w:rsidRDefault="003C782D" w:rsidP="00AC1716">
            <w:pPr>
              <w:rPr>
                <w:strike/>
              </w:rPr>
            </w:pPr>
            <w:r w:rsidRPr="00AD4EA0">
              <w:rPr>
                <w:rFonts w:hint="eastAsia"/>
                <w:strike/>
              </w:rPr>
              <w:t>期结数据合并</w:t>
            </w:r>
          </w:p>
        </w:tc>
        <w:tc>
          <w:tcPr>
            <w:tcW w:w="951" w:type="pct"/>
            <w:vMerge/>
            <w:vAlign w:val="center"/>
          </w:tcPr>
          <w:p w:rsidR="003C782D" w:rsidRPr="00AD4EA0" w:rsidRDefault="003C782D" w:rsidP="00AC1716">
            <w:pPr>
              <w:rPr>
                <w:strike/>
              </w:rPr>
            </w:pPr>
          </w:p>
        </w:tc>
        <w:tc>
          <w:tcPr>
            <w:tcW w:w="951" w:type="pct"/>
            <w:vAlign w:val="center"/>
          </w:tcPr>
          <w:p w:rsidR="003C782D" w:rsidRPr="00AD4EA0" w:rsidRDefault="00815718" w:rsidP="00016200">
            <w:pPr>
              <w:jc w:val="center"/>
              <w:rPr>
                <w:strike/>
              </w:rPr>
            </w:pPr>
            <w:r w:rsidRPr="00AD4EA0">
              <w:rPr>
                <w:rFonts w:hint="eastAsia"/>
                <w:strike/>
              </w:rPr>
              <w:t>5</w:t>
            </w:r>
            <w:r w:rsidR="003C782D" w:rsidRPr="00AD4EA0">
              <w:rPr>
                <w:rFonts w:hint="eastAsia"/>
                <w:strike/>
              </w:rPr>
              <w:t>0</w:t>
            </w:r>
          </w:p>
        </w:tc>
        <w:tc>
          <w:tcPr>
            <w:tcW w:w="1124" w:type="pct"/>
            <w:vMerge/>
            <w:vAlign w:val="center"/>
          </w:tcPr>
          <w:p w:rsidR="003C782D" w:rsidRPr="00AD4EA0" w:rsidRDefault="003C782D" w:rsidP="00AC1716">
            <w:pPr>
              <w:rPr>
                <w:strike/>
              </w:rPr>
            </w:pPr>
          </w:p>
        </w:tc>
        <w:tc>
          <w:tcPr>
            <w:tcW w:w="611" w:type="pct"/>
            <w:vAlign w:val="center"/>
          </w:tcPr>
          <w:p w:rsidR="003C782D" w:rsidRPr="00AD4EA0" w:rsidRDefault="00815718" w:rsidP="00016200">
            <w:pPr>
              <w:jc w:val="center"/>
              <w:rPr>
                <w:strike/>
              </w:rPr>
            </w:pPr>
            <w:r w:rsidRPr="00AD4EA0">
              <w:rPr>
                <w:rFonts w:hint="eastAsia"/>
                <w:strike/>
              </w:rPr>
              <w:t>6</w:t>
            </w:r>
            <w:r w:rsidR="003C782D" w:rsidRPr="00AD4EA0">
              <w:rPr>
                <w:rFonts w:hint="eastAsia"/>
                <w:strike/>
              </w:rPr>
              <w:t>0</w:t>
            </w:r>
          </w:p>
        </w:tc>
      </w:tr>
      <w:tr w:rsidR="00160644" w:rsidTr="00016200">
        <w:tc>
          <w:tcPr>
            <w:tcW w:w="1363" w:type="pct"/>
            <w:vAlign w:val="center"/>
          </w:tcPr>
          <w:p w:rsidR="00160644" w:rsidRPr="0061179D" w:rsidRDefault="00160644" w:rsidP="00AC1716">
            <w:r w:rsidRPr="0061179D">
              <w:rPr>
                <w:rFonts w:hint="eastAsia"/>
              </w:rPr>
              <w:t>下载开奖号码</w:t>
            </w:r>
          </w:p>
        </w:tc>
        <w:tc>
          <w:tcPr>
            <w:tcW w:w="951" w:type="pct"/>
            <w:vMerge/>
            <w:vAlign w:val="center"/>
          </w:tcPr>
          <w:p w:rsidR="00160644" w:rsidRPr="0061179D" w:rsidRDefault="00160644" w:rsidP="00AC1716"/>
        </w:tc>
        <w:tc>
          <w:tcPr>
            <w:tcW w:w="951" w:type="pct"/>
            <w:vAlign w:val="center"/>
          </w:tcPr>
          <w:p w:rsidR="00160644" w:rsidRPr="00AD4EA0" w:rsidRDefault="00AD4EA0" w:rsidP="00016200">
            <w:pPr>
              <w:jc w:val="center"/>
              <w:rPr>
                <w:color w:val="FF0000"/>
              </w:rPr>
            </w:pPr>
            <w:r w:rsidRPr="00AD4EA0">
              <w:rPr>
                <w:rFonts w:hint="eastAsia"/>
                <w:color w:val="FF0000"/>
              </w:rPr>
              <w:t>5</w:t>
            </w:r>
            <w:r w:rsidR="00160644" w:rsidRPr="00AD4EA0">
              <w:rPr>
                <w:rFonts w:hint="eastAsia"/>
                <w:color w:val="FF0000"/>
              </w:rPr>
              <w:t>0</w:t>
            </w:r>
          </w:p>
        </w:tc>
        <w:tc>
          <w:tcPr>
            <w:tcW w:w="1124" w:type="pct"/>
            <w:vMerge w:val="restart"/>
            <w:vAlign w:val="center"/>
          </w:tcPr>
          <w:p w:rsidR="00160644" w:rsidRPr="0061179D" w:rsidRDefault="00160644" w:rsidP="00AC1716">
            <w:r w:rsidRPr="0061179D">
              <w:rPr>
                <w:rFonts w:hint="eastAsia"/>
              </w:rPr>
              <w:t>可兑奖</w:t>
            </w:r>
            <w:r w:rsidR="00AB6C9C">
              <w:rPr>
                <w:rFonts w:hint="eastAsia"/>
              </w:rPr>
              <w:t>（中奖明细数据合并为兑奖结束）</w:t>
            </w:r>
          </w:p>
        </w:tc>
        <w:tc>
          <w:tcPr>
            <w:tcW w:w="611" w:type="pct"/>
            <w:vAlign w:val="center"/>
          </w:tcPr>
          <w:p w:rsidR="00160644" w:rsidRPr="0061179D" w:rsidRDefault="00815718" w:rsidP="00016200">
            <w:pPr>
              <w:jc w:val="center"/>
            </w:pPr>
            <w:r>
              <w:rPr>
                <w:rFonts w:hint="eastAsia"/>
              </w:rPr>
              <w:t>7</w:t>
            </w:r>
            <w:r w:rsidR="00160644"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计算中奖</w:t>
            </w:r>
          </w:p>
        </w:tc>
        <w:tc>
          <w:tcPr>
            <w:tcW w:w="951" w:type="pct"/>
            <w:vMerge/>
            <w:vAlign w:val="center"/>
          </w:tcPr>
          <w:p w:rsidR="00160644" w:rsidRPr="0061179D" w:rsidRDefault="00160644" w:rsidP="00AC1716"/>
        </w:tc>
        <w:tc>
          <w:tcPr>
            <w:tcW w:w="951" w:type="pct"/>
            <w:vAlign w:val="center"/>
          </w:tcPr>
          <w:p w:rsidR="00160644" w:rsidRPr="0061179D" w:rsidRDefault="00563BE0" w:rsidP="00016200">
            <w:pPr>
              <w:jc w:val="center"/>
            </w:pPr>
            <w:r>
              <w:rPr>
                <w:rFonts w:hint="eastAsia"/>
              </w:rPr>
              <w:t>7</w:t>
            </w:r>
            <w:r w:rsidR="00160644"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563BE0" w:rsidP="00016200">
            <w:pPr>
              <w:jc w:val="center"/>
            </w:pPr>
            <w:r>
              <w:rPr>
                <w:rFonts w:hint="eastAsia"/>
              </w:rPr>
              <w:t>8</w:t>
            </w:r>
            <w:r w:rsidR="00160644"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中奖数据上报</w:t>
            </w:r>
          </w:p>
        </w:tc>
        <w:tc>
          <w:tcPr>
            <w:tcW w:w="951" w:type="pct"/>
            <w:vMerge/>
            <w:vAlign w:val="center"/>
          </w:tcPr>
          <w:p w:rsidR="00160644" w:rsidRPr="0061179D" w:rsidRDefault="00160644" w:rsidP="00AC1716"/>
        </w:tc>
        <w:tc>
          <w:tcPr>
            <w:tcW w:w="951" w:type="pct"/>
            <w:vAlign w:val="center"/>
          </w:tcPr>
          <w:p w:rsidR="00160644" w:rsidRPr="0061179D" w:rsidRDefault="00563BE0" w:rsidP="00016200">
            <w:pPr>
              <w:jc w:val="center"/>
            </w:pPr>
            <w:r>
              <w:rPr>
                <w:rFonts w:hint="eastAsia"/>
              </w:rPr>
              <w:t>8</w:t>
            </w:r>
            <w:r w:rsidR="00160644"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563BE0" w:rsidP="00016200">
            <w:pPr>
              <w:jc w:val="center"/>
            </w:pPr>
            <w:r>
              <w:rPr>
                <w:rFonts w:hint="eastAsia"/>
              </w:rPr>
              <w:t>90</w:t>
            </w:r>
          </w:p>
        </w:tc>
      </w:tr>
      <w:tr w:rsidR="00B331BA" w:rsidTr="00016200">
        <w:tc>
          <w:tcPr>
            <w:tcW w:w="1363" w:type="pct"/>
            <w:vAlign w:val="center"/>
          </w:tcPr>
          <w:p w:rsidR="00B331BA" w:rsidRPr="00AD4EA0" w:rsidRDefault="00B331BA" w:rsidP="00AC1716">
            <w:pPr>
              <w:rPr>
                <w:strike/>
              </w:rPr>
            </w:pPr>
            <w:r w:rsidRPr="00AD4EA0">
              <w:rPr>
                <w:rFonts w:hint="eastAsia"/>
                <w:strike/>
              </w:rPr>
              <w:t>中奖数据合并</w:t>
            </w:r>
          </w:p>
        </w:tc>
        <w:tc>
          <w:tcPr>
            <w:tcW w:w="951" w:type="pct"/>
            <w:vMerge/>
            <w:vAlign w:val="center"/>
          </w:tcPr>
          <w:p w:rsidR="00B331BA" w:rsidRPr="00AD4EA0" w:rsidRDefault="00B331BA" w:rsidP="00AC1716">
            <w:pPr>
              <w:rPr>
                <w:strike/>
              </w:rPr>
            </w:pPr>
          </w:p>
        </w:tc>
        <w:tc>
          <w:tcPr>
            <w:tcW w:w="951" w:type="pct"/>
            <w:vAlign w:val="center"/>
          </w:tcPr>
          <w:p w:rsidR="00B331BA" w:rsidRPr="00AD4EA0" w:rsidRDefault="00563BE0" w:rsidP="00016200">
            <w:pPr>
              <w:jc w:val="center"/>
              <w:rPr>
                <w:strike/>
              </w:rPr>
            </w:pPr>
            <w:r w:rsidRPr="00AD4EA0">
              <w:rPr>
                <w:rFonts w:hint="eastAsia"/>
                <w:strike/>
              </w:rPr>
              <w:t>90</w:t>
            </w:r>
          </w:p>
        </w:tc>
        <w:tc>
          <w:tcPr>
            <w:tcW w:w="1124" w:type="pct"/>
            <w:vMerge/>
            <w:vAlign w:val="center"/>
          </w:tcPr>
          <w:p w:rsidR="00B331BA" w:rsidRPr="00AD4EA0" w:rsidRDefault="00B331BA" w:rsidP="00AC1716">
            <w:pPr>
              <w:rPr>
                <w:strike/>
              </w:rPr>
            </w:pPr>
          </w:p>
        </w:tc>
        <w:tc>
          <w:tcPr>
            <w:tcW w:w="611" w:type="pct"/>
            <w:vAlign w:val="center"/>
          </w:tcPr>
          <w:p w:rsidR="00B331BA" w:rsidRPr="00AD4EA0" w:rsidRDefault="00865AA9" w:rsidP="00563BE0">
            <w:pPr>
              <w:jc w:val="center"/>
              <w:rPr>
                <w:strike/>
              </w:rPr>
            </w:pPr>
            <w:r w:rsidRPr="00AD4EA0">
              <w:rPr>
                <w:rFonts w:hint="eastAsia"/>
                <w:strike/>
              </w:rPr>
              <w:t>1</w:t>
            </w:r>
            <w:r w:rsidR="00563BE0" w:rsidRPr="00AD4EA0">
              <w:rPr>
                <w:rFonts w:hint="eastAsia"/>
                <w:strike/>
              </w:rPr>
              <w:t>0</w:t>
            </w:r>
            <w:r w:rsidRPr="00AD4EA0">
              <w:rPr>
                <w:rFonts w:hint="eastAsia"/>
                <w:strike/>
              </w:rPr>
              <w:t>0</w:t>
            </w:r>
          </w:p>
        </w:tc>
      </w:tr>
      <w:tr w:rsidR="00160644" w:rsidTr="00016200">
        <w:tc>
          <w:tcPr>
            <w:tcW w:w="1363" w:type="pct"/>
            <w:vAlign w:val="center"/>
          </w:tcPr>
          <w:p w:rsidR="00160644" w:rsidRPr="0061179D" w:rsidRDefault="00160644" w:rsidP="00AC1716">
            <w:r w:rsidRPr="0061179D">
              <w:rPr>
                <w:rFonts w:hint="eastAsia"/>
              </w:rPr>
              <w:t>下载开奖公告</w:t>
            </w:r>
          </w:p>
        </w:tc>
        <w:tc>
          <w:tcPr>
            <w:tcW w:w="951" w:type="pct"/>
            <w:vMerge/>
            <w:vAlign w:val="center"/>
          </w:tcPr>
          <w:p w:rsidR="00160644" w:rsidRPr="0061179D" w:rsidRDefault="00160644" w:rsidP="00AC1716"/>
        </w:tc>
        <w:tc>
          <w:tcPr>
            <w:tcW w:w="951" w:type="pct"/>
            <w:vAlign w:val="center"/>
          </w:tcPr>
          <w:p w:rsidR="00160644" w:rsidRPr="00AD4EA0" w:rsidRDefault="00AD4EA0" w:rsidP="00563BE0">
            <w:pPr>
              <w:jc w:val="center"/>
              <w:rPr>
                <w:color w:val="FF0000"/>
              </w:rPr>
            </w:pPr>
            <w:r w:rsidRPr="00AD4EA0">
              <w:rPr>
                <w:rFonts w:hint="eastAsia"/>
                <w:color w:val="FF0000"/>
              </w:rPr>
              <w:t>90</w:t>
            </w:r>
          </w:p>
        </w:tc>
        <w:tc>
          <w:tcPr>
            <w:tcW w:w="1124" w:type="pct"/>
            <w:vMerge/>
            <w:vAlign w:val="center"/>
          </w:tcPr>
          <w:p w:rsidR="00160644" w:rsidRPr="0061179D" w:rsidRDefault="00160644" w:rsidP="00AC1716"/>
        </w:tc>
        <w:tc>
          <w:tcPr>
            <w:tcW w:w="611" w:type="pct"/>
            <w:vAlign w:val="center"/>
          </w:tcPr>
          <w:p w:rsidR="00160644" w:rsidRPr="0061179D" w:rsidRDefault="005E37C3" w:rsidP="00563BE0">
            <w:pPr>
              <w:jc w:val="center"/>
            </w:pPr>
            <w:r>
              <w:rPr>
                <w:rFonts w:hint="eastAsia"/>
              </w:rPr>
              <w:t>1</w:t>
            </w:r>
            <w:r w:rsidR="00563BE0">
              <w:rPr>
                <w:rFonts w:hint="eastAsia"/>
              </w:rPr>
              <w:t>1</w:t>
            </w:r>
            <w:r w:rsidR="00160644" w:rsidRPr="0061179D">
              <w:rPr>
                <w:rFonts w:hint="eastAsia"/>
              </w:rPr>
              <w:t>0</w:t>
            </w:r>
          </w:p>
        </w:tc>
      </w:tr>
      <w:tr w:rsidR="00563BE0" w:rsidTr="00016200">
        <w:tc>
          <w:tcPr>
            <w:tcW w:w="1363" w:type="pct"/>
            <w:vAlign w:val="center"/>
          </w:tcPr>
          <w:p w:rsidR="00563BE0" w:rsidRPr="0061179D" w:rsidRDefault="00563BE0" w:rsidP="00AC1716">
            <w:r>
              <w:rPr>
                <w:rFonts w:hint="eastAsia"/>
              </w:rPr>
              <w:t>销售临时表导出</w:t>
            </w:r>
          </w:p>
        </w:tc>
        <w:tc>
          <w:tcPr>
            <w:tcW w:w="951" w:type="pct"/>
            <w:vMerge/>
            <w:vAlign w:val="center"/>
          </w:tcPr>
          <w:p w:rsidR="00563BE0" w:rsidRPr="0061179D" w:rsidRDefault="00563BE0" w:rsidP="00AC1716"/>
        </w:tc>
        <w:tc>
          <w:tcPr>
            <w:tcW w:w="951" w:type="pct"/>
            <w:vAlign w:val="center"/>
          </w:tcPr>
          <w:p w:rsidR="00563BE0" w:rsidRDefault="00563BE0" w:rsidP="00865AA9">
            <w:pPr>
              <w:jc w:val="center"/>
            </w:pPr>
            <w:r>
              <w:rPr>
                <w:rFonts w:hint="eastAsia"/>
              </w:rPr>
              <w:t>110</w:t>
            </w:r>
          </w:p>
        </w:tc>
        <w:tc>
          <w:tcPr>
            <w:tcW w:w="1124" w:type="pct"/>
            <w:vMerge/>
            <w:vAlign w:val="center"/>
          </w:tcPr>
          <w:p w:rsidR="00563BE0" w:rsidRPr="0061179D" w:rsidRDefault="00563BE0" w:rsidP="00AC1716"/>
        </w:tc>
        <w:tc>
          <w:tcPr>
            <w:tcW w:w="611" w:type="pct"/>
            <w:vAlign w:val="center"/>
          </w:tcPr>
          <w:p w:rsidR="00563BE0" w:rsidRDefault="00563BE0" w:rsidP="00865AA9">
            <w:pPr>
              <w:jc w:val="center"/>
            </w:pPr>
            <w:r>
              <w:rPr>
                <w:rFonts w:hint="eastAsia"/>
              </w:rPr>
              <w:t>120</w:t>
            </w:r>
          </w:p>
        </w:tc>
      </w:tr>
      <w:tr w:rsidR="00160644" w:rsidTr="00016200">
        <w:tc>
          <w:tcPr>
            <w:tcW w:w="1363" w:type="pct"/>
            <w:vAlign w:val="center"/>
          </w:tcPr>
          <w:p w:rsidR="00160644" w:rsidRPr="0061179D" w:rsidRDefault="00160644" w:rsidP="00AC1716">
            <w:r w:rsidRPr="0061179D">
              <w:rPr>
                <w:rFonts w:hint="eastAsia"/>
              </w:rPr>
              <w:t>中奖处理</w:t>
            </w:r>
          </w:p>
        </w:tc>
        <w:tc>
          <w:tcPr>
            <w:tcW w:w="951" w:type="pct"/>
            <w:vMerge/>
            <w:vAlign w:val="center"/>
          </w:tcPr>
          <w:p w:rsidR="00160644" w:rsidRPr="0061179D" w:rsidRDefault="00160644" w:rsidP="00AC1716"/>
        </w:tc>
        <w:tc>
          <w:tcPr>
            <w:tcW w:w="951" w:type="pct"/>
            <w:vAlign w:val="center"/>
          </w:tcPr>
          <w:p w:rsidR="00160644" w:rsidRPr="0061179D" w:rsidRDefault="005E37C3" w:rsidP="00865AA9">
            <w:pPr>
              <w:jc w:val="center"/>
            </w:pPr>
            <w:r>
              <w:rPr>
                <w:rFonts w:hint="eastAsia"/>
              </w:rPr>
              <w:t>1</w:t>
            </w:r>
            <w:r w:rsidR="00865AA9">
              <w:rPr>
                <w:rFonts w:hint="eastAsia"/>
              </w:rPr>
              <w:t>2</w:t>
            </w:r>
            <w:r w:rsidR="00160644"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160644" w:rsidP="00865AA9">
            <w:pPr>
              <w:jc w:val="center"/>
            </w:pPr>
            <w:r w:rsidRPr="0061179D">
              <w:rPr>
                <w:rFonts w:hint="eastAsia"/>
              </w:rPr>
              <w:t>1</w:t>
            </w:r>
            <w:r w:rsidR="00865AA9">
              <w:rPr>
                <w:rFonts w:hint="eastAsia"/>
              </w:rPr>
              <w:t>3</w:t>
            </w:r>
            <w:r w:rsidRPr="0061179D">
              <w:rPr>
                <w:rFonts w:hint="eastAsia"/>
              </w:rPr>
              <w:t>0</w:t>
            </w:r>
          </w:p>
        </w:tc>
      </w:tr>
      <w:tr w:rsidR="00B331BA" w:rsidTr="00016200">
        <w:tc>
          <w:tcPr>
            <w:tcW w:w="1363" w:type="pct"/>
            <w:vAlign w:val="center"/>
          </w:tcPr>
          <w:p w:rsidR="00B331BA" w:rsidRPr="0061179D" w:rsidRDefault="00B331BA" w:rsidP="00AC1716">
            <w:r>
              <w:rPr>
                <w:rFonts w:hint="eastAsia"/>
              </w:rPr>
              <w:t>中奖明细数据上报</w:t>
            </w:r>
          </w:p>
        </w:tc>
        <w:tc>
          <w:tcPr>
            <w:tcW w:w="951" w:type="pct"/>
            <w:vMerge/>
            <w:vAlign w:val="center"/>
          </w:tcPr>
          <w:p w:rsidR="00B331BA" w:rsidRPr="0061179D" w:rsidRDefault="00B331BA" w:rsidP="00AC1716"/>
        </w:tc>
        <w:tc>
          <w:tcPr>
            <w:tcW w:w="951" w:type="pct"/>
            <w:vAlign w:val="center"/>
          </w:tcPr>
          <w:p w:rsidR="00B331BA" w:rsidRDefault="00865AA9" w:rsidP="003C782D">
            <w:pPr>
              <w:jc w:val="center"/>
            </w:pPr>
            <w:r>
              <w:rPr>
                <w:rFonts w:hint="eastAsia"/>
              </w:rPr>
              <w:t>130</w:t>
            </w:r>
          </w:p>
        </w:tc>
        <w:tc>
          <w:tcPr>
            <w:tcW w:w="1124" w:type="pct"/>
            <w:vMerge/>
            <w:vAlign w:val="center"/>
          </w:tcPr>
          <w:p w:rsidR="00B331BA" w:rsidRPr="0061179D" w:rsidRDefault="00B331BA" w:rsidP="00AC1716"/>
        </w:tc>
        <w:tc>
          <w:tcPr>
            <w:tcW w:w="611" w:type="pct"/>
            <w:vAlign w:val="center"/>
          </w:tcPr>
          <w:p w:rsidR="00B331BA" w:rsidRPr="0061179D" w:rsidRDefault="00865AA9" w:rsidP="003C782D">
            <w:pPr>
              <w:jc w:val="center"/>
            </w:pPr>
            <w:r>
              <w:rPr>
                <w:rFonts w:hint="eastAsia"/>
              </w:rPr>
              <w:t>140</w:t>
            </w:r>
          </w:p>
        </w:tc>
      </w:tr>
      <w:tr w:rsidR="00B331BA" w:rsidTr="00016200">
        <w:tc>
          <w:tcPr>
            <w:tcW w:w="1363" w:type="pct"/>
            <w:vAlign w:val="center"/>
          </w:tcPr>
          <w:p w:rsidR="00B331BA" w:rsidRPr="00AD4EA0" w:rsidRDefault="00B331BA" w:rsidP="00AC1716">
            <w:pPr>
              <w:rPr>
                <w:strike/>
              </w:rPr>
            </w:pPr>
            <w:r w:rsidRPr="00AD4EA0">
              <w:rPr>
                <w:rFonts w:hint="eastAsia"/>
                <w:strike/>
              </w:rPr>
              <w:t>中奖明细数据合并</w:t>
            </w:r>
          </w:p>
        </w:tc>
        <w:tc>
          <w:tcPr>
            <w:tcW w:w="951" w:type="pct"/>
            <w:vMerge/>
            <w:vAlign w:val="center"/>
          </w:tcPr>
          <w:p w:rsidR="00B331BA" w:rsidRPr="00AD4EA0" w:rsidRDefault="00B331BA" w:rsidP="00AC1716">
            <w:pPr>
              <w:rPr>
                <w:strike/>
              </w:rPr>
            </w:pPr>
          </w:p>
        </w:tc>
        <w:tc>
          <w:tcPr>
            <w:tcW w:w="951" w:type="pct"/>
            <w:vAlign w:val="center"/>
          </w:tcPr>
          <w:p w:rsidR="00B331BA" w:rsidRPr="00AD4EA0" w:rsidRDefault="00865AA9" w:rsidP="003C782D">
            <w:pPr>
              <w:jc w:val="center"/>
              <w:rPr>
                <w:strike/>
              </w:rPr>
            </w:pPr>
            <w:r w:rsidRPr="00AD4EA0">
              <w:rPr>
                <w:rFonts w:hint="eastAsia"/>
                <w:strike/>
              </w:rPr>
              <w:t>140</w:t>
            </w:r>
          </w:p>
        </w:tc>
        <w:tc>
          <w:tcPr>
            <w:tcW w:w="1124" w:type="pct"/>
            <w:vMerge/>
            <w:vAlign w:val="center"/>
          </w:tcPr>
          <w:p w:rsidR="00B331BA" w:rsidRPr="00AD4EA0" w:rsidRDefault="00B331BA" w:rsidP="00AC1716">
            <w:pPr>
              <w:rPr>
                <w:strike/>
              </w:rPr>
            </w:pPr>
          </w:p>
        </w:tc>
        <w:tc>
          <w:tcPr>
            <w:tcW w:w="611" w:type="pct"/>
            <w:vAlign w:val="center"/>
          </w:tcPr>
          <w:p w:rsidR="00B331BA" w:rsidRPr="00AD4EA0" w:rsidRDefault="00865AA9" w:rsidP="003C782D">
            <w:pPr>
              <w:jc w:val="center"/>
              <w:rPr>
                <w:strike/>
              </w:rPr>
            </w:pPr>
            <w:r w:rsidRPr="00AD4EA0">
              <w:rPr>
                <w:rFonts w:hint="eastAsia"/>
                <w:strike/>
              </w:rPr>
              <w:t>150</w:t>
            </w:r>
          </w:p>
        </w:tc>
      </w:tr>
      <w:tr w:rsidR="00160644" w:rsidTr="00016200">
        <w:tc>
          <w:tcPr>
            <w:tcW w:w="1363" w:type="pct"/>
            <w:vAlign w:val="center"/>
          </w:tcPr>
          <w:p w:rsidR="00160644" w:rsidRPr="0061179D" w:rsidRDefault="00160644" w:rsidP="00AC1716">
            <w:r w:rsidRPr="0061179D">
              <w:rPr>
                <w:rFonts w:hint="eastAsia"/>
              </w:rPr>
              <w:t>可兑奖</w:t>
            </w:r>
          </w:p>
        </w:tc>
        <w:tc>
          <w:tcPr>
            <w:tcW w:w="951" w:type="pct"/>
            <w:vMerge/>
            <w:vAlign w:val="center"/>
          </w:tcPr>
          <w:p w:rsidR="00160644" w:rsidRPr="0061179D" w:rsidRDefault="00160644" w:rsidP="00AC1716"/>
        </w:tc>
        <w:tc>
          <w:tcPr>
            <w:tcW w:w="951" w:type="pct"/>
            <w:vAlign w:val="center"/>
          </w:tcPr>
          <w:p w:rsidR="00160644" w:rsidRPr="0061179D" w:rsidRDefault="00160644" w:rsidP="00865AA9">
            <w:pPr>
              <w:jc w:val="center"/>
            </w:pPr>
            <w:r w:rsidRPr="0061179D">
              <w:rPr>
                <w:rFonts w:hint="eastAsia"/>
              </w:rPr>
              <w:t>1</w:t>
            </w:r>
            <w:r w:rsidR="00865AA9">
              <w:rPr>
                <w:rFonts w:hint="eastAsia"/>
              </w:rPr>
              <w:t>4</w:t>
            </w:r>
            <w:r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160644" w:rsidP="00865AA9">
            <w:pPr>
              <w:jc w:val="center"/>
            </w:pPr>
            <w:r w:rsidRPr="0061179D">
              <w:rPr>
                <w:rFonts w:hint="eastAsia"/>
              </w:rPr>
              <w:t>1</w:t>
            </w:r>
            <w:r w:rsidR="00865AA9">
              <w:rPr>
                <w:rFonts w:hint="eastAsia"/>
              </w:rPr>
              <w:t>6</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发布开奖公告</w:t>
            </w:r>
          </w:p>
        </w:tc>
        <w:tc>
          <w:tcPr>
            <w:tcW w:w="951" w:type="pct"/>
            <w:vMerge w:val="restart"/>
            <w:vAlign w:val="center"/>
          </w:tcPr>
          <w:p w:rsidR="00160644" w:rsidRPr="0061179D" w:rsidRDefault="00160644" w:rsidP="00AC1716">
            <w:r>
              <w:rPr>
                <w:rFonts w:hint="eastAsia"/>
              </w:rPr>
              <w:t>已开奖</w:t>
            </w:r>
          </w:p>
        </w:tc>
        <w:tc>
          <w:tcPr>
            <w:tcW w:w="951" w:type="pct"/>
            <w:vAlign w:val="center"/>
          </w:tcPr>
          <w:p w:rsidR="00160644" w:rsidRPr="0061179D" w:rsidRDefault="00160644" w:rsidP="00865AA9">
            <w:pPr>
              <w:jc w:val="center"/>
            </w:pPr>
            <w:r w:rsidRPr="0061179D">
              <w:rPr>
                <w:rFonts w:hint="eastAsia"/>
              </w:rPr>
              <w:t>1</w:t>
            </w:r>
            <w:r w:rsidR="00865AA9">
              <w:rPr>
                <w:rFonts w:hint="eastAsia"/>
              </w:rPr>
              <w:t>6</w:t>
            </w:r>
            <w:r w:rsidRPr="0061179D">
              <w:rPr>
                <w:rFonts w:hint="eastAsia"/>
              </w:rPr>
              <w:t>0</w:t>
            </w:r>
          </w:p>
        </w:tc>
        <w:tc>
          <w:tcPr>
            <w:tcW w:w="1124" w:type="pct"/>
            <w:vMerge w:val="restart"/>
            <w:vAlign w:val="center"/>
          </w:tcPr>
          <w:p w:rsidR="00160644" w:rsidRPr="0061179D" w:rsidRDefault="00160644" w:rsidP="00AC1716">
            <w:r>
              <w:rPr>
                <w:rFonts w:hint="eastAsia"/>
              </w:rPr>
              <w:t>兑奖结束</w:t>
            </w:r>
          </w:p>
        </w:tc>
        <w:tc>
          <w:tcPr>
            <w:tcW w:w="611" w:type="pct"/>
            <w:vAlign w:val="center"/>
          </w:tcPr>
          <w:p w:rsidR="00160644" w:rsidRPr="0061179D" w:rsidRDefault="00160644" w:rsidP="00865AA9">
            <w:pPr>
              <w:jc w:val="center"/>
            </w:pPr>
            <w:r w:rsidRPr="0061179D">
              <w:rPr>
                <w:rFonts w:hint="eastAsia"/>
              </w:rPr>
              <w:t>1</w:t>
            </w:r>
            <w:r w:rsidR="00865AA9">
              <w:rPr>
                <w:rFonts w:hint="eastAsia"/>
              </w:rPr>
              <w:t>7</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发布中奖数据</w:t>
            </w:r>
          </w:p>
        </w:tc>
        <w:tc>
          <w:tcPr>
            <w:tcW w:w="951" w:type="pct"/>
            <w:vMerge/>
            <w:vAlign w:val="center"/>
          </w:tcPr>
          <w:p w:rsidR="00160644" w:rsidRPr="0061179D" w:rsidRDefault="00160644" w:rsidP="00AC1716"/>
        </w:tc>
        <w:tc>
          <w:tcPr>
            <w:tcW w:w="951" w:type="pct"/>
            <w:vAlign w:val="center"/>
          </w:tcPr>
          <w:p w:rsidR="00160644" w:rsidRPr="0061179D" w:rsidRDefault="00160644" w:rsidP="00865AA9">
            <w:pPr>
              <w:jc w:val="center"/>
            </w:pPr>
            <w:r w:rsidRPr="0061179D">
              <w:rPr>
                <w:rFonts w:hint="eastAsia"/>
              </w:rPr>
              <w:t>1</w:t>
            </w:r>
            <w:r w:rsidR="00865AA9">
              <w:rPr>
                <w:rFonts w:hint="eastAsia"/>
              </w:rPr>
              <w:t>6</w:t>
            </w:r>
            <w:r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160644" w:rsidP="00865AA9">
            <w:pPr>
              <w:jc w:val="center"/>
            </w:pPr>
            <w:r w:rsidRPr="0061179D">
              <w:rPr>
                <w:rFonts w:hint="eastAsia"/>
              </w:rPr>
              <w:t>1</w:t>
            </w:r>
            <w:r w:rsidR="00865AA9">
              <w:rPr>
                <w:rFonts w:hint="eastAsia"/>
              </w:rPr>
              <w:t>8</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兑奖结束</w:t>
            </w:r>
          </w:p>
        </w:tc>
        <w:tc>
          <w:tcPr>
            <w:tcW w:w="951" w:type="pct"/>
            <w:vAlign w:val="center"/>
          </w:tcPr>
          <w:p w:rsidR="00160644" w:rsidRPr="0061179D" w:rsidRDefault="00160644" w:rsidP="00AC1716">
            <w:r>
              <w:rPr>
                <w:rFonts w:hint="eastAsia"/>
              </w:rPr>
              <w:t>兑奖结束</w:t>
            </w:r>
          </w:p>
        </w:tc>
        <w:tc>
          <w:tcPr>
            <w:tcW w:w="951" w:type="pct"/>
            <w:vAlign w:val="center"/>
          </w:tcPr>
          <w:p w:rsidR="00160644" w:rsidRPr="0061179D" w:rsidRDefault="00160644" w:rsidP="00865AA9">
            <w:pPr>
              <w:jc w:val="center"/>
            </w:pPr>
            <w:r w:rsidRPr="0061179D">
              <w:rPr>
                <w:rFonts w:hint="eastAsia"/>
              </w:rPr>
              <w:t>1</w:t>
            </w:r>
            <w:r w:rsidR="00865AA9">
              <w:rPr>
                <w:rFonts w:hint="eastAsia"/>
              </w:rPr>
              <w:t>8</w:t>
            </w:r>
            <w:r w:rsidRPr="0061179D">
              <w:rPr>
                <w:rFonts w:hint="eastAsia"/>
              </w:rPr>
              <w:t>0</w:t>
            </w:r>
          </w:p>
        </w:tc>
        <w:tc>
          <w:tcPr>
            <w:tcW w:w="1124" w:type="pct"/>
            <w:vMerge w:val="restart"/>
            <w:vAlign w:val="center"/>
          </w:tcPr>
          <w:p w:rsidR="00160644" w:rsidRPr="0061179D" w:rsidRDefault="00160644" w:rsidP="00AC1716">
            <w:r>
              <w:rPr>
                <w:rFonts w:hint="eastAsia"/>
              </w:rPr>
              <w:t>无</w:t>
            </w:r>
          </w:p>
        </w:tc>
        <w:tc>
          <w:tcPr>
            <w:tcW w:w="611" w:type="pct"/>
            <w:vAlign w:val="center"/>
          </w:tcPr>
          <w:p w:rsidR="00160644" w:rsidRPr="0061179D" w:rsidRDefault="00160644" w:rsidP="00865AA9">
            <w:pPr>
              <w:jc w:val="center"/>
            </w:pPr>
            <w:r w:rsidRPr="0061179D">
              <w:rPr>
                <w:rFonts w:hint="eastAsia"/>
              </w:rPr>
              <w:t>1</w:t>
            </w:r>
            <w:r w:rsidR="00865AA9">
              <w:rPr>
                <w:rFonts w:hint="eastAsia"/>
              </w:rPr>
              <w:t>9</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投注文件核对</w:t>
            </w:r>
          </w:p>
        </w:tc>
        <w:tc>
          <w:tcPr>
            <w:tcW w:w="951" w:type="pct"/>
            <w:vMerge w:val="restart"/>
            <w:vAlign w:val="center"/>
          </w:tcPr>
          <w:p w:rsidR="00160644" w:rsidRPr="0061179D" w:rsidRDefault="00160644" w:rsidP="00AC1716">
            <w:r>
              <w:rPr>
                <w:rFonts w:hint="eastAsia"/>
              </w:rPr>
              <w:t>无</w:t>
            </w:r>
          </w:p>
        </w:tc>
        <w:tc>
          <w:tcPr>
            <w:tcW w:w="951" w:type="pct"/>
            <w:vMerge w:val="restart"/>
            <w:vAlign w:val="center"/>
          </w:tcPr>
          <w:p w:rsidR="00160644" w:rsidRPr="0061179D" w:rsidRDefault="00160644" w:rsidP="00016200">
            <w:pPr>
              <w:jc w:val="center"/>
            </w:pPr>
            <w:r>
              <w:rPr>
                <w:rFonts w:hint="eastAsia"/>
              </w:rPr>
              <w:t>无</w:t>
            </w:r>
          </w:p>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-1</w:t>
            </w:r>
          </w:p>
        </w:tc>
      </w:tr>
      <w:tr w:rsidR="00160644" w:rsidTr="00016200">
        <w:tc>
          <w:tcPr>
            <w:tcW w:w="1363" w:type="pct"/>
            <w:vAlign w:val="center"/>
          </w:tcPr>
          <w:p w:rsidR="00160644" w:rsidRPr="0061179D" w:rsidRDefault="00160644" w:rsidP="00AC1716">
            <w:r w:rsidRPr="0061179D">
              <w:rPr>
                <w:rFonts w:hint="eastAsia"/>
              </w:rPr>
              <w:t>弃奖文件核对</w:t>
            </w:r>
          </w:p>
        </w:tc>
        <w:tc>
          <w:tcPr>
            <w:tcW w:w="951" w:type="pct"/>
            <w:vMerge/>
            <w:vAlign w:val="center"/>
          </w:tcPr>
          <w:p w:rsidR="00160644" w:rsidRPr="0061179D" w:rsidRDefault="00160644" w:rsidP="00AC1716"/>
        </w:tc>
        <w:tc>
          <w:tcPr>
            <w:tcW w:w="951" w:type="pct"/>
            <w:vMerge/>
            <w:vAlign w:val="center"/>
          </w:tcPr>
          <w:p w:rsidR="00160644" w:rsidRPr="0061179D" w:rsidRDefault="00160644" w:rsidP="00AC1716"/>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-10</w:t>
            </w:r>
          </w:p>
        </w:tc>
      </w:tr>
      <w:tr w:rsidR="00160644" w:rsidTr="00016200">
        <w:tc>
          <w:tcPr>
            <w:tcW w:w="1363" w:type="pct"/>
            <w:vAlign w:val="center"/>
          </w:tcPr>
          <w:p w:rsidR="00160644" w:rsidRPr="0061179D" w:rsidRDefault="00160644" w:rsidP="00AC1716">
            <w:r w:rsidRPr="0061179D">
              <w:rPr>
                <w:rFonts w:hint="eastAsia"/>
              </w:rPr>
              <w:t>未兑奖文件核对</w:t>
            </w:r>
          </w:p>
        </w:tc>
        <w:tc>
          <w:tcPr>
            <w:tcW w:w="951" w:type="pct"/>
            <w:vMerge/>
            <w:vAlign w:val="center"/>
          </w:tcPr>
          <w:p w:rsidR="00160644" w:rsidRPr="0061179D" w:rsidRDefault="00160644" w:rsidP="00AC1716"/>
        </w:tc>
        <w:tc>
          <w:tcPr>
            <w:tcW w:w="951" w:type="pct"/>
            <w:vMerge/>
            <w:vAlign w:val="center"/>
          </w:tcPr>
          <w:p w:rsidR="00160644" w:rsidRPr="0061179D" w:rsidRDefault="00160644" w:rsidP="00AC1716"/>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-20</w:t>
            </w:r>
          </w:p>
        </w:tc>
      </w:tr>
      <w:tr w:rsidR="00160644" w:rsidTr="00016200">
        <w:tc>
          <w:tcPr>
            <w:tcW w:w="1363" w:type="pct"/>
            <w:vAlign w:val="center"/>
          </w:tcPr>
          <w:p w:rsidR="00160644" w:rsidRPr="0061179D" w:rsidRDefault="00160644" w:rsidP="00AC1716">
            <w:r w:rsidRPr="0061179D">
              <w:rPr>
                <w:rFonts w:hint="eastAsia"/>
              </w:rPr>
              <w:t>兑奖文件核对</w:t>
            </w:r>
          </w:p>
        </w:tc>
        <w:tc>
          <w:tcPr>
            <w:tcW w:w="951" w:type="pct"/>
            <w:vMerge/>
            <w:vAlign w:val="center"/>
          </w:tcPr>
          <w:p w:rsidR="00160644" w:rsidRPr="0061179D" w:rsidRDefault="00160644" w:rsidP="00AC1716"/>
        </w:tc>
        <w:tc>
          <w:tcPr>
            <w:tcW w:w="951" w:type="pct"/>
            <w:vMerge/>
            <w:vAlign w:val="center"/>
          </w:tcPr>
          <w:p w:rsidR="00160644" w:rsidRPr="0061179D" w:rsidRDefault="00160644" w:rsidP="00AC1716"/>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-30</w:t>
            </w:r>
          </w:p>
        </w:tc>
      </w:tr>
    </w:tbl>
    <w:p w:rsidR="00AC1716" w:rsidRPr="00AC1716" w:rsidRDefault="00AC1716" w:rsidP="00AC1716"/>
    <w:p w:rsidR="00552DDC" w:rsidRDefault="00552DDC" w:rsidP="00DB3149">
      <w:pPr>
        <w:pStyle w:val="1"/>
      </w:pPr>
      <w:bookmarkStart w:id="43" w:name="_Toc459793680"/>
      <w:r>
        <w:rPr>
          <w:rFonts w:hint="eastAsia"/>
        </w:rPr>
        <w:lastRenderedPageBreak/>
        <w:t>中彩开奖管理系统接口实现概述</w:t>
      </w:r>
      <w:bookmarkEnd w:id="43"/>
    </w:p>
    <w:p w:rsidR="008C47C9" w:rsidRDefault="008C47C9" w:rsidP="00DB3149">
      <w:pPr>
        <w:pStyle w:val="2"/>
        <w:tabs>
          <w:tab w:val="clear" w:pos="720"/>
        </w:tabs>
        <w:ind w:left="993"/>
      </w:pPr>
      <w:bookmarkStart w:id="44" w:name="_Toc434310269"/>
      <w:bookmarkStart w:id="45" w:name="_Toc459793681"/>
      <w:r>
        <w:rPr>
          <w:rFonts w:hint="eastAsia"/>
        </w:rPr>
        <w:t>游戏期销售流程</w:t>
      </w:r>
      <w:bookmarkEnd w:id="44"/>
      <w:r w:rsidR="004E0CD3">
        <w:rPr>
          <w:rFonts w:hint="eastAsia"/>
        </w:rPr>
        <w:t>图</w:t>
      </w:r>
      <w:bookmarkEnd w:id="45"/>
    </w:p>
    <w:p w:rsidR="008C47C9" w:rsidRDefault="008C47C9" w:rsidP="008C47C9">
      <w:pPr>
        <w:ind w:left="420"/>
      </w:pPr>
      <w:r>
        <w:rPr>
          <w:rFonts w:hint="eastAsia"/>
        </w:rPr>
        <w:t>中国福利彩票游戏按期销售，游戏销售每期的流程如下：</w:t>
      </w:r>
    </w:p>
    <w:p w:rsidR="004E0CD3" w:rsidRDefault="00991C75" w:rsidP="004E0CD3">
      <w:pPr>
        <w:jc w:val="center"/>
      </w:pPr>
      <w:r>
        <w:object w:dxaOrig="9607" w:dyaOrig="10382">
          <v:shape id="_x0000_i1026" type="#_x0000_t75" style="width:447.7pt;height:483.8pt" o:ole="">
            <v:imagedata r:id="rId18" o:title=""/>
          </v:shape>
          <o:OLEObject Type="Embed" ProgID="Visio.Drawing.11" ShapeID="_x0000_i1026" DrawAspect="Content" ObjectID="_1539614647" r:id="rId19"/>
        </w:object>
      </w:r>
      <w:r w:rsidR="004E0CD3">
        <w:rPr>
          <w:rFonts w:hint="eastAsia"/>
        </w:rPr>
        <w:t>图</w:t>
      </w:r>
      <w:r w:rsidR="00CD6C9A">
        <w:rPr>
          <w:rFonts w:hint="eastAsia"/>
        </w:rPr>
        <w:t>4</w:t>
      </w:r>
      <w:r w:rsidR="004E0CD3">
        <w:rPr>
          <w:rFonts w:hint="eastAsia"/>
        </w:rPr>
        <w:t>-1</w:t>
      </w:r>
      <w:r w:rsidR="004E0CD3">
        <w:rPr>
          <w:rFonts w:hint="eastAsia"/>
        </w:rPr>
        <w:t>游戏期销售流程图</w:t>
      </w:r>
    </w:p>
    <w:p w:rsidR="001F6027" w:rsidRDefault="001F6027" w:rsidP="001F6027">
      <w:pPr>
        <w:ind w:firstLineChars="200" w:firstLine="426"/>
        <w:jc w:val="left"/>
      </w:pPr>
    </w:p>
    <w:p w:rsidR="001F6027" w:rsidRDefault="001F6027" w:rsidP="001F6027">
      <w:pPr>
        <w:ind w:firstLineChars="200" w:firstLine="426"/>
        <w:jc w:val="left"/>
      </w:pPr>
      <w:r>
        <w:rPr>
          <w:rFonts w:hint="eastAsia"/>
        </w:rPr>
        <w:t>上图是以期为核心讲述游戏期的整个流程，在实际运营中，不同期的期状态可以并行发生的。例如双色球</w:t>
      </w:r>
      <w:r>
        <w:rPr>
          <w:rFonts w:hint="eastAsia"/>
        </w:rPr>
        <w:t>2016001</w:t>
      </w:r>
      <w:r>
        <w:rPr>
          <w:rFonts w:hint="eastAsia"/>
        </w:rPr>
        <w:t>期正在进行中奖计算，</w:t>
      </w:r>
      <w:r>
        <w:rPr>
          <w:rFonts w:hint="eastAsia"/>
        </w:rPr>
        <w:t>2016002</w:t>
      </w:r>
      <w:r>
        <w:rPr>
          <w:rFonts w:hint="eastAsia"/>
        </w:rPr>
        <w:t>期已经处于销售中。</w:t>
      </w:r>
    </w:p>
    <w:p w:rsidR="008C47C9" w:rsidRDefault="008C47C9" w:rsidP="00DB3149">
      <w:pPr>
        <w:pStyle w:val="2"/>
        <w:tabs>
          <w:tab w:val="clear" w:pos="720"/>
        </w:tabs>
        <w:ind w:left="993"/>
      </w:pPr>
      <w:bookmarkStart w:id="46" w:name="_Toc434310270"/>
      <w:bookmarkStart w:id="47" w:name="_Toc459793682"/>
      <w:r>
        <w:rPr>
          <w:rFonts w:hint="eastAsia"/>
        </w:rPr>
        <w:lastRenderedPageBreak/>
        <w:t>期状态变化</w:t>
      </w:r>
      <w:bookmarkEnd w:id="46"/>
      <w:r w:rsidR="004E0CD3">
        <w:rPr>
          <w:rFonts w:hint="eastAsia"/>
        </w:rPr>
        <w:t>图</w:t>
      </w:r>
      <w:bookmarkEnd w:id="47"/>
    </w:p>
    <w:p w:rsidR="008C47C9" w:rsidRDefault="008C47C9" w:rsidP="008C47C9">
      <w:pPr>
        <w:pStyle w:val="af"/>
        <w:ind w:left="780" w:firstLineChars="0" w:firstLine="0"/>
        <w:jc w:val="left"/>
      </w:pPr>
      <w:r>
        <w:object w:dxaOrig="4641" w:dyaOrig="5991">
          <v:shape id="Picture 2" o:spid="_x0000_i1027" type="#_x0000_t75" style="width:248.3pt;height:321.7pt;mso-position-horizontal-relative:page;mso-position-vertical-relative:page" o:ole="">
            <v:imagedata r:id="rId20" o:title=""/>
          </v:shape>
          <o:OLEObject Type="Embed" ProgID="Visio.Drawing.11" ShapeID="Picture 2" DrawAspect="Content" ObjectID="_1539614648" r:id="rId21"/>
        </w:object>
      </w:r>
    </w:p>
    <w:p w:rsidR="008C47C9" w:rsidRDefault="004E0CD3" w:rsidP="008C47C9">
      <w:pPr>
        <w:pStyle w:val="af"/>
        <w:ind w:firstLineChars="0" w:firstLine="0"/>
        <w:jc w:val="center"/>
      </w:pPr>
      <w:r>
        <w:rPr>
          <w:rFonts w:hint="eastAsia"/>
        </w:rPr>
        <w:t>图</w:t>
      </w:r>
      <w:r w:rsidR="00CD6C9A">
        <w:rPr>
          <w:rFonts w:hint="eastAsia"/>
        </w:rPr>
        <w:t>4</w:t>
      </w:r>
      <w:r>
        <w:rPr>
          <w:rFonts w:hint="eastAsia"/>
        </w:rPr>
        <w:t>-2</w:t>
      </w:r>
      <w:r>
        <w:rPr>
          <w:rFonts w:hint="eastAsia"/>
        </w:rPr>
        <w:t>期状态变化图</w:t>
      </w:r>
    </w:p>
    <w:p w:rsidR="001A5D17" w:rsidRDefault="001A5D17" w:rsidP="00DB3149">
      <w:pPr>
        <w:pStyle w:val="2"/>
      </w:pPr>
      <w:bookmarkStart w:id="48" w:name="_Toc459793683"/>
      <w:r>
        <w:rPr>
          <w:rFonts w:hint="eastAsia"/>
        </w:rPr>
        <w:t>期事件许可验证</w:t>
      </w:r>
      <w:bookmarkEnd w:id="48"/>
    </w:p>
    <w:p w:rsidR="001A5D17" w:rsidRDefault="0023579E" w:rsidP="00653B77">
      <w:pPr>
        <w:ind w:firstLineChars="200" w:firstLine="426"/>
        <w:jc w:val="left"/>
      </w:pPr>
      <w:r>
        <w:rPr>
          <w:rFonts w:hint="eastAsia"/>
        </w:rPr>
        <w:t>期事件的每一步操作（开期、期结、中奖计算、更新浮动奖等</w:t>
      </w:r>
      <w:r w:rsidR="007A27A1">
        <w:rPr>
          <w:rFonts w:hint="eastAsia"/>
        </w:rPr>
        <w:t>，新期导入除外</w:t>
      </w:r>
      <w:r>
        <w:rPr>
          <w:rFonts w:hint="eastAsia"/>
        </w:rPr>
        <w:t>）都需要验证期事件的操作许可，验证内容主要包含两方面：</w:t>
      </w:r>
    </w:p>
    <w:p w:rsidR="0023579E" w:rsidRDefault="0023579E" w:rsidP="006E582E">
      <w:pPr>
        <w:pStyle w:val="af"/>
        <w:numPr>
          <w:ilvl w:val="0"/>
          <w:numId w:val="30"/>
        </w:numPr>
        <w:ind w:firstLineChars="0"/>
        <w:jc w:val="left"/>
      </w:pPr>
      <w:r>
        <w:rPr>
          <w:rFonts w:hint="eastAsia"/>
        </w:rPr>
        <w:t>操作模式（自动</w:t>
      </w:r>
      <w:r>
        <w:rPr>
          <w:rFonts w:hint="eastAsia"/>
        </w:rPr>
        <w:t>/</w:t>
      </w:r>
      <w:r>
        <w:rPr>
          <w:rFonts w:hint="eastAsia"/>
        </w:rPr>
        <w:t>手动）验证。</w:t>
      </w:r>
    </w:p>
    <w:p w:rsidR="0023579E" w:rsidRDefault="0023579E" w:rsidP="006E582E">
      <w:pPr>
        <w:pStyle w:val="af"/>
        <w:numPr>
          <w:ilvl w:val="0"/>
          <w:numId w:val="30"/>
        </w:numPr>
        <w:ind w:firstLineChars="0"/>
        <w:jc w:val="left"/>
      </w:pPr>
      <w:r>
        <w:rPr>
          <w:rFonts w:hint="eastAsia"/>
        </w:rPr>
        <w:t>前置事件是否已完成。例如：若要执行期结操作，则开期操作必须已成功执行；若要执行开期操作，则新期导入操作已成功执行。以此类推。</w:t>
      </w:r>
    </w:p>
    <w:p w:rsidR="006B16B1" w:rsidRDefault="006B16B1" w:rsidP="006E582E">
      <w:pPr>
        <w:pStyle w:val="af"/>
        <w:numPr>
          <w:ilvl w:val="0"/>
          <w:numId w:val="30"/>
        </w:numPr>
        <w:ind w:firstLineChars="0"/>
        <w:jc w:val="left"/>
      </w:pPr>
      <w:r>
        <w:rPr>
          <w:rFonts w:hint="eastAsia"/>
        </w:rPr>
        <w:t>实现概述如下：</w:t>
      </w:r>
    </w:p>
    <w:p w:rsidR="006B16B1" w:rsidRDefault="006B16B1" w:rsidP="006E582E">
      <w:pPr>
        <w:pStyle w:val="af"/>
        <w:numPr>
          <w:ilvl w:val="1"/>
          <w:numId w:val="30"/>
        </w:numPr>
        <w:ind w:firstLineChars="0"/>
        <w:jc w:val="left"/>
      </w:pPr>
      <w:r>
        <w:rPr>
          <w:rFonts w:hint="eastAsia"/>
        </w:rPr>
        <w:t>根据事件码</w:t>
      </w:r>
      <w:r w:rsidR="002407A5">
        <w:rPr>
          <w:rFonts w:hint="eastAsia"/>
        </w:rPr>
        <w:t>、期查询</w:t>
      </w:r>
      <w:r w:rsidR="002407A5" w:rsidRPr="002407A5">
        <w:rPr>
          <w:rFonts w:hint="eastAsia"/>
        </w:rPr>
        <w:t>期事件执行许可</w:t>
      </w:r>
      <w:r w:rsidR="004E77DC">
        <w:rPr>
          <w:rFonts w:hint="eastAsia"/>
        </w:rPr>
        <w:t>（</w:t>
      </w:r>
      <w:r w:rsidR="004E77DC" w:rsidRPr="004E77DC">
        <w:t>SYS_ISSUE_EVENT_EXE_T</w:t>
      </w:r>
      <w:r w:rsidR="004E77DC">
        <w:rPr>
          <w:rFonts w:hint="eastAsia"/>
        </w:rPr>
        <w:t>）</w:t>
      </w:r>
      <w:r w:rsidR="002407A5">
        <w:rPr>
          <w:rFonts w:hint="eastAsia"/>
        </w:rPr>
        <w:t>，执行许可的操作模式必须与操作触发时的操作模式一致。例如系统执行自动期结操作，但执行许可的操作模式为手动，则系统不执行期结操作。</w:t>
      </w:r>
    </w:p>
    <w:p w:rsidR="002407A5" w:rsidRDefault="00653B77" w:rsidP="006E582E">
      <w:pPr>
        <w:pStyle w:val="af"/>
        <w:numPr>
          <w:ilvl w:val="1"/>
          <w:numId w:val="30"/>
        </w:numPr>
        <w:ind w:firstLineChars="0"/>
        <w:jc w:val="left"/>
      </w:pPr>
      <w:r w:rsidRPr="002407A5">
        <w:rPr>
          <w:rFonts w:hint="eastAsia"/>
        </w:rPr>
        <w:t>执行许可</w:t>
      </w:r>
      <w:r>
        <w:rPr>
          <w:rFonts w:hint="eastAsia"/>
        </w:rPr>
        <w:t>的期状态（</w:t>
      </w:r>
      <w:r w:rsidRPr="004E77DC">
        <w:t>SYS_ISSUE_EVENT_EXE_T</w:t>
      </w:r>
      <w:r>
        <w:rPr>
          <w:rFonts w:hint="eastAsia"/>
        </w:rPr>
        <w:t>.</w:t>
      </w:r>
      <w:r w:rsidRPr="00653B77">
        <w:t>SYS_ISSUE_EVENT_OID</w:t>
      </w:r>
      <w:r>
        <w:rPr>
          <w:rFonts w:hint="eastAsia"/>
        </w:rPr>
        <w:t>.</w:t>
      </w:r>
      <w:r w:rsidRPr="00653B77">
        <w:t>ISSUE_STATE</w:t>
      </w:r>
      <w:r>
        <w:rPr>
          <w:rFonts w:hint="eastAsia"/>
        </w:rPr>
        <w:t>）必须与当前期状态一致（手动模式的期结操作除外）。</w:t>
      </w:r>
    </w:p>
    <w:p w:rsidR="009E2688" w:rsidRDefault="009E2688" w:rsidP="006E582E">
      <w:pPr>
        <w:pStyle w:val="af"/>
        <w:numPr>
          <w:ilvl w:val="1"/>
          <w:numId w:val="30"/>
        </w:numPr>
        <w:ind w:firstLineChars="0"/>
        <w:jc w:val="left"/>
      </w:pPr>
      <w:r>
        <w:rPr>
          <w:rFonts w:hint="eastAsia"/>
        </w:rPr>
        <w:t>根据事件码、期查询</w:t>
      </w:r>
      <w:r w:rsidRPr="009E2688">
        <w:rPr>
          <w:rFonts w:hint="eastAsia"/>
        </w:rPr>
        <w:t>期事件处理记录</w:t>
      </w:r>
      <w:r>
        <w:rPr>
          <w:rFonts w:hint="eastAsia"/>
        </w:rPr>
        <w:t>（</w:t>
      </w:r>
      <w:r w:rsidRPr="009E2688">
        <w:t>ISSUE_EVENT_T</w:t>
      </w:r>
      <w:r>
        <w:rPr>
          <w:rFonts w:hint="eastAsia"/>
        </w:rPr>
        <w:t>），处理状态查询条件为：自动模式处理状态为处理中、完成，手动模式处理状态为处</w:t>
      </w:r>
      <w:r>
        <w:rPr>
          <w:rFonts w:hint="eastAsia"/>
        </w:rPr>
        <w:lastRenderedPageBreak/>
        <w:t>理中。如果记录存在则不允许执行。</w:t>
      </w:r>
    </w:p>
    <w:p w:rsidR="009E2688" w:rsidRDefault="009E2688" w:rsidP="006E582E">
      <w:pPr>
        <w:pStyle w:val="af"/>
        <w:numPr>
          <w:ilvl w:val="1"/>
          <w:numId w:val="30"/>
        </w:numPr>
        <w:ind w:firstLineChars="0"/>
        <w:jc w:val="left"/>
      </w:pPr>
      <w:r>
        <w:rPr>
          <w:rFonts w:hint="eastAsia"/>
        </w:rPr>
        <w:t>根据前置事件码（</w:t>
      </w:r>
      <w:r w:rsidRPr="009E2688">
        <w:t>SYS_ISSUE_EVENT_T</w:t>
      </w:r>
      <w:r>
        <w:rPr>
          <w:rFonts w:hint="eastAsia"/>
        </w:rPr>
        <w:t>.</w:t>
      </w:r>
      <w:r w:rsidRPr="009E2688">
        <w:t>BEFOR_EVENT_CODE</w:t>
      </w:r>
      <w:r>
        <w:rPr>
          <w:rFonts w:hint="eastAsia"/>
        </w:rPr>
        <w:t>）、期信息查询</w:t>
      </w:r>
      <w:r w:rsidRPr="009E2688">
        <w:rPr>
          <w:rFonts w:hint="eastAsia"/>
        </w:rPr>
        <w:t>期事件处理记录</w:t>
      </w:r>
      <w:r>
        <w:rPr>
          <w:rFonts w:hint="eastAsia"/>
        </w:rPr>
        <w:t>（</w:t>
      </w:r>
      <w:r w:rsidRPr="009E2688">
        <w:t>ISSUE_EVENT_T</w:t>
      </w:r>
      <w:r>
        <w:rPr>
          <w:rFonts w:hint="eastAsia"/>
        </w:rPr>
        <w:t>），状态必须已完成，如果数据不存在则不允许执行。例如新期导入都没执行成功，期结操作则不允许执行。</w:t>
      </w:r>
    </w:p>
    <w:p w:rsidR="009E2688" w:rsidRDefault="009E2688" w:rsidP="006E582E">
      <w:pPr>
        <w:pStyle w:val="af"/>
        <w:numPr>
          <w:ilvl w:val="1"/>
          <w:numId w:val="30"/>
        </w:numPr>
        <w:ind w:firstLineChars="0"/>
        <w:jc w:val="left"/>
      </w:pPr>
      <w:r>
        <w:rPr>
          <w:rFonts w:hint="eastAsia"/>
        </w:rPr>
        <w:t>如果重复事件码不为</w:t>
      </w:r>
      <w:r>
        <w:rPr>
          <w:rFonts w:hint="eastAsia"/>
        </w:rPr>
        <w:t>-1</w:t>
      </w:r>
      <w:r>
        <w:rPr>
          <w:rFonts w:hint="eastAsia"/>
        </w:rPr>
        <w:t>（</w:t>
      </w:r>
      <w:r w:rsidRPr="009E2688">
        <w:t>SYS_ISSUE_EVENT_T</w:t>
      </w:r>
      <w:r>
        <w:rPr>
          <w:rFonts w:hint="eastAsia"/>
        </w:rPr>
        <w:t>.</w:t>
      </w:r>
      <w:r w:rsidRPr="009E2688">
        <w:t>FORBID_REPEAT_AFTER_EVENT_CODE</w:t>
      </w:r>
      <w:r>
        <w:rPr>
          <w:rFonts w:hint="eastAsia"/>
        </w:rPr>
        <w:t>），则根据重复事件码、期信息查询</w:t>
      </w:r>
      <w:r w:rsidRPr="009E2688">
        <w:rPr>
          <w:rFonts w:hint="eastAsia"/>
        </w:rPr>
        <w:t>期事件处理记录</w:t>
      </w:r>
      <w:r>
        <w:rPr>
          <w:rFonts w:hint="eastAsia"/>
        </w:rPr>
        <w:t>（</w:t>
      </w:r>
      <w:r w:rsidRPr="009E2688">
        <w:t>ISSUE_EVENT_T</w:t>
      </w:r>
      <w:r>
        <w:rPr>
          <w:rFonts w:hint="eastAsia"/>
        </w:rPr>
        <w:t>），状态为处理中、完成，如果数据存在则不允许执行。例如已完成中奖计算，则不允许再执行期结操作。</w:t>
      </w:r>
    </w:p>
    <w:p w:rsidR="00653B77" w:rsidRDefault="0045425F" w:rsidP="006E582E">
      <w:pPr>
        <w:pStyle w:val="af"/>
        <w:numPr>
          <w:ilvl w:val="1"/>
          <w:numId w:val="30"/>
        </w:numPr>
        <w:ind w:firstLineChars="0"/>
        <w:jc w:val="left"/>
      </w:pPr>
      <w:r>
        <w:rPr>
          <w:rFonts w:hint="eastAsia"/>
        </w:rPr>
        <w:t>如果是开期操作，则当前时刻不能有</w:t>
      </w:r>
      <w:r>
        <w:rPr>
          <w:rFonts w:hint="eastAsia"/>
        </w:rPr>
        <w:t>2</w:t>
      </w:r>
      <w:r>
        <w:rPr>
          <w:rFonts w:hint="eastAsia"/>
        </w:rPr>
        <w:t>个同时销售的期信息。</w:t>
      </w:r>
    </w:p>
    <w:p w:rsidR="009E2688" w:rsidRPr="0023579E" w:rsidRDefault="001E5E39" w:rsidP="006E582E">
      <w:pPr>
        <w:pStyle w:val="af"/>
        <w:numPr>
          <w:ilvl w:val="1"/>
          <w:numId w:val="30"/>
        </w:numPr>
        <w:ind w:firstLineChars="0"/>
        <w:jc w:val="left"/>
      </w:pPr>
      <w:r>
        <w:rPr>
          <w:rFonts w:hint="eastAsia"/>
        </w:rPr>
        <w:t>如果当前事件码之后有</w:t>
      </w:r>
      <w:r w:rsidRPr="009E2688">
        <w:rPr>
          <w:rFonts w:hint="eastAsia"/>
        </w:rPr>
        <w:t>期事件处理记录</w:t>
      </w:r>
      <w:r>
        <w:rPr>
          <w:rFonts w:hint="eastAsia"/>
        </w:rPr>
        <w:t>，则统一删除。</w:t>
      </w:r>
    </w:p>
    <w:p w:rsidR="00552DDC" w:rsidRDefault="00552DDC" w:rsidP="00DB3149">
      <w:pPr>
        <w:pStyle w:val="2"/>
      </w:pPr>
      <w:bookmarkStart w:id="49" w:name="_Toc459793684"/>
      <w:r w:rsidRPr="00F22A38">
        <w:rPr>
          <w:rFonts w:hint="eastAsia"/>
        </w:rPr>
        <w:t>政策文件下载</w:t>
      </w:r>
      <w:bookmarkEnd w:id="49"/>
    </w:p>
    <w:p w:rsidR="0064222D" w:rsidRPr="0064222D" w:rsidRDefault="0064222D" w:rsidP="0064222D">
      <w:pPr>
        <w:ind w:firstLineChars="200" w:firstLine="426"/>
        <w:jc w:val="left"/>
      </w:pPr>
      <w:r>
        <w:rPr>
          <w:rFonts w:hint="eastAsia"/>
        </w:rPr>
        <w:t>新期参数文件、开奖号码、开奖公告下载时使用此时序完成文件下载。</w:t>
      </w:r>
    </w:p>
    <w:p w:rsidR="00552DDC" w:rsidRDefault="00552DDC" w:rsidP="00DB3149">
      <w:pPr>
        <w:pStyle w:val="3"/>
      </w:pPr>
      <w:bookmarkStart w:id="50" w:name="_Toc459793685"/>
      <w:r>
        <w:rPr>
          <w:rFonts w:hint="eastAsia"/>
        </w:rPr>
        <w:t>时序图</w:t>
      </w:r>
      <w:bookmarkEnd w:id="50"/>
    </w:p>
    <w:p w:rsidR="00552DDC" w:rsidRDefault="009054D2" w:rsidP="00552DDC">
      <w:r>
        <w:rPr>
          <w:noProof/>
        </w:rPr>
        <w:drawing>
          <wp:inline distT="0" distB="0" distL="0" distR="0">
            <wp:extent cx="5069840" cy="2825750"/>
            <wp:effectExtent l="19050" t="0" r="0" b="0"/>
            <wp:docPr id="13" name="图片 12"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22"/>
                    <a:stretch>
                      <a:fillRect/>
                    </a:stretch>
                  </pic:blipFill>
                  <pic:spPr>
                    <a:xfrm>
                      <a:off x="0" y="0"/>
                      <a:ext cx="5069840" cy="2825750"/>
                    </a:xfrm>
                    <a:prstGeom prst="rect">
                      <a:avLst/>
                    </a:prstGeom>
                  </pic:spPr>
                </pic:pic>
              </a:graphicData>
            </a:graphic>
          </wp:inline>
        </w:drawing>
      </w:r>
    </w:p>
    <w:p w:rsidR="00036D5F" w:rsidRDefault="00BA73C9" w:rsidP="00BA73C9">
      <w:pPr>
        <w:jc w:val="center"/>
      </w:pPr>
      <w:r>
        <w:rPr>
          <w:rFonts w:hint="eastAsia"/>
        </w:rPr>
        <w:t>图</w:t>
      </w:r>
      <w:r w:rsidR="00CD6C9A">
        <w:rPr>
          <w:rFonts w:hint="eastAsia"/>
        </w:rPr>
        <w:t>4</w:t>
      </w:r>
      <w:r>
        <w:rPr>
          <w:rFonts w:hint="eastAsia"/>
        </w:rPr>
        <w:t>-</w:t>
      </w:r>
      <w:r w:rsidR="007F1FD4">
        <w:rPr>
          <w:rFonts w:hint="eastAsia"/>
        </w:rPr>
        <w:t>3</w:t>
      </w:r>
      <w:r>
        <w:rPr>
          <w:rFonts w:hint="eastAsia"/>
        </w:rPr>
        <w:t>政策文件下载时序图</w:t>
      </w:r>
    </w:p>
    <w:p w:rsidR="00036D5F" w:rsidRDefault="00036D5F" w:rsidP="00DB3149">
      <w:pPr>
        <w:pStyle w:val="3"/>
      </w:pPr>
      <w:bookmarkStart w:id="51" w:name="_Toc459793686"/>
      <w:r>
        <w:rPr>
          <w:rFonts w:hint="eastAsia"/>
        </w:rPr>
        <w:t>实现概述</w:t>
      </w:r>
      <w:bookmarkEnd w:id="51"/>
    </w:p>
    <w:p w:rsidR="00036D5F" w:rsidRDefault="00036D5F" w:rsidP="006E582E">
      <w:pPr>
        <w:pStyle w:val="af"/>
        <w:numPr>
          <w:ilvl w:val="0"/>
          <w:numId w:val="47"/>
        </w:numPr>
        <w:ind w:firstLineChars="0"/>
      </w:pPr>
      <w:r w:rsidRPr="00036D5F">
        <w:rPr>
          <w:rFonts w:hint="eastAsia"/>
        </w:rPr>
        <w:t>政策数据下载脚本</w:t>
      </w:r>
      <w:r>
        <w:rPr>
          <w:rFonts w:hint="eastAsia"/>
        </w:rPr>
        <w:t>每隔</w:t>
      </w:r>
      <w:r>
        <w:rPr>
          <w:rFonts w:hint="eastAsia"/>
        </w:rPr>
        <w:t>N</w:t>
      </w:r>
      <w:r>
        <w:rPr>
          <w:rFonts w:hint="eastAsia"/>
        </w:rPr>
        <w:t>分钟从中彩</w:t>
      </w:r>
      <w:r>
        <w:rPr>
          <w:rFonts w:hint="eastAsia"/>
        </w:rPr>
        <w:t>FTP</w:t>
      </w:r>
      <w:r>
        <w:rPr>
          <w:rFonts w:hint="eastAsia"/>
        </w:rPr>
        <w:t>获取文件列表，并与本地已下载文件列表进行比对，如果未下载，则从中彩</w:t>
      </w:r>
      <w:r>
        <w:rPr>
          <w:rFonts w:hint="eastAsia"/>
        </w:rPr>
        <w:t>FTP</w:t>
      </w:r>
      <w:r>
        <w:rPr>
          <w:rFonts w:hint="eastAsia"/>
        </w:rPr>
        <w:t>获取文件。</w:t>
      </w:r>
    </w:p>
    <w:p w:rsidR="00036D5F" w:rsidRDefault="00036D5F" w:rsidP="006E582E">
      <w:pPr>
        <w:pStyle w:val="af"/>
        <w:numPr>
          <w:ilvl w:val="0"/>
          <w:numId w:val="47"/>
        </w:numPr>
        <w:ind w:firstLineChars="0"/>
      </w:pPr>
      <w:r>
        <w:rPr>
          <w:rFonts w:hint="eastAsia"/>
        </w:rPr>
        <w:lastRenderedPageBreak/>
        <w:t>政策数据下载脚本将文件分别存放至在线交易系统</w:t>
      </w:r>
      <w:r>
        <w:rPr>
          <w:rFonts w:hint="eastAsia"/>
        </w:rPr>
        <w:t>Agent</w:t>
      </w:r>
      <w:r>
        <w:rPr>
          <w:rFonts w:hint="eastAsia"/>
        </w:rPr>
        <w:t>、游戏引擎</w:t>
      </w:r>
      <w:r>
        <w:rPr>
          <w:rFonts w:hint="eastAsia"/>
        </w:rPr>
        <w:t>Agent</w:t>
      </w:r>
      <w:r w:rsidR="0041451F">
        <w:rPr>
          <w:rFonts w:hint="eastAsia"/>
        </w:rPr>
        <w:t>的</w:t>
      </w:r>
      <w:r w:rsidR="0041451F">
        <w:rPr>
          <w:rFonts w:hint="eastAsia"/>
        </w:rPr>
        <w:t>data_file</w:t>
      </w:r>
      <w:r w:rsidR="0041451F">
        <w:rPr>
          <w:rFonts w:hint="eastAsia"/>
        </w:rPr>
        <w:t>目录下。</w:t>
      </w:r>
    </w:p>
    <w:p w:rsidR="0041451F" w:rsidRPr="00036D5F" w:rsidRDefault="0041451F" w:rsidP="006E582E">
      <w:pPr>
        <w:pStyle w:val="af"/>
        <w:numPr>
          <w:ilvl w:val="0"/>
          <w:numId w:val="47"/>
        </w:numPr>
        <w:ind w:firstLineChars="0"/>
      </w:pPr>
      <w:r>
        <w:rPr>
          <w:rFonts w:hint="eastAsia"/>
        </w:rPr>
        <w:t>在线交易系统</w:t>
      </w:r>
      <w:r>
        <w:rPr>
          <w:rFonts w:hint="eastAsia"/>
        </w:rPr>
        <w:t>Agent</w:t>
      </w:r>
      <w:r>
        <w:rPr>
          <w:rFonts w:hint="eastAsia"/>
        </w:rPr>
        <w:t>、游戏引擎</w:t>
      </w:r>
      <w:r>
        <w:rPr>
          <w:rFonts w:hint="eastAsia"/>
        </w:rPr>
        <w:t>Agent</w:t>
      </w:r>
      <w:r>
        <w:rPr>
          <w:rFonts w:hint="eastAsia"/>
        </w:rPr>
        <w:t>每隔</w:t>
      </w:r>
      <w:r>
        <w:rPr>
          <w:rFonts w:hint="eastAsia"/>
        </w:rPr>
        <w:t>N</w:t>
      </w:r>
      <w:r>
        <w:rPr>
          <w:rFonts w:hint="eastAsia"/>
        </w:rPr>
        <w:t>分钟轮询</w:t>
      </w:r>
      <w:r>
        <w:rPr>
          <w:rFonts w:hint="eastAsia"/>
        </w:rPr>
        <w:t>data_file</w:t>
      </w:r>
      <w:r>
        <w:rPr>
          <w:rFonts w:hint="eastAsia"/>
        </w:rPr>
        <w:t>目录下是否有文件，如果有则将文件内容发送至</w:t>
      </w:r>
      <w:r>
        <w:rPr>
          <w:rFonts w:hint="eastAsia"/>
        </w:rPr>
        <w:t>Server</w:t>
      </w:r>
      <w:r>
        <w:rPr>
          <w:rFonts w:hint="eastAsia"/>
        </w:rPr>
        <w:t>进行业务处理，并将</w:t>
      </w:r>
      <w:r>
        <w:rPr>
          <w:rFonts w:hint="eastAsia"/>
        </w:rPr>
        <w:t>data_file</w:t>
      </w:r>
      <w:r>
        <w:rPr>
          <w:rFonts w:hint="eastAsia"/>
        </w:rPr>
        <w:t>目录下的文件移动至</w:t>
      </w:r>
      <w:r>
        <w:rPr>
          <w:rFonts w:hint="eastAsia"/>
        </w:rPr>
        <w:t>data_file_bak</w:t>
      </w:r>
      <w:r>
        <w:rPr>
          <w:rFonts w:hint="eastAsia"/>
        </w:rPr>
        <w:t>目录下。</w:t>
      </w:r>
    </w:p>
    <w:p w:rsidR="00552DDC" w:rsidRDefault="00552DDC" w:rsidP="00DB3149">
      <w:pPr>
        <w:pStyle w:val="2"/>
      </w:pPr>
      <w:bookmarkStart w:id="52" w:name="_Toc459793687"/>
      <w:r w:rsidRPr="00F22A38">
        <w:rPr>
          <w:rFonts w:hint="eastAsia"/>
        </w:rPr>
        <w:t>销售数据上报</w:t>
      </w:r>
      <w:bookmarkEnd w:id="52"/>
    </w:p>
    <w:p w:rsidR="00E03DFA" w:rsidRDefault="00E03DFA" w:rsidP="00E03DFA">
      <w:pPr>
        <w:ind w:firstLineChars="200" w:firstLine="426"/>
      </w:pPr>
      <w:r>
        <w:rPr>
          <w:rFonts w:hint="eastAsia"/>
        </w:rPr>
        <w:t>中彩开奖管理系统的期结销售</w:t>
      </w:r>
      <w:r>
        <w:rPr>
          <w:rFonts w:hint="eastAsia"/>
        </w:rPr>
        <w:t>/</w:t>
      </w:r>
      <w:r>
        <w:rPr>
          <w:rFonts w:hint="eastAsia"/>
        </w:rPr>
        <w:t>弃奖数据上报、中奖统计</w:t>
      </w:r>
      <w:r>
        <w:rPr>
          <w:rFonts w:hint="eastAsia"/>
        </w:rPr>
        <w:t>/</w:t>
      </w:r>
      <w:r>
        <w:rPr>
          <w:rFonts w:hint="eastAsia"/>
        </w:rPr>
        <w:t>兑奖明细上报、中奖明细上报使用此时序完成上报，交易系统</w:t>
      </w:r>
      <w:r>
        <w:rPr>
          <w:rFonts w:hint="eastAsia"/>
        </w:rPr>
        <w:t>/CRM</w:t>
      </w:r>
      <w:r>
        <w:rPr>
          <w:rFonts w:hint="eastAsia"/>
        </w:rPr>
        <w:t>和管理系统的开奖公告上报、中奖数据上报参考第</w:t>
      </w:r>
      <w:r w:rsidR="00CD6C9A">
        <w:rPr>
          <w:rFonts w:hint="eastAsia"/>
        </w:rPr>
        <w:t>五</w:t>
      </w:r>
      <w:r>
        <w:rPr>
          <w:rFonts w:hint="eastAsia"/>
        </w:rPr>
        <w:t>章节的【数据上报】时序的第三小节时序。</w:t>
      </w:r>
    </w:p>
    <w:p w:rsidR="001C7B83" w:rsidRPr="00E03DFA" w:rsidRDefault="001C7B83" w:rsidP="00E03DFA">
      <w:pPr>
        <w:ind w:firstLineChars="200" w:firstLine="426"/>
      </w:pPr>
      <w:r>
        <w:rPr>
          <w:rFonts w:hint="eastAsia"/>
        </w:rPr>
        <w:t>时序图中的标志文件名的定义与上报数据文件名一致，文件内容为空。</w:t>
      </w:r>
    </w:p>
    <w:p w:rsidR="00552DDC" w:rsidRDefault="00552DDC" w:rsidP="00DB3149">
      <w:pPr>
        <w:pStyle w:val="3"/>
      </w:pPr>
      <w:bookmarkStart w:id="53" w:name="_Toc459793688"/>
      <w:r>
        <w:rPr>
          <w:rFonts w:hint="eastAsia"/>
        </w:rPr>
        <w:t>时序图</w:t>
      </w:r>
      <w:bookmarkEnd w:id="53"/>
    </w:p>
    <w:p w:rsidR="00552DDC" w:rsidRDefault="005921E3" w:rsidP="00552DDC">
      <w:r>
        <w:rPr>
          <w:noProof/>
        </w:rPr>
        <w:drawing>
          <wp:inline distT="0" distB="0" distL="0" distR="0">
            <wp:extent cx="5069840" cy="19958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4.jpg"/>
                    <pic:cNvPicPr/>
                  </pic:nvPicPr>
                  <pic:blipFill>
                    <a:blip r:embed="rId23">
                      <a:extLst>
                        <a:ext uri="{28A0092B-C50C-407E-A947-70E740481C1C}">
                          <a14:useLocalDpi xmlns:a14="http://schemas.microsoft.com/office/drawing/2010/main" val="0"/>
                        </a:ext>
                      </a:extLst>
                    </a:blip>
                    <a:stretch>
                      <a:fillRect/>
                    </a:stretch>
                  </pic:blipFill>
                  <pic:spPr>
                    <a:xfrm>
                      <a:off x="0" y="0"/>
                      <a:ext cx="5069840" cy="199580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4</w:t>
      </w:r>
      <w:r>
        <w:rPr>
          <w:rFonts w:hint="eastAsia"/>
        </w:rPr>
        <w:t>销售数据上报时序图</w:t>
      </w:r>
    </w:p>
    <w:p w:rsidR="004B571B" w:rsidRDefault="004B571B" w:rsidP="00DB3149">
      <w:pPr>
        <w:pStyle w:val="3"/>
      </w:pPr>
      <w:bookmarkStart w:id="54" w:name="_Toc459793689"/>
      <w:r>
        <w:rPr>
          <w:rFonts w:hint="eastAsia"/>
        </w:rPr>
        <w:t>实现概述</w:t>
      </w:r>
      <w:bookmarkEnd w:id="54"/>
    </w:p>
    <w:p w:rsidR="004B571B" w:rsidRDefault="004B571B" w:rsidP="006E582E">
      <w:pPr>
        <w:pStyle w:val="af"/>
        <w:numPr>
          <w:ilvl w:val="0"/>
          <w:numId w:val="48"/>
        </w:numPr>
        <w:ind w:firstLineChars="0"/>
      </w:pPr>
      <w:r>
        <w:rPr>
          <w:rFonts w:hint="eastAsia"/>
        </w:rPr>
        <w:t>游戏引擎生成上报文件。</w:t>
      </w:r>
    </w:p>
    <w:p w:rsidR="004B571B" w:rsidRDefault="004B571B" w:rsidP="006E582E">
      <w:pPr>
        <w:pStyle w:val="af"/>
        <w:numPr>
          <w:ilvl w:val="1"/>
          <w:numId w:val="48"/>
        </w:numPr>
        <w:ind w:firstLineChars="0"/>
      </w:pPr>
      <w:r>
        <w:rPr>
          <w:rFonts w:hint="eastAsia"/>
        </w:rPr>
        <w:t>Server</w:t>
      </w:r>
      <w:r>
        <w:rPr>
          <w:rFonts w:hint="eastAsia"/>
        </w:rPr>
        <w:t>生成上报</w:t>
      </w:r>
      <w:r w:rsidR="006F4576">
        <w:rPr>
          <w:rFonts w:hint="eastAsia"/>
        </w:rPr>
        <w:t>原始</w:t>
      </w:r>
      <w:r>
        <w:rPr>
          <w:rFonts w:hint="eastAsia"/>
        </w:rPr>
        <w:t>文件，文件存储在</w:t>
      </w:r>
      <w:r w:rsidR="005921E3">
        <w:rPr>
          <w:rFonts w:hint="eastAsia"/>
        </w:rPr>
        <w:t>cwl_</w:t>
      </w:r>
      <w:r>
        <w:rPr>
          <w:rFonts w:hint="eastAsia"/>
        </w:rPr>
        <w:t>data_file</w:t>
      </w:r>
      <w:r>
        <w:rPr>
          <w:rFonts w:hint="eastAsia"/>
        </w:rPr>
        <w:t>目录下。</w:t>
      </w:r>
    </w:p>
    <w:p w:rsidR="004B571B" w:rsidRDefault="00E12E5F" w:rsidP="006E582E">
      <w:pPr>
        <w:pStyle w:val="af"/>
        <w:numPr>
          <w:ilvl w:val="1"/>
          <w:numId w:val="48"/>
        </w:numPr>
        <w:ind w:firstLineChars="0"/>
      </w:pPr>
      <w:r>
        <w:rPr>
          <w:rFonts w:hint="eastAsia"/>
        </w:rPr>
        <w:t>发送上报请求至</w:t>
      </w:r>
      <w:r>
        <w:rPr>
          <w:rFonts w:hint="eastAsia"/>
        </w:rPr>
        <w:t>Agent</w:t>
      </w:r>
      <w:r>
        <w:rPr>
          <w:rFonts w:hint="eastAsia"/>
        </w:rPr>
        <w:t>，</w:t>
      </w:r>
      <w:r>
        <w:rPr>
          <w:rFonts w:hint="eastAsia"/>
        </w:rPr>
        <w:t>Agent</w:t>
      </w:r>
      <w:r>
        <w:rPr>
          <w:rFonts w:hint="eastAsia"/>
        </w:rPr>
        <w:t>在</w:t>
      </w:r>
      <w:r>
        <w:rPr>
          <w:rFonts w:hint="eastAsia"/>
        </w:rPr>
        <w:t>flag_file</w:t>
      </w:r>
      <w:r>
        <w:rPr>
          <w:rFonts w:hint="eastAsia"/>
        </w:rPr>
        <w:t>目录下生成标志文件。</w:t>
      </w:r>
    </w:p>
    <w:p w:rsidR="00E12E5F" w:rsidRDefault="006F4576" w:rsidP="006E582E">
      <w:pPr>
        <w:pStyle w:val="af"/>
        <w:numPr>
          <w:ilvl w:val="0"/>
          <w:numId w:val="48"/>
        </w:numPr>
        <w:ind w:firstLineChars="0"/>
      </w:pPr>
      <w:r>
        <w:rPr>
          <w:rFonts w:hint="eastAsia"/>
        </w:rPr>
        <w:t>上报文件。</w:t>
      </w:r>
    </w:p>
    <w:p w:rsidR="006F4576" w:rsidRDefault="006F4576" w:rsidP="006E582E">
      <w:pPr>
        <w:pStyle w:val="af"/>
        <w:numPr>
          <w:ilvl w:val="1"/>
          <w:numId w:val="48"/>
        </w:numPr>
        <w:ind w:firstLineChars="0"/>
      </w:pPr>
      <w:r>
        <w:rPr>
          <w:rFonts w:hint="eastAsia"/>
        </w:rPr>
        <w:t>数据上报脚本每隔</w:t>
      </w:r>
      <w:r>
        <w:rPr>
          <w:rFonts w:hint="eastAsia"/>
        </w:rPr>
        <w:t>N</w:t>
      </w:r>
      <w:r>
        <w:rPr>
          <w:rFonts w:hint="eastAsia"/>
        </w:rPr>
        <w:t>分钟轮询上报</w:t>
      </w:r>
      <w:r w:rsidR="008E54E3">
        <w:rPr>
          <w:rFonts w:hint="eastAsia"/>
        </w:rPr>
        <w:t>Agent</w:t>
      </w:r>
      <w:r>
        <w:rPr>
          <w:rFonts w:hint="eastAsia"/>
        </w:rPr>
        <w:t>的</w:t>
      </w:r>
      <w:r>
        <w:rPr>
          <w:rFonts w:hint="eastAsia"/>
        </w:rPr>
        <w:t>flag_file</w:t>
      </w:r>
      <w:r>
        <w:rPr>
          <w:rFonts w:hint="eastAsia"/>
        </w:rPr>
        <w:t>目录下是否有标志文件，如果有则从</w:t>
      </w:r>
      <w:r w:rsidR="008E54E3">
        <w:rPr>
          <w:rFonts w:hint="eastAsia"/>
        </w:rPr>
        <w:t>Server</w:t>
      </w:r>
      <w:r w:rsidR="008E54E3">
        <w:rPr>
          <w:rFonts w:hint="eastAsia"/>
        </w:rPr>
        <w:t>的</w:t>
      </w:r>
      <w:r w:rsidR="00F73C54">
        <w:rPr>
          <w:rFonts w:hint="eastAsia"/>
        </w:rPr>
        <w:t>cwl_</w:t>
      </w:r>
      <w:r>
        <w:rPr>
          <w:rFonts w:hint="eastAsia"/>
        </w:rPr>
        <w:t>data_file</w:t>
      </w:r>
      <w:r>
        <w:rPr>
          <w:rFonts w:hint="eastAsia"/>
        </w:rPr>
        <w:t>目录获取文件，调用上报文件验证程序验证上报文件是否被篡改，如果未被篡改则将文件上报至中彩</w:t>
      </w:r>
      <w:r>
        <w:rPr>
          <w:rFonts w:hint="eastAsia"/>
        </w:rPr>
        <w:t>FTP</w:t>
      </w:r>
      <w:r>
        <w:rPr>
          <w:rFonts w:hint="eastAsia"/>
        </w:rPr>
        <w:t>。</w:t>
      </w:r>
    </w:p>
    <w:p w:rsidR="006F4576" w:rsidRDefault="006F4576" w:rsidP="006E582E">
      <w:pPr>
        <w:pStyle w:val="af"/>
        <w:numPr>
          <w:ilvl w:val="1"/>
          <w:numId w:val="48"/>
        </w:numPr>
        <w:ind w:firstLineChars="0"/>
      </w:pPr>
      <w:r>
        <w:rPr>
          <w:rFonts w:hint="eastAsia"/>
        </w:rPr>
        <w:t>删除标志文件，上报文件移至备份目录。</w:t>
      </w:r>
    </w:p>
    <w:p w:rsidR="00707A14" w:rsidRDefault="003E5671" w:rsidP="003F4454">
      <w:pPr>
        <w:pStyle w:val="af"/>
        <w:numPr>
          <w:ilvl w:val="0"/>
          <w:numId w:val="48"/>
        </w:numPr>
        <w:ind w:firstLineChars="0"/>
      </w:pPr>
      <w:r>
        <w:rPr>
          <w:rFonts w:hint="eastAsia"/>
        </w:rPr>
        <w:t>特别约定</w:t>
      </w:r>
      <w:r w:rsidR="00707A14">
        <w:rPr>
          <w:rFonts w:hint="eastAsia"/>
        </w:rPr>
        <w:t>。</w:t>
      </w:r>
    </w:p>
    <w:p w:rsidR="00707A14" w:rsidRPr="004B571B" w:rsidRDefault="00C04C36" w:rsidP="00176955">
      <w:pPr>
        <w:pStyle w:val="af"/>
        <w:numPr>
          <w:ilvl w:val="1"/>
          <w:numId w:val="48"/>
        </w:numPr>
        <w:ind w:firstLineChars="0"/>
      </w:pPr>
      <w:r w:rsidRPr="00C04C36">
        <w:rPr>
          <w:rFonts w:hint="eastAsia"/>
        </w:rPr>
        <w:lastRenderedPageBreak/>
        <w:t>期</w:t>
      </w:r>
      <w:r w:rsidR="008E54E3">
        <w:rPr>
          <w:rFonts w:hint="eastAsia"/>
        </w:rPr>
        <w:t>结</w:t>
      </w:r>
      <w:r w:rsidR="003F4454">
        <w:rPr>
          <w:rFonts w:hint="eastAsia"/>
        </w:rPr>
        <w:t>上报</w:t>
      </w:r>
      <w:r w:rsidRPr="00C04C36">
        <w:rPr>
          <w:rFonts w:hint="eastAsia"/>
        </w:rPr>
        <w:t>完成后，</w:t>
      </w:r>
      <w:r w:rsidR="003F4454" w:rsidRPr="003F4454">
        <w:rPr>
          <w:rFonts w:hint="eastAsia"/>
        </w:rPr>
        <w:t>游戏引擎</w:t>
      </w:r>
      <w:r w:rsidRPr="00C04C36">
        <w:rPr>
          <w:rFonts w:hint="eastAsia"/>
        </w:rPr>
        <w:t>中奖统计文件暂不删除，以便手动任务可以重复执行。</w:t>
      </w:r>
    </w:p>
    <w:p w:rsidR="00552DDC" w:rsidRDefault="00552DDC" w:rsidP="00DB3149">
      <w:pPr>
        <w:pStyle w:val="2"/>
      </w:pPr>
      <w:bookmarkStart w:id="55" w:name="_Toc459793690"/>
      <w:r>
        <w:rPr>
          <w:rFonts w:hint="eastAsia"/>
        </w:rPr>
        <w:t>新期导入</w:t>
      </w:r>
      <w:bookmarkEnd w:id="55"/>
    </w:p>
    <w:p w:rsidR="00552DDC" w:rsidRDefault="00552DDC" w:rsidP="00DB3149">
      <w:pPr>
        <w:pStyle w:val="3"/>
      </w:pPr>
      <w:bookmarkStart w:id="56" w:name="_Toc459793691"/>
      <w:r>
        <w:rPr>
          <w:rFonts w:hint="eastAsia"/>
        </w:rPr>
        <w:t>时序图</w:t>
      </w:r>
      <w:bookmarkEnd w:id="56"/>
    </w:p>
    <w:p w:rsidR="00552DDC" w:rsidRDefault="00552DDC" w:rsidP="00552DDC">
      <w:r>
        <w:rPr>
          <w:rFonts w:hint="eastAsia"/>
          <w:noProof/>
        </w:rPr>
        <w:drawing>
          <wp:inline distT="0" distB="0" distL="0" distR="0">
            <wp:extent cx="5069840" cy="2662555"/>
            <wp:effectExtent l="19050" t="0" r="0" b="0"/>
            <wp:docPr id="30" name="图片 9" descr="IW-VASOSS-游戏引擎-概要设计-中彩开奖管理系统-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UML绘图-V0.1.jpg"/>
                    <pic:cNvPicPr/>
                  </pic:nvPicPr>
                  <pic:blipFill>
                    <a:blip r:embed="rId24"/>
                    <a:stretch>
                      <a:fillRect/>
                    </a:stretch>
                  </pic:blipFill>
                  <pic:spPr>
                    <a:xfrm>
                      <a:off x="0" y="0"/>
                      <a:ext cx="5069840" cy="266255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sidR="007F1FD4">
        <w:rPr>
          <w:rFonts w:hint="eastAsia"/>
        </w:rPr>
        <w:t>5</w:t>
      </w:r>
      <w:r>
        <w:rPr>
          <w:rFonts w:hint="eastAsia"/>
        </w:rPr>
        <w:t>新期导入时序图</w:t>
      </w:r>
    </w:p>
    <w:p w:rsidR="00552DDC" w:rsidRDefault="00552DDC" w:rsidP="00DB3149">
      <w:pPr>
        <w:pStyle w:val="3"/>
      </w:pPr>
      <w:bookmarkStart w:id="57" w:name="_Toc459793692"/>
      <w:r>
        <w:rPr>
          <w:rFonts w:hint="eastAsia"/>
        </w:rPr>
        <w:t>实现概述</w:t>
      </w:r>
      <w:bookmarkEnd w:id="57"/>
    </w:p>
    <w:p w:rsidR="007A0438" w:rsidRDefault="008F604A" w:rsidP="006E582E">
      <w:pPr>
        <w:pStyle w:val="af"/>
        <w:numPr>
          <w:ilvl w:val="0"/>
          <w:numId w:val="31"/>
        </w:numPr>
        <w:ind w:firstLineChars="0"/>
      </w:pPr>
      <w:r>
        <w:rPr>
          <w:rFonts w:hint="eastAsia"/>
        </w:rPr>
        <w:t>期事件执行许可验证。</w:t>
      </w:r>
    </w:p>
    <w:p w:rsidR="007A27A1" w:rsidRDefault="007A27A1" w:rsidP="006E582E">
      <w:pPr>
        <w:pStyle w:val="af"/>
        <w:numPr>
          <w:ilvl w:val="1"/>
          <w:numId w:val="31"/>
        </w:numPr>
        <w:ind w:firstLineChars="0"/>
      </w:pPr>
      <w:r w:rsidRPr="007A27A1">
        <w:rPr>
          <w:rFonts w:hint="eastAsia"/>
        </w:rPr>
        <w:t>查询期事件日志，验证新期是否已导入。自动导入需要查询是否有导入中、导入失败的记录。手工导入需要查询是否有导入中的记录</w:t>
      </w:r>
      <w:r>
        <w:rPr>
          <w:rFonts w:hint="eastAsia"/>
        </w:rPr>
        <w:t>。</w:t>
      </w:r>
    </w:p>
    <w:p w:rsidR="007A27A1" w:rsidRDefault="007A27A1" w:rsidP="006E582E">
      <w:pPr>
        <w:pStyle w:val="af"/>
        <w:numPr>
          <w:ilvl w:val="1"/>
          <w:numId w:val="31"/>
        </w:numPr>
        <w:ind w:firstLineChars="0"/>
      </w:pPr>
      <w:r w:rsidRPr="007A27A1">
        <w:rPr>
          <w:rFonts w:hint="eastAsia"/>
        </w:rPr>
        <w:t>查询期事件日志是否有新期开期记录，如果已开期则不允许导入</w:t>
      </w:r>
      <w:r>
        <w:rPr>
          <w:rFonts w:hint="eastAsia"/>
        </w:rPr>
        <w:t>。</w:t>
      </w:r>
    </w:p>
    <w:p w:rsidR="004B5057" w:rsidRDefault="004B5057" w:rsidP="006E582E">
      <w:pPr>
        <w:pStyle w:val="af"/>
        <w:numPr>
          <w:ilvl w:val="0"/>
          <w:numId w:val="31"/>
        </w:numPr>
        <w:ind w:firstLineChars="0"/>
      </w:pPr>
      <w:r>
        <w:rPr>
          <w:rFonts w:hint="eastAsia"/>
        </w:rPr>
        <w:t>重置政策参数比例。</w:t>
      </w:r>
    </w:p>
    <w:p w:rsidR="008F604A" w:rsidRDefault="008F604A" w:rsidP="006E582E">
      <w:pPr>
        <w:pStyle w:val="af"/>
        <w:numPr>
          <w:ilvl w:val="0"/>
          <w:numId w:val="31"/>
        </w:numPr>
        <w:ind w:firstLineChars="0"/>
      </w:pPr>
      <w:r>
        <w:rPr>
          <w:rFonts w:hint="eastAsia"/>
        </w:rPr>
        <w:t>检查数据文件中的促销码是否在系统中存在，即</w:t>
      </w:r>
      <w:r w:rsidRPr="008F604A">
        <w:t>GAME_PROMOTION_T</w:t>
      </w:r>
      <w:r>
        <w:rPr>
          <w:rFonts w:hint="eastAsia"/>
        </w:rPr>
        <w:t>表里是否有促销码记录，</w:t>
      </w:r>
      <w:r w:rsidRPr="008F604A">
        <w:t>PROMOTION_ID</w:t>
      </w:r>
      <w:r>
        <w:rPr>
          <w:rFonts w:hint="eastAsia"/>
        </w:rPr>
        <w:t>为促销码。</w:t>
      </w:r>
    </w:p>
    <w:p w:rsidR="008F604A" w:rsidRDefault="007A27A1" w:rsidP="006E582E">
      <w:pPr>
        <w:pStyle w:val="af"/>
        <w:numPr>
          <w:ilvl w:val="0"/>
          <w:numId w:val="31"/>
        </w:numPr>
        <w:ind w:firstLineChars="0"/>
      </w:pPr>
      <w:r>
        <w:rPr>
          <w:rFonts w:hint="eastAsia"/>
        </w:rPr>
        <w:t>创建新期记录，期状态为初始化。</w:t>
      </w:r>
    </w:p>
    <w:p w:rsidR="007A27A1" w:rsidRDefault="007A27A1" w:rsidP="006E582E">
      <w:pPr>
        <w:pStyle w:val="af"/>
        <w:numPr>
          <w:ilvl w:val="0"/>
          <w:numId w:val="31"/>
        </w:numPr>
        <w:ind w:firstLineChars="0"/>
      </w:pPr>
      <w:r>
        <w:rPr>
          <w:rFonts w:hint="eastAsia"/>
        </w:rPr>
        <w:t>创建期事件执行许可（</w:t>
      </w:r>
      <w:r w:rsidRPr="007A27A1">
        <w:t>SYS_ISSUE_EVENT_EXE_T</w:t>
      </w:r>
      <w:r>
        <w:rPr>
          <w:rFonts w:hint="eastAsia"/>
        </w:rPr>
        <w:t>）。</w:t>
      </w:r>
    </w:p>
    <w:p w:rsidR="007A27A1" w:rsidRDefault="007A27A1" w:rsidP="006E582E">
      <w:pPr>
        <w:pStyle w:val="af"/>
        <w:numPr>
          <w:ilvl w:val="0"/>
          <w:numId w:val="31"/>
        </w:numPr>
        <w:ind w:firstLineChars="0"/>
      </w:pPr>
      <w:r>
        <w:rPr>
          <w:rFonts w:hint="eastAsia"/>
        </w:rPr>
        <w:t>创建期事件执行记录（</w:t>
      </w:r>
      <w:r w:rsidRPr="007A27A1">
        <w:t>ISSUE_EVENT_T</w:t>
      </w:r>
      <w:r>
        <w:rPr>
          <w:rFonts w:hint="eastAsia"/>
        </w:rPr>
        <w:t>）。</w:t>
      </w:r>
    </w:p>
    <w:p w:rsidR="00362AA2" w:rsidRPr="007A0438" w:rsidRDefault="00362AA2" w:rsidP="006E582E">
      <w:pPr>
        <w:pStyle w:val="af"/>
        <w:numPr>
          <w:ilvl w:val="0"/>
          <w:numId w:val="31"/>
        </w:numPr>
        <w:ind w:firstLineChars="0"/>
      </w:pPr>
      <w:r>
        <w:rPr>
          <w:rFonts w:hint="eastAsia"/>
        </w:rPr>
        <w:t>创建期事件日志（</w:t>
      </w:r>
      <w:r>
        <w:rPr>
          <w:rFonts w:hint="eastAsia"/>
        </w:rPr>
        <w:t>LOG_EVENT_T</w:t>
      </w:r>
      <w:r>
        <w:rPr>
          <w:rFonts w:hint="eastAsia"/>
        </w:rPr>
        <w:t>）。</w:t>
      </w:r>
    </w:p>
    <w:p w:rsidR="00552DDC" w:rsidRDefault="00552DDC" w:rsidP="00DB3149">
      <w:pPr>
        <w:pStyle w:val="2"/>
      </w:pPr>
      <w:bookmarkStart w:id="58" w:name="_Toc459793693"/>
      <w:r w:rsidRPr="00B21220">
        <w:rPr>
          <w:rFonts w:hint="eastAsia"/>
        </w:rPr>
        <w:lastRenderedPageBreak/>
        <w:t>开期</w:t>
      </w:r>
      <w:bookmarkEnd w:id="58"/>
    </w:p>
    <w:p w:rsidR="00552DDC" w:rsidRDefault="00552DDC" w:rsidP="00DB3149">
      <w:pPr>
        <w:pStyle w:val="3"/>
      </w:pPr>
      <w:bookmarkStart w:id="59" w:name="_Toc459793694"/>
      <w:r>
        <w:rPr>
          <w:rFonts w:hint="eastAsia"/>
        </w:rPr>
        <w:t>时序图</w:t>
      </w:r>
      <w:bookmarkEnd w:id="59"/>
    </w:p>
    <w:p w:rsidR="00552DDC" w:rsidRDefault="006B4F5C" w:rsidP="00552DDC">
      <w:r>
        <w:rPr>
          <w:noProof/>
        </w:rPr>
        <w:drawing>
          <wp:inline distT="0" distB="0" distL="0" distR="0">
            <wp:extent cx="4457700" cy="3438525"/>
            <wp:effectExtent l="19050" t="0" r="0" b="0"/>
            <wp:docPr id="15" name="图片 14"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25"/>
                    <a:stretch>
                      <a:fillRect/>
                    </a:stretch>
                  </pic:blipFill>
                  <pic:spPr>
                    <a:xfrm>
                      <a:off x="0" y="0"/>
                      <a:ext cx="4457700" cy="343852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6</w:t>
      </w:r>
      <w:r>
        <w:rPr>
          <w:rFonts w:hint="eastAsia"/>
        </w:rPr>
        <w:t>开期时序图</w:t>
      </w:r>
    </w:p>
    <w:p w:rsidR="00552DDC" w:rsidRDefault="00552DDC" w:rsidP="00DB3149">
      <w:pPr>
        <w:pStyle w:val="3"/>
      </w:pPr>
      <w:bookmarkStart w:id="60" w:name="_Toc459793695"/>
      <w:r>
        <w:rPr>
          <w:rFonts w:hint="eastAsia"/>
        </w:rPr>
        <w:t>实现概述</w:t>
      </w:r>
      <w:bookmarkEnd w:id="60"/>
    </w:p>
    <w:p w:rsidR="00650BC2" w:rsidRDefault="00A57698" w:rsidP="006E582E">
      <w:pPr>
        <w:pStyle w:val="af"/>
        <w:numPr>
          <w:ilvl w:val="0"/>
          <w:numId w:val="32"/>
        </w:numPr>
        <w:ind w:firstLineChars="0"/>
      </w:pPr>
      <w:r>
        <w:rPr>
          <w:rFonts w:hint="eastAsia"/>
        </w:rPr>
        <w:t>期事件许可验证</w:t>
      </w:r>
      <w:r w:rsidR="00650BC2">
        <w:rPr>
          <w:rFonts w:hint="eastAsia"/>
        </w:rPr>
        <w:t>。</w:t>
      </w:r>
    </w:p>
    <w:p w:rsidR="00A57698" w:rsidRDefault="00A57698" w:rsidP="006E582E">
      <w:pPr>
        <w:pStyle w:val="af"/>
        <w:numPr>
          <w:ilvl w:val="0"/>
          <w:numId w:val="32"/>
        </w:numPr>
        <w:ind w:firstLineChars="0"/>
      </w:pPr>
      <w:r>
        <w:rPr>
          <w:rFonts w:hint="eastAsia"/>
        </w:rPr>
        <w:t>创建期事件处理记录（</w:t>
      </w:r>
      <w:r w:rsidRPr="00A57698">
        <w:t>ISSUE_EVENT_T</w:t>
      </w:r>
      <w:r w:rsidR="00087686">
        <w:rPr>
          <w:rFonts w:hint="eastAsia"/>
        </w:rPr>
        <w:t>、</w:t>
      </w:r>
      <w:r w:rsidR="00087686">
        <w:rPr>
          <w:rFonts w:hint="eastAsia"/>
        </w:rPr>
        <w:t>LOG_EVENT_T</w:t>
      </w:r>
      <w:r>
        <w:rPr>
          <w:rFonts w:hint="eastAsia"/>
        </w:rPr>
        <w:t>），状态为处理中。</w:t>
      </w:r>
    </w:p>
    <w:p w:rsidR="00A67E8E" w:rsidRDefault="003526D4" w:rsidP="006E582E">
      <w:pPr>
        <w:pStyle w:val="af"/>
        <w:numPr>
          <w:ilvl w:val="0"/>
          <w:numId w:val="32"/>
        </w:numPr>
        <w:ind w:firstLineChars="0"/>
      </w:pPr>
      <w:r>
        <w:rPr>
          <w:rFonts w:hint="eastAsia"/>
        </w:rPr>
        <w:t>从缓存中删除当前销售期、游戏期信息。</w:t>
      </w:r>
    </w:p>
    <w:p w:rsidR="002E06E1" w:rsidRDefault="002E06E1" w:rsidP="006E582E">
      <w:pPr>
        <w:pStyle w:val="af"/>
        <w:numPr>
          <w:ilvl w:val="0"/>
          <w:numId w:val="32"/>
        </w:numPr>
        <w:ind w:firstLineChars="0"/>
      </w:pPr>
      <w:r>
        <w:rPr>
          <w:rFonts w:hint="eastAsia"/>
        </w:rPr>
        <w:t>期状态设置为销售。</w:t>
      </w:r>
    </w:p>
    <w:p w:rsidR="002E06E1" w:rsidRDefault="002E06E1" w:rsidP="006E582E">
      <w:pPr>
        <w:pStyle w:val="af"/>
        <w:numPr>
          <w:ilvl w:val="0"/>
          <w:numId w:val="32"/>
        </w:numPr>
        <w:ind w:firstLineChars="0"/>
      </w:pPr>
      <w:r>
        <w:rPr>
          <w:rFonts w:hint="eastAsia"/>
        </w:rPr>
        <w:t>创建销售临时表（</w:t>
      </w:r>
      <w:r w:rsidRPr="002E06E1">
        <w:t>SALE_DETAIL_GAME_ISSUE_T</w:t>
      </w:r>
      <w:r>
        <w:rPr>
          <w:rFonts w:hint="eastAsia"/>
        </w:rPr>
        <w:t>），例如双色球</w:t>
      </w:r>
      <w:r>
        <w:rPr>
          <w:rFonts w:hint="eastAsia"/>
        </w:rPr>
        <w:t>2016001</w:t>
      </w:r>
      <w:r>
        <w:rPr>
          <w:rFonts w:hint="eastAsia"/>
        </w:rPr>
        <w:t>期则销售临时表名为</w:t>
      </w:r>
      <w:r w:rsidRPr="002E06E1">
        <w:t>SALE_DETAIL_</w:t>
      </w:r>
      <w:r>
        <w:rPr>
          <w:rFonts w:hint="eastAsia"/>
        </w:rPr>
        <w:t>10001_2016001</w:t>
      </w:r>
      <w:r>
        <w:rPr>
          <w:rFonts w:hint="eastAsia"/>
        </w:rPr>
        <w:t>。</w:t>
      </w:r>
    </w:p>
    <w:p w:rsidR="002E06E1" w:rsidRDefault="002E06E1" w:rsidP="006E582E">
      <w:pPr>
        <w:pStyle w:val="af"/>
        <w:numPr>
          <w:ilvl w:val="0"/>
          <w:numId w:val="32"/>
        </w:numPr>
        <w:ind w:firstLineChars="0"/>
      </w:pPr>
      <w:r>
        <w:rPr>
          <w:rFonts w:hint="eastAsia"/>
        </w:rPr>
        <w:t>更新期事件处理记录状态。</w:t>
      </w:r>
    </w:p>
    <w:p w:rsidR="002E06E1" w:rsidRPr="00650BC2" w:rsidRDefault="00603396" w:rsidP="006E582E">
      <w:pPr>
        <w:pStyle w:val="af"/>
        <w:numPr>
          <w:ilvl w:val="0"/>
          <w:numId w:val="32"/>
        </w:numPr>
        <w:ind w:firstLineChars="0"/>
      </w:pPr>
      <w:r>
        <w:rPr>
          <w:rFonts w:hint="eastAsia"/>
        </w:rPr>
        <w:t>在</w:t>
      </w:r>
      <w:r>
        <w:rPr>
          <w:rFonts w:hint="eastAsia"/>
        </w:rPr>
        <w:t>Redis</w:t>
      </w:r>
      <w:r>
        <w:rPr>
          <w:rFonts w:hint="eastAsia"/>
        </w:rPr>
        <w:t>缓存中添加游戏当前销售期、游戏期缓存数据。</w:t>
      </w:r>
    </w:p>
    <w:p w:rsidR="00552DDC" w:rsidRDefault="00552DDC" w:rsidP="00DB3149">
      <w:pPr>
        <w:pStyle w:val="2"/>
      </w:pPr>
      <w:bookmarkStart w:id="61" w:name="_Toc459793696"/>
      <w:r w:rsidRPr="00002E35">
        <w:rPr>
          <w:rFonts w:hint="eastAsia"/>
        </w:rPr>
        <w:lastRenderedPageBreak/>
        <w:t>期结、销售数据上报</w:t>
      </w:r>
      <w:bookmarkEnd w:id="61"/>
    </w:p>
    <w:p w:rsidR="00552DDC" w:rsidRDefault="00552DDC" w:rsidP="00DB3149">
      <w:pPr>
        <w:pStyle w:val="3"/>
      </w:pPr>
      <w:bookmarkStart w:id="62" w:name="_Toc459793697"/>
      <w:r>
        <w:rPr>
          <w:rFonts w:hint="eastAsia"/>
        </w:rPr>
        <w:t>时序图</w:t>
      </w:r>
      <w:bookmarkEnd w:id="62"/>
    </w:p>
    <w:p w:rsidR="00552DDC" w:rsidRDefault="00497BC2" w:rsidP="00552DDC">
      <w:r>
        <w:rPr>
          <w:noProof/>
        </w:rPr>
        <w:drawing>
          <wp:inline distT="0" distB="0" distL="0" distR="0">
            <wp:extent cx="5069840" cy="5043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3.jpg"/>
                    <pic:cNvPicPr/>
                  </pic:nvPicPr>
                  <pic:blipFill>
                    <a:blip r:embed="rId26">
                      <a:extLst>
                        <a:ext uri="{28A0092B-C50C-407E-A947-70E740481C1C}">
                          <a14:useLocalDpi xmlns:a14="http://schemas.microsoft.com/office/drawing/2010/main" val="0"/>
                        </a:ext>
                      </a:extLst>
                    </a:blip>
                    <a:stretch>
                      <a:fillRect/>
                    </a:stretch>
                  </pic:blipFill>
                  <pic:spPr>
                    <a:xfrm>
                      <a:off x="0" y="0"/>
                      <a:ext cx="5069840" cy="504380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7</w:t>
      </w:r>
      <w:r>
        <w:rPr>
          <w:rFonts w:hint="eastAsia"/>
        </w:rPr>
        <w:t>期结、销售数据上报时序图</w:t>
      </w:r>
    </w:p>
    <w:p w:rsidR="00552DDC" w:rsidRDefault="00552DDC" w:rsidP="00DB3149">
      <w:pPr>
        <w:pStyle w:val="3"/>
      </w:pPr>
      <w:bookmarkStart w:id="63" w:name="_Toc459793698"/>
      <w:r>
        <w:rPr>
          <w:rFonts w:hint="eastAsia"/>
        </w:rPr>
        <w:t>实现概述</w:t>
      </w:r>
      <w:bookmarkEnd w:id="63"/>
    </w:p>
    <w:p w:rsidR="008E1977" w:rsidRDefault="008E1977" w:rsidP="006E582E">
      <w:pPr>
        <w:pStyle w:val="af"/>
        <w:numPr>
          <w:ilvl w:val="0"/>
          <w:numId w:val="33"/>
        </w:numPr>
        <w:ind w:firstLineChars="0"/>
        <w:jc w:val="left"/>
      </w:pPr>
      <w:r>
        <w:rPr>
          <w:rFonts w:hint="eastAsia"/>
        </w:rPr>
        <w:t>销售数据一致性检查。</w:t>
      </w:r>
    </w:p>
    <w:p w:rsidR="008E1977" w:rsidRDefault="008E1977" w:rsidP="006E582E">
      <w:pPr>
        <w:pStyle w:val="af"/>
        <w:numPr>
          <w:ilvl w:val="1"/>
          <w:numId w:val="33"/>
        </w:numPr>
        <w:ind w:firstLineChars="0"/>
        <w:jc w:val="left"/>
      </w:pPr>
      <w:r>
        <w:rPr>
          <w:rFonts w:hint="eastAsia"/>
        </w:rPr>
        <w:t>按</w:t>
      </w:r>
      <w:r>
        <w:rPr>
          <w:rFonts w:hint="eastAsia"/>
        </w:rPr>
        <w:t>BEGIN_TIME</w:t>
      </w:r>
      <w:r>
        <w:rPr>
          <w:rFonts w:hint="eastAsia"/>
        </w:rPr>
        <w:t>倒叙从</w:t>
      </w:r>
      <w:r w:rsidR="00484CB6" w:rsidRPr="00484CB6">
        <w:t>SALE_DETAIL_GAME_ISSUE_T</w:t>
      </w:r>
      <w:r w:rsidR="00484CB6">
        <w:rPr>
          <w:rFonts w:hint="eastAsia"/>
        </w:rPr>
        <w:t>获取</w:t>
      </w:r>
      <w:r w:rsidR="00484CB6">
        <w:rPr>
          <w:rFonts w:hint="eastAsia"/>
        </w:rPr>
        <w:t>IWOID</w:t>
      </w:r>
      <w:r w:rsidR="00484CB6">
        <w:rPr>
          <w:rFonts w:hint="eastAsia"/>
        </w:rPr>
        <w:t>。</w:t>
      </w:r>
    </w:p>
    <w:p w:rsidR="00484CB6" w:rsidRDefault="00484CB6" w:rsidP="006E582E">
      <w:pPr>
        <w:pStyle w:val="af"/>
        <w:numPr>
          <w:ilvl w:val="1"/>
          <w:numId w:val="33"/>
        </w:numPr>
        <w:ind w:firstLineChars="0"/>
        <w:jc w:val="left"/>
      </w:pPr>
      <w:r>
        <w:rPr>
          <w:rFonts w:hint="eastAsia"/>
        </w:rPr>
        <w:t>间隔</w:t>
      </w:r>
      <w:r>
        <w:rPr>
          <w:rFonts w:hint="eastAsia"/>
        </w:rPr>
        <w:t>15</w:t>
      </w:r>
      <w:r>
        <w:rPr>
          <w:rFonts w:hint="eastAsia"/>
        </w:rPr>
        <w:t>秒中按照上一步逻辑再获取</w:t>
      </w:r>
      <w:r w:rsidRPr="00484CB6">
        <w:t>SALE_DETAIL_GAME_ISSUE_T</w:t>
      </w:r>
      <w:r>
        <w:rPr>
          <w:rFonts w:hint="eastAsia"/>
        </w:rPr>
        <w:t>.IWOID</w:t>
      </w:r>
    </w:p>
    <w:p w:rsidR="00484CB6" w:rsidRDefault="00503132" w:rsidP="006E582E">
      <w:pPr>
        <w:pStyle w:val="af"/>
        <w:numPr>
          <w:ilvl w:val="1"/>
          <w:numId w:val="33"/>
        </w:numPr>
        <w:ind w:firstLineChars="0"/>
        <w:jc w:val="left"/>
      </w:pPr>
      <w:r>
        <w:rPr>
          <w:rFonts w:hint="eastAsia"/>
        </w:rPr>
        <w:t>如果上两步操作获取的数据一致则检查通过，否则继续从头执行，如果执行次数超过</w:t>
      </w:r>
      <w:r>
        <w:rPr>
          <w:rFonts w:hint="eastAsia"/>
        </w:rPr>
        <w:t>5</w:t>
      </w:r>
      <w:r>
        <w:rPr>
          <w:rFonts w:hint="eastAsia"/>
        </w:rPr>
        <w:t>此则终止期结操作。</w:t>
      </w:r>
    </w:p>
    <w:p w:rsidR="00680433" w:rsidRDefault="00680433" w:rsidP="006E582E">
      <w:pPr>
        <w:pStyle w:val="af"/>
        <w:numPr>
          <w:ilvl w:val="0"/>
          <w:numId w:val="33"/>
        </w:numPr>
        <w:ind w:firstLineChars="0"/>
        <w:jc w:val="left"/>
      </w:pPr>
      <w:r>
        <w:rPr>
          <w:rFonts w:hint="eastAsia"/>
        </w:rPr>
        <w:t>期结处理。</w:t>
      </w:r>
    </w:p>
    <w:p w:rsidR="00503132" w:rsidRDefault="00015735" w:rsidP="006E582E">
      <w:pPr>
        <w:pStyle w:val="af"/>
        <w:numPr>
          <w:ilvl w:val="1"/>
          <w:numId w:val="33"/>
        </w:numPr>
        <w:ind w:firstLineChars="0"/>
        <w:jc w:val="left"/>
      </w:pPr>
      <w:r>
        <w:rPr>
          <w:rFonts w:hint="eastAsia"/>
        </w:rPr>
        <w:lastRenderedPageBreak/>
        <w:t>期事件许可验证。</w:t>
      </w:r>
    </w:p>
    <w:p w:rsidR="00015735" w:rsidRDefault="00696E13" w:rsidP="006E582E">
      <w:pPr>
        <w:pStyle w:val="af"/>
        <w:numPr>
          <w:ilvl w:val="1"/>
          <w:numId w:val="33"/>
        </w:numPr>
        <w:ind w:firstLineChars="0"/>
        <w:jc w:val="left"/>
      </w:pPr>
      <w:r>
        <w:rPr>
          <w:rFonts w:hint="eastAsia"/>
        </w:rPr>
        <w:t>创建期事件处理记录（</w:t>
      </w:r>
      <w:r w:rsidRPr="00A57698">
        <w:t>ISSUE_EVENT_T</w:t>
      </w:r>
      <w:r>
        <w:rPr>
          <w:rFonts w:hint="eastAsia"/>
        </w:rPr>
        <w:t>），状态为处理中。</w:t>
      </w:r>
    </w:p>
    <w:p w:rsidR="006B4F5C" w:rsidRDefault="006B4F5C" w:rsidP="006E582E">
      <w:pPr>
        <w:pStyle w:val="af"/>
        <w:numPr>
          <w:ilvl w:val="1"/>
          <w:numId w:val="33"/>
        </w:numPr>
        <w:ind w:firstLineChars="0"/>
        <w:jc w:val="left"/>
      </w:pPr>
      <w:r>
        <w:rPr>
          <w:rFonts w:hint="eastAsia"/>
        </w:rPr>
        <w:t>删除</w:t>
      </w:r>
      <w:r>
        <w:rPr>
          <w:rFonts w:hint="eastAsia"/>
        </w:rPr>
        <w:t>Redis</w:t>
      </w:r>
      <w:r>
        <w:rPr>
          <w:rFonts w:hint="eastAsia"/>
        </w:rPr>
        <w:t>游戏当前销售期、游戏期数据。</w:t>
      </w:r>
    </w:p>
    <w:p w:rsidR="00090EC0" w:rsidRDefault="00090EC0" w:rsidP="006E582E">
      <w:pPr>
        <w:pStyle w:val="af"/>
        <w:numPr>
          <w:ilvl w:val="1"/>
          <w:numId w:val="33"/>
        </w:numPr>
        <w:ind w:firstLineChars="0"/>
        <w:jc w:val="left"/>
      </w:pPr>
      <w:r>
        <w:rPr>
          <w:rFonts w:hint="eastAsia"/>
        </w:rPr>
        <w:t>创建期时间日志开始操作记录（</w:t>
      </w:r>
      <w:r>
        <w:rPr>
          <w:rFonts w:hint="eastAsia"/>
        </w:rPr>
        <w:t>LOG_EVENT_T</w:t>
      </w:r>
      <w:r>
        <w:rPr>
          <w:rFonts w:hint="eastAsia"/>
        </w:rPr>
        <w:t>），状态为完成。</w:t>
      </w:r>
    </w:p>
    <w:p w:rsidR="00696E13" w:rsidRDefault="00045B34" w:rsidP="006E582E">
      <w:pPr>
        <w:pStyle w:val="af"/>
        <w:numPr>
          <w:ilvl w:val="1"/>
          <w:numId w:val="33"/>
        </w:numPr>
        <w:ind w:firstLineChars="0"/>
        <w:jc w:val="left"/>
      </w:pPr>
      <w:r>
        <w:rPr>
          <w:rFonts w:hint="eastAsia"/>
        </w:rPr>
        <w:t>期状态设置为已期结。</w:t>
      </w:r>
    </w:p>
    <w:p w:rsidR="00045B34" w:rsidRDefault="00045B34" w:rsidP="006E582E">
      <w:pPr>
        <w:pStyle w:val="af"/>
        <w:numPr>
          <w:ilvl w:val="1"/>
          <w:numId w:val="33"/>
        </w:numPr>
        <w:ind w:firstLineChars="0"/>
        <w:jc w:val="left"/>
      </w:pPr>
      <w:r>
        <w:rPr>
          <w:rFonts w:hint="eastAsia"/>
        </w:rPr>
        <w:t>更新期事件处理记录状态。</w:t>
      </w:r>
    </w:p>
    <w:p w:rsidR="00CB417B" w:rsidRDefault="00CB417B" w:rsidP="006E582E">
      <w:pPr>
        <w:pStyle w:val="af"/>
        <w:numPr>
          <w:ilvl w:val="1"/>
          <w:numId w:val="33"/>
        </w:numPr>
        <w:ind w:firstLineChars="0"/>
        <w:jc w:val="left"/>
      </w:pPr>
      <w:r>
        <w:rPr>
          <w:rFonts w:hint="eastAsia"/>
        </w:rPr>
        <w:t>创建期</w:t>
      </w:r>
      <w:r w:rsidR="0064395C">
        <w:rPr>
          <w:rFonts w:hint="eastAsia"/>
        </w:rPr>
        <w:t>事件</w:t>
      </w:r>
      <w:r>
        <w:rPr>
          <w:rFonts w:hint="eastAsia"/>
        </w:rPr>
        <w:t>日志结束操作记录（</w:t>
      </w:r>
      <w:r>
        <w:rPr>
          <w:rFonts w:hint="eastAsia"/>
        </w:rPr>
        <w:t>LOG_EVENT_T</w:t>
      </w:r>
      <w:r>
        <w:rPr>
          <w:rFonts w:hint="eastAsia"/>
        </w:rPr>
        <w:t>），状态为完成。</w:t>
      </w:r>
    </w:p>
    <w:p w:rsidR="00431500" w:rsidRDefault="00431500" w:rsidP="006E582E">
      <w:pPr>
        <w:pStyle w:val="af"/>
        <w:numPr>
          <w:ilvl w:val="1"/>
          <w:numId w:val="33"/>
        </w:numPr>
        <w:ind w:firstLineChars="0"/>
        <w:jc w:val="left"/>
      </w:pPr>
      <w:r>
        <w:rPr>
          <w:rFonts w:hint="eastAsia"/>
        </w:rPr>
        <w:t>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Pr>
          <w:rFonts w:hint="eastAsia"/>
        </w:rPr>
        <w:t>。</w:t>
      </w:r>
    </w:p>
    <w:p w:rsidR="00302F88" w:rsidRDefault="006B4F5C" w:rsidP="006E582E">
      <w:pPr>
        <w:pStyle w:val="af"/>
        <w:numPr>
          <w:ilvl w:val="1"/>
          <w:numId w:val="33"/>
        </w:numPr>
        <w:ind w:firstLineChars="0"/>
        <w:jc w:val="left"/>
      </w:pPr>
      <w:r>
        <w:rPr>
          <w:rFonts w:hint="eastAsia"/>
        </w:rPr>
        <w:t>设置</w:t>
      </w:r>
      <w:r w:rsidR="00302F88">
        <w:rPr>
          <w:rFonts w:hint="eastAsia"/>
        </w:rPr>
        <w:t>Redis</w:t>
      </w:r>
      <w:r w:rsidR="00302F88">
        <w:rPr>
          <w:rFonts w:hint="eastAsia"/>
        </w:rPr>
        <w:t>游戏期数据。</w:t>
      </w:r>
    </w:p>
    <w:p w:rsidR="00302F88" w:rsidRDefault="00680433" w:rsidP="006E582E">
      <w:pPr>
        <w:pStyle w:val="af"/>
        <w:numPr>
          <w:ilvl w:val="0"/>
          <w:numId w:val="33"/>
        </w:numPr>
        <w:ind w:firstLineChars="0"/>
        <w:jc w:val="left"/>
      </w:pPr>
      <w:r>
        <w:rPr>
          <w:rFonts w:hint="eastAsia"/>
        </w:rPr>
        <w:t>弃奖处理。</w:t>
      </w:r>
    </w:p>
    <w:p w:rsidR="00680433" w:rsidRDefault="00680433" w:rsidP="006E582E">
      <w:pPr>
        <w:pStyle w:val="af"/>
        <w:numPr>
          <w:ilvl w:val="1"/>
          <w:numId w:val="33"/>
        </w:numPr>
        <w:ind w:firstLineChars="0"/>
        <w:jc w:val="left"/>
      </w:pPr>
      <w:r>
        <w:rPr>
          <w:rFonts w:hint="eastAsia"/>
        </w:rPr>
        <w:t>期事件许可验证。</w:t>
      </w:r>
    </w:p>
    <w:p w:rsidR="00680433" w:rsidRDefault="00680433" w:rsidP="006E582E">
      <w:pPr>
        <w:pStyle w:val="af"/>
        <w:numPr>
          <w:ilvl w:val="1"/>
          <w:numId w:val="33"/>
        </w:numPr>
        <w:ind w:firstLineChars="0"/>
        <w:jc w:val="left"/>
      </w:pPr>
      <w:r>
        <w:rPr>
          <w:rFonts w:hint="eastAsia"/>
        </w:rPr>
        <w:t>创建期事件处理记录（</w:t>
      </w:r>
      <w:r w:rsidRPr="00A57698">
        <w:t>ISSUE_EVENT_T</w:t>
      </w:r>
      <w:r>
        <w:rPr>
          <w:rFonts w:hint="eastAsia"/>
        </w:rPr>
        <w:t>），状态为处理中。</w:t>
      </w:r>
    </w:p>
    <w:p w:rsidR="00FA2962" w:rsidRDefault="00FA2962" w:rsidP="006E582E">
      <w:pPr>
        <w:pStyle w:val="af"/>
        <w:numPr>
          <w:ilvl w:val="1"/>
          <w:numId w:val="33"/>
        </w:numPr>
        <w:ind w:firstLineChars="0"/>
        <w:jc w:val="left"/>
      </w:pPr>
      <w:r>
        <w:rPr>
          <w:rFonts w:hint="eastAsia"/>
        </w:rPr>
        <w:t>删除</w:t>
      </w:r>
      <w:r>
        <w:rPr>
          <w:rFonts w:hint="eastAsia"/>
        </w:rPr>
        <w:t>Redis</w:t>
      </w:r>
      <w:r>
        <w:rPr>
          <w:rFonts w:hint="eastAsia"/>
        </w:rPr>
        <w:t>游戏游戏期数据。</w:t>
      </w:r>
    </w:p>
    <w:p w:rsidR="00960E91" w:rsidRDefault="00960E91" w:rsidP="006E582E">
      <w:pPr>
        <w:pStyle w:val="af"/>
        <w:numPr>
          <w:ilvl w:val="1"/>
          <w:numId w:val="33"/>
        </w:numPr>
        <w:ind w:firstLineChars="0"/>
        <w:jc w:val="left"/>
      </w:pPr>
      <w:r>
        <w:rPr>
          <w:rFonts w:hint="eastAsia"/>
        </w:rPr>
        <w:t>创建期</w:t>
      </w:r>
      <w:r w:rsidR="0064395C">
        <w:rPr>
          <w:rFonts w:hint="eastAsia"/>
        </w:rPr>
        <w:t>事件</w:t>
      </w:r>
      <w:r>
        <w:rPr>
          <w:rFonts w:hint="eastAsia"/>
        </w:rPr>
        <w:t>日志开始操作记录（</w:t>
      </w:r>
      <w:r>
        <w:rPr>
          <w:rFonts w:hint="eastAsia"/>
        </w:rPr>
        <w:t>LOG_EVENT_T</w:t>
      </w:r>
      <w:r>
        <w:rPr>
          <w:rFonts w:hint="eastAsia"/>
        </w:rPr>
        <w:t>），状态为完成。</w:t>
      </w:r>
    </w:p>
    <w:p w:rsidR="00680433" w:rsidRDefault="00680433" w:rsidP="006E582E">
      <w:pPr>
        <w:pStyle w:val="af"/>
        <w:numPr>
          <w:ilvl w:val="1"/>
          <w:numId w:val="33"/>
        </w:numPr>
        <w:ind w:firstLineChars="0"/>
        <w:jc w:val="left"/>
      </w:pPr>
      <w:r>
        <w:rPr>
          <w:rFonts w:hint="eastAsia"/>
        </w:rPr>
        <w:t>获取期结期的弃奖起始期号，弃奖数量计算出最小开期时间，最大期结时间</w:t>
      </w:r>
    </w:p>
    <w:p w:rsidR="00680433" w:rsidRDefault="00680433" w:rsidP="006E582E">
      <w:pPr>
        <w:pStyle w:val="af"/>
        <w:numPr>
          <w:ilvl w:val="1"/>
          <w:numId w:val="33"/>
        </w:numPr>
        <w:ind w:firstLineChars="0"/>
        <w:jc w:val="left"/>
      </w:pPr>
      <w:r>
        <w:rPr>
          <w:rFonts w:hint="eastAsia"/>
        </w:rPr>
        <w:t>从</w:t>
      </w:r>
      <w:r>
        <w:rPr>
          <w:rFonts w:hint="eastAsia"/>
        </w:rPr>
        <w:t>SALE_DETAIL_WIN_T</w:t>
      </w:r>
      <w:r>
        <w:rPr>
          <w:rFonts w:hint="eastAsia"/>
        </w:rPr>
        <w:t>获取符合弃奖条件的记录，进行弃奖操作。</w:t>
      </w:r>
    </w:p>
    <w:p w:rsidR="00680433" w:rsidRDefault="00680433" w:rsidP="006E582E">
      <w:pPr>
        <w:pStyle w:val="af"/>
        <w:numPr>
          <w:ilvl w:val="2"/>
          <w:numId w:val="33"/>
        </w:numPr>
        <w:ind w:firstLineChars="0"/>
        <w:jc w:val="left"/>
      </w:pPr>
      <w:r>
        <w:rPr>
          <w:rFonts w:hint="eastAsia"/>
        </w:rPr>
        <w:t>弃奖条件：</w:t>
      </w:r>
    </w:p>
    <w:p w:rsidR="00680433" w:rsidRDefault="00680433" w:rsidP="006E582E">
      <w:pPr>
        <w:pStyle w:val="af"/>
        <w:numPr>
          <w:ilvl w:val="3"/>
          <w:numId w:val="33"/>
        </w:numPr>
        <w:ind w:firstLineChars="0"/>
        <w:jc w:val="left"/>
      </w:pPr>
      <w:r>
        <w:rPr>
          <w:rFonts w:hint="eastAsia"/>
        </w:rPr>
        <w:t>BEGIN_TIME</w:t>
      </w:r>
      <w:r>
        <w:rPr>
          <w:rFonts w:hint="eastAsia"/>
        </w:rPr>
        <w:t>区间范围为最小开期时间，最大期结时间</w:t>
      </w:r>
      <w:r w:rsidR="00BC0E7B">
        <w:rPr>
          <w:rFonts w:hint="eastAsia"/>
        </w:rPr>
        <w:t>（当日</w:t>
      </w:r>
      <w:r w:rsidR="00BC0E7B">
        <w:rPr>
          <w:rFonts w:hint="eastAsia"/>
        </w:rPr>
        <w:t>24</w:t>
      </w:r>
      <w:r w:rsidR="00BC0E7B">
        <w:rPr>
          <w:rFonts w:hint="eastAsia"/>
        </w:rPr>
        <w:t>点）</w:t>
      </w:r>
      <w:r>
        <w:rPr>
          <w:rFonts w:hint="eastAsia"/>
        </w:rPr>
        <w:t>。</w:t>
      </w:r>
    </w:p>
    <w:p w:rsidR="00F8625A" w:rsidRDefault="00F8625A" w:rsidP="006E582E">
      <w:pPr>
        <w:pStyle w:val="af"/>
        <w:numPr>
          <w:ilvl w:val="3"/>
          <w:numId w:val="33"/>
        </w:numPr>
        <w:ind w:firstLineChars="0"/>
        <w:jc w:val="left"/>
      </w:pPr>
      <w:r>
        <w:rPr>
          <w:rFonts w:hint="eastAsia"/>
        </w:rPr>
        <w:t>GAME_ID</w:t>
      </w:r>
      <w:r>
        <w:rPr>
          <w:rFonts w:hint="eastAsia"/>
        </w:rPr>
        <w:t>：当前期结期的游戏</w:t>
      </w:r>
      <w:r>
        <w:rPr>
          <w:rFonts w:hint="eastAsia"/>
        </w:rPr>
        <w:t>ID</w:t>
      </w:r>
      <w:r>
        <w:rPr>
          <w:rFonts w:hint="eastAsia"/>
        </w:rPr>
        <w:t>。</w:t>
      </w:r>
    </w:p>
    <w:p w:rsidR="00680433" w:rsidRDefault="00680433" w:rsidP="006E582E">
      <w:pPr>
        <w:pStyle w:val="af"/>
        <w:numPr>
          <w:ilvl w:val="3"/>
          <w:numId w:val="33"/>
        </w:numPr>
        <w:ind w:firstLineChars="0"/>
        <w:jc w:val="left"/>
      </w:pPr>
      <w:r w:rsidRPr="00680433">
        <w:t>ABANDON_TIME</w:t>
      </w:r>
      <w:r>
        <w:rPr>
          <w:rFonts w:hint="eastAsia"/>
        </w:rPr>
        <w:t>小于当前系统时间</w:t>
      </w:r>
      <w:r w:rsidR="00F8625A">
        <w:rPr>
          <w:rFonts w:hint="eastAsia"/>
        </w:rPr>
        <w:t>。</w:t>
      </w:r>
    </w:p>
    <w:p w:rsidR="00680433" w:rsidRDefault="00680433" w:rsidP="006E582E">
      <w:pPr>
        <w:pStyle w:val="af"/>
        <w:numPr>
          <w:ilvl w:val="3"/>
          <w:numId w:val="33"/>
        </w:numPr>
        <w:ind w:firstLineChars="0"/>
        <w:jc w:val="left"/>
      </w:pPr>
      <w:r>
        <w:rPr>
          <w:rFonts w:hint="eastAsia"/>
        </w:rPr>
        <w:t>ENCASH_FLAG</w:t>
      </w:r>
      <w:r>
        <w:rPr>
          <w:rFonts w:hint="eastAsia"/>
        </w:rPr>
        <w:t>等于</w:t>
      </w:r>
      <w:r>
        <w:rPr>
          <w:rFonts w:hint="eastAsia"/>
        </w:rPr>
        <w:t>0</w:t>
      </w:r>
      <w:r>
        <w:rPr>
          <w:rFonts w:hint="eastAsia"/>
        </w:rPr>
        <w:t>。</w:t>
      </w:r>
    </w:p>
    <w:p w:rsidR="00680433" w:rsidRDefault="00680433" w:rsidP="006E582E">
      <w:pPr>
        <w:pStyle w:val="af"/>
        <w:numPr>
          <w:ilvl w:val="3"/>
          <w:numId w:val="33"/>
        </w:numPr>
        <w:ind w:firstLineChars="0"/>
        <w:jc w:val="left"/>
      </w:pPr>
      <w:r w:rsidRPr="00680433">
        <w:t>ABANDON_FLAG</w:t>
      </w:r>
      <w:r>
        <w:rPr>
          <w:rFonts w:hint="eastAsia"/>
        </w:rPr>
        <w:t>等于</w:t>
      </w:r>
      <w:r>
        <w:rPr>
          <w:rFonts w:hint="eastAsia"/>
        </w:rPr>
        <w:t>0</w:t>
      </w:r>
      <w:r>
        <w:rPr>
          <w:rFonts w:hint="eastAsia"/>
        </w:rPr>
        <w:t>。</w:t>
      </w:r>
    </w:p>
    <w:p w:rsidR="00E048F0" w:rsidRDefault="00697E11" w:rsidP="006E582E">
      <w:pPr>
        <w:pStyle w:val="af"/>
        <w:numPr>
          <w:ilvl w:val="2"/>
          <w:numId w:val="33"/>
        </w:numPr>
        <w:ind w:firstLineChars="0"/>
        <w:jc w:val="left"/>
      </w:pPr>
      <w:r>
        <w:rPr>
          <w:rFonts w:hint="eastAsia"/>
        </w:rPr>
        <w:t>更新值：</w:t>
      </w:r>
    </w:p>
    <w:p w:rsidR="00697E11" w:rsidRDefault="00697E11" w:rsidP="006E582E">
      <w:pPr>
        <w:pStyle w:val="af"/>
        <w:numPr>
          <w:ilvl w:val="3"/>
          <w:numId w:val="33"/>
        </w:numPr>
        <w:ind w:firstLineChars="0"/>
        <w:jc w:val="left"/>
      </w:pPr>
      <w:r w:rsidRPr="00697E11">
        <w:t>ABANDON_FLAG</w:t>
      </w:r>
      <w:r>
        <w:rPr>
          <w:rFonts w:hint="eastAsia"/>
        </w:rPr>
        <w:t>设置为</w:t>
      </w:r>
      <w:r>
        <w:rPr>
          <w:rFonts w:hint="eastAsia"/>
        </w:rPr>
        <w:t>1</w:t>
      </w:r>
      <w:r>
        <w:rPr>
          <w:rFonts w:hint="eastAsia"/>
        </w:rPr>
        <w:t>。</w:t>
      </w:r>
    </w:p>
    <w:p w:rsidR="00697E11" w:rsidRDefault="00697E11" w:rsidP="006E582E">
      <w:pPr>
        <w:pStyle w:val="af"/>
        <w:numPr>
          <w:ilvl w:val="3"/>
          <w:numId w:val="33"/>
        </w:numPr>
        <w:ind w:firstLineChars="0"/>
        <w:jc w:val="left"/>
      </w:pPr>
      <w:r w:rsidRPr="00697E11">
        <w:t>ABANDON_ISSUE_OID</w:t>
      </w:r>
      <w:r>
        <w:rPr>
          <w:rFonts w:hint="eastAsia"/>
        </w:rPr>
        <w:t>：当前期结期</w:t>
      </w:r>
      <w:r>
        <w:rPr>
          <w:rFonts w:hint="eastAsia"/>
        </w:rPr>
        <w:t>OID</w:t>
      </w:r>
      <w:r>
        <w:rPr>
          <w:rFonts w:hint="eastAsia"/>
        </w:rPr>
        <w:t>。</w:t>
      </w:r>
    </w:p>
    <w:p w:rsidR="00697E11" w:rsidRDefault="00697E11" w:rsidP="006E582E">
      <w:pPr>
        <w:pStyle w:val="af"/>
        <w:numPr>
          <w:ilvl w:val="3"/>
          <w:numId w:val="33"/>
        </w:numPr>
        <w:ind w:firstLineChars="0"/>
        <w:jc w:val="left"/>
      </w:pPr>
      <w:r w:rsidRPr="00697E11">
        <w:t>ABANDON_ISSUE</w:t>
      </w:r>
      <w:r>
        <w:rPr>
          <w:rFonts w:hint="eastAsia"/>
        </w:rPr>
        <w:t>：当前期结期期号。</w:t>
      </w:r>
    </w:p>
    <w:p w:rsidR="00697E11" w:rsidRDefault="00697E11" w:rsidP="006E582E">
      <w:pPr>
        <w:pStyle w:val="af"/>
        <w:numPr>
          <w:ilvl w:val="3"/>
          <w:numId w:val="33"/>
        </w:numPr>
        <w:ind w:firstLineChars="0"/>
        <w:jc w:val="left"/>
      </w:pPr>
      <w:r w:rsidRPr="00697E11">
        <w:t>ABANDON_AMOUNT</w:t>
      </w:r>
      <w:r>
        <w:rPr>
          <w:rFonts w:hint="eastAsia"/>
        </w:rPr>
        <w:t>：</w:t>
      </w:r>
      <w:r w:rsidRPr="00697E11">
        <w:t>TOTAL_WIN_AMOUNT</w:t>
      </w:r>
      <w:r>
        <w:rPr>
          <w:rFonts w:hint="eastAsia"/>
        </w:rPr>
        <w:t>。</w:t>
      </w:r>
    </w:p>
    <w:p w:rsidR="00697E11" w:rsidRDefault="00697E11" w:rsidP="006E582E">
      <w:pPr>
        <w:pStyle w:val="af"/>
        <w:numPr>
          <w:ilvl w:val="3"/>
          <w:numId w:val="33"/>
        </w:numPr>
        <w:ind w:firstLineChars="0"/>
        <w:jc w:val="left"/>
      </w:pPr>
      <w:r w:rsidRPr="00697E11">
        <w:t>SYSTEM_ABANDON_TIME</w:t>
      </w:r>
      <w:r>
        <w:rPr>
          <w:rFonts w:hint="eastAsia"/>
        </w:rPr>
        <w:t>：当前系统时间。</w:t>
      </w:r>
    </w:p>
    <w:p w:rsidR="00F8625A" w:rsidRDefault="00F8625A" w:rsidP="006E582E">
      <w:pPr>
        <w:pStyle w:val="af"/>
        <w:numPr>
          <w:ilvl w:val="1"/>
          <w:numId w:val="33"/>
        </w:numPr>
        <w:ind w:firstLineChars="0"/>
        <w:jc w:val="left"/>
      </w:pPr>
      <w:r>
        <w:rPr>
          <w:rFonts w:hint="eastAsia"/>
        </w:rPr>
        <w:t>更新弃奖期的期状态为兑奖结束，更新期事件处理记录状态。</w:t>
      </w:r>
    </w:p>
    <w:p w:rsidR="00960E91" w:rsidRDefault="00960E91" w:rsidP="006E582E">
      <w:pPr>
        <w:pStyle w:val="af"/>
        <w:numPr>
          <w:ilvl w:val="1"/>
          <w:numId w:val="33"/>
        </w:numPr>
        <w:ind w:firstLineChars="0"/>
        <w:jc w:val="left"/>
      </w:pPr>
      <w:r>
        <w:rPr>
          <w:rFonts w:hint="eastAsia"/>
        </w:rPr>
        <w:t>创建期时间日志结束操作记录（</w:t>
      </w:r>
      <w:r>
        <w:rPr>
          <w:rFonts w:hint="eastAsia"/>
        </w:rPr>
        <w:t>LOG_EVENT_T</w:t>
      </w:r>
      <w:r>
        <w:rPr>
          <w:rFonts w:hint="eastAsia"/>
        </w:rPr>
        <w:t>），状态为完成。</w:t>
      </w:r>
    </w:p>
    <w:p w:rsidR="00FA2962" w:rsidRDefault="00FA2962" w:rsidP="006E582E">
      <w:pPr>
        <w:pStyle w:val="af"/>
        <w:numPr>
          <w:ilvl w:val="1"/>
          <w:numId w:val="33"/>
        </w:numPr>
        <w:ind w:firstLineChars="0"/>
        <w:jc w:val="left"/>
      </w:pPr>
      <w:r>
        <w:rPr>
          <w:rFonts w:hint="eastAsia"/>
        </w:rPr>
        <w:t>设置</w:t>
      </w:r>
      <w:r>
        <w:rPr>
          <w:rFonts w:hint="eastAsia"/>
        </w:rPr>
        <w:t>Redis</w:t>
      </w:r>
      <w:r>
        <w:rPr>
          <w:rFonts w:hint="eastAsia"/>
        </w:rPr>
        <w:t>游戏期数据。</w:t>
      </w:r>
    </w:p>
    <w:p w:rsidR="00140FA3" w:rsidRDefault="00140FA3" w:rsidP="006E582E">
      <w:pPr>
        <w:pStyle w:val="af"/>
        <w:numPr>
          <w:ilvl w:val="0"/>
          <w:numId w:val="33"/>
        </w:numPr>
        <w:ind w:firstLineChars="0"/>
        <w:jc w:val="left"/>
      </w:pPr>
      <w:r>
        <w:rPr>
          <w:rFonts w:hint="eastAsia"/>
        </w:rPr>
        <w:t>期结数据上报。</w:t>
      </w:r>
    </w:p>
    <w:p w:rsidR="003E2DC9" w:rsidRDefault="003E2DC9" w:rsidP="006E582E">
      <w:pPr>
        <w:pStyle w:val="af"/>
        <w:numPr>
          <w:ilvl w:val="1"/>
          <w:numId w:val="33"/>
        </w:numPr>
        <w:ind w:firstLineChars="0"/>
        <w:jc w:val="left"/>
      </w:pPr>
      <w:r>
        <w:rPr>
          <w:rFonts w:hint="eastAsia"/>
        </w:rPr>
        <w:t>期事件许可验证。</w:t>
      </w:r>
    </w:p>
    <w:p w:rsidR="003E2DC9" w:rsidRDefault="003E2DC9" w:rsidP="006E582E">
      <w:pPr>
        <w:pStyle w:val="af"/>
        <w:numPr>
          <w:ilvl w:val="1"/>
          <w:numId w:val="33"/>
        </w:numPr>
        <w:ind w:firstLineChars="0"/>
        <w:jc w:val="left"/>
      </w:pPr>
      <w:r>
        <w:rPr>
          <w:rFonts w:hint="eastAsia"/>
        </w:rPr>
        <w:t>创建期事件处理记录（</w:t>
      </w:r>
      <w:r w:rsidRPr="00A57698">
        <w:t>ISSUE_EVENT_T</w:t>
      </w:r>
      <w:r>
        <w:rPr>
          <w:rFonts w:hint="eastAsia"/>
        </w:rPr>
        <w:t>），状态为处理中。</w:t>
      </w:r>
    </w:p>
    <w:p w:rsidR="00140FA3" w:rsidRDefault="003E2DC9" w:rsidP="006E582E">
      <w:pPr>
        <w:pStyle w:val="af"/>
        <w:numPr>
          <w:ilvl w:val="1"/>
          <w:numId w:val="33"/>
        </w:numPr>
        <w:ind w:firstLineChars="0"/>
        <w:jc w:val="left"/>
      </w:pPr>
      <w:r>
        <w:rPr>
          <w:rFonts w:hint="eastAsia"/>
        </w:rPr>
        <w:t>创建期</w:t>
      </w:r>
      <w:r w:rsidR="0064395C">
        <w:rPr>
          <w:rFonts w:hint="eastAsia"/>
        </w:rPr>
        <w:t>事件</w:t>
      </w:r>
      <w:r>
        <w:rPr>
          <w:rFonts w:hint="eastAsia"/>
        </w:rPr>
        <w:t>日志开始操作记录（</w:t>
      </w:r>
      <w:r>
        <w:rPr>
          <w:rFonts w:hint="eastAsia"/>
        </w:rPr>
        <w:t>LOG_EVENT_T</w:t>
      </w:r>
      <w:r>
        <w:rPr>
          <w:rFonts w:hint="eastAsia"/>
        </w:rPr>
        <w:t>），状态为完成。</w:t>
      </w:r>
    </w:p>
    <w:p w:rsidR="0052510B" w:rsidRDefault="0052510B" w:rsidP="006E582E">
      <w:pPr>
        <w:pStyle w:val="af"/>
        <w:numPr>
          <w:ilvl w:val="1"/>
          <w:numId w:val="33"/>
        </w:numPr>
        <w:ind w:firstLineChars="0"/>
        <w:jc w:val="left"/>
      </w:pPr>
      <w:r>
        <w:rPr>
          <w:rFonts w:hint="eastAsia"/>
        </w:rPr>
        <w:t>使用数据库命令从</w:t>
      </w:r>
      <w:r w:rsidRPr="003E2DC9">
        <w:t>SALE_DETAIL_GAME_ISSUE_T</w:t>
      </w:r>
      <w:r>
        <w:rPr>
          <w:rFonts w:hint="eastAsia"/>
        </w:rPr>
        <w:t>导出数据，</w:t>
      </w:r>
      <w:r w:rsidR="00482BBB">
        <w:rPr>
          <w:rFonts w:hint="eastAsia"/>
        </w:rPr>
        <w:t>投注状态必须为成功，付费类型为付费。</w:t>
      </w:r>
      <w:r>
        <w:rPr>
          <w:rFonts w:hint="eastAsia"/>
        </w:rPr>
        <w:t>并在</w:t>
      </w:r>
      <w:r>
        <w:rPr>
          <w:rFonts w:hint="eastAsia"/>
        </w:rPr>
        <w:t>cwl_db_flag</w:t>
      </w:r>
      <w:r>
        <w:rPr>
          <w:rFonts w:hint="eastAsia"/>
        </w:rPr>
        <w:t>生成标志文件。</w:t>
      </w:r>
    </w:p>
    <w:p w:rsidR="0052510B" w:rsidRDefault="0052510B" w:rsidP="006E582E">
      <w:pPr>
        <w:pStyle w:val="af"/>
        <w:numPr>
          <w:ilvl w:val="1"/>
          <w:numId w:val="33"/>
        </w:numPr>
        <w:ind w:firstLineChars="0"/>
        <w:jc w:val="left"/>
      </w:pPr>
      <w:r>
        <w:rPr>
          <w:rFonts w:hint="eastAsia"/>
        </w:rPr>
        <w:t>数据上报脚本每隔</w:t>
      </w:r>
      <w:r>
        <w:rPr>
          <w:rFonts w:hint="eastAsia"/>
        </w:rPr>
        <w:t>N</w:t>
      </w:r>
      <w:r>
        <w:rPr>
          <w:rFonts w:hint="eastAsia"/>
        </w:rPr>
        <w:t>分钟轮标志文件，从数据库服务器将文件下载至</w:t>
      </w:r>
      <w:r w:rsidRPr="0052510B">
        <w:t>source_data_file</w:t>
      </w:r>
      <w:r>
        <w:rPr>
          <w:rFonts w:hint="eastAsia"/>
        </w:rPr>
        <w:t>文件夹下，并在</w:t>
      </w:r>
      <w:r>
        <w:rPr>
          <w:rFonts w:hint="eastAsia"/>
        </w:rPr>
        <w:t>source_data_flag_file</w:t>
      </w:r>
      <w:r>
        <w:rPr>
          <w:rFonts w:hint="eastAsia"/>
        </w:rPr>
        <w:t>文件</w:t>
      </w:r>
      <w:r w:rsidR="003301FF">
        <w:rPr>
          <w:rFonts w:hint="eastAsia"/>
        </w:rPr>
        <w:t>下生成标志文</w:t>
      </w:r>
      <w:r w:rsidR="003301FF">
        <w:rPr>
          <w:rFonts w:hint="eastAsia"/>
        </w:rPr>
        <w:lastRenderedPageBreak/>
        <w:t>件。</w:t>
      </w:r>
      <w:r w:rsidR="008C47C9">
        <w:rPr>
          <w:rFonts w:hint="eastAsia"/>
        </w:rPr>
        <w:t>删除</w:t>
      </w:r>
      <w:r w:rsidR="008C47C9">
        <w:rPr>
          <w:rFonts w:hint="eastAsia"/>
        </w:rPr>
        <w:t>cwl_db_flag</w:t>
      </w:r>
      <w:r w:rsidR="008C47C9">
        <w:rPr>
          <w:rFonts w:hint="eastAsia"/>
        </w:rPr>
        <w:t>文件夹下的标志文件。</w:t>
      </w:r>
    </w:p>
    <w:p w:rsidR="00F458B6" w:rsidRDefault="002225E4" w:rsidP="006E582E">
      <w:pPr>
        <w:pStyle w:val="af"/>
        <w:numPr>
          <w:ilvl w:val="1"/>
          <w:numId w:val="33"/>
        </w:numPr>
        <w:ind w:firstLineChars="0"/>
        <w:jc w:val="left"/>
      </w:pPr>
      <w:r>
        <w:rPr>
          <w:rFonts w:hint="eastAsia"/>
        </w:rPr>
        <w:t>每隔</w:t>
      </w:r>
      <w:r>
        <w:rPr>
          <w:rFonts w:hint="eastAsia"/>
        </w:rPr>
        <w:t>N</w:t>
      </w:r>
      <w:r>
        <w:rPr>
          <w:rFonts w:hint="eastAsia"/>
        </w:rPr>
        <w:t>分钟轮询</w:t>
      </w:r>
      <w:r>
        <w:rPr>
          <w:rFonts w:hint="eastAsia"/>
        </w:rPr>
        <w:t>source_data_flag_file</w:t>
      </w:r>
      <w:r>
        <w:rPr>
          <w:rFonts w:hint="eastAsia"/>
        </w:rPr>
        <w:t>文件夹下是否有标志文件</w:t>
      </w:r>
      <w:r w:rsidR="003E2DC9">
        <w:rPr>
          <w:rFonts w:hint="eastAsia"/>
        </w:rPr>
        <w:t>，</w:t>
      </w:r>
      <w:r w:rsidR="003E2DC9" w:rsidRPr="003E2DC9">
        <w:rPr>
          <w:rFonts w:hint="eastAsia"/>
        </w:rPr>
        <w:t>生成销售</w:t>
      </w:r>
      <w:r w:rsidR="003E2DC9">
        <w:rPr>
          <w:rFonts w:hint="eastAsia"/>
        </w:rPr>
        <w:t>上报文件</w:t>
      </w:r>
      <w:r w:rsidR="005C1E6D">
        <w:rPr>
          <w:rFonts w:hint="eastAsia"/>
        </w:rPr>
        <w:t>、</w:t>
      </w:r>
      <w:r w:rsidR="003E2DC9" w:rsidRPr="003E2DC9">
        <w:rPr>
          <w:rFonts w:hint="eastAsia"/>
        </w:rPr>
        <w:t>弃奖</w:t>
      </w:r>
      <w:r w:rsidR="003E2DC9">
        <w:rPr>
          <w:rFonts w:hint="eastAsia"/>
        </w:rPr>
        <w:t>上报</w:t>
      </w:r>
      <w:r w:rsidR="00E35F37">
        <w:rPr>
          <w:rFonts w:hint="eastAsia"/>
        </w:rPr>
        <w:t>文件</w:t>
      </w:r>
      <w:r w:rsidR="003E2DC9" w:rsidRPr="003E2DC9">
        <w:rPr>
          <w:rFonts w:hint="eastAsia"/>
        </w:rPr>
        <w:t>、中奖计算文件</w:t>
      </w:r>
      <w:r w:rsidR="0064395C">
        <w:rPr>
          <w:rFonts w:hint="eastAsia"/>
        </w:rPr>
        <w:t>，记录中奖文件记录（</w:t>
      </w:r>
      <w:r w:rsidR="0064395C" w:rsidRPr="0064395C">
        <w:t>ISSUE_COMPUTE_FILE_T</w:t>
      </w:r>
      <w:r w:rsidR="0064395C">
        <w:rPr>
          <w:rFonts w:hint="eastAsia"/>
        </w:rPr>
        <w:t>）。</w:t>
      </w:r>
    </w:p>
    <w:p w:rsidR="003E2DC9" w:rsidRDefault="00F458B6" w:rsidP="0039133F">
      <w:pPr>
        <w:pStyle w:val="af"/>
        <w:numPr>
          <w:ilvl w:val="1"/>
          <w:numId w:val="33"/>
        </w:numPr>
        <w:ind w:firstLineChars="0"/>
        <w:jc w:val="left"/>
      </w:pPr>
      <w:r>
        <w:rPr>
          <w:rFonts w:hint="eastAsia"/>
        </w:rPr>
        <w:t>如果是自动任务则</w:t>
      </w:r>
      <w:r w:rsidR="003976D2" w:rsidRPr="003976D2">
        <w:rPr>
          <w:rFonts w:hint="eastAsia"/>
        </w:rPr>
        <w:t>删除</w:t>
      </w:r>
      <w:r w:rsidR="003976D2" w:rsidRPr="003976D2">
        <w:rPr>
          <w:rFonts w:hint="eastAsia"/>
        </w:rPr>
        <w:t>source_data_file</w:t>
      </w:r>
      <w:r w:rsidR="003976D2" w:rsidRPr="003976D2">
        <w:rPr>
          <w:rFonts w:hint="eastAsia"/>
        </w:rPr>
        <w:t>、</w:t>
      </w:r>
      <w:r w:rsidR="003976D2" w:rsidRPr="003976D2">
        <w:rPr>
          <w:rFonts w:hint="eastAsia"/>
        </w:rPr>
        <w:t>source_data_flag_file</w:t>
      </w:r>
      <w:r w:rsidR="003976D2" w:rsidRPr="003976D2">
        <w:rPr>
          <w:rFonts w:hint="eastAsia"/>
        </w:rPr>
        <w:t>目录下的文件</w:t>
      </w:r>
      <w:r w:rsidR="003976D2">
        <w:rPr>
          <w:rFonts w:hint="eastAsia"/>
        </w:rPr>
        <w:t>。</w:t>
      </w:r>
      <w:r>
        <w:rPr>
          <w:rFonts w:hint="eastAsia"/>
        </w:rPr>
        <w:t>手动任务不删除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sidR="0039133F">
        <w:rPr>
          <w:rFonts w:hint="eastAsia"/>
        </w:rPr>
        <w:t>，</w:t>
      </w:r>
      <w:r w:rsidR="0039133F" w:rsidRPr="0039133F">
        <w:rPr>
          <w:rFonts w:hint="eastAsia"/>
        </w:rPr>
        <w:t>以便手动任务可以重复执行。</w:t>
      </w:r>
      <w:r w:rsidR="00125D79">
        <w:rPr>
          <w:rFonts w:hint="eastAsia"/>
        </w:rPr>
        <w:t>。</w:t>
      </w:r>
    </w:p>
    <w:p w:rsidR="00F05732" w:rsidRPr="008E1977" w:rsidRDefault="00AE0805" w:rsidP="006D1757">
      <w:pPr>
        <w:pStyle w:val="af"/>
        <w:numPr>
          <w:ilvl w:val="1"/>
          <w:numId w:val="33"/>
        </w:numPr>
        <w:ind w:firstLineChars="0"/>
        <w:jc w:val="left"/>
      </w:pPr>
      <w:r>
        <w:rPr>
          <w:rFonts w:hint="eastAsia"/>
        </w:rPr>
        <w:t>创建期</w:t>
      </w:r>
      <w:r w:rsidR="00D5312E">
        <w:rPr>
          <w:rFonts w:hint="eastAsia"/>
        </w:rPr>
        <w:t>事件</w:t>
      </w:r>
      <w:r>
        <w:rPr>
          <w:rFonts w:hint="eastAsia"/>
        </w:rPr>
        <w:t>日志结束操作记录（</w:t>
      </w:r>
      <w:r>
        <w:rPr>
          <w:rFonts w:hint="eastAsia"/>
        </w:rPr>
        <w:t>LOG_EVENT_T</w:t>
      </w:r>
      <w:r>
        <w:rPr>
          <w:rFonts w:hint="eastAsia"/>
        </w:rPr>
        <w:t>），状态为完成。</w:t>
      </w:r>
      <w:r w:rsidR="00D5312E">
        <w:rPr>
          <w:rFonts w:hint="eastAsia"/>
        </w:rPr>
        <w:t>更新期事件处理状态。</w:t>
      </w:r>
    </w:p>
    <w:p w:rsidR="00552DDC" w:rsidRDefault="00552DDC" w:rsidP="00DB3149">
      <w:pPr>
        <w:pStyle w:val="2"/>
      </w:pPr>
      <w:bookmarkStart w:id="64" w:name="_Toc459793699"/>
      <w:r w:rsidRPr="00FD7138">
        <w:rPr>
          <w:rFonts w:hint="eastAsia"/>
        </w:rPr>
        <w:t>下载开奖号码、中奖计算</w:t>
      </w:r>
      <w:bookmarkEnd w:id="64"/>
    </w:p>
    <w:p w:rsidR="00552DDC" w:rsidRDefault="00552DDC" w:rsidP="00DB3149">
      <w:pPr>
        <w:pStyle w:val="3"/>
      </w:pPr>
      <w:bookmarkStart w:id="65" w:name="_Toc459793700"/>
      <w:r>
        <w:rPr>
          <w:rFonts w:hint="eastAsia"/>
        </w:rPr>
        <w:t>时序图</w:t>
      </w:r>
      <w:bookmarkEnd w:id="65"/>
    </w:p>
    <w:p w:rsidR="00552DDC" w:rsidRDefault="00552DDC" w:rsidP="00552DDC">
      <w:r>
        <w:rPr>
          <w:rFonts w:hint="eastAsia"/>
          <w:noProof/>
        </w:rPr>
        <w:drawing>
          <wp:inline distT="0" distB="0" distL="0" distR="0">
            <wp:extent cx="5069840" cy="2859405"/>
            <wp:effectExtent l="19050" t="0" r="0" b="0"/>
            <wp:docPr id="33" name="图片 12" descr="IW-VASOSS-游戏引擎-概要设计-中彩开奖管理系统-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UML绘图-V0.1.jpg"/>
                    <pic:cNvPicPr/>
                  </pic:nvPicPr>
                  <pic:blipFill>
                    <a:blip r:embed="rId27"/>
                    <a:stretch>
                      <a:fillRect/>
                    </a:stretch>
                  </pic:blipFill>
                  <pic:spPr>
                    <a:xfrm>
                      <a:off x="0" y="0"/>
                      <a:ext cx="5069840" cy="285940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8</w:t>
      </w:r>
      <w:r>
        <w:rPr>
          <w:rFonts w:hint="eastAsia"/>
        </w:rPr>
        <w:t>下载开奖号码、中奖计算时序图</w:t>
      </w:r>
    </w:p>
    <w:p w:rsidR="00552DDC" w:rsidRDefault="00552DDC" w:rsidP="00DB3149">
      <w:pPr>
        <w:pStyle w:val="3"/>
      </w:pPr>
      <w:bookmarkStart w:id="66" w:name="_Toc459793701"/>
      <w:r>
        <w:rPr>
          <w:rFonts w:hint="eastAsia"/>
        </w:rPr>
        <w:t>实现概述</w:t>
      </w:r>
      <w:bookmarkEnd w:id="66"/>
    </w:p>
    <w:p w:rsidR="0011490A" w:rsidRDefault="0011490A" w:rsidP="006E582E">
      <w:pPr>
        <w:pStyle w:val="af"/>
        <w:numPr>
          <w:ilvl w:val="0"/>
          <w:numId w:val="34"/>
        </w:numPr>
        <w:ind w:firstLineChars="0"/>
      </w:pPr>
      <w:r>
        <w:rPr>
          <w:rFonts w:hint="eastAsia"/>
        </w:rPr>
        <w:t>开奖号码录入。</w:t>
      </w:r>
    </w:p>
    <w:p w:rsidR="00947E75" w:rsidRDefault="00947E75" w:rsidP="006E582E">
      <w:pPr>
        <w:pStyle w:val="af"/>
        <w:numPr>
          <w:ilvl w:val="1"/>
          <w:numId w:val="34"/>
        </w:numPr>
        <w:ind w:firstLineChars="0"/>
      </w:pPr>
      <w:r>
        <w:rPr>
          <w:rFonts w:hint="eastAsia"/>
        </w:rPr>
        <w:t>期事件许可验证。</w:t>
      </w:r>
    </w:p>
    <w:p w:rsidR="00947E75" w:rsidRDefault="00947E75" w:rsidP="006E582E">
      <w:pPr>
        <w:pStyle w:val="af"/>
        <w:numPr>
          <w:ilvl w:val="1"/>
          <w:numId w:val="34"/>
        </w:numPr>
        <w:ind w:firstLineChars="0"/>
      </w:pPr>
      <w:r>
        <w:rPr>
          <w:rFonts w:hint="eastAsia"/>
        </w:rPr>
        <w:t>创建期事件处理记录（</w:t>
      </w:r>
      <w:r w:rsidRPr="00A57698">
        <w:t>ISSUE_EVENT_T</w:t>
      </w:r>
      <w:r>
        <w:rPr>
          <w:rFonts w:hint="eastAsia"/>
        </w:rPr>
        <w:t>），状态为处理中。</w:t>
      </w:r>
    </w:p>
    <w:p w:rsidR="00947E75" w:rsidRDefault="00947E75" w:rsidP="006E582E">
      <w:pPr>
        <w:pStyle w:val="af"/>
        <w:numPr>
          <w:ilvl w:val="1"/>
          <w:numId w:val="34"/>
        </w:numPr>
        <w:ind w:firstLineChars="0"/>
      </w:pPr>
      <w:r>
        <w:rPr>
          <w:rFonts w:hint="eastAsia"/>
        </w:rPr>
        <w:t>创建期事件日志操作记录（</w:t>
      </w:r>
      <w:r>
        <w:rPr>
          <w:rFonts w:hint="eastAsia"/>
        </w:rPr>
        <w:t>LOG_EVENT_T</w:t>
      </w:r>
      <w:r>
        <w:rPr>
          <w:rFonts w:hint="eastAsia"/>
        </w:rPr>
        <w:t>），状态为处理中。</w:t>
      </w:r>
    </w:p>
    <w:p w:rsidR="00861335" w:rsidRDefault="00947E75" w:rsidP="00861335">
      <w:pPr>
        <w:pStyle w:val="af"/>
        <w:numPr>
          <w:ilvl w:val="1"/>
          <w:numId w:val="34"/>
        </w:numPr>
        <w:ind w:firstLineChars="0"/>
      </w:pPr>
      <w:r>
        <w:rPr>
          <w:rFonts w:hint="eastAsia"/>
        </w:rPr>
        <w:t>新增开奖号码。（</w:t>
      </w:r>
      <w:r w:rsidRPr="0064395C">
        <w:t>ISSUE_OPEN_T</w:t>
      </w:r>
      <w:r>
        <w:rPr>
          <w:rFonts w:hint="eastAsia"/>
        </w:rPr>
        <w:t>、</w:t>
      </w:r>
      <w:r w:rsidRPr="0064395C">
        <w:t>ISSUE_OPEN_GROUP_T</w:t>
      </w:r>
      <w:r>
        <w:rPr>
          <w:rFonts w:hint="eastAsia"/>
        </w:rPr>
        <w:t>）。</w:t>
      </w:r>
    </w:p>
    <w:p w:rsidR="00861335" w:rsidRDefault="00861335" w:rsidP="00861335">
      <w:pPr>
        <w:pStyle w:val="af"/>
        <w:numPr>
          <w:ilvl w:val="1"/>
          <w:numId w:val="34"/>
        </w:numPr>
        <w:ind w:firstLineChars="0"/>
      </w:pPr>
      <w:r>
        <w:rPr>
          <w:rFonts w:hint="eastAsia"/>
        </w:rPr>
        <w:t>清空销售临时表。</w:t>
      </w:r>
    </w:p>
    <w:p w:rsidR="00947E75" w:rsidRDefault="00947E75" w:rsidP="006E582E">
      <w:pPr>
        <w:pStyle w:val="af"/>
        <w:numPr>
          <w:ilvl w:val="1"/>
          <w:numId w:val="34"/>
        </w:numPr>
        <w:ind w:firstLineChars="0"/>
      </w:pPr>
      <w:r>
        <w:rPr>
          <w:rFonts w:hint="eastAsia"/>
        </w:rPr>
        <w:t>更新期事件处理记录状态。</w:t>
      </w:r>
    </w:p>
    <w:p w:rsidR="00947E75" w:rsidRDefault="00947E75" w:rsidP="006E582E">
      <w:pPr>
        <w:pStyle w:val="af"/>
        <w:numPr>
          <w:ilvl w:val="1"/>
          <w:numId w:val="34"/>
        </w:numPr>
        <w:ind w:firstLineChars="0"/>
      </w:pPr>
      <w:r>
        <w:rPr>
          <w:rFonts w:hint="eastAsia"/>
        </w:rPr>
        <w:lastRenderedPageBreak/>
        <w:t>更新期事件日志状态。</w:t>
      </w:r>
    </w:p>
    <w:p w:rsidR="005F793D" w:rsidRDefault="005F793D" w:rsidP="006E582E">
      <w:pPr>
        <w:pStyle w:val="af"/>
        <w:numPr>
          <w:ilvl w:val="1"/>
          <w:numId w:val="34"/>
        </w:numPr>
        <w:ind w:firstLineChars="0"/>
      </w:pPr>
      <w:r>
        <w:rPr>
          <w:rFonts w:hint="eastAsia"/>
        </w:rPr>
        <w:t>删除兑奖明细原始文件。</w:t>
      </w:r>
    </w:p>
    <w:p w:rsidR="003F4454" w:rsidRDefault="003F4454" w:rsidP="006E582E">
      <w:pPr>
        <w:pStyle w:val="af"/>
        <w:numPr>
          <w:ilvl w:val="1"/>
          <w:numId w:val="34"/>
        </w:numPr>
        <w:ind w:firstLineChars="0"/>
      </w:pPr>
      <w:r>
        <w:rPr>
          <w:rFonts w:hint="eastAsia"/>
        </w:rPr>
        <w:t>删除商业积分换彩票期结上报文件。</w:t>
      </w:r>
    </w:p>
    <w:p w:rsidR="003F4454" w:rsidRDefault="003F4454" w:rsidP="006E582E">
      <w:pPr>
        <w:pStyle w:val="af"/>
        <w:numPr>
          <w:ilvl w:val="1"/>
          <w:numId w:val="34"/>
        </w:numPr>
        <w:ind w:firstLineChars="0"/>
      </w:pPr>
      <w:r>
        <w:rPr>
          <w:rFonts w:hint="eastAsia"/>
        </w:rPr>
        <w:t>删除期结原始文件。</w:t>
      </w:r>
    </w:p>
    <w:p w:rsidR="00947E75" w:rsidRDefault="00947E75" w:rsidP="006E582E">
      <w:pPr>
        <w:pStyle w:val="af"/>
        <w:numPr>
          <w:ilvl w:val="0"/>
          <w:numId w:val="34"/>
        </w:numPr>
        <w:ind w:firstLineChars="0"/>
      </w:pPr>
      <w:r>
        <w:rPr>
          <w:rFonts w:hint="eastAsia"/>
        </w:rPr>
        <w:t>中奖计算。</w:t>
      </w:r>
    </w:p>
    <w:p w:rsidR="00947E75" w:rsidRDefault="005B6C55" w:rsidP="006E582E">
      <w:pPr>
        <w:pStyle w:val="af"/>
        <w:numPr>
          <w:ilvl w:val="1"/>
          <w:numId w:val="34"/>
        </w:numPr>
        <w:ind w:firstLineChars="0"/>
      </w:pPr>
      <w:r>
        <w:rPr>
          <w:rFonts w:hint="eastAsia"/>
        </w:rPr>
        <w:t>期事件许可验证。</w:t>
      </w:r>
    </w:p>
    <w:p w:rsidR="005B6C55" w:rsidRDefault="005B6C55" w:rsidP="006E582E">
      <w:pPr>
        <w:pStyle w:val="af"/>
        <w:numPr>
          <w:ilvl w:val="1"/>
          <w:numId w:val="34"/>
        </w:numPr>
        <w:ind w:firstLineChars="0"/>
      </w:pPr>
      <w:r>
        <w:rPr>
          <w:rFonts w:hint="eastAsia"/>
        </w:rPr>
        <w:t>创建期事件处理记录（</w:t>
      </w:r>
      <w:r w:rsidRPr="00A57698">
        <w:t>ISSUE_EVENT_T</w:t>
      </w:r>
      <w:r>
        <w:rPr>
          <w:rFonts w:hint="eastAsia"/>
        </w:rPr>
        <w:t>），状态为处理中。</w:t>
      </w:r>
    </w:p>
    <w:p w:rsidR="005B6C55" w:rsidRDefault="005B6C55" w:rsidP="006E582E">
      <w:pPr>
        <w:pStyle w:val="af"/>
        <w:numPr>
          <w:ilvl w:val="1"/>
          <w:numId w:val="34"/>
        </w:numPr>
        <w:ind w:firstLineChars="0"/>
      </w:pPr>
      <w:r>
        <w:rPr>
          <w:rFonts w:hint="eastAsia"/>
        </w:rPr>
        <w:t>创建期事件日志开始操作记录（</w:t>
      </w:r>
      <w:r>
        <w:rPr>
          <w:rFonts w:hint="eastAsia"/>
        </w:rPr>
        <w:t>LOG_EVENT_T</w:t>
      </w:r>
      <w:r>
        <w:rPr>
          <w:rFonts w:hint="eastAsia"/>
        </w:rPr>
        <w:t>），状态为完成。</w:t>
      </w:r>
    </w:p>
    <w:p w:rsidR="005B6C55" w:rsidRDefault="005B6C55" w:rsidP="006E582E">
      <w:pPr>
        <w:pStyle w:val="af"/>
        <w:numPr>
          <w:ilvl w:val="1"/>
          <w:numId w:val="34"/>
        </w:numPr>
        <w:ind w:firstLineChars="0"/>
      </w:pPr>
      <w:r>
        <w:rPr>
          <w:rFonts w:hint="eastAsia"/>
        </w:rPr>
        <w:t>获取中奖计算文件记录（</w:t>
      </w:r>
      <w:r w:rsidRPr="005B6C55">
        <w:t>ISSUE_COMPUTE_FILE_T</w:t>
      </w:r>
      <w:r>
        <w:rPr>
          <w:rFonts w:hint="eastAsia"/>
        </w:rPr>
        <w:t>）。</w:t>
      </w:r>
    </w:p>
    <w:p w:rsidR="00BF4F14" w:rsidRDefault="00BF4F14" w:rsidP="006E582E">
      <w:pPr>
        <w:pStyle w:val="af"/>
        <w:numPr>
          <w:ilvl w:val="1"/>
          <w:numId w:val="34"/>
        </w:numPr>
        <w:ind w:firstLineChars="0"/>
      </w:pPr>
      <w:r>
        <w:rPr>
          <w:rFonts w:hint="eastAsia"/>
        </w:rPr>
        <w:t>验证中奖记录文件计算标志（</w:t>
      </w:r>
      <w:r w:rsidRPr="00BF4F14">
        <w:t>COMPUTE_FLAG</w:t>
      </w:r>
      <w:r>
        <w:rPr>
          <w:rFonts w:hint="eastAsia"/>
        </w:rPr>
        <w:t>）。自动模式状态应为未计算，手动模式为未计算、已计算。</w:t>
      </w:r>
    </w:p>
    <w:p w:rsidR="00BC6ABB" w:rsidRDefault="00BC6ABB" w:rsidP="006E582E">
      <w:pPr>
        <w:pStyle w:val="af"/>
        <w:numPr>
          <w:ilvl w:val="1"/>
          <w:numId w:val="34"/>
        </w:numPr>
        <w:ind w:firstLineChars="0"/>
      </w:pPr>
      <w:r>
        <w:rPr>
          <w:rFonts w:hint="eastAsia"/>
        </w:rPr>
        <w:t>验证中奖计算文件是否被篡改</w:t>
      </w:r>
    </w:p>
    <w:p w:rsidR="00BF4F14" w:rsidRDefault="00CE4F9E" w:rsidP="006E582E">
      <w:pPr>
        <w:pStyle w:val="af"/>
        <w:numPr>
          <w:ilvl w:val="1"/>
          <w:numId w:val="34"/>
        </w:numPr>
        <w:ind w:firstLineChars="0"/>
      </w:pPr>
      <w:r>
        <w:rPr>
          <w:rFonts w:hint="eastAsia"/>
        </w:rPr>
        <w:t>获取开奖号码（</w:t>
      </w:r>
      <w:r w:rsidRPr="00CE4F9E">
        <w:t>ISSUE_OPEN_T</w:t>
      </w:r>
      <w:r>
        <w:rPr>
          <w:rFonts w:hint="eastAsia"/>
        </w:rPr>
        <w:t>）、游戏奖等（</w:t>
      </w:r>
      <w:r w:rsidRPr="00CE4F9E">
        <w:t>GAME_GRADE_T</w:t>
      </w:r>
      <w:r>
        <w:rPr>
          <w:rFonts w:hint="eastAsia"/>
        </w:rPr>
        <w:t>）</w:t>
      </w:r>
    </w:p>
    <w:p w:rsidR="00BC6ABB" w:rsidRDefault="00BC6ABB" w:rsidP="006E582E">
      <w:pPr>
        <w:pStyle w:val="af"/>
        <w:numPr>
          <w:ilvl w:val="1"/>
          <w:numId w:val="34"/>
        </w:numPr>
        <w:ind w:firstLineChars="0"/>
      </w:pPr>
      <w:r>
        <w:rPr>
          <w:rFonts w:hint="eastAsia"/>
        </w:rPr>
        <w:t>加载中奖字典（</w:t>
      </w:r>
      <w:r w:rsidRPr="00BC6ABB">
        <w:t>SYS_GAME_COMPUTE_DICT_T</w:t>
      </w:r>
      <w:r>
        <w:rPr>
          <w:rFonts w:hint="eastAsia"/>
        </w:rPr>
        <w:t>）。</w:t>
      </w:r>
    </w:p>
    <w:p w:rsidR="00BC6ABB" w:rsidRDefault="00BC6ABB" w:rsidP="006E582E">
      <w:pPr>
        <w:pStyle w:val="af"/>
        <w:numPr>
          <w:ilvl w:val="1"/>
          <w:numId w:val="34"/>
        </w:numPr>
        <w:ind w:firstLineChars="0"/>
      </w:pPr>
      <w:r>
        <w:rPr>
          <w:rFonts w:hint="eastAsia"/>
        </w:rPr>
        <w:t>遍历中奖计算文件，验证每条销售记录是否被篡改</w:t>
      </w:r>
      <w:r w:rsidR="000E7199">
        <w:rPr>
          <w:rFonts w:hint="eastAsia"/>
        </w:rPr>
        <w:t>。</w:t>
      </w:r>
    </w:p>
    <w:p w:rsidR="000E7199" w:rsidRDefault="000E7199" w:rsidP="006E582E">
      <w:pPr>
        <w:pStyle w:val="af"/>
        <w:numPr>
          <w:ilvl w:val="1"/>
          <w:numId w:val="34"/>
        </w:numPr>
        <w:ind w:firstLineChars="0"/>
      </w:pPr>
      <w:r>
        <w:rPr>
          <w:rFonts w:hint="eastAsia"/>
        </w:rPr>
        <w:t>根据每条销售记录生成中奖索引，与中奖字典比对，如果存在则说明中奖，该彩票每个奖等的中奖注数为中奖字典里的每个奖等的中奖注数。</w:t>
      </w:r>
    </w:p>
    <w:p w:rsidR="000E7199" w:rsidRDefault="00E35F37" w:rsidP="006E582E">
      <w:pPr>
        <w:pStyle w:val="af"/>
        <w:numPr>
          <w:ilvl w:val="1"/>
          <w:numId w:val="34"/>
        </w:numPr>
        <w:ind w:firstLineChars="0"/>
      </w:pPr>
      <w:r>
        <w:rPr>
          <w:rFonts w:hint="eastAsia"/>
        </w:rPr>
        <w:t>生成中奖结果文件、中奖统计上报文件</w:t>
      </w:r>
    </w:p>
    <w:p w:rsidR="00BC6ABB" w:rsidRDefault="00BC6ABB" w:rsidP="006E582E">
      <w:pPr>
        <w:pStyle w:val="af"/>
        <w:numPr>
          <w:ilvl w:val="1"/>
          <w:numId w:val="34"/>
        </w:numPr>
        <w:ind w:firstLineChars="0"/>
      </w:pPr>
      <w:r>
        <w:rPr>
          <w:rFonts w:hint="eastAsia"/>
        </w:rPr>
        <w:t>中奖计算文件记录计算标识设置为已计算。</w:t>
      </w:r>
    </w:p>
    <w:p w:rsidR="00BC6ABB" w:rsidRDefault="00BC6ABB" w:rsidP="006E582E">
      <w:pPr>
        <w:pStyle w:val="af"/>
        <w:numPr>
          <w:ilvl w:val="1"/>
          <w:numId w:val="34"/>
        </w:numPr>
        <w:ind w:firstLineChars="0"/>
      </w:pPr>
      <w:r>
        <w:rPr>
          <w:rFonts w:hint="eastAsia"/>
        </w:rPr>
        <w:t>更新期事件处理记录状态。</w:t>
      </w:r>
    </w:p>
    <w:p w:rsidR="00BC6ABB" w:rsidRDefault="00BC6ABB" w:rsidP="006E582E">
      <w:pPr>
        <w:pStyle w:val="af"/>
        <w:numPr>
          <w:ilvl w:val="1"/>
          <w:numId w:val="34"/>
        </w:numPr>
        <w:ind w:firstLineChars="0"/>
      </w:pPr>
      <w:r>
        <w:rPr>
          <w:rFonts w:hint="eastAsia"/>
        </w:rPr>
        <w:t>创建期事件日志结束操作记录（</w:t>
      </w:r>
      <w:r>
        <w:rPr>
          <w:rFonts w:hint="eastAsia"/>
        </w:rPr>
        <w:t>LOG_EVENT_T</w:t>
      </w:r>
      <w:r>
        <w:rPr>
          <w:rFonts w:hint="eastAsia"/>
        </w:rPr>
        <w:t>），状态为完成。</w:t>
      </w:r>
    </w:p>
    <w:p w:rsidR="00E35F37" w:rsidRDefault="00E35F37" w:rsidP="00E35F37">
      <w:pPr>
        <w:pStyle w:val="af"/>
        <w:numPr>
          <w:ilvl w:val="0"/>
          <w:numId w:val="34"/>
        </w:numPr>
        <w:ind w:firstLineChars="0"/>
      </w:pPr>
      <w:r>
        <w:rPr>
          <w:rFonts w:hint="eastAsia"/>
        </w:rPr>
        <w:t>兑奖明细上报文件。</w:t>
      </w:r>
    </w:p>
    <w:p w:rsidR="00E35F37" w:rsidRDefault="00E35F37" w:rsidP="00E35F37">
      <w:pPr>
        <w:pStyle w:val="af"/>
        <w:numPr>
          <w:ilvl w:val="1"/>
          <w:numId w:val="34"/>
        </w:numPr>
        <w:ind w:firstLineChars="0"/>
        <w:jc w:val="left"/>
      </w:pPr>
      <w:r>
        <w:rPr>
          <w:rFonts w:hint="eastAsia"/>
        </w:rPr>
        <w:t>期事件许可验证。</w:t>
      </w:r>
    </w:p>
    <w:p w:rsidR="00E35F37" w:rsidRDefault="00E35F37" w:rsidP="00E35F37">
      <w:pPr>
        <w:pStyle w:val="af"/>
        <w:numPr>
          <w:ilvl w:val="1"/>
          <w:numId w:val="34"/>
        </w:numPr>
        <w:ind w:firstLineChars="0"/>
        <w:jc w:val="left"/>
      </w:pPr>
      <w:r>
        <w:rPr>
          <w:rFonts w:hint="eastAsia"/>
        </w:rPr>
        <w:t>创建期事件处理记录（</w:t>
      </w:r>
      <w:r w:rsidRPr="00A57698">
        <w:t>ISSUE_EVENT_T</w:t>
      </w:r>
      <w:r>
        <w:rPr>
          <w:rFonts w:hint="eastAsia"/>
        </w:rPr>
        <w:t>），状态为处理中。</w:t>
      </w:r>
    </w:p>
    <w:p w:rsidR="00E35F37" w:rsidRDefault="00E35F37" w:rsidP="00E35F37">
      <w:pPr>
        <w:pStyle w:val="af"/>
        <w:numPr>
          <w:ilvl w:val="1"/>
          <w:numId w:val="34"/>
        </w:numPr>
        <w:ind w:firstLineChars="0"/>
        <w:jc w:val="left"/>
      </w:pPr>
      <w:r>
        <w:rPr>
          <w:rFonts w:hint="eastAsia"/>
        </w:rPr>
        <w:t>创建期事件日志开始操作记录（</w:t>
      </w:r>
      <w:r>
        <w:rPr>
          <w:rFonts w:hint="eastAsia"/>
        </w:rPr>
        <w:t>LOG_EVENT_T</w:t>
      </w:r>
      <w:r>
        <w:rPr>
          <w:rFonts w:hint="eastAsia"/>
        </w:rPr>
        <w:t>），状态为完成。</w:t>
      </w:r>
    </w:p>
    <w:p w:rsidR="00E35F37" w:rsidRDefault="00E35F37" w:rsidP="00E35F37">
      <w:pPr>
        <w:pStyle w:val="af"/>
        <w:numPr>
          <w:ilvl w:val="1"/>
          <w:numId w:val="34"/>
        </w:numPr>
        <w:ind w:firstLineChars="0"/>
        <w:jc w:val="left"/>
      </w:pPr>
      <w:r>
        <w:rPr>
          <w:rFonts w:hint="eastAsia"/>
        </w:rPr>
        <w:t>使用数据库命令从</w:t>
      </w:r>
      <w:r w:rsidRPr="003E2DC9">
        <w:t>SALE_DETAIL_</w:t>
      </w:r>
      <w:r>
        <w:rPr>
          <w:rFonts w:hint="eastAsia"/>
        </w:rPr>
        <w:t>WIN</w:t>
      </w:r>
      <w:r w:rsidRPr="003E2DC9">
        <w:t>_T</w:t>
      </w:r>
      <w:r>
        <w:rPr>
          <w:rFonts w:hint="eastAsia"/>
        </w:rPr>
        <w:t>导出兑奖数据，并在</w:t>
      </w:r>
      <w:r>
        <w:rPr>
          <w:rFonts w:hint="eastAsia"/>
        </w:rPr>
        <w:t>cwl_db_flag</w:t>
      </w:r>
      <w:r>
        <w:rPr>
          <w:rFonts w:hint="eastAsia"/>
        </w:rPr>
        <w:t>生成标志文件。</w:t>
      </w:r>
    </w:p>
    <w:p w:rsidR="00E35F37" w:rsidRDefault="00E35F37" w:rsidP="00E35F37">
      <w:pPr>
        <w:pStyle w:val="af"/>
        <w:numPr>
          <w:ilvl w:val="1"/>
          <w:numId w:val="34"/>
        </w:numPr>
        <w:ind w:firstLineChars="0"/>
        <w:jc w:val="left"/>
      </w:pPr>
      <w:r>
        <w:rPr>
          <w:rFonts w:hint="eastAsia"/>
        </w:rPr>
        <w:t>数据上报脚本每隔</w:t>
      </w:r>
      <w:r>
        <w:rPr>
          <w:rFonts w:hint="eastAsia"/>
        </w:rPr>
        <w:t>N</w:t>
      </w:r>
      <w:r>
        <w:rPr>
          <w:rFonts w:hint="eastAsia"/>
        </w:rPr>
        <w:t>分钟轮标志文件，从数据库服务器将文件下载至</w:t>
      </w:r>
      <w:r w:rsidRPr="0052510B">
        <w:t>source_data_file</w:t>
      </w:r>
      <w:r>
        <w:rPr>
          <w:rFonts w:hint="eastAsia"/>
        </w:rPr>
        <w:t>文件夹下，并在</w:t>
      </w:r>
      <w:r>
        <w:rPr>
          <w:rFonts w:hint="eastAsia"/>
        </w:rPr>
        <w:t>source_data_flag_file</w:t>
      </w:r>
      <w:r>
        <w:rPr>
          <w:rFonts w:hint="eastAsia"/>
        </w:rPr>
        <w:t>文件下生成标志文件。删除</w:t>
      </w:r>
      <w:r>
        <w:rPr>
          <w:rFonts w:hint="eastAsia"/>
        </w:rPr>
        <w:t>cwl_db_flag</w:t>
      </w:r>
      <w:r>
        <w:rPr>
          <w:rFonts w:hint="eastAsia"/>
        </w:rPr>
        <w:t>文件夹下的标志文件。</w:t>
      </w:r>
    </w:p>
    <w:p w:rsidR="00E35F37" w:rsidRDefault="00E35F37" w:rsidP="00E35F37">
      <w:pPr>
        <w:pStyle w:val="af"/>
        <w:numPr>
          <w:ilvl w:val="1"/>
          <w:numId w:val="34"/>
        </w:numPr>
        <w:ind w:firstLineChars="0"/>
        <w:jc w:val="left"/>
      </w:pPr>
      <w:r>
        <w:rPr>
          <w:rFonts w:hint="eastAsia"/>
        </w:rPr>
        <w:t>每隔</w:t>
      </w:r>
      <w:r>
        <w:rPr>
          <w:rFonts w:hint="eastAsia"/>
        </w:rPr>
        <w:t>N</w:t>
      </w:r>
      <w:r>
        <w:rPr>
          <w:rFonts w:hint="eastAsia"/>
        </w:rPr>
        <w:t>分钟轮询</w:t>
      </w:r>
      <w:r>
        <w:rPr>
          <w:rFonts w:hint="eastAsia"/>
        </w:rPr>
        <w:t>source_data_flag_file</w:t>
      </w:r>
      <w:r>
        <w:rPr>
          <w:rFonts w:hint="eastAsia"/>
        </w:rPr>
        <w:t>文件夹下是否有标志文件，</w:t>
      </w:r>
      <w:r w:rsidRPr="003E2DC9">
        <w:rPr>
          <w:rFonts w:hint="eastAsia"/>
        </w:rPr>
        <w:t>生成</w:t>
      </w:r>
      <w:r>
        <w:rPr>
          <w:rFonts w:hint="eastAsia"/>
        </w:rPr>
        <w:t>兑奖明细上报文件</w:t>
      </w:r>
    </w:p>
    <w:p w:rsidR="00E35F37" w:rsidRDefault="00E35F37" w:rsidP="00E35F37">
      <w:pPr>
        <w:pStyle w:val="af"/>
        <w:numPr>
          <w:ilvl w:val="1"/>
          <w:numId w:val="34"/>
        </w:numPr>
        <w:ind w:firstLineChars="0"/>
        <w:jc w:val="left"/>
      </w:pPr>
      <w:r>
        <w:rPr>
          <w:rFonts w:hint="eastAsia"/>
        </w:rPr>
        <w:t>如果是自动任务则</w:t>
      </w:r>
      <w:r w:rsidRPr="003976D2">
        <w:rPr>
          <w:rFonts w:hint="eastAsia"/>
        </w:rPr>
        <w:t>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Pr>
          <w:rFonts w:hint="eastAsia"/>
        </w:rPr>
        <w:t>。手动任务不删除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Pr>
          <w:rFonts w:hint="eastAsia"/>
        </w:rPr>
        <w:t>，</w:t>
      </w:r>
      <w:r w:rsidRPr="0039133F">
        <w:rPr>
          <w:rFonts w:hint="eastAsia"/>
        </w:rPr>
        <w:t>以便手动任务可以重复执行。</w:t>
      </w:r>
    </w:p>
    <w:p w:rsidR="00E35F37" w:rsidRDefault="00E35F37" w:rsidP="00E35F37">
      <w:pPr>
        <w:pStyle w:val="af"/>
        <w:numPr>
          <w:ilvl w:val="1"/>
          <w:numId w:val="34"/>
        </w:numPr>
        <w:ind w:firstLineChars="0"/>
      </w:pPr>
      <w:r>
        <w:rPr>
          <w:rFonts w:hint="eastAsia"/>
        </w:rPr>
        <w:t>创建期事件日志结束操作记录（</w:t>
      </w:r>
      <w:r>
        <w:rPr>
          <w:rFonts w:hint="eastAsia"/>
        </w:rPr>
        <w:t>LOG_EVENT_T</w:t>
      </w:r>
      <w:r>
        <w:rPr>
          <w:rFonts w:hint="eastAsia"/>
        </w:rPr>
        <w:t>），状态为完成。更新期事件处理状态。</w:t>
      </w:r>
    </w:p>
    <w:p w:rsidR="0064395C" w:rsidRPr="0011490A" w:rsidRDefault="0064395C" w:rsidP="0064395C">
      <w:pPr>
        <w:pStyle w:val="af"/>
        <w:ind w:left="1266" w:firstLineChars="0" w:firstLine="0"/>
        <w:jc w:val="left"/>
      </w:pPr>
    </w:p>
    <w:p w:rsidR="003314ED" w:rsidRDefault="00552DDC" w:rsidP="00DB3149">
      <w:pPr>
        <w:pStyle w:val="2"/>
      </w:pPr>
      <w:bookmarkStart w:id="67" w:name="_Toc459793702"/>
      <w:r w:rsidRPr="00FD7138">
        <w:rPr>
          <w:rFonts w:hint="eastAsia"/>
        </w:rPr>
        <w:lastRenderedPageBreak/>
        <w:t>下载开奖公告、导入中奖数据</w:t>
      </w:r>
      <w:bookmarkEnd w:id="67"/>
    </w:p>
    <w:p w:rsidR="00552DDC" w:rsidRDefault="00552DDC" w:rsidP="00DB3149">
      <w:pPr>
        <w:pStyle w:val="3"/>
      </w:pPr>
      <w:bookmarkStart w:id="68" w:name="_Toc459793703"/>
      <w:r>
        <w:rPr>
          <w:rFonts w:hint="eastAsia"/>
        </w:rPr>
        <w:t>时序图</w:t>
      </w:r>
      <w:bookmarkEnd w:id="68"/>
    </w:p>
    <w:p w:rsidR="00552DDC" w:rsidRDefault="00497BC2" w:rsidP="00552DDC">
      <w:r>
        <w:rPr>
          <w:noProof/>
        </w:rPr>
        <w:drawing>
          <wp:inline distT="0" distB="0" distL="0" distR="0">
            <wp:extent cx="5069840" cy="3894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9840" cy="389445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9</w:t>
      </w:r>
      <w:r>
        <w:rPr>
          <w:rFonts w:hint="eastAsia"/>
        </w:rPr>
        <w:t>下载开奖公告、导入中奖数据时序图</w:t>
      </w:r>
    </w:p>
    <w:p w:rsidR="00552DDC" w:rsidRDefault="00552DDC" w:rsidP="00DB3149">
      <w:pPr>
        <w:pStyle w:val="3"/>
      </w:pPr>
      <w:bookmarkStart w:id="69" w:name="_Toc459793704"/>
      <w:r>
        <w:rPr>
          <w:rFonts w:hint="eastAsia"/>
        </w:rPr>
        <w:t>实现概述</w:t>
      </w:r>
      <w:bookmarkEnd w:id="69"/>
    </w:p>
    <w:p w:rsidR="007817A8" w:rsidRDefault="007817A8" w:rsidP="006E582E">
      <w:pPr>
        <w:pStyle w:val="af"/>
        <w:numPr>
          <w:ilvl w:val="0"/>
          <w:numId w:val="35"/>
        </w:numPr>
        <w:ind w:firstLineChars="0"/>
      </w:pPr>
      <w:r>
        <w:rPr>
          <w:rFonts w:hint="eastAsia"/>
        </w:rPr>
        <w:t>更新开奖公告、中奖导入。</w:t>
      </w:r>
    </w:p>
    <w:p w:rsidR="007817A8" w:rsidRDefault="007817A8" w:rsidP="006E582E">
      <w:pPr>
        <w:pStyle w:val="af"/>
        <w:numPr>
          <w:ilvl w:val="1"/>
          <w:numId w:val="35"/>
        </w:numPr>
        <w:ind w:firstLineChars="0"/>
      </w:pPr>
      <w:r>
        <w:rPr>
          <w:rFonts w:hint="eastAsia"/>
        </w:rPr>
        <w:t>期事件许可验证。</w:t>
      </w:r>
    </w:p>
    <w:p w:rsidR="007817A8" w:rsidRDefault="007817A8" w:rsidP="006E582E">
      <w:pPr>
        <w:pStyle w:val="af"/>
        <w:numPr>
          <w:ilvl w:val="1"/>
          <w:numId w:val="35"/>
        </w:numPr>
        <w:ind w:firstLineChars="0"/>
      </w:pPr>
      <w:r>
        <w:rPr>
          <w:rFonts w:hint="eastAsia"/>
        </w:rPr>
        <w:t>创建更新开奖公告、中奖导入期事件处理记录（</w:t>
      </w:r>
      <w:r w:rsidRPr="00A57698">
        <w:t>ISSUE_EVENT_T</w:t>
      </w:r>
      <w:r>
        <w:rPr>
          <w:rFonts w:hint="eastAsia"/>
        </w:rPr>
        <w:t>），状态为处理中。</w:t>
      </w:r>
    </w:p>
    <w:p w:rsidR="00900D61" w:rsidRDefault="00900D61" w:rsidP="006E582E">
      <w:pPr>
        <w:pStyle w:val="af"/>
        <w:numPr>
          <w:ilvl w:val="1"/>
          <w:numId w:val="35"/>
        </w:numPr>
        <w:ind w:firstLineChars="0"/>
      </w:pPr>
      <w:r>
        <w:rPr>
          <w:rFonts w:hint="eastAsia"/>
        </w:rPr>
        <w:t>删除缓存游戏期数据。</w:t>
      </w:r>
    </w:p>
    <w:p w:rsidR="007817A8" w:rsidRDefault="007817A8" w:rsidP="006E582E">
      <w:pPr>
        <w:pStyle w:val="af"/>
        <w:numPr>
          <w:ilvl w:val="1"/>
          <w:numId w:val="35"/>
        </w:numPr>
        <w:ind w:firstLineChars="0"/>
      </w:pPr>
      <w:r>
        <w:rPr>
          <w:rFonts w:hint="eastAsia"/>
        </w:rPr>
        <w:t>创建更新开奖公告期事件日志开始操作记录（</w:t>
      </w:r>
      <w:r>
        <w:rPr>
          <w:rFonts w:hint="eastAsia"/>
        </w:rPr>
        <w:t>LOG_EVENT_T</w:t>
      </w:r>
      <w:r>
        <w:rPr>
          <w:rFonts w:hint="eastAsia"/>
        </w:rPr>
        <w:t>），状态为完成。</w:t>
      </w:r>
    </w:p>
    <w:p w:rsidR="007817A8" w:rsidRDefault="007817A8" w:rsidP="006E582E">
      <w:pPr>
        <w:pStyle w:val="af"/>
        <w:numPr>
          <w:ilvl w:val="1"/>
          <w:numId w:val="35"/>
        </w:numPr>
        <w:ind w:firstLineChars="0"/>
      </w:pPr>
      <w:r>
        <w:rPr>
          <w:rFonts w:hint="eastAsia"/>
        </w:rPr>
        <w:t>更新开奖号码的销售额、奖池数据（</w:t>
      </w:r>
      <w:r w:rsidRPr="00443239">
        <w:t>ISSUE_OPEN_T</w:t>
      </w:r>
      <w:r>
        <w:rPr>
          <w:rFonts w:hint="eastAsia"/>
        </w:rPr>
        <w:t>），新增开奖公告（</w:t>
      </w:r>
      <w:r w:rsidRPr="00443239">
        <w:t>ISSUE_OPEN_GRADE_T</w:t>
      </w:r>
      <w:r>
        <w:rPr>
          <w:rFonts w:hint="eastAsia"/>
        </w:rPr>
        <w:t>）。</w:t>
      </w:r>
    </w:p>
    <w:p w:rsidR="007817A8" w:rsidRDefault="007817A8" w:rsidP="006E582E">
      <w:pPr>
        <w:pStyle w:val="af"/>
        <w:numPr>
          <w:ilvl w:val="1"/>
          <w:numId w:val="35"/>
        </w:numPr>
        <w:ind w:firstLineChars="0"/>
      </w:pPr>
      <w:r>
        <w:rPr>
          <w:rFonts w:hint="eastAsia"/>
        </w:rPr>
        <w:t>更新更新开奖公告期事件处理记录状态。</w:t>
      </w:r>
    </w:p>
    <w:p w:rsidR="007817A8" w:rsidRDefault="007817A8" w:rsidP="006E582E">
      <w:pPr>
        <w:pStyle w:val="af"/>
        <w:numPr>
          <w:ilvl w:val="1"/>
          <w:numId w:val="35"/>
        </w:numPr>
        <w:ind w:firstLineChars="0"/>
      </w:pPr>
      <w:r>
        <w:rPr>
          <w:rFonts w:hint="eastAsia"/>
        </w:rPr>
        <w:t>创建更新开奖公告期事件日志结束操作记录（</w:t>
      </w:r>
      <w:r>
        <w:rPr>
          <w:rFonts w:hint="eastAsia"/>
        </w:rPr>
        <w:t>LOG_EVENT_T</w:t>
      </w:r>
      <w:r>
        <w:rPr>
          <w:rFonts w:hint="eastAsia"/>
        </w:rPr>
        <w:t>），状态为完成。</w:t>
      </w:r>
    </w:p>
    <w:p w:rsidR="007817A8" w:rsidRDefault="007817A8" w:rsidP="006E582E">
      <w:pPr>
        <w:pStyle w:val="af"/>
        <w:numPr>
          <w:ilvl w:val="1"/>
          <w:numId w:val="35"/>
        </w:numPr>
        <w:ind w:firstLineChars="0"/>
      </w:pPr>
      <w:r>
        <w:rPr>
          <w:rFonts w:hint="eastAsia"/>
        </w:rPr>
        <w:lastRenderedPageBreak/>
        <w:t>创建中奖导入期事件日志开始操作记录（</w:t>
      </w:r>
      <w:r>
        <w:rPr>
          <w:rFonts w:hint="eastAsia"/>
        </w:rPr>
        <w:t>LOG_EVENT_T</w:t>
      </w:r>
      <w:r>
        <w:rPr>
          <w:rFonts w:hint="eastAsia"/>
        </w:rPr>
        <w:t>），状态为完成。</w:t>
      </w:r>
    </w:p>
    <w:p w:rsidR="007817A8" w:rsidRDefault="007817A8" w:rsidP="006E582E">
      <w:pPr>
        <w:pStyle w:val="af"/>
        <w:numPr>
          <w:ilvl w:val="1"/>
          <w:numId w:val="35"/>
        </w:numPr>
        <w:ind w:firstLineChars="0"/>
      </w:pPr>
      <w:r>
        <w:rPr>
          <w:rFonts w:hint="eastAsia"/>
        </w:rPr>
        <w:t>删除该期中奖记录（</w:t>
      </w:r>
      <w:r>
        <w:rPr>
          <w:rFonts w:hint="eastAsia"/>
        </w:rPr>
        <w:t>SALE_DETAIL_WIN_T</w:t>
      </w:r>
      <w:r>
        <w:rPr>
          <w:rFonts w:hint="eastAsia"/>
        </w:rPr>
        <w:t>）</w:t>
      </w:r>
      <w:r>
        <w:rPr>
          <w:rFonts w:hint="eastAsia"/>
        </w:rPr>
        <w:t>BEGIN_TIME</w:t>
      </w:r>
      <w:r>
        <w:rPr>
          <w:rFonts w:hint="eastAsia"/>
        </w:rPr>
        <w:t>为该期的开始时间、期结时间（当日的</w:t>
      </w:r>
      <w:r>
        <w:rPr>
          <w:rFonts w:hint="eastAsia"/>
        </w:rPr>
        <w:t>24</w:t>
      </w:r>
      <w:r>
        <w:rPr>
          <w:rFonts w:hint="eastAsia"/>
        </w:rPr>
        <w:t>点）。</w:t>
      </w:r>
    </w:p>
    <w:p w:rsidR="007817A8" w:rsidRDefault="007817A8" w:rsidP="006E582E">
      <w:pPr>
        <w:pStyle w:val="af"/>
        <w:numPr>
          <w:ilvl w:val="1"/>
          <w:numId w:val="35"/>
        </w:numPr>
        <w:ind w:firstLineChars="0"/>
      </w:pPr>
      <w:r>
        <w:rPr>
          <w:rFonts w:hint="eastAsia"/>
        </w:rPr>
        <w:t>验证中奖结果文件是否被篡改。</w:t>
      </w:r>
    </w:p>
    <w:p w:rsidR="007817A8" w:rsidRDefault="007817A8" w:rsidP="006E582E">
      <w:pPr>
        <w:pStyle w:val="af"/>
        <w:numPr>
          <w:ilvl w:val="1"/>
          <w:numId w:val="35"/>
        </w:numPr>
        <w:ind w:firstLineChars="0"/>
      </w:pPr>
      <w:r>
        <w:rPr>
          <w:rFonts w:hint="eastAsia"/>
        </w:rPr>
        <w:t>根据开奖公告设置浮动奖奖金，通过数据库命令导入至</w:t>
      </w:r>
      <w:r>
        <w:rPr>
          <w:rFonts w:hint="eastAsia"/>
        </w:rPr>
        <w:t>SALE_DETAIL_WIN_T</w:t>
      </w:r>
      <w:r>
        <w:rPr>
          <w:rFonts w:hint="eastAsia"/>
        </w:rPr>
        <w:t>表中。</w:t>
      </w:r>
    </w:p>
    <w:p w:rsidR="007817A8" w:rsidRDefault="007817A8" w:rsidP="006E582E">
      <w:pPr>
        <w:pStyle w:val="af"/>
        <w:numPr>
          <w:ilvl w:val="1"/>
          <w:numId w:val="35"/>
        </w:numPr>
        <w:ind w:firstLineChars="0"/>
      </w:pPr>
      <w:r>
        <w:rPr>
          <w:rFonts w:hint="eastAsia"/>
        </w:rPr>
        <w:t>更新中奖导入期事件处理记录状态。</w:t>
      </w:r>
    </w:p>
    <w:p w:rsidR="007817A8" w:rsidRDefault="007817A8" w:rsidP="006E582E">
      <w:pPr>
        <w:pStyle w:val="af"/>
        <w:numPr>
          <w:ilvl w:val="1"/>
          <w:numId w:val="35"/>
        </w:numPr>
        <w:ind w:firstLineChars="0"/>
      </w:pPr>
      <w:r>
        <w:rPr>
          <w:rFonts w:hint="eastAsia"/>
        </w:rPr>
        <w:t>创建中奖导入期事件日志完成操作记录（</w:t>
      </w:r>
      <w:r>
        <w:rPr>
          <w:rFonts w:hint="eastAsia"/>
        </w:rPr>
        <w:t>LOG_EVENT_T</w:t>
      </w:r>
      <w:r>
        <w:rPr>
          <w:rFonts w:hint="eastAsia"/>
        </w:rPr>
        <w:t>），状态为完成。</w:t>
      </w:r>
    </w:p>
    <w:p w:rsidR="006D1757" w:rsidRDefault="006D1757" w:rsidP="006D1757">
      <w:pPr>
        <w:pStyle w:val="af"/>
        <w:numPr>
          <w:ilvl w:val="0"/>
          <w:numId w:val="35"/>
        </w:numPr>
        <w:ind w:firstLineChars="0"/>
        <w:jc w:val="left"/>
      </w:pPr>
      <w:r>
        <w:rPr>
          <w:rFonts w:hint="eastAsia"/>
        </w:rPr>
        <w:t>销售临时表导出</w:t>
      </w:r>
    </w:p>
    <w:p w:rsidR="006D1757" w:rsidRDefault="006D1757" w:rsidP="006D1757">
      <w:pPr>
        <w:pStyle w:val="af"/>
        <w:numPr>
          <w:ilvl w:val="1"/>
          <w:numId w:val="35"/>
        </w:numPr>
        <w:ind w:firstLineChars="0"/>
        <w:jc w:val="left"/>
      </w:pPr>
      <w:r w:rsidRPr="00D5312E">
        <w:rPr>
          <w:rFonts w:hint="eastAsia"/>
        </w:rPr>
        <w:t>验证销售临时表到出许可，创建期事件</w:t>
      </w:r>
      <w:r>
        <w:rPr>
          <w:rFonts w:hint="eastAsia"/>
        </w:rPr>
        <w:t>（</w:t>
      </w:r>
      <w:r w:rsidRPr="00A57698">
        <w:t>ISSUE_EVENT_T</w:t>
      </w:r>
      <w:r>
        <w:rPr>
          <w:rFonts w:hint="eastAsia"/>
        </w:rPr>
        <w:t>）</w:t>
      </w:r>
      <w:r w:rsidRPr="00D5312E">
        <w:rPr>
          <w:rFonts w:hint="eastAsia"/>
        </w:rPr>
        <w:t>，状态为处理中</w:t>
      </w:r>
      <w:r>
        <w:rPr>
          <w:rFonts w:hint="eastAsia"/>
        </w:rPr>
        <w:t>。</w:t>
      </w:r>
    </w:p>
    <w:p w:rsidR="006D1757" w:rsidRDefault="006D1757" w:rsidP="006D1757">
      <w:pPr>
        <w:pStyle w:val="af"/>
        <w:numPr>
          <w:ilvl w:val="1"/>
          <w:numId w:val="35"/>
        </w:numPr>
        <w:ind w:firstLineChars="0"/>
        <w:jc w:val="left"/>
      </w:pPr>
      <w:r>
        <w:rPr>
          <w:rFonts w:hint="eastAsia"/>
        </w:rPr>
        <w:t>创建期事件日志开始操作记录（</w:t>
      </w:r>
      <w:r>
        <w:rPr>
          <w:rFonts w:hint="eastAsia"/>
        </w:rPr>
        <w:t>LOG_EVENT_T</w:t>
      </w:r>
      <w:r>
        <w:rPr>
          <w:rFonts w:hint="eastAsia"/>
        </w:rPr>
        <w:t>），状态为完成。</w:t>
      </w:r>
    </w:p>
    <w:p w:rsidR="006D1757" w:rsidRDefault="006D1757" w:rsidP="006D1757">
      <w:pPr>
        <w:pStyle w:val="af"/>
        <w:numPr>
          <w:ilvl w:val="1"/>
          <w:numId w:val="35"/>
        </w:numPr>
        <w:ind w:firstLineChars="0"/>
        <w:jc w:val="left"/>
      </w:pPr>
      <w:r>
        <w:rPr>
          <w:rFonts w:hint="eastAsia"/>
        </w:rPr>
        <w:t>销售临时表导出。</w:t>
      </w:r>
    </w:p>
    <w:p w:rsidR="006D1757" w:rsidRDefault="006D1757" w:rsidP="006D1757">
      <w:pPr>
        <w:pStyle w:val="af"/>
        <w:numPr>
          <w:ilvl w:val="1"/>
          <w:numId w:val="35"/>
        </w:numPr>
        <w:ind w:firstLineChars="0"/>
        <w:jc w:val="left"/>
      </w:pPr>
      <w:r>
        <w:rPr>
          <w:rFonts w:hint="eastAsia"/>
        </w:rPr>
        <w:t>创建期事件日志结束操作记录（</w:t>
      </w:r>
      <w:r>
        <w:rPr>
          <w:rFonts w:hint="eastAsia"/>
        </w:rPr>
        <w:t>LOG_EVENT_T</w:t>
      </w:r>
      <w:r>
        <w:rPr>
          <w:rFonts w:hint="eastAsia"/>
        </w:rPr>
        <w:t>），状态为完成。更新期事件处理状态。</w:t>
      </w:r>
    </w:p>
    <w:p w:rsidR="007817A8" w:rsidRDefault="007817A8" w:rsidP="006E582E">
      <w:pPr>
        <w:pStyle w:val="af"/>
        <w:numPr>
          <w:ilvl w:val="0"/>
          <w:numId w:val="35"/>
        </w:numPr>
        <w:ind w:firstLineChars="0"/>
      </w:pPr>
      <w:r>
        <w:rPr>
          <w:rFonts w:hint="eastAsia"/>
        </w:rPr>
        <w:t>中奖明细数据上报</w:t>
      </w:r>
    </w:p>
    <w:p w:rsidR="007817A8" w:rsidRDefault="007817A8" w:rsidP="006E582E">
      <w:pPr>
        <w:pStyle w:val="af"/>
        <w:numPr>
          <w:ilvl w:val="1"/>
          <w:numId w:val="35"/>
        </w:numPr>
        <w:ind w:firstLineChars="0"/>
      </w:pPr>
      <w:r w:rsidRPr="00D148FA">
        <w:rPr>
          <w:rFonts w:hint="eastAsia"/>
        </w:rPr>
        <w:t>生成中奖明细上报文件，生成交易系统中奖文件</w:t>
      </w:r>
    </w:p>
    <w:p w:rsidR="00E92C0F" w:rsidRDefault="007817A8" w:rsidP="00682104">
      <w:pPr>
        <w:pStyle w:val="af"/>
        <w:numPr>
          <w:ilvl w:val="1"/>
          <w:numId w:val="35"/>
        </w:numPr>
        <w:ind w:firstLineChars="0"/>
      </w:pPr>
      <w:r>
        <w:rPr>
          <w:rFonts w:hint="eastAsia"/>
        </w:rPr>
        <w:t>创建中奖明细数据上报期事件日志操作记录（</w:t>
      </w:r>
      <w:r>
        <w:rPr>
          <w:rFonts w:hint="eastAsia"/>
        </w:rPr>
        <w:t>LOG_EVENT_T</w:t>
      </w:r>
      <w:r>
        <w:rPr>
          <w:rFonts w:hint="eastAsia"/>
        </w:rPr>
        <w:t>），状态为完成。</w:t>
      </w:r>
    </w:p>
    <w:p w:rsidR="007817A8" w:rsidRDefault="007817A8" w:rsidP="006E582E">
      <w:pPr>
        <w:pStyle w:val="af"/>
        <w:numPr>
          <w:ilvl w:val="0"/>
          <w:numId w:val="35"/>
        </w:numPr>
        <w:ind w:firstLineChars="0"/>
      </w:pPr>
      <w:r>
        <w:rPr>
          <w:rFonts w:hint="eastAsia"/>
        </w:rPr>
        <w:t>期状态变更至可兑奖。</w:t>
      </w:r>
    </w:p>
    <w:p w:rsidR="007817A8" w:rsidRDefault="007817A8" w:rsidP="006E582E">
      <w:pPr>
        <w:pStyle w:val="af"/>
        <w:numPr>
          <w:ilvl w:val="1"/>
          <w:numId w:val="35"/>
        </w:numPr>
        <w:ind w:firstLineChars="0"/>
      </w:pPr>
      <w:r>
        <w:rPr>
          <w:rFonts w:hint="eastAsia"/>
        </w:rPr>
        <w:t>期事件许可验证。</w:t>
      </w:r>
    </w:p>
    <w:p w:rsidR="007817A8" w:rsidRDefault="007817A8" w:rsidP="006E582E">
      <w:pPr>
        <w:pStyle w:val="af"/>
        <w:numPr>
          <w:ilvl w:val="1"/>
          <w:numId w:val="35"/>
        </w:numPr>
        <w:ind w:firstLineChars="0"/>
      </w:pPr>
      <w:r>
        <w:rPr>
          <w:rFonts w:hint="eastAsia"/>
        </w:rPr>
        <w:t>获取开奖滞后时间（</w:t>
      </w:r>
      <w:r>
        <w:rPr>
          <w:rFonts w:hint="eastAsia"/>
        </w:rPr>
        <w:t>ISSUE_T.</w:t>
      </w:r>
      <w:r w:rsidRPr="00CA2A94">
        <w:t>ISSUE_OPEN_DELAY_TIME</w:t>
      </w:r>
      <w:r>
        <w:rPr>
          <w:rFonts w:hint="eastAsia"/>
        </w:rPr>
        <w:t>），系统根据开奖滞后时间进行休眠。</w:t>
      </w:r>
    </w:p>
    <w:p w:rsidR="007817A8" w:rsidRDefault="007817A8" w:rsidP="006E582E">
      <w:pPr>
        <w:pStyle w:val="af"/>
        <w:numPr>
          <w:ilvl w:val="1"/>
          <w:numId w:val="35"/>
        </w:numPr>
        <w:ind w:firstLineChars="0"/>
        <w:rPr>
          <w:color w:val="FF0000"/>
        </w:rPr>
      </w:pPr>
      <w:r w:rsidRPr="00CA2A94">
        <w:rPr>
          <w:rFonts w:hint="eastAsia"/>
          <w:color w:val="FF0000"/>
        </w:rPr>
        <w:t>期事件许可验证。</w:t>
      </w:r>
    </w:p>
    <w:p w:rsidR="007817A8" w:rsidRPr="003314ED" w:rsidRDefault="007817A8" w:rsidP="006E582E">
      <w:pPr>
        <w:pStyle w:val="af"/>
        <w:numPr>
          <w:ilvl w:val="1"/>
          <w:numId w:val="35"/>
        </w:numPr>
        <w:ind w:firstLineChars="0"/>
      </w:pPr>
      <w:r>
        <w:rPr>
          <w:rFonts w:hint="eastAsia"/>
        </w:rPr>
        <w:t>期状态设置为已开奖，更新</w:t>
      </w:r>
      <w:r>
        <w:rPr>
          <w:rFonts w:hint="eastAsia"/>
        </w:rPr>
        <w:t>Redis</w:t>
      </w:r>
      <w:r>
        <w:rPr>
          <w:rFonts w:hint="eastAsia"/>
        </w:rPr>
        <w:t>游戏期缓存数据。</w:t>
      </w:r>
    </w:p>
    <w:p w:rsidR="007817A8" w:rsidRDefault="007817A8" w:rsidP="006E582E">
      <w:pPr>
        <w:pStyle w:val="af"/>
        <w:numPr>
          <w:ilvl w:val="1"/>
          <w:numId w:val="35"/>
        </w:numPr>
        <w:ind w:firstLineChars="0"/>
      </w:pPr>
      <w:r>
        <w:rPr>
          <w:rFonts w:hint="eastAsia"/>
        </w:rPr>
        <w:t>创建期事件处理记录（</w:t>
      </w:r>
      <w:r w:rsidRPr="00A57698">
        <w:t>ISSUE_EVENT_T</w:t>
      </w:r>
      <w:r>
        <w:rPr>
          <w:rFonts w:hint="eastAsia"/>
        </w:rPr>
        <w:t>），状态为完成。</w:t>
      </w:r>
    </w:p>
    <w:p w:rsidR="003F4454" w:rsidRDefault="00900D61" w:rsidP="00682104">
      <w:pPr>
        <w:pStyle w:val="af"/>
        <w:numPr>
          <w:ilvl w:val="1"/>
          <w:numId w:val="35"/>
        </w:numPr>
        <w:ind w:firstLineChars="0"/>
      </w:pPr>
      <w:r>
        <w:rPr>
          <w:rFonts w:hint="eastAsia"/>
        </w:rPr>
        <w:t>设置游戏期缓存数据。</w:t>
      </w:r>
    </w:p>
    <w:p w:rsidR="00786E2B" w:rsidRDefault="003F4454" w:rsidP="00682104">
      <w:pPr>
        <w:pStyle w:val="af"/>
        <w:numPr>
          <w:ilvl w:val="1"/>
          <w:numId w:val="35"/>
        </w:numPr>
        <w:ind w:firstLineChars="0"/>
      </w:pPr>
      <w:r>
        <w:rPr>
          <w:rFonts w:hint="eastAsia"/>
        </w:rPr>
        <w:t>删除</w:t>
      </w:r>
      <w:r w:rsidRPr="003F4454">
        <w:rPr>
          <w:rFonts w:hint="eastAsia"/>
        </w:rPr>
        <w:t>游戏引擎中奖统计文件</w:t>
      </w:r>
    </w:p>
    <w:p w:rsidR="007817A8" w:rsidRDefault="007817A8" w:rsidP="006E582E">
      <w:pPr>
        <w:pStyle w:val="af"/>
        <w:numPr>
          <w:ilvl w:val="0"/>
          <w:numId w:val="35"/>
        </w:numPr>
        <w:ind w:firstLineChars="0"/>
      </w:pPr>
      <w:r>
        <w:rPr>
          <w:rFonts w:hint="eastAsia"/>
        </w:rPr>
        <w:t>根据《</w:t>
      </w:r>
      <w:r w:rsidRPr="003314ED">
        <w:rPr>
          <w:rFonts w:hint="eastAsia"/>
        </w:rPr>
        <w:t>HQXC-TWLS-SD-07-</w:t>
      </w:r>
      <w:r w:rsidRPr="003314ED">
        <w:rPr>
          <w:rFonts w:hint="eastAsia"/>
        </w:rPr>
        <w:t>电话销售福利彩票系统与游戏引擎通讯接口协议</w:t>
      </w:r>
      <w:r>
        <w:rPr>
          <w:rFonts w:hint="eastAsia"/>
        </w:rPr>
        <w:t>》发布开奖公告、中奖数据。</w:t>
      </w:r>
    </w:p>
    <w:p w:rsidR="00230647" w:rsidRDefault="00230647" w:rsidP="00DB3149">
      <w:pPr>
        <w:pStyle w:val="2"/>
      </w:pPr>
      <w:bookmarkStart w:id="70" w:name="_Toc459793705"/>
      <w:r>
        <w:rPr>
          <w:rFonts w:hint="eastAsia"/>
        </w:rPr>
        <w:lastRenderedPageBreak/>
        <w:t>加载禁销信息</w:t>
      </w:r>
      <w:bookmarkEnd w:id="70"/>
    </w:p>
    <w:p w:rsidR="00230647" w:rsidRDefault="00230647" w:rsidP="00DB3149">
      <w:pPr>
        <w:pStyle w:val="3"/>
      </w:pPr>
      <w:bookmarkStart w:id="71" w:name="_Toc459793706"/>
      <w:r>
        <w:rPr>
          <w:rFonts w:hint="eastAsia"/>
        </w:rPr>
        <w:t>时序图</w:t>
      </w:r>
      <w:bookmarkEnd w:id="71"/>
    </w:p>
    <w:p w:rsidR="00230647" w:rsidRDefault="00230647" w:rsidP="00230647">
      <w:r>
        <w:rPr>
          <w:rFonts w:hint="eastAsia"/>
          <w:noProof/>
        </w:rPr>
        <w:drawing>
          <wp:inline distT="0" distB="0" distL="0" distR="0">
            <wp:extent cx="5069840" cy="3434715"/>
            <wp:effectExtent l="19050" t="0" r="0" b="0"/>
            <wp:docPr id="4" name="图片 3"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29"/>
                    <a:stretch>
                      <a:fillRect/>
                    </a:stretch>
                  </pic:blipFill>
                  <pic:spPr>
                    <a:xfrm>
                      <a:off x="0" y="0"/>
                      <a:ext cx="5069840" cy="3434715"/>
                    </a:xfrm>
                    <a:prstGeom prst="rect">
                      <a:avLst/>
                    </a:prstGeom>
                  </pic:spPr>
                </pic:pic>
              </a:graphicData>
            </a:graphic>
          </wp:inline>
        </w:drawing>
      </w:r>
    </w:p>
    <w:p w:rsidR="00230647" w:rsidRPr="00230647" w:rsidRDefault="00230647" w:rsidP="00230647">
      <w:pPr>
        <w:jc w:val="center"/>
      </w:pPr>
      <w:r>
        <w:rPr>
          <w:rFonts w:hint="eastAsia"/>
        </w:rPr>
        <w:t>图</w:t>
      </w:r>
      <w:r w:rsidR="00CD6C9A">
        <w:rPr>
          <w:rFonts w:hint="eastAsia"/>
        </w:rPr>
        <w:t>4</w:t>
      </w:r>
      <w:r>
        <w:rPr>
          <w:rFonts w:hint="eastAsia"/>
        </w:rPr>
        <w:t>-</w:t>
      </w:r>
      <w:r w:rsidR="007F1FD4">
        <w:rPr>
          <w:rFonts w:hint="eastAsia"/>
        </w:rPr>
        <w:t>10</w:t>
      </w:r>
      <w:r>
        <w:rPr>
          <w:rFonts w:hint="eastAsia"/>
        </w:rPr>
        <w:t>加载禁销信息时序图</w:t>
      </w:r>
    </w:p>
    <w:p w:rsidR="00230647" w:rsidRDefault="00230647" w:rsidP="00DB3149">
      <w:pPr>
        <w:pStyle w:val="3"/>
      </w:pPr>
      <w:bookmarkStart w:id="72" w:name="_Toc459793707"/>
      <w:r>
        <w:rPr>
          <w:rFonts w:hint="eastAsia"/>
        </w:rPr>
        <w:t>实现概述</w:t>
      </w:r>
      <w:bookmarkEnd w:id="72"/>
    </w:p>
    <w:p w:rsidR="00230647" w:rsidRDefault="00230647" w:rsidP="006E582E">
      <w:pPr>
        <w:pStyle w:val="af"/>
        <w:numPr>
          <w:ilvl w:val="0"/>
          <w:numId w:val="39"/>
        </w:numPr>
        <w:ind w:firstLineChars="0"/>
      </w:pPr>
      <w:r>
        <w:rPr>
          <w:rFonts w:hint="eastAsia"/>
        </w:rPr>
        <w:t>记录日志（</w:t>
      </w:r>
      <w:r>
        <w:rPr>
          <w:rFonts w:hint="eastAsia"/>
        </w:rPr>
        <w:t>LOG_T</w:t>
      </w:r>
      <w:r>
        <w:rPr>
          <w:rFonts w:hint="eastAsia"/>
        </w:rPr>
        <w:t>、</w:t>
      </w:r>
      <w:r w:rsidRPr="009D2BBC">
        <w:t>LOG_REDIS_T</w:t>
      </w:r>
      <w:r>
        <w:rPr>
          <w:rFonts w:hint="eastAsia"/>
        </w:rPr>
        <w:t>），状态为处理中。</w:t>
      </w:r>
    </w:p>
    <w:p w:rsidR="006670DB" w:rsidRDefault="006670DB" w:rsidP="006E582E">
      <w:pPr>
        <w:pStyle w:val="af"/>
        <w:numPr>
          <w:ilvl w:val="0"/>
          <w:numId w:val="39"/>
        </w:numPr>
        <w:ind w:firstLineChars="0"/>
      </w:pPr>
      <w:r>
        <w:rPr>
          <w:rFonts w:hint="eastAsia"/>
        </w:rPr>
        <w:t>设置</w:t>
      </w:r>
      <w:r>
        <w:rPr>
          <w:rFonts w:hint="eastAsia"/>
        </w:rPr>
        <w:t>Redis</w:t>
      </w:r>
      <w:r>
        <w:rPr>
          <w:rFonts w:hint="eastAsia"/>
        </w:rPr>
        <w:t>禁销标识缓存为无效。删除禁销缓存。</w:t>
      </w:r>
    </w:p>
    <w:p w:rsidR="00230647" w:rsidRDefault="00230647" w:rsidP="006E582E">
      <w:pPr>
        <w:pStyle w:val="af"/>
        <w:numPr>
          <w:ilvl w:val="0"/>
          <w:numId w:val="39"/>
        </w:numPr>
        <w:ind w:firstLineChars="0"/>
      </w:pPr>
      <w:r>
        <w:rPr>
          <w:rFonts w:hint="eastAsia"/>
        </w:rPr>
        <w:t>从</w:t>
      </w:r>
      <w:r>
        <w:rPr>
          <w:rFonts w:hint="eastAsia"/>
        </w:rPr>
        <w:t>DB</w:t>
      </w:r>
      <w:r>
        <w:rPr>
          <w:rFonts w:hint="eastAsia"/>
        </w:rPr>
        <w:t>读取缓存</w:t>
      </w:r>
      <w:r w:rsidR="0090316E">
        <w:rPr>
          <w:rFonts w:hint="eastAsia"/>
        </w:rPr>
        <w:t>。</w:t>
      </w:r>
    </w:p>
    <w:p w:rsidR="0090316E" w:rsidRDefault="0090316E" w:rsidP="006E582E">
      <w:pPr>
        <w:pStyle w:val="af"/>
        <w:numPr>
          <w:ilvl w:val="0"/>
          <w:numId w:val="39"/>
        </w:numPr>
        <w:ind w:firstLineChars="0"/>
      </w:pPr>
      <w:r>
        <w:rPr>
          <w:rFonts w:hint="eastAsia"/>
        </w:rPr>
        <w:t>设置</w:t>
      </w:r>
      <w:r>
        <w:rPr>
          <w:rFonts w:hint="eastAsia"/>
        </w:rPr>
        <w:t>Redis</w:t>
      </w:r>
      <w:r>
        <w:rPr>
          <w:rFonts w:hint="eastAsia"/>
        </w:rPr>
        <w:t>禁销缓存。</w:t>
      </w:r>
    </w:p>
    <w:p w:rsidR="0090316E" w:rsidRDefault="0090316E" w:rsidP="006E582E">
      <w:pPr>
        <w:pStyle w:val="af"/>
        <w:numPr>
          <w:ilvl w:val="0"/>
          <w:numId w:val="39"/>
        </w:numPr>
        <w:ind w:firstLineChars="0"/>
      </w:pPr>
      <w:r>
        <w:rPr>
          <w:rFonts w:hint="eastAsia"/>
        </w:rPr>
        <w:t>设置</w:t>
      </w:r>
      <w:r>
        <w:rPr>
          <w:rFonts w:hint="eastAsia"/>
        </w:rPr>
        <w:t>Redis</w:t>
      </w:r>
      <w:r>
        <w:rPr>
          <w:rFonts w:hint="eastAsia"/>
        </w:rPr>
        <w:t>禁销标识缓存为有效。</w:t>
      </w:r>
    </w:p>
    <w:p w:rsidR="0090316E" w:rsidRDefault="0090316E" w:rsidP="006E582E">
      <w:pPr>
        <w:pStyle w:val="af"/>
        <w:numPr>
          <w:ilvl w:val="0"/>
          <w:numId w:val="39"/>
        </w:numPr>
        <w:ind w:firstLineChars="0"/>
      </w:pPr>
      <w:r>
        <w:rPr>
          <w:rFonts w:hint="eastAsia"/>
        </w:rPr>
        <w:t>更新日志记录状态。</w:t>
      </w:r>
    </w:p>
    <w:p w:rsidR="001E240F" w:rsidRDefault="001E240F" w:rsidP="00DB3149">
      <w:pPr>
        <w:pStyle w:val="2"/>
      </w:pPr>
      <w:bookmarkStart w:id="73" w:name="_Toc459793708"/>
      <w:r>
        <w:rPr>
          <w:rFonts w:hint="eastAsia"/>
        </w:rPr>
        <w:lastRenderedPageBreak/>
        <w:t>删除无效禁销信息</w:t>
      </w:r>
      <w:bookmarkEnd w:id="73"/>
    </w:p>
    <w:p w:rsidR="001E240F" w:rsidRDefault="001E240F" w:rsidP="00DB3149">
      <w:pPr>
        <w:pStyle w:val="3"/>
      </w:pPr>
      <w:bookmarkStart w:id="74" w:name="_Toc459793709"/>
      <w:r>
        <w:rPr>
          <w:rFonts w:hint="eastAsia"/>
        </w:rPr>
        <w:t>时序图</w:t>
      </w:r>
      <w:bookmarkEnd w:id="74"/>
    </w:p>
    <w:p w:rsidR="001E240F" w:rsidRDefault="001E590F" w:rsidP="001E240F">
      <w:r>
        <w:rPr>
          <w:noProof/>
        </w:rPr>
        <w:drawing>
          <wp:inline distT="0" distB="0" distL="0" distR="0">
            <wp:extent cx="3771900" cy="3600450"/>
            <wp:effectExtent l="19050" t="0" r="0" b="0"/>
            <wp:docPr id="24" name="图片 23"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30"/>
                    <a:stretch>
                      <a:fillRect/>
                    </a:stretch>
                  </pic:blipFill>
                  <pic:spPr>
                    <a:xfrm>
                      <a:off x="0" y="0"/>
                      <a:ext cx="3771900" cy="3600450"/>
                    </a:xfrm>
                    <a:prstGeom prst="rect">
                      <a:avLst/>
                    </a:prstGeom>
                  </pic:spPr>
                </pic:pic>
              </a:graphicData>
            </a:graphic>
          </wp:inline>
        </w:drawing>
      </w:r>
    </w:p>
    <w:p w:rsidR="001E4942" w:rsidRPr="001E240F" w:rsidRDefault="001E4942" w:rsidP="00BE6D6F">
      <w:pPr>
        <w:jc w:val="center"/>
      </w:pPr>
      <w:r>
        <w:rPr>
          <w:rFonts w:hint="eastAsia"/>
        </w:rPr>
        <w:t>图</w:t>
      </w:r>
      <w:r w:rsidR="00CD6C9A">
        <w:rPr>
          <w:rFonts w:hint="eastAsia"/>
        </w:rPr>
        <w:t>4</w:t>
      </w:r>
      <w:r>
        <w:rPr>
          <w:rFonts w:hint="eastAsia"/>
        </w:rPr>
        <w:t>-</w:t>
      </w:r>
      <w:r w:rsidR="007F1FD4">
        <w:rPr>
          <w:rFonts w:hint="eastAsia"/>
        </w:rPr>
        <w:t>11</w:t>
      </w:r>
      <w:r>
        <w:rPr>
          <w:rFonts w:hint="eastAsia"/>
        </w:rPr>
        <w:t>删除无效禁销信息时序图</w:t>
      </w:r>
    </w:p>
    <w:p w:rsidR="001E240F" w:rsidRDefault="001E240F" w:rsidP="00DB3149">
      <w:pPr>
        <w:pStyle w:val="3"/>
      </w:pPr>
      <w:bookmarkStart w:id="75" w:name="_Toc459793710"/>
      <w:r>
        <w:rPr>
          <w:rFonts w:hint="eastAsia"/>
        </w:rPr>
        <w:t>实现概述</w:t>
      </w:r>
      <w:bookmarkEnd w:id="75"/>
    </w:p>
    <w:p w:rsidR="009D2BBC" w:rsidRDefault="009D2BBC" w:rsidP="006E582E">
      <w:pPr>
        <w:pStyle w:val="af"/>
        <w:numPr>
          <w:ilvl w:val="0"/>
          <w:numId w:val="41"/>
        </w:numPr>
        <w:ind w:firstLineChars="0"/>
      </w:pPr>
      <w:r>
        <w:rPr>
          <w:rFonts w:hint="eastAsia"/>
        </w:rPr>
        <w:t>记录日志（</w:t>
      </w:r>
      <w:r>
        <w:rPr>
          <w:rFonts w:hint="eastAsia"/>
        </w:rPr>
        <w:t>LOG_T</w:t>
      </w:r>
      <w:r>
        <w:rPr>
          <w:rFonts w:hint="eastAsia"/>
        </w:rPr>
        <w:t>、</w:t>
      </w:r>
      <w:r w:rsidRPr="009D2BBC">
        <w:t>LOG_REDIS_T</w:t>
      </w:r>
      <w:r>
        <w:rPr>
          <w:rFonts w:hint="eastAsia"/>
        </w:rPr>
        <w:t>），状态为处理中。</w:t>
      </w:r>
    </w:p>
    <w:p w:rsidR="001E590F" w:rsidRDefault="001E590F" w:rsidP="006E582E">
      <w:pPr>
        <w:pStyle w:val="af"/>
        <w:numPr>
          <w:ilvl w:val="0"/>
          <w:numId w:val="41"/>
        </w:numPr>
        <w:ind w:firstLineChars="0"/>
      </w:pPr>
      <w:r>
        <w:rPr>
          <w:rFonts w:hint="eastAsia"/>
        </w:rPr>
        <w:t>查询禁销标识是否为有效。</w:t>
      </w:r>
    </w:p>
    <w:p w:rsidR="00F344FA" w:rsidRDefault="00662269" w:rsidP="006E582E">
      <w:pPr>
        <w:pStyle w:val="af"/>
        <w:numPr>
          <w:ilvl w:val="0"/>
          <w:numId w:val="41"/>
        </w:numPr>
        <w:ind w:firstLineChars="0"/>
      </w:pPr>
      <w:r>
        <w:rPr>
          <w:rFonts w:hint="eastAsia"/>
        </w:rPr>
        <w:t>从</w:t>
      </w:r>
      <w:r>
        <w:rPr>
          <w:rFonts w:hint="eastAsia"/>
        </w:rPr>
        <w:t>Redis</w:t>
      </w:r>
      <w:r>
        <w:rPr>
          <w:rFonts w:hint="eastAsia"/>
        </w:rPr>
        <w:t>缓存中获取</w:t>
      </w:r>
      <w:r w:rsidRPr="00662269">
        <w:rPr>
          <w:rFonts w:hint="eastAsia"/>
        </w:rPr>
        <w:t>禁销规则</w:t>
      </w:r>
      <w:r w:rsidRPr="00662269">
        <w:rPr>
          <w:rFonts w:hint="eastAsia"/>
        </w:rPr>
        <w:t>OID</w:t>
      </w:r>
      <w:r w:rsidRPr="00662269">
        <w:rPr>
          <w:rFonts w:hint="eastAsia"/>
        </w:rPr>
        <w:t>列表</w:t>
      </w:r>
      <w:r>
        <w:rPr>
          <w:rFonts w:hint="eastAsia"/>
        </w:rPr>
        <w:t>。</w:t>
      </w:r>
    </w:p>
    <w:p w:rsidR="00662269" w:rsidRDefault="00662269" w:rsidP="006E582E">
      <w:pPr>
        <w:pStyle w:val="af"/>
        <w:numPr>
          <w:ilvl w:val="0"/>
          <w:numId w:val="41"/>
        </w:numPr>
        <w:ind w:firstLineChars="0"/>
      </w:pPr>
      <w:r>
        <w:rPr>
          <w:rFonts w:hint="eastAsia"/>
        </w:rPr>
        <w:t>根据</w:t>
      </w:r>
      <w:r>
        <w:rPr>
          <w:rFonts w:hint="eastAsia"/>
        </w:rPr>
        <w:t>OID</w:t>
      </w:r>
      <w:r>
        <w:rPr>
          <w:rFonts w:hint="eastAsia"/>
        </w:rPr>
        <w:t>获取</w:t>
      </w:r>
      <w:r w:rsidRPr="00662269">
        <w:t>SYS_BAN_SELL_T</w:t>
      </w:r>
      <w:r>
        <w:rPr>
          <w:rFonts w:hint="eastAsia"/>
        </w:rPr>
        <w:t>缓存。</w:t>
      </w:r>
    </w:p>
    <w:p w:rsidR="00662269" w:rsidRDefault="00662269" w:rsidP="006E582E">
      <w:pPr>
        <w:pStyle w:val="af"/>
        <w:numPr>
          <w:ilvl w:val="0"/>
          <w:numId w:val="41"/>
        </w:numPr>
        <w:ind w:firstLineChars="0"/>
      </w:pPr>
      <w:r>
        <w:rPr>
          <w:rFonts w:hint="eastAsia"/>
        </w:rPr>
        <w:t>如果状态为失效或者结束时间小于当前时间则从缓存中删除，并删除</w:t>
      </w:r>
      <w:r w:rsidRPr="00662269">
        <w:t>SYS_BAN_SELL_GAME_T</w:t>
      </w:r>
      <w:r>
        <w:rPr>
          <w:rFonts w:hint="eastAsia"/>
        </w:rPr>
        <w:t>、</w:t>
      </w:r>
      <w:r w:rsidRPr="00662269">
        <w:t>SYS_BAN_SELL_PLATFORM_T</w:t>
      </w:r>
      <w:r>
        <w:rPr>
          <w:rFonts w:hint="eastAsia"/>
        </w:rPr>
        <w:t>、</w:t>
      </w:r>
      <w:r w:rsidRPr="00662269">
        <w:t>SYS_BAN_SELL_ZONE_T</w:t>
      </w:r>
      <w:r>
        <w:rPr>
          <w:rFonts w:hint="eastAsia"/>
        </w:rPr>
        <w:t>对应的缓存。</w:t>
      </w:r>
    </w:p>
    <w:p w:rsidR="009D2BBC" w:rsidRPr="00F344FA" w:rsidRDefault="009D2BBC" w:rsidP="006E582E">
      <w:pPr>
        <w:pStyle w:val="af"/>
        <w:numPr>
          <w:ilvl w:val="0"/>
          <w:numId w:val="41"/>
        </w:numPr>
        <w:ind w:firstLineChars="0"/>
      </w:pPr>
      <w:r>
        <w:rPr>
          <w:rFonts w:hint="eastAsia"/>
        </w:rPr>
        <w:t>更新日志记录状态。</w:t>
      </w:r>
    </w:p>
    <w:p w:rsidR="00C035AF" w:rsidRDefault="00306AFE" w:rsidP="00DB3149">
      <w:pPr>
        <w:pStyle w:val="1"/>
      </w:pPr>
      <w:bookmarkStart w:id="76" w:name="_Toc459793711"/>
      <w:r>
        <w:rPr>
          <w:rFonts w:hint="eastAsia"/>
        </w:rPr>
        <w:lastRenderedPageBreak/>
        <w:t>交易系统</w:t>
      </w:r>
      <w:r>
        <w:rPr>
          <w:rFonts w:hint="eastAsia"/>
        </w:rPr>
        <w:t>/CRM</w:t>
      </w:r>
      <w:r>
        <w:rPr>
          <w:rFonts w:hint="eastAsia"/>
        </w:rPr>
        <w:t>和管理系统接口实现概述</w:t>
      </w:r>
      <w:bookmarkEnd w:id="76"/>
    </w:p>
    <w:p w:rsidR="00D233D7" w:rsidRPr="00CF235B" w:rsidRDefault="00CF235B" w:rsidP="00CF235B">
      <w:pPr>
        <w:ind w:firstLineChars="200" w:firstLine="426"/>
      </w:pPr>
      <w:r>
        <w:rPr>
          <w:rFonts w:hint="eastAsia"/>
        </w:rPr>
        <w:t>所有接口受理操作都需要先验证平台的合法性，平台的数据先从</w:t>
      </w:r>
      <w:r>
        <w:rPr>
          <w:rFonts w:hint="eastAsia"/>
        </w:rPr>
        <w:t>Redis</w:t>
      </w:r>
      <w:r>
        <w:rPr>
          <w:rFonts w:hint="eastAsia"/>
        </w:rPr>
        <w:t>读取，如果未读取到则从数据库读取。</w:t>
      </w:r>
      <w:r w:rsidR="00D233D7" w:rsidRPr="001307B8">
        <w:rPr>
          <w:rFonts w:hint="eastAsia"/>
          <w:color w:val="FF0000"/>
        </w:rPr>
        <w:t>交易系统的透传、游戏派奖信息查询、即开型游戏刮开通知、即开票刮开通知文件接口暂不实现。</w:t>
      </w:r>
      <w:r w:rsidR="00D233D7" w:rsidRPr="001307B8">
        <w:rPr>
          <w:rFonts w:hint="eastAsia"/>
          <w:color w:val="FF0000"/>
        </w:rPr>
        <w:t>CRM</w:t>
      </w:r>
      <w:r w:rsidR="00D233D7" w:rsidRPr="001307B8">
        <w:rPr>
          <w:rFonts w:hint="eastAsia"/>
          <w:color w:val="FF0000"/>
        </w:rPr>
        <w:t>和管理系统的即开型游戏刮开通知、即开票刮开通知文件接口暂不实现。</w:t>
      </w:r>
    </w:p>
    <w:p w:rsidR="009E2C0C" w:rsidRDefault="009E2C0C" w:rsidP="00DB3149">
      <w:pPr>
        <w:pStyle w:val="2"/>
      </w:pPr>
      <w:bookmarkStart w:id="77" w:name="_Toc459793712"/>
      <w:r w:rsidRPr="009E2C0C">
        <w:rPr>
          <w:rFonts w:hint="eastAsia"/>
        </w:rPr>
        <w:t>数据上报</w:t>
      </w:r>
      <w:bookmarkEnd w:id="77"/>
    </w:p>
    <w:p w:rsidR="00FC283D" w:rsidRDefault="00FC283D" w:rsidP="00FC283D">
      <w:pPr>
        <w:ind w:firstLineChars="200" w:firstLine="426"/>
      </w:pPr>
      <w:r>
        <w:rPr>
          <w:rFonts w:hint="eastAsia"/>
        </w:rPr>
        <w:t>投注核对文件、弃奖文件、未兑奖文件、兑奖文件上报时使用此时序完成上报。</w:t>
      </w:r>
    </w:p>
    <w:p w:rsidR="00E84595" w:rsidRDefault="001C7B83" w:rsidP="00FC283D">
      <w:pPr>
        <w:ind w:firstLineChars="200" w:firstLine="426"/>
      </w:pPr>
      <w:r>
        <w:rPr>
          <w:rFonts w:hint="eastAsia"/>
        </w:rPr>
        <w:t>时序图中的标志文件名的定义</w:t>
      </w:r>
      <w:r w:rsidR="00E84595">
        <w:rPr>
          <w:rFonts w:hint="eastAsia"/>
        </w:rPr>
        <w:t>如下：</w:t>
      </w:r>
    </w:p>
    <w:p w:rsidR="00E84595" w:rsidRDefault="00E84595" w:rsidP="006E582E">
      <w:pPr>
        <w:pStyle w:val="af"/>
        <w:numPr>
          <w:ilvl w:val="0"/>
          <w:numId w:val="51"/>
        </w:numPr>
        <w:ind w:firstLineChars="0"/>
      </w:pPr>
      <w:r>
        <w:rPr>
          <w:rFonts w:hint="eastAsia"/>
        </w:rPr>
        <w:t>文件名分为</w:t>
      </w:r>
      <w:r w:rsidR="008B6589">
        <w:rPr>
          <w:rFonts w:hint="eastAsia"/>
        </w:rPr>
        <w:t>四</w:t>
      </w:r>
      <w:r>
        <w:rPr>
          <w:rFonts w:hint="eastAsia"/>
        </w:rPr>
        <w:t>段：平台</w:t>
      </w:r>
      <w:r>
        <w:rPr>
          <w:rFonts w:hint="eastAsia"/>
        </w:rPr>
        <w:t>ID_</w:t>
      </w:r>
      <w:r w:rsidR="003F0172">
        <w:rPr>
          <w:rFonts w:hint="eastAsia"/>
        </w:rPr>
        <w:t>_</w:t>
      </w:r>
      <w:r w:rsidR="003F0172">
        <w:rPr>
          <w:rFonts w:hint="eastAsia"/>
        </w:rPr>
        <w:t>游戏</w:t>
      </w:r>
      <w:r w:rsidR="003F0172">
        <w:rPr>
          <w:rFonts w:hint="eastAsia"/>
        </w:rPr>
        <w:t>ID_</w:t>
      </w:r>
      <w:r w:rsidR="008B6589">
        <w:rPr>
          <w:rFonts w:hint="eastAsia"/>
        </w:rPr>
        <w:t>_</w:t>
      </w:r>
      <w:r w:rsidR="008B6589">
        <w:rPr>
          <w:rFonts w:hint="eastAsia"/>
        </w:rPr>
        <w:t>日期（</w:t>
      </w:r>
      <w:r w:rsidR="008B6589">
        <w:rPr>
          <w:rFonts w:hint="eastAsia"/>
        </w:rPr>
        <w:t>yyyyMMdd</w:t>
      </w:r>
      <w:r w:rsidR="008B6589">
        <w:rPr>
          <w:rFonts w:hint="eastAsia"/>
        </w:rPr>
        <w:t>）</w:t>
      </w:r>
      <w:r>
        <w:rPr>
          <w:rFonts w:hint="eastAsia"/>
        </w:rPr>
        <w:t>上报文件名。文件内容为空。</w:t>
      </w:r>
    </w:p>
    <w:p w:rsidR="00E84595" w:rsidRDefault="00C42CE0" w:rsidP="006E582E">
      <w:pPr>
        <w:pStyle w:val="af"/>
        <w:numPr>
          <w:ilvl w:val="0"/>
          <w:numId w:val="51"/>
        </w:numPr>
        <w:ind w:firstLineChars="0"/>
      </w:pPr>
      <w:r>
        <w:rPr>
          <w:rFonts w:hint="eastAsia"/>
        </w:rPr>
        <w:t>交易系统</w:t>
      </w:r>
      <w:r w:rsidR="00E84595">
        <w:rPr>
          <w:rFonts w:hint="eastAsia"/>
        </w:rPr>
        <w:t>上报脚本</w:t>
      </w:r>
      <w:r>
        <w:rPr>
          <w:rFonts w:hint="eastAsia"/>
        </w:rPr>
        <w:t>解析标志文件名，</w:t>
      </w:r>
      <w:r w:rsidR="00E84595">
        <w:rPr>
          <w:rFonts w:hint="eastAsia"/>
        </w:rPr>
        <w:t>获取平台</w:t>
      </w:r>
      <w:r w:rsidR="00E84595">
        <w:rPr>
          <w:rFonts w:hint="eastAsia"/>
        </w:rPr>
        <w:t>ID</w:t>
      </w:r>
      <w:r>
        <w:rPr>
          <w:rFonts w:hint="eastAsia"/>
        </w:rPr>
        <w:t>、游戏</w:t>
      </w:r>
      <w:r>
        <w:rPr>
          <w:rFonts w:hint="eastAsia"/>
        </w:rPr>
        <w:t>ID</w:t>
      </w:r>
      <w:r>
        <w:rPr>
          <w:rFonts w:hint="eastAsia"/>
        </w:rPr>
        <w:t>、日期、上报文件名</w:t>
      </w:r>
      <w:r w:rsidR="00E84595">
        <w:rPr>
          <w:rFonts w:hint="eastAsia"/>
        </w:rPr>
        <w:t>，到</w:t>
      </w:r>
      <w:r w:rsidR="00E84595">
        <w:rPr>
          <w:rFonts w:hint="eastAsia"/>
        </w:rPr>
        <w:t>$</w:t>
      </w:r>
      <w:r w:rsidR="00E84595">
        <w:rPr>
          <w:rFonts w:hint="eastAsia"/>
        </w:rPr>
        <w:t>上报目录</w:t>
      </w:r>
      <w:r w:rsidR="00E84595">
        <w:rPr>
          <w:rFonts w:hint="eastAsia"/>
        </w:rPr>
        <w:t>$\</w:t>
      </w:r>
      <w:r w:rsidR="00814ABF">
        <w:rPr>
          <w:rFonts w:hint="eastAsia"/>
        </w:rPr>
        <w:t>$</w:t>
      </w:r>
      <w:r w:rsidR="00E84595">
        <w:rPr>
          <w:rFonts w:hint="eastAsia"/>
        </w:rPr>
        <w:t>平台</w:t>
      </w:r>
      <w:r w:rsidR="00E84595">
        <w:rPr>
          <w:rFonts w:hint="eastAsia"/>
        </w:rPr>
        <w:t>ID</w:t>
      </w:r>
      <w:r w:rsidR="00814ABF">
        <w:rPr>
          <w:rFonts w:hint="eastAsia"/>
        </w:rPr>
        <w:t>$\$</w:t>
      </w:r>
      <w:r w:rsidR="00814ABF">
        <w:rPr>
          <w:rFonts w:hint="eastAsia"/>
        </w:rPr>
        <w:t>游戏</w:t>
      </w:r>
      <w:r w:rsidR="00814ABF">
        <w:rPr>
          <w:rFonts w:hint="eastAsia"/>
        </w:rPr>
        <w:t>ID$</w:t>
      </w:r>
      <w:r w:rsidR="00F74C2E">
        <w:rPr>
          <w:rFonts w:hint="eastAsia"/>
        </w:rPr>
        <w:t>\</w:t>
      </w:r>
      <w:r w:rsidR="00F74C2E">
        <w:rPr>
          <w:rFonts w:hint="eastAsia"/>
        </w:rPr>
        <w:t>日期（</w:t>
      </w:r>
      <w:r w:rsidR="00F74C2E">
        <w:rPr>
          <w:rFonts w:hint="eastAsia"/>
        </w:rPr>
        <w:t>yyyyMMdd</w:t>
      </w:r>
      <w:r w:rsidR="00F74C2E">
        <w:rPr>
          <w:rFonts w:hint="eastAsia"/>
        </w:rPr>
        <w:t>）</w:t>
      </w:r>
      <w:r>
        <w:rPr>
          <w:rFonts w:hint="eastAsia"/>
        </w:rPr>
        <w:t>\trading</w:t>
      </w:r>
      <w:r w:rsidR="00E84595">
        <w:rPr>
          <w:rFonts w:hint="eastAsia"/>
        </w:rPr>
        <w:t>文件</w:t>
      </w:r>
      <w:r w:rsidR="00814ABF">
        <w:rPr>
          <w:rFonts w:hint="eastAsia"/>
        </w:rPr>
        <w:t>夹</w:t>
      </w:r>
      <w:r w:rsidR="00E84595">
        <w:rPr>
          <w:rFonts w:hint="eastAsia"/>
        </w:rPr>
        <w:t>下按照上报文件名找到上报明细文件进行上报。</w:t>
      </w:r>
    </w:p>
    <w:p w:rsidR="0094444C" w:rsidRDefault="0094444C" w:rsidP="006E582E">
      <w:pPr>
        <w:pStyle w:val="af"/>
        <w:numPr>
          <w:ilvl w:val="0"/>
          <w:numId w:val="51"/>
        </w:numPr>
        <w:ind w:firstLineChars="0"/>
      </w:pPr>
      <w:r>
        <w:rPr>
          <w:rFonts w:hint="eastAsia"/>
        </w:rPr>
        <w:t>CRM</w:t>
      </w:r>
      <w:r>
        <w:rPr>
          <w:rFonts w:hint="eastAsia"/>
        </w:rPr>
        <w:t>系统上报脚本解析标志文件名，获取平台</w:t>
      </w:r>
      <w:r>
        <w:rPr>
          <w:rFonts w:hint="eastAsia"/>
        </w:rPr>
        <w:t>ID</w:t>
      </w:r>
      <w:r>
        <w:rPr>
          <w:rFonts w:hint="eastAsia"/>
        </w:rPr>
        <w:t>、游戏</w:t>
      </w:r>
      <w:r>
        <w:rPr>
          <w:rFonts w:hint="eastAsia"/>
        </w:rPr>
        <w:t>ID</w:t>
      </w:r>
      <w:r>
        <w:rPr>
          <w:rFonts w:hint="eastAsia"/>
        </w:rPr>
        <w:t>、日期、上报文件名，到</w:t>
      </w:r>
      <w:r>
        <w:rPr>
          <w:rFonts w:hint="eastAsia"/>
        </w:rPr>
        <w:t>$</w:t>
      </w:r>
      <w:r>
        <w:rPr>
          <w:rFonts w:hint="eastAsia"/>
        </w:rPr>
        <w:t>上报目录</w:t>
      </w:r>
      <w:r>
        <w:rPr>
          <w:rFonts w:hint="eastAsia"/>
        </w:rPr>
        <w:t>$\$</w:t>
      </w:r>
      <w:r>
        <w:rPr>
          <w:rFonts w:hint="eastAsia"/>
        </w:rPr>
        <w:t>平台</w:t>
      </w:r>
      <w:r>
        <w:rPr>
          <w:rFonts w:hint="eastAsia"/>
        </w:rPr>
        <w:t>ID$\$</w:t>
      </w:r>
      <w:r>
        <w:rPr>
          <w:rFonts w:hint="eastAsia"/>
        </w:rPr>
        <w:t>游戏</w:t>
      </w:r>
      <w:r>
        <w:rPr>
          <w:rFonts w:hint="eastAsia"/>
        </w:rPr>
        <w:t>ID$\</w:t>
      </w:r>
      <w:r>
        <w:rPr>
          <w:rFonts w:hint="eastAsia"/>
        </w:rPr>
        <w:t>日期（</w:t>
      </w:r>
      <w:r>
        <w:rPr>
          <w:rFonts w:hint="eastAsia"/>
        </w:rPr>
        <w:t>yyyyMMdd</w:t>
      </w:r>
      <w:r>
        <w:rPr>
          <w:rFonts w:hint="eastAsia"/>
        </w:rPr>
        <w:t>）</w:t>
      </w:r>
      <w:r>
        <w:rPr>
          <w:rFonts w:hint="eastAsia"/>
        </w:rPr>
        <w:t>\crm</w:t>
      </w:r>
      <w:r>
        <w:rPr>
          <w:rFonts w:hint="eastAsia"/>
        </w:rPr>
        <w:t>文件夹下按照上报文件名找到上报明细文件进行上报。</w:t>
      </w:r>
    </w:p>
    <w:p w:rsidR="009E2C0C" w:rsidRDefault="009E2C0C" w:rsidP="00DB3149">
      <w:pPr>
        <w:pStyle w:val="3"/>
      </w:pPr>
      <w:bookmarkStart w:id="78" w:name="_Toc459793713"/>
      <w:r>
        <w:rPr>
          <w:rFonts w:hint="eastAsia"/>
        </w:rPr>
        <w:lastRenderedPageBreak/>
        <w:t>时序图</w:t>
      </w:r>
      <w:bookmarkEnd w:id="78"/>
    </w:p>
    <w:p w:rsidR="009E2C0C" w:rsidRDefault="005C3700" w:rsidP="009E2C0C">
      <w:r>
        <w:rPr>
          <w:noProof/>
        </w:rPr>
        <w:drawing>
          <wp:inline distT="0" distB="0" distL="0" distR="0">
            <wp:extent cx="5069840" cy="3720465"/>
            <wp:effectExtent l="19050" t="0" r="0" b="0"/>
            <wp:docPr id="39" name="图片 38"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1"/>
                    <a:stretch>
                      <a:fillRect/>
                    </a:stretch>
                  </pic:blipFill>
                  <pic:spPr>
                    <a:xfrm>
                      <a:off x="0" y="0"/>
                      <a:ext cx="5069840" cy="372046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-1</w:t>
      </w:r>
      <w:r>
        <w:rPr>
          <w:rFonts w:hint="eastAsia"/>
        </w:rPr>
        <w:t>数据上报时序图</w:t>
      </w:r>
    </w:p>
    <w:p w:rsidR="00D95038" w:rsidRDefault="00D95038" w:rsidP="00DB3149">
      <w:pPr>
        <w:pStyle w:val="3"/>
      </w:pPr>
      <w:bookmarkStart w:id="79" w:name="_Toc459793714"/>
      <w:r>
        <w:rPr>
          <w:rFonts w:hint="eastAsia"/>
        </w:rPr>
        <w:t>实现概述</w:t>
      </w:r>
      <w:bookmarkEnd w:id="79"/>
    </w:p>
    <w:p w:rsidR="00D95038" w:rsidRDefault="0082505E" w:rsidP="006E582E">
      <w:pPr>
        <w:pStyle w:val="af"/>
        <w:numPr>
          <w:ilvl w:val="0"/>
          <w:numId w:val="46"/>
        </w:numPr>
        <w:ind w:firstLineChars="0"/>
        <w:jc w:val="left"/>
      </w:pPr>
      <w:r>
        <w:rPr>
          <w:rFonts w:hint="eastAsia"/>
        </w:rPr>
        <w:t>数据库导出</w:t>
      </w:r>
      <w:r w:rsidR="00860562">
        <w:rPr>
          <w:rFonts w:hint="eastAsia"/>
        </w:rPr>
        <w:t>原始</w:t>
      </w:r>
      <w:r>
        <w:rPr>
          <w:rFonts w:hint="eastAsia"/>
        </w:rPr>
        <w:t>文件。</w:t>
      </w:r>
    </w:p>
    <w:p w:rsidR="0082505E" w:rsidRDefault="0082505E" w:rsidP="006E582E">
      <w:pPr>
        <w:pStyle w:val="af"/>
        <w:numPr>
          <w:ilvl w:val="1"/>
          <w:numId w:val="46"/>
        </w:numPr>
        <w:ind w:firstLineChars="0"/>
        <w:jc w:val="left"/>
      </w:pPr>
      <w:r>
        <w:rPr>
          <w:rFonts w:hint="eastAsia"/>
        </w:rPr>
        <w:t>使用数据库命令从数据库中导出原始文件，并在</w:t>
      </w:r>
      <w:r>
        <w:rPr>
          <w:rFonts w:hint="eastAsia"/>
        </w:rPr>
        <w:t>Server</w:t>
      </w:r>
      <w:r>
        <w:rPr>
          <w:rFonts w:hint="eastAsia"/>
        </w:rPr>
        <w:t>本地的</w:t>
      </w:r>
      <w:r w:rsidR="00533AD1">
        <w:rPr>
          <w:rFonts w:hint="eastAsia"/>
        </w:rPr>
        <w:t>trading_</w:t>
      </w:r>
      <w:r>
        <w:rPr>
          <w:rFonts w:hint="eastAsia"/>
        </w:rPr>
        <w:t>db_flag</w:t>
      </w:r>
      <w:r>
        <w:rPr>
          <w:rFonts w:hint="eastAsia"/>
        </w:rPr>
        <w:t>文件夹内生成标志文件，文件名与导出原始文件名一致。</w:t>
      </w:r>
    </w:p>
    <w:p w:rsidR="0082505E" w:rsidRDefault="0082505E" w:rsidP="006E582E">
      <w:pPr>
        <w:pStyle w:val="af"/>
        <w:numPr>
          <w:ilvl w:val="1"/>
          <w:numId w:val="46"/>
        </w:numPr>
        <w:ind w:firstLineChars="0"/>
        <w:jc w:val="left"/>
      </w:pPr>
      <w:r>
        <w:rPr>
          <w:rFonts w:hint="eastAsia"/>
        </w:rPr>
        <w:t>数据上报脚本每隔</w:t>
      </w:r>
      <w:r>
        <w:rPr>
          <w:rFonts w:hint="eastAsia"/>
        </w:rPr>
        <w:t>N</w:t>
      </w:r>
      <w:r>
        <w:rPr>
          <w:rFonts w:hint="eastAsia"/>
        </w:rPr>
        <w:t>分钟轮询</w:t>
      </w:r>
      <w:r>
        <w:rPr>
          <w:rFonts w:hint="eastAsia"/>
        </w:rPr>
        <w:t>Server</w:t>
      </w:r>
      <w:r>
        <w:rPr>
          <w:rFonts w:hint="eastAsia"/>
        </w:rPr>
        <w:t>本地</w:t>
      </w:r>
      <w:r w:rsidR="008720FC">
        <w:rPr>
          <w:rFonts w:hint="eastAsia"/>
        </w:rPr>
        <w:t>trading_</w:t>
      </w:r>
      <w:r>
        <w:rPr>
          <w:rFonts w:hint="eastAsia"/>
        </w:rPr>
        <w:t>db_flag</w:t>
      </w:r>
      <w:r>
        <w:rPr>
          <w:rFonts w:hint="eastAsia"/>
        </w:rPr>
        <w:t>文件夹内是否有标志文件，如果有则从数据库服务下载文件至</w:t>
      </w:r>
      <w:r>
        <w:rPr>
          <w:rFonts w:hint="eastAsia"/>
        </w:rPr>
        <w:t>Server</w:t>
      </w:r>
      <w:r>
        <w:rPr>
          <w:rFonts w:hint="eastAsia"/>
        </w:rPr>
        <w:t>本地的</w:t>
      </w:r>
      <w:r>
        <w:rPr>
          <w:rFonts w:hint="eastAsia"/>
        </w:rPr>
        <w:t>trading_source_file</w:t>
      </w:r>
      <w:r>
        <w:rPr>
          <w:rFonts w:hint="eastAsia"/>
        </w:rPr>
        <w:t>文件夹内，</w:t>
      </w:r>
      <w:r w:rsidR="004444E3">
        <w:rPr>
          <w:rFonts w:hint="eastAsia"/>
        </w:rPr>
        <w:t>并在</w:t>
      </w:r>
      <w:r w:rsidR="004444E3">
        <w:rPr>
          <w:rFonts w:hint="eastAsia"/>
        </w:rPr>
        <w:t>trading_source_flag_file</w:t>
      </w:r>
      <w:r w:rsidR="004444E3">
        <w:rPr>
          <w:rFonts w:hint="eastAsia"/>
        </w:rPr>
        <w:t>文件夹内生成标志文件，文件名与</w:t>
      </w:r>
      <w:r w:rsidR="004444E3">
        <w:rPr>
          <w:rFonts w:hint="eastAsia"/>
        </w:rPr>
        <w:t>trading_source_file</w:t>
      </w:r>
      <w:r w:rsidR="004444E3">
        <w:rPr>
          <w:rFonts w:hint="eastAsia"/>
        </w:rPr>
        <w:t>文件夹内的文件名一致。</w:t>
      </w:r>
    </w:p>
    <w:p w:rsidR="00FF1F5A" w:rsidRDefault="00FF1F5A" w:rsidP="006E582E">
      <w:pPr>
        <w:pStyle w:val="af"/>
        <w:numPr>
          <w:ilvl w:val="1"/>
          <w:numId w:val="46"/>
        </w:numPr>
        <w:ind w:firstLineChars="0"/>
        <w:jc w:val="left"/>
      </w:pPr>
      <w:r>
        <w:rPr>
          <w:rFonts w:hint="eastAsia"/>
        </w:rPr>
        <w:t>删除</w:t>
      </w:r>
      <w:r w:rsidR="0079531C">
        <w:rPr>
          <w:rFonts w:hint="eastAsia"/>
        </w:rPr>
        <w:t>trading_</w:t>
      </w:r>
      <w:r>
        <w:rPr>
          <w:rFonts w:hint="eastAsia"/>
        </w:rPr>
        <w:t>db_flag</w:t>
      </w:r>
      <w:r>
        <w:rPr>
          <w:rFonts w:hint="eastAsia"/>
        </w:rPr>
        <w:t>文件夹内的标志文件。</w:t>
      </w:r>
    </w:p>
    <w:p w:rsidR="0082505E" w:rsidRDefault="0082505E" w:rsidP="006E582E">
      <w:pPr>
        <w:pStyle w:val="af"/>
        <w:numPr>
          <w:ilvl w:val="0"/>
          <w:numId w:val="46"/>
        </w:numPr>
        <w:ind w:firstLineChars="0"/>
        <w:jc w:val="left"/>
      </w:pPr>
      <w:r>
        <w:rPr>
          <w:rFonts w:hint="eastAsia"/>
        </w:rPr>
        <w:t>生成上报文件。</w:t>
      </w:r>
    </w:p>
    <w:p w:rsidR="004444E3" w:rsidRDefault="004444E3" w:rsidP="006E582E">
      <w:pPr>
        <w:pStyle w:val="af"/>
        <w:numPr>
          <w:ilvl w:val="1"/>
          <w:numId w:val="46"/>
        </w:numPr>
        <w:ind w:firstLineChars="0"/>
        <w:jc w:val="left"/>
      </w:pPr>
      <w:r>
        <w:rPr>
          <w:rFonts w:hint="eastAsia"/>
        </w:rPr>
        <w:t>Server</w:t>
      </w:r>
      <w:r>
        <w:rPr>
          <w:rFonts w:hint="eastAsia"/>
        </w:rPr>
        <w:t>轮询本地</w:t>
      </w:r>
      <w:r>
        <w:rPr>
          <w:rFonts w:hint="eastAsia"/>
        </w:rPr>
        <w:t>trading_source_flag_file</w:t>
      </w:r>
      <w:r>
        <w:rPr>
          <w:rFonts w:hint="eastAsia"/>
        </w:rPr>
        <w:t>是否有标志文件，如果有则从</w:t>
      </w:r>
      <w:r>
        <w:rPr>
          <w:rFonts w:hint="eastAsia"/>
        </w:rPr>
        <w:t>trading_source_file</w:t>
      </w:r>
      <w:r>
        <w:rPr>
          <w:rFonts w:hint="eastAsia"/>
        </w:rPr>
        <w:t>获取导出原始文件，对其进行加工生成上报文件，文件存储在</w:t>
      </w:r>
      <w:r>
        <w:rPr>
          <w:rFonts w:hint="eastAsia"/>
        </w:rPr>
        <w:t>trading_file</w:t>
      </w:r>
      <w:r>
        <w:rPr>
          <w:rFonts w:hint="eastAsia"/>
        </w:rPr>
        <w:t>文件夹内</w:t>
      </w:r>
      <w:r w:rsidR="00FF1F5A">
        <w:rPr>
          <w:rFonts w:hint="eastAsia"/>
        </w:rPr>
        <w:t>，</w:t>
      </w:r>
      <w:r w:rsidR="0079531C">
        <w:rPr>
          <w:rFonts w:hint="eastAsia"/>
        </w:rPr>
        <w:t>删</w:t>
      </w:r>
      <w:r w:rsidR="0079531C" w:rsidRPr="0079531C">
        <w:rPr>
          <w:rFonts w:hint="eastAsia"/>
        </w:rPr>
        <w:t>除</w:t>
      </w:r>
      <w:r w:rsidR="0079531C" w:rsidRPr="0079531C">
        <w:rPr>
          <w:rFonts w:hint="eastAsia"/>
        </w:rPr>
        <w:t>trading_source_flag_file</w:t>
      </w:r>
      <w:r w:rsidR="0079531C" w:rsidRPr="0079531C">
        <w:rPr>
          <w:rFonts w:hint="eastAsia"/>
        </w:rPr>
        <w:t>标志文件，删除</w:t>
      </w:r>
      <w:r w:rsidR="0079531C" w:rsidRPr="0079531C">
        <w:rPr>
          <w:rFonts w:hint="eastAsia"/>
        </w:rPr>
        <w:t>trading_source_fil</w:t>
      </w:r>
      <w:r w:rsidR="006B6543">
        <w:rPr>
          <w:rFonts w:hint="eastAsia"/>
        </w:rPr>
        <w:t>e</w:t>
      </w:r>
      <w:r w:rsidR="0079531C" w:rsidRPr="0079531C">
        <w:rPr>
          <w:rFonts w:hint="eastAsia"/>
        </w:rPr>
        <w:t>目录下的文件</w:t>
      </w:r>
    </w:p>
    <w:p w:rsidR="004444E3" w:rsidRDefault="004444E3" w:rsidP="006E582E">
      <w:pPr>
        <w:pStyle w:val="af"/>
        <w:numPr>
          <w:ilvl w:val="1"/>
          <w:numId w:val="46"/>
        </w:numPr>
        <w:ind w:firstLineChars="0"/>
        <w:jc w:val="left"/>
      </w:pPr>
      <w:r>
        <w:rPr>
          <w:rFonts w:hint="eastAsia"/>
        </w:rPr>
        <w:t>发送文件上报请求至交易系统或</w:t>
      </w:r>
      <w:r>
        <w:rPr>
          <w:rFonts w:hint="eastAsia"/>
        </w:rPr>
        <w:t>CRM</w:t>
      </w:r>
      <w:r>
        <w:rPr>
          <w:rFonts w:hint="eastAsia"/>
        </w:rPr>
        <w:t>和管理系统</w:t>
      </w:r>
      <w:r>
        <w:rPr>
          <w:rFonts w:hint="eastAsia"/>
        </w:rPr>
        <w:t>Agent</w:t>
      </w:r>
      <w:r>
        <w:rPr>
          <w:rFonts w:hint="eastAsia"/>
        </w:rPr>
        <w:t>，</w:t>
      </w:r>
      <w:r>
        <w:rPr>
          <w:rFonts w:hint="eastAsia"/>
        </w:rPr>
        <w:t>Agent</w:t>
      </w:r>
      <w:r>
        <w:rPr>
          <w:rFonts w:hint="eastAsia"/>
        </w:rPr>
        <w:t>收到请求后在</w:t>
      </w:r>
      <w:r w:rsidR="00FF1F5A">
        <w:rPr>
          <w:rFonts w:hint="eastAsia"/>
        </w:rPr>
        <w:t>trading_flag_file</w:t>
      </w:r>
      <w:r w:rsidR="00FF1F5A">
        <w:rPr>
          <w:rFonts w:hint="eastAsia"/>
        </w:rPr>
        <w:t>文件夹内生成标志文件，文件名与</w:t>
      </w:r>
      <w:r w:rsidR="00FF1F5A">
        <w:rPr>
          <w:rFonts w:hint="eastAsia"/>
        </w:rPr>
        <w:t>Server</w:t>
      </w:r>
      <w:r w:rsidR="00FF1F5A">
        <w:rPr>
          <w:rFonts w:hint="eastAsia"/>
        </w:rPr>
        <w:t>的</w:t>
      </w:r>
      <w:r w:rsidR="00FF1F5A">
        <w:rPr>
          <w:rFonts w:hint="eastAsia"/>
        </w:rPr>
        <w:lastRenderedPageBreak/>
        <w:t>trading_file</w:t>
      </w:r>
      <w:r w:rsidR="00FF1F5A">
        <w:rPr>
          <w:rFonts w:hint="eastAsia"/>
        </w:rPr>
        <w:t>文件夹内的文件名一致。</w:t>
      </w:r>
    </w:p>
    <w:p w:rsidR="0082505E" w:rsidRDefault="0082505E" w:rsidP="006E582E">
      <w:pPr>
        <w:pStyle w:val="af"/>
        <w:numPr>
          <w:ilvl w:val="0"/>
          <w:numId w:val="46"/>
        </w:numPr>
        <w:ind w:firstLineChars="0"/>
        <w:jc w:val="left"/>
      </w:pPr>
      <w:r>
        <w:rPr>
          <w:rFonts w:hint="eastAsia"/>
        </w:rPr>
        <w:t>文件上报。</w:t>
      </w:r>
    </w:p>
    <w:p w:rsidR="00FF1F5A" w:rsidRDefault="00FF1F5A" w:rsidP="006E582E">
      <w:pPr>
        <w:pStyle w:val="af"/>
        <w:numPr>
          <w:ilvl w:val="1"/>
          <w:numId w:val="46"/>
        </w:numPr>
        <w:ind w:firstLineChars="0"/>
        <w:jc w:val="left"/>
      </w:pPr>
      <w:r>
        <w:rPr>
          <w:rFonts w:hint="eastAsia"/>
        </w:rPr>
        <w:t>数据上报脚本每</w:t>
      </w:r>
      <w:r>
        <w:rPr>
          <w:rFonts w:hint="eastAsia"/>
        </w:rPr>
        <w:t>N</w:t>
      </w:r>
      <w:r>
        <w:rPr>
          <w:rFonts w:hint="eastAsia"/>
        </w:rPr>
        <w:t>分钟轮询交易系统或</w:t>
      </w:r>
      <w:r>
        <w:rPr>
          <w:rFonts w:hint="eastAsia"/>
        </w:rPr>
        <w:t>CRM</w:t>
      </w:r>
      <w:r>
        <w:rPr>
          <w:rFonts w:hint="eastAsia"/>
        </w:rPr>
        <w:t>和管理系统</w:t>
      </w:r>
      <w:r>
        <w:rPr>
          <w:rFonts w:hint="eastAsia"/>
        </w:rPr>
        <w:t>Agent</w:t>
      </w:r>
      <w:r>
        <w:rPr>
          <w:rFonts w:hint="eastAsia"/>
        </w:rPr>
        <w:t>的</w:t>
      </w:r>
      <w:r>
        <w:rPr>
          <w:rFonts w:hint="eastAsia"/>
        </w:rPr>
        <w:t>trading_flag_file</w:t>
      </w:r>
      <w:r>
        <w:rPr>
          <w:rFonts w:hint="eastAsia"/>
        </w:rPr>
        <w:t>文件夹内是否有标志文件，如果有则从</w:t>
      </w:r>
      <w:r>
        <w:rPr>
          <w:rFonts w:hint="eastAsia"/>
        </w:rPr>
        <w:t>Server</w:t>
      </w:r>
      <w:r>
        <w:rPr>
          <w:rFonts w:hint="eastAsia"/>
        </w:rPr>
        <w:t>的</w:t>
      </w:r>
      <w:r>
        <w:rPr>
          <w:rFonts w:hint="eastAsia"/>
        </w:rPr>
        <w:t>trading_file</w:t>
      </w:r>
      <w:r>
        <w:rPr>
          <w:rFonts w:hint="eastAsia"/>
        </w:rPr>
        <w:t>文件夹内获取上报文件，上报至指定的</w:t>
      </w:r>
      <w:r>
        <w:rPr>
          <w:rFonts w:hint="eastAsia"/>
        </w:rPr>
        <w:t>SFTP</w:t>
      </w:r>
      <w:r>
        <w:rPr>
          <w:rFonts w:hint="eastAsia"/>
        </w:rPr>
        <w:t>中。</w:t>
      </w:r>
    </w:p>
    <w:p w:rsidR="00FF1F5A" w:rsidRDefault="00FF1F5A" w:rsidP="006E582E">
      <w:pPr>
        <w:pStyle w:val="af"/>
        <w:numPr>
          <w:ilvl w:val="1"/>
          <w:numId w:val="46"/>
        </w:numPr>
        <w:ind w:firstLineChars="0"/>
        <w:jc w:val="left"/>
      </w:pPr>
      <w:r>
        <w:rPr>
          <w:rFonts w:hint="eastAsia"/>
        </w:rPr>
        <w:t>删除交易系统或</w:t>
      </w:r>
      <w:r>
        <w:rPr>
          <w:rFonts w:hint="eastAsia"/>
        </w:rPr>
        <w:t>CRM</w:t>
      </w:r>
      <w:r>
        <w:rPr>
          <w:rFonts w:hint="eastAsia"/>
        </w:rPr>
        <w:t>和管理系统</w:t>
      </w:r>
      <w:r>
        <w:rPr>
          <w:rFonts w:hint="eastAsia"/>
        </w:rPr>
        <w:t>Agent</w:t>
      </w:r>
      <w:r>
        <w:rPr>
          <w:rFonts w:hint="eastAsia"/>
        </w:rPr>
        <w:t>的</w:t>
      </w:r>
      <w:r>
        <w:rPr>
          <w:rFonts w:hint="eastAsia"/>
        </w:rPr>
        <w:t>trading_flag_file</w:t>
      </w:r>
      <w:r>
        <w:rPr>
          <w:rFonts w:hint="eastAsia"/>
        </w:rPr>
        <w:t>文件夹内的标志文件。</w:t>
      </w:r>
    </w:p>
    <w:p w:rsidR="00E05A9A" w:rsidRPr="00D95038" w:rsidRDefault="00E05A9A" w:rsidP="006E582E">
      <w:pPr>
        <w:pStyle w:val="af"/>
        <w:numPr>
          <w:ilvl w:val="1"/>
          <w:numId w:val="46"/>
        </w:numPr>
        <w:ind w:firstLineChars="0"/>
        <w:jc w:val="left"/>
      </w:pPr>
      <w:r>
        <w:rPr>
          <w:rFonts w:hint="eastAsia"/>
        </w:rPr>
        <w:t>删除</w:t>
      </w:r>
      <w:r>
        <w:rPr>
          <w:rFonts w:hint="eastAsia"/>
        </w:rPr>
        <w:t>Server</w:t>
      </w:r>
      <w:r>
        <w:rPr>
          <w:rFonts w:hint="eastAsia"/>
        </w:rPr>
        <w:t>的</w:t>
      </w:r>
      <w:r>
        <w:rPr>
          <w:rFonts w:hint="eastAsia"/>
        </w:rPr>
        <w:t>trading_file</w:t>
      </w:r>
      <w:r>
        <w:rPr>
          <w:rFonts w:hint="eastAsia"/>
        </w:rPr>
        <w:t>文件夹内的文件并备份。</w:t>
      </w:r>
    </w:p>
    <w:p w:rsidR="003C6AD9" w:rsidRDefault="003C6AD9" w:rsidP="00DB3149">
      <w:pPr>
        <w:pStyle w:val="2"/>
      </w:pPr>
      <w:bookmarkStart w:id="80" w:name="_Toc459793715"/>
      <w:r w:rsidRPr="003C6AD9">
        <w:rPr>
          <w:rFonts w:hint="eastAsia"/>
        </w:rPr>
        <w:t>投注</w:t>
      </w:r>
      <w:bookmarkEnd w:id="80"/>
    </w:p>
    <w:p w:rsidR="00400D24" w:rsidRPr="00400D24" w:rsidRDefault="00400D24" w:rsidP="00400D24">
      <w:pPr>
        <w:ind w:firstLineChars="200" w:firstLine="426"/>
      </w:pPr>
      <w:r>
        <w:rPr>
          <w:rFonts w:hint="eastAsia"/>
        </w:rPr>
        <w:t>投注注码采用</w:t>
      </w:r>
      <w:r>
        <w:rPr>
          <w:rFonts w:hint="eastAsia"/>
        </w:rPr>
        <w:t>AES</w:t>
      </w:r>
      <w:r>
        <w:rPr>
          <w:rFonts w:hint="eastAsia"/>
        </w:rPr>
        <w:t>进行加密、解密，每个平台一个密钥。</w:t>
      </w:r>
    </w:p>
    <w:p w:rsidR="003C6AD9" w:rsidRDefault="003C6AD9" w:rsidP="00DB3149">
      <w:pPr>
        <w:pStyle w:val="3"/>
      </w:pPr>
      <w:bookmarkStart w:id="81" w:name="_Toc459793716"/>
      <w:r>
        <w:rPr>
          <w:rFonts w:hint="eastAsia"/>
        </w:rPr>
        <w:t>时序图</w:t>
      </w:r>
      <w:bookmarkEnd w:id="81"/>
    </w:p>
    <w:p w:rsidR="003C6AD9" w:rsidRDefault="000345D6" w:rsidP="003C6AD9">
      <w:r>
        <w:rPr>
          <w:noProof/>
        </w:rPr>
        <w:drawing>
          <wp:inline distT="0" distB="0" distL="0" distR="0">
            <wp:extent cx="5069840" cy="3145155"/>
            <wp:effectExtent l="19050" t="0" r="0" b="0"/>
            <wp:docPr id="10" name="图片 9"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32"/>
                    <a:stretch>
                      <a:fillRect/>
                    </a:stretch>
                  </pic:blipFill>
                  <pic:spPr>
                    <a:xfrm>
                      <a:off x="0" y="0"/>
                      <a:ext cx="5069840" cy="314515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-2</w:t>
      </w:r>
      <w:r>
        <w:rPr>
          <w:rFonts w:hint="eastAsia"/>
        </w:rPr>
        <w:t>投注时序图</w:t>
      </w:r>
    </w:p>
    <w:p w:rsidR="003C6AD9" w:rsidRDefault="003C6AD9" w:rsidP="00DB3149">
      <w:pPr>
        <w:pStyle w:val="3"/>
      </w:pPr>
      <w:bookmarkStart w:id="82" w:name="_Toc459793717"/>
      <w:r>
        <w:rPr>
          <w:rFonts w:hint="eastAsia"/>
        </w:rPr>
        <w:t>实现概述</w:t>
      </w:r>
      <w:bookmarkEnd w:id="82"/>
    </w:p>
    <w:p w:rsidR="00810C2E" w:rsidRDefault="00810C2E" w:rsidP="006E582E">
      <w:pPr>
        <w:pStyle w:val="af"/>
        <w:numPr>
          <w:ilvl w:val="0"/>
          <w:numId w:val="36"/>
        </w:numPr>
        <w:ind w:firstLineChars="0"/>
      </w:pPr>
      <w:r>
        <w:rPr>
          <w:rFonts w:hint="eastAsia"/>
        </w:rPr>
        <w:t>验证交易流水号是否在系统中存在（</w:t>
      </w:r>
      <w:r>
        <w:rPr>
          <w:rFonts w:hint="eastAsia"/>
        </w:rPr>
        <w:t>SALE_DETAIL_GAME_ISSUE_T</w:t>
      </w:r>
      <w:r>
        <w:rPr>
          <w:rFonts w:hint="eastAsia"/>
        </w:rPr>
        <w:t>、</w:t>
      </w:r>
      <w:r>
        <w:rPr>
          <w:rFonts w:hint="eastAsia"/>
        </w:rPr>
        <w:t>SALE_DETAIL_T</w:t>
      </w:r>
      <w:r>
        <w:rPr>
          <w:rFonts w:hint="eastAsia"/>
        </w:rPr>
        <w:t>）。</w:t>
      </w:r>
    </w:p>
    <w:p w:rsidR="002F34BF" w:rsidRDefault="002F34BF" w:rsidP="002F34BF">
      <w:pPr>
        <w:pStyle w:val="af"/>
        <w:numPr>
          <w:ilvl w:val="1"/>
          <w:numId w:val="36"/>
        </w:numPr>
        <w:ind w:firstLineChars="0"/>
      </w:pPr>
      <w:r>
        <w:rPr>
          <w:rFonts w:hint="eastAsia"/>
        </w:rPr>
        <w:t>从当前销售临时表验证流水号是否重复。</w:t>
      </w:r>
    </w:p>
    <w:p w:rsidR="002F34BF" w:rsidRDefault="002F34BF" w:rsidP="002F34BF">
      <w:pPr>
        <w:pStyle w:val="af"/>
        <w:numPr>
          <w:ilvl w:val="1"/>
          <w:numId w:val="36"/>
        </w:numPr>
        <w:ind w:firstLineChars="0"/>
      </w:pPr>
      <w:r>
        <w:rPr>
          <w:rFonts w:hint="eastAsia"/>
        </w:rPr>
        <w:t>从往期销售表验证流水号是否重复。</w:t>
      </w:r>
    </w:p>
    <w:p w:rsidR="002F34BF" w:rsidRDefault="002F34BF" w:rsidP="00A86027">
      <w:pPr>
        <w:pStyle w:val="af"/>
        <w:numPr>
          <w:ilvl w:val="1"/>
          <w:numId w:val="36"/>
        </w:numPr>
        <w:ind w:firstLineChars="0"/>
      </w:pPr>
      <w:r>
        <w:rPr>
          <w:rFonts w:hint="eastAsia"/>
        </w:rPr>
        <w:t>如果上期</w:t>
      </w:r>
      <w:r w:rsidR="00A86027">
        <w:rPr>
          <w:rFonts w:hint="eastAsia"/>
        </w:rPr>
        <w:t>销售数据未导入至分区表中</w:t>
      </w:r>
      <w:r w:rsidR="00A86027">
        <w:rPr>
          <w:rFonts w:hint="eastAsia"/>
        </w:rPr>
        <w:t>(ISSUE_T.</w:t>
      </w:r>
      <w:r w:rsidR="00A86027" w:rsidRPr="00A86027">
        <w:t>EXPORT_FLAG</w:t>
      </w:r>
      <w:r w:rsidR="00A86027">
        <w:rPr>
          <w:rFonts w:hint="eastAsia"/>
        </w:rPr>
        <w:t>等于</w:t>
      </w:r>
      <w:r w:rsidR="00A86027">
        <w:rPr>
          <w:rFonts w:hint="eastAsia"/>
        </w:rPr>
        <w:t>0)</w:t>
      </w:r>
      <w:r>
        <w:rPr>
          <w:rFonts w:hint="eastAsia"/>
        </w:rPr>
        <w:t>，</w:t>
      </w:r>
      <w:r>
        <w:rPr>
          <w:rFonts w:hint="eastAsia"/>
        </w:rPr>
        <w:lastRenderedPageBreak/>
        <w:t>则从上期销售临时表验证流水号是否重复。</w:t>
      </w:r>
    </w:p>
    <w:p w:rsidR="00400D24" w:rsidRDefault="006424CB" w:rsidP="006E582E">
      <w:pPr>
        <w:pStyle w:val="af"/>
        <w:numPr>
          <w:ilvl w:val="0"/>
          <w:numId w:val="36"/>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6424CB" w:rsidRDefault="006424CB" w:rsidP="006E582E">
      <w:pPr>
        <w:pStyle w:val="af"/>
        <w:numPr>
          <w:ilvl w:val="0"/>
          <w:numId w:val="36"/>
        </w:numPr>
        <w:ind w:firstLineChars="0"/>
      </w:pPr>
      <w:r>
        <w:rPr>
          <w:rFonts w:hint="eastAsia"/>
        </w:rPr>
        <w:t>从</w:t>
      </w:r>
      <w:r>
        <w:rPr>
          <w:rFonts w:hint="eastAsia"/>
        </w:rPr>
        <w:t>Redis</w:t>
      </w:r>
      <w:r>
        <w:rPr>
          <w:rFonts w:hint="eastAsia"/>
        </w:rPr>
        <w:t>或</w:t>
      </w:r>
      <w:r>
        <w:rPr>
          <w:rFonts w:hint="eastAsia"/>
        </w:rPr>
        <w:t>DB</w:t>
      </w:r>
      <w:r>
        <w:rPr>
          <w:rFonts w:hint="eastAsia"/>
        </w:rPr>
        <w:t>获取</w:t>
      </w:r>
      <w:r w:rsidR="007A6E3C">
        <w:rPr>
          <w:rFonts w:hint="eastAsia"/>
        </w:rPr>
        <w:t>游戏、游戏销售规则、游戏期信息</w:t>
      </w:r>
      <w:r w:rsidRPr="006424CB">
        <w:rPr>
          <w:rFonts w:hint="eastAsia"/>
        </w:rPr>
        <w:t>、投注方式、游戏投注方式规则数据</w:t>
      </w:r>
      <w:r w:rsidR="00A37286">
        <w:rPr>
          <w:rFonts w:hint="eastAsia"/>
        </w:rPr>
        <w:t>、游戏号码投注规则</w:t>
      </w:r>
      <w:r>
        <w:rPr>
          <w:rFonts w:hint="eastAsia"/>
        </w:rPr>
        <w:t>。</w:t>
      </w:r>
    </w:p>
    <w:p w:rsidR="007A6E3C" w:rsidRDefault="007A6E3C" w:rsidP="006E582E">
      <w:pPr>
        <w:pStyle w:val="af"/>
        <w:numPr>
          <w:ilvl w:val="0"/>
          <w:numId w:val="36"/>
        </w:numPr>
        <w:ind w:firstLineChars="0"/>
      </w:pPr>
      <w:r>
        <w:rPr>
          <w:rFonts w:hint="eastAsia"/>
        </w:rPr>
        <w:t>从</w:t>
      </w:r>
      <w:r>
        <w:rPr>
          <w:rFonts w:hint="eastAsia"/>
        </w:rPr>
        <w:t>Redis</w:t>
      </w:r>
      <w:r>
        <w:rPr>
          <w:rFonts w:hint="eastAsia"/>
        </w:rPr>
        <w:t>获取禁销缓存标识，如果标识为有效则从获取禁销规则，否则从数据库读取禁销缓存信息。</w:t>
      </w:r>
    </w:p>
    <w:p w:rsidR="006424CB" w:rsidRDefault="006424CB" w:rsidP="006E582E">
      <w:pPr>
        <w:pStyle w:val="af"/>
        <w:numPr>
          <w:ilvl w:val="0"/>
          <w:numId w:val="36"/>
        </w:numPr>
        <w:ind w:firstLineChars="0"/>
      </w:pPr>
      <w:r>
        <w:rPr>
          <w:rFonts w:hint="eastAsia"/>
        </w:rPr>
        <w:t>验证游戏状态，只有游戏状态为正常。</w:t>
      </w:r>
    </w:p>
    <w:p w:rsidR="006424CB" w:rsidRDefault="006424CB" w:rsidP="006E582E">
      <w:pPr>
        <w:pStyle w:val="af"/>
        <w:numPr>
          <w:ilvl w:val="0"/>
          <w:numId w:val="36"/>
        </w:numPr>
        <w:ind w:firstLineChars="0"/>
      </w:pPr>
      <w:r>
        <w:rPr>
          <w:rFonts w:hint="eastAsia"/>
        </w:rPr>
        <w:t>验证游戏最后销售时间、最后销售期号。</w:t>
      </w:r>
    </w:p>
    <w:p w:rsidR="006424CB" w:rsidRDefault="006424CB" w:rsidP="006E582E">
      <w:pPr>
        <w:pStyle w:val="af"/>
        <w:numPr>
          <w:ilvl w:val="0"/>
          <w:numId w:val="36"/>
        </w:numPr>
        <w:ind w:firstLineChars="0"/>
      </w:pPr>
      <w:r>
        <w:rPr>
          <w:rFonts w:hint="eastAsia"/>
        </w:rPr>
        <w:t>验证游戏销售规则，销售状态必须为正常，且投注金额未超过单票最大金额。</w:t>
      </w:r>
    </w:p>
    <w:p w:rsidR="006424CB" w:rsidRDefault="006424CB" w:rsidP="006E582E">
      <w:pPr>
        <w:pStyle w:val="af"/>
        <w:numPr>
          <w:ilvl w:val="0"/>
          <w:numId w:val="36"/>
        </w:numPr>
        <w:ind w:firstLineChars="0"/>
      </w:pPr>
      <w:r>
        <w:rPr>
          <w:rFonts w:hint="eastAsia"/>
        </w:rPr>
        <w:t>验证期状态，必须为正常。</w:t>
      </w:r>
    </w:p>
    <w:p w:rsidR="006424CB" w:rsidRDefault="00A37286" w:rsidP="006E582E">
      <w:pPr>
        <w:pStyle w:val="af"/>
        <w:numPr>
          <w:ilvl w:val="0"/>
          <w:numId w:val="36"/>
        </w:numPr>
        <w:ind w:firstLineChars="0"/>
      </w:pPr>
      <w:r>
        <w:rPr>
          <w:rFonts w:hint="eastAsia"/>
        </w:rPr>
        <w:t>验证当前是否禁销。</w:t>
      </w:r>
    </w:p>
    <w:p w:rsidR="00605D09" w:rsidRDefault="00605D09" w:rsidP="006E582E">
      <w:pPr>
        <w:pStyle w:val="af"/>
        <w:numPr>
          <w:ilvl w:val="0"/>
          <w:numId w:val="36"/>
        </w:numPr>
        <w:ind w:firstLineChars="0"/>
      </w:pPr>
      <w:r>
        <w:rPr>
          <w:rFonts w:hint="eastAsia"/>
        </w:rPr>
        <w:t>验证平台合同是否到期。</w:t>
      </w:r>
    </w:p>
    <w:p w:rsidR="00605D09" w:rsidRDefault="00605D09" w:rsidP="006E582E">
      <w:pPr>
        <w:pStyle w:val="af"/>
        <w:numPr>
          <w:ilvl w:val="0"/>
          <w:numId w:val="36"/>
        </w:numPr>
        <w:ind w:firstLineChars="0"/>
      </w:pPr>
      <w:r>
        <w:rPr>
          <w:rFonts w:hint="eastAsia"/>
        </w:rPr>
        <w:t>验证平台是否有权销售游戏</w:t>
      </w:r>
    </w:p>
    <w:p w:rsidR="00A37286" w:rsidRDefault="00A37286" w:rsidP="006E582E">
      <w:pPr>
        <w:pStyle w:val="af"/>
        <w:numPr>
          <w:ilvl w:val="0"/>
          <w:numId w:val="36"/>
        </w:numPr>
        <w:ind w:firstLineChars="0"/>
      </w:pPr>
      <w:r>
        <w:rPr>
          <w:rFonts w:hint="eastAsia"/>
        </w:rPr>
        <w:t>投注方式、游戏投注方式状态必须为正常。</w:t>
      </w:r>
    </w:p>
    <w:p w:rsidR="00A37286" w:rsidRDefault="00A37286" w:rsidP="006E582E">
      <w:pPr>
        <w:pStyle w:val="af"/>
        <w:numPr>
          <w:ilvl w:val="0"/>
          <w:numId w:val="36"/>
        </w:numPr>
        <w:ind w:firstLineChars="0"/>
      </w:pPr>
      <w:r>
        <w:rPr>
          <w:rFonts w:hint="eastAsia"/>
        </w:rPr>
        <w:t>根据</w:t>
      </w:r>
      <w:r w:rsidRPr="006424CB">
        <w:rPr>
          <w:rFonts w:hint="eastAsia"/>
        </w:rPr>
        <w:t>投注方式、游戏投注方式规则数据</w:t>
      </w:r>
      <w:r>
        <w:rPr>
          <w:rFonts w:hint="eastAsia"/>
        </w:rPr>
        <w:t>、游戏号码投注规则验证注码</w:t>
      </w:r>
      <w:r w:rsidR="00400D24">
        <w:rPr>
          <w:rFonts w:hint="eastAsia"/>
        </w:rPr>
        <w:t>、投注金额是否正确</w:t>
      </w:r>
      <w:r>
        <w:rPr>
          <w:rFonts w:hint="eastAsia"/>
        </w:rPr>
        <w:t>。</w:t>
      </w:r>
    </w:p>
    <w:p w:rsidR="00A37286" w:rsidRDefault="00B5549B" w:rsidP="006E582E">
      <w:pPr>
        <w:pStyle w:val="af"/>
        <w:numPr>
          <w:ilvl w:val="0"/>
          <w:numId w:val="36"/>
        </w:numPr>
        <w:ind w:firstLineChars="0"/>
        <w:rPr>
          <w:color w:val="FF0000"/>
        </w:rPr>
      </w:pPr>
      <w:r w:rsidRPr="00B5549B">
        <w:rPr>
          <w:rFonts w:hint="eastAsia"/>
          <w:color w:val="FF0000"/>
        </w:rPr>
        <w:t>创建投注受理记录（</w:t>
      </w:r>
      <w:r w:rsidRPr="00B5549B">
        <w:rPr>
          <w:color w:val="FF0000"/>
        </w:rPr>
        <w:t>SALE_DETAIL_GAME_ISSUE_T</w:t>
      </w:r>
      <w:r w:rsidRPr="00B5549B">
        <w:rPr>
          <w:rFonts w:hint="eastAsia"/>
          <w:color w:val="FF0000"/>
        </w:rPr>
        <w:t>），状态为成功或失败。</w:t>
      </w:r>
    </w:p>
    <w:p w:rsidR="00B5549B" w:rsidRDefault="00B5549B" w:rsidP="006E582E">
      <w:pPr>
        <w:pStyle w:val="af"/>
        <w:numPr>
          <w:ilvl w:val="0"/>
          <w:numId w:val="36"/>
        </w:numPr>
        <w:ind w:firstLineChars="0"/>
        <w:rPr>
          <w:color w:val="FF0000"/>
        </w:rPr>
      </w:pPr>
      <w:r>
        <w:rPr>
          <w:rFonts w:hint="eastAsia"/>
          <w:color w:val="FF0000"/>
        </w:rPr>
        <w:t>增加按平台交易流水号、按彩票特征码、按投注账号当前销售信息</w:t>
      </w:r>
      <w:r>
        <w:rPr>
          <w:rFonts w:hint="eastAsia"/>
          <w:color w:val="FF0000"/>
        </w:rPr>
        <w:t>Redis</w:t>
      </w:r>
      <w:r>
        <w:rPr>
          <w:rFonts w:hint="eastAsia"/>
          <w:color w:val="FF0000"/>
        </w:rPr>
        <w:t>缓存。</w:t>
      </w:r>
    </w:p>
    <w:p w:rsidR="00400D24" w:rsidRDefault="00400D24" w:rsidP="00400D24">
      <w:pPr>
        <w:rPr>
          <w:color w:val="FF0000"/>
        </w:rPr>
      </w:pPr>
    </w:p>
    <w:p w:rsidR="00400D24" w:rsidRPr="00400D24" w:rsidRDefault="00400D24" w:rsidP="00400D24">
      <w:pPr>
        <w:ind w:firstLineChars="200" w:firstLine="426"/>
      </w:pPr>
      <w:r w:rsidRPr="00400D24">
        <w:rPr>
          <w:rFonts w:hint="eastAsia"/>
        </w:rPr>
        <w:t>异常处理：</w:t>
      </w:r>
    </w:p>
    <w:p w:rsidR="00400D24" w:rsidRDefault="00400D24" w:rsidP="006E582E">
      <w:pPr>
        <w:pStyle w:val="af"/>
        <w:numPr>
          <w:ilvl w:val="0"/>
          <w:numId w:val="37"/>
        </w:numPr>
        <w:ind w:firstLineChars="0"/>
      </w:pPr>
      <w:r>
        <w:rPr>
          <w:rFonts w:hint="eastAsia"/>
        </w:rPr>
        <w:t>平台状态异常</w:t>
      </w:r>
      <w:r w:rsidR="00605D09">
        <w:rPr>
          <w:rFonts w:hint="eastAsia"/>
        </w:rPr>
        <w:t>、平台合同到期、平台游戏无权限</w:t>
      </w:r>
      <w:r>
        <w:rPr>
          <w:rFonts w:hint="eastAsia"/>
        </w:rPr>
        <w:t>：错误码</w:t>
      </w:r>
      <w:r>
        <w:rPr>
          <w:rFonts w:hint="eastAsia"/>
        </w:rPr>
        <w:t>1</w:t>
      </w:r>
      <w:r>
        <w:rPr>
          <w:rFonts w:hint="eastAsia"/>
        </w:rPr>
        <w:t>。</w:t>
      </w:r>
    </w:p>
    <w:p w:rsidR="00810C2E" w:rsidRDefault="00810C2E" w:rsidP="006E582E">
      <w:pPr>
        <w:pStyle w:val="af"/>
        <w:numPr>
          <w:ilvl w:val="0"/>
          <w:numId w:val="37"/>
        </w:numPr>
        <w:ind w:firstLineChars="0"/>
      </w:pPr>
      <w:r>
        <w:rPr>
          <w:rFonts w:hint="eastAsia"/>
        </w:rPr>
        <w:t>游戏未找到：</w:t>
      </w:r>
      <w:r>
        <w:rPr>
          <w:rFonts w:hint="eastAsia"/>
        </w:rPr>
        <w:t>2015</w:t>
      </w:r>
      <w:r>
        <w:rPr>
          <w:rFonts w:hint="eastAsia"/>
        </w:rPr>
        <w:t>。</w:t>
      </w:r>
    </w:p>
    <w:p w:rsidR="00400D24" w:rsidRDefault="00400D24" w:rsidP="006E582E">
      <w:pPr>
        <w:pStyle w:val="af"/>
        <w:numPr>
          <w:ilvl w:val="0"/>
          <w:numId w:val="37"/>
        </w:numPr>
        <w:ind w:firstLineChars="0"/>
      </w:pPr>
      <w:r>
        <w:rPr>
          <w:rFonts w:hint="eastAsia"/>
        </w:rPr>
        <w:t>游戏状态异常：</w:t>
      </w:r>
      <w:r>
        <w:rPr>
          <w:rFonts w:hint="eastAsia"/>
        </w:rPr>
        <w:t>2001</w:t>
      </w:r>
      <w:r>
        <w:rPr>
          <w:rFonts w:hint="eastAsia"/>
        </w:rPr>
        <w:t>。</w:t>
      </w:r>
    </w:p>
    <w:p w:rsidR="00400D24" w:rsidRDefault="00400D24" w:rsidP="006E582E">
      <w:pPr>
        <w:pStyle w:val="af"/>
        <w:numPr>
          <w:ilvl w:val="0"/>
          <w:numId w:val="37"/>
        </w:numPr>
        <w:ind w:firstLineChars="0"/>
      </w:pPr>
      <w:r>
        <w:rPr>
          <w:rFonts w:hint="eastAsia"/>
        </w:rPr>
        <w:t>游戏最后销售时间、最后销售期号验证失败：</w:t>
      </w:r>
      <w:r>
        <w:rPr>
          <w:rFonts w:hint="eastAsia"/>
        </w:rPr>
        <w:t>2001</w:t>
      </w:r>
      <w:r>
        <w:rPr>
          <w:rFonts w:hint="eastAsia"/>
        </w:rPr>
        <w:t>。</w:t>
      </w:r>
    </w:p>
    <w:p w:rsidR="00400D24" w:rsidRDefault="00400D24" w:rsidP="006E582E">
      <w:pPr>
        <w:pStyle w:val="af"/>
        <w:numPr>
          <w:ilvl w:val="0"/>
          <w:numId w:val="37"/>
        </w:numPr>
        <w:ind w:firstLineChars="0"/>
      </w:pPr>
      <w:r>
        <w:rPr>
          <w:rFonts w:hint="eastAsia"/>
        </w:rPr>
        <w:t>游戏销售状态异常：</w:t>
      </w:r>
      <w:r>
        <w:rPr>
          <w:rFonts w:hint="eastAsia"/>
        </w:rPr>
        <w:t>2001</w:t>
      </w:r>
      <w:r>
        <w:rPr>
          <w:rFonts w:hint="eastAsia"/>
        </w:rPr>
        <w:t>。</w:t>
      </w:r>
    </w:p>
    <w:p w:rsidR="00400D24" w:rsidRDefault="00400D24" w:rsidP="006E582E">
      <w:pPr>
        <w:pStyle w:val="af"/>
        <w:numPr>
          <w:ilvl w:val="0"/>
          <w:numId w:val="37"/>
        </w:numPr>
        <w:ind w:firstLineChars="0"/>
      </w:pPr>
      <w:r>
        <w:rPr>
          <w:rFonts w:hint="eastAsia"/>
        </w:rPr>
        <w:t>投注金额超过限制：</w:t>
      </w:r>
      <w:r>
        <w:rPr>
          <w:rFonts w:hint="eastAsia"/>
        </w:rPr>
        <w:t>2002</w:t>
      </w:r>
    </w:p>
    <w:p w:rsidR="00400D24" w:rsidRDefault="00400D24" w:rsidP="006E582E">
      <w:pPr>
        <w:pStyle w:val="af"/>
        <w:numPr>
          <w:ilvl w:val="0"/>
          <w:numId w:val="37"/>
        </w:numPr>
        <w:ind w:firstLineChars="0"/>
      </w:pPr>
      <w:r>
        <w:rPr>
          <w:rFonts w:hint="eastAsia"/>
        </w:rPr>
        <w:t>投注金额错误：</w:t>
      </w:r>
      <w:r w:rsidR="00E745A8">
        <w:rPr>
          <w:rFonts w:hint="eastAsia"/>
        </w:rPr>
        <w:t>2004</w:t>
      </w:r>
    </w:p>
    <w:p w:rsidR="00E745A8" w:rsidRDefault="00E745A8" w:rsidP="006E582E">
      <w:pPr>
        <w:pStyle w:val="af"/>
        <w:numPr>
          <w:ilvl w:val="0"/>
          <w:numId w:val="37"/>
        </w:numPr>
        <w:ind w:firstLineChars="0"/>
      </w:pPr>
      <w:r>
        <w:rPr>
          <w:rFonts w:hint="eastAsia"/>
        </w:rPr>
        <w:t>投注注码解密失败：</w:t>
      </w:r>
      <w:r w:rsidR="00810C2E">
        <w:rPr>
          <w:rFonts w:hint="eastAsia"/>
        </w:rPr>
        <w:t>2006</w:t>
      </w:r>
    </w:p>
    <w:p w:rsidR="00400D24" w:rsidRDefault="00400D24" w:rsidP="006E582E">
      <w:pPr>
        <w:pStyle w:val="af"/>
        <w:numPr>
          <w:ilvl w:val="0"/>
          <w:numId w:val="37"/>
        </w:numPr>
        <w:ind w:firstLineChars="0"/>
      </w:pPr>
      <w:r>
        <w:rPr>
          <w:rFonts w:hint="eastAsia"/>
        </w:rPr>
        <w:t>期状态异常：</w:t>
      </w:r>
      <w:r>
        <w:rPr>
          <w:rFonts w:hint="eastAsia"/>
        </w:rPr>
        <w:t>2003</w:t>
      </w:r>
      <w:r>
        <w:rPr>
          <w:rFonts w:hint="eastAsia"/>
        </w:rPr>
        <w:t>。</w:t>
      </w:r>
    </w:p>
    <w:p w:rsidR="00400D24" w:rsidRDefault="00400D24" w:rsidP="006E582E">
      <w:pPr>
        <w:pStyle w:val="af"/>
        <w:numPr>
          <w:ilvl w:val="0"/>
          <w:numId w:val="37"/>
        </w:numPr>
        <w:ind w:firstLineChars="0"/>
      </w:pPr>
      <w:r>
        <w:rPr>
          <w:rFonts w:hint="eastAsia"/>
        </w:rPr>
        <w:t>禁销</w:t>
      </w:r>
      <w:r w:rsidR="006F7507">
        <w:rPr>
          <w:rFonts w:hint="eastAsia"/>
        </w:rPr>
        <w:t>（包含地域验证失败）</w:t>
      </w:r>
      <w:r>
        <w:rPr>
          <w:rFonts w:hint="eastAsia"/>
        </w:rPr>
        <w:t>：</w:t>
      </w:r>
      <w:r w:rsidR="00810C2E">
        <w:rPr>
          <w:rFonts w:hint="eastAsia"/>
        </w:rPr>
        <w:t>2007</w:t>
      </w:r>
    </w:p>
    <w:p w:rsidR="00400D24" w:rsidRDefault="00400D24" w:rsidP="006E582E">
      <w:pPr>
        <w:pStyle w:val="af"/>
        <w:numPr>
          <w:ilvl w:val="0"/>
          <w:numId w:val="37"/>
        </w:numPr>
        <w:ind w:firstLineChars="0"/>
      </w:pPr>
      <w:r>
        <w:rPr>
          <w:rFonts w:hint="eastAsia"/>
        </w:rPr>
        <w:t>投注方式、游戏投注方式状态异常：</w:t>
      </w:r>
      <w:r w:rsidR="00810C2E">
        <w:rPr>
          <w:rFonts w:hint="eastAsia"/>
        </w:rPr>
        <w:t>2005</w:t>
      </w:r>
    </w:p>
    <w:p w:rsidR="00400D24" w:rsidRDefault="00400D24" w:rsidP="006E582E">
      <w:pPr>
        <w:pStyle w:val="af"/>
        <w:numPr>
          <w:ilvl w:val="0"/>
          <w:numId w:val="37"/>
        </w:numPr>
        <w:ind w:firstLineChars="0"/>
      </w:pPr>
      <w:r>
        <w:rPr>
          <w:rFonts w:hint="eastAsia"/>
        </w:rPr>
        <w:t>注码错误：</w:t>
      </w:r>
      <w:r w:rsidR="00810C2E">
        <w:rPr>
          <w:rFonts w:hint="eastAsia"/>
        </w:rPr>
        <w:t>2005</w:t>
      </w:r>
    </w:p>
    <w:p w:rsidR="00810C2E" w:rsidRPr="00400D24" w:rsidRDefault="00810C2E" w:rsidP="006E582E">
      <w:pPr>
        <w:pStyle w:val="af"/>
        <w:numPr>
          <w:ilvl w:val="0"/>
          <w:numId w:val="37"/>
        </w:numPr>
        <w:ind w:firstLineChars="0"/>
      </w:pPr>
      <w:r>
        <w:rPr>
          <w:rFonts w:hint="eastAsia"/>
        </w:rPr>
        <w:t>订单号已存在：</w:t>
      </w:r>
      <w:r>
        <w:rPr>
          <w:rFonts w:hint="eastAsia"/>
        </w:rPr>
        <w:t>2016</w:t>
      </w:r>
    </w:p>
    <w:p w:rsidR="003C6AD9" w:rsidRDefault="00C94FE6" w:rsidP="00DB3149">
      <w:pPr>
        <w:pStyle w:val="2"/>
      </w:pPr>
      <w:bookmarkStart w:id="83" w:name="_Toc459793718"/>
      <w:r w:rsidRPr="00C94FE6">
        <w:rPr>
          <w:rFonts w:hint="eastAsia"/>
        </w:rPr>
        <w:lastRenderedPageBreak/>
        <w:t>投注结果查询</w:t>
      </w:r>
      <w:bookmarkEnd w:id="83"/>
    </w:p>
    <w:p w:rsidR="00C94FE6" w:rsidRDefault="00C94FE6" w:rsidP="00DB3149">
      <w:pPr>
        <w:pStyle w:val="3"/>
      </w:pPr>
      <w:bookmarkStart w:id="84" w:name="_Toc459793719"/>
      <w:r>
        <w:rPr>
          <w:rFonts w:hint="eastAsia"/>
        </w:rPr>
        <w:t>时序图</w:t>
      </w:r>
      <w:bookmarkEnd w:id="84"/>
    </w:p>
    <w:p w:rsidR="00C94FE6" w:rsidRDefault="000362EF" w:rsidP="00C94FE6">
      <w:r>
        <w:rPr>
          <w:noProof/>
        </w:rPr>
        <w:drawing>
          <wp:inline distT="0" distB="0" distL="0" distR="0">
            <wp:extent cx="5069840" cy="2834005"/>
            <wp:effectExtent l="19050" t="0" r="0" b="0"/>
            <wp:docPr id="5" name="图片 4"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3"/>
                    <a:stretch>
                      <a:fillRect/>
                    </a:stretch>
                  </pic:blipFill>
                  <pic:spPr>
                    <a:xfrm>
                      <a:off x="0" y="0"/>
                      <a:ext cx="5069840" cy="283400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-3</w:t>
      </w:r>
      <w:r>
        <w:rPr>
          <w:rFonts w:hint="eastAsia"/>
        </w:rPr>
        <w:t>投注结果查询时序图</w:t>
      </w:r>
    </w:p>
    <w:p w:rsidR="00C94FE6" w:rsidRDefault="00C94FE6" w:rsidP="00DB3149">
      <w:pPr>
        <w:pStyle w:val="3"/>
      </w:pPr>
      <w:bookmarkStart w:id="85" w:name="_Toc459793720"/>
      <w:r>
        <w:rPr>
          <w:rFonts w:hint="eastAsia"/>
        </w:rPr>
        <w:t>实现概述</w:t>
      </w:r>
      <w:bookmarkEnd w:id="85"/>
    </w:p>
    <w:p w:rsidR="00F047EA" w:rsidRDefault="00631534" w:rsidP="006E582E">
      <w:pPr>
        <w:pStyle w:val="af"/>
        <w:numPr>
          <w:ilvl w:val="0"/>
          <w:numId w:val="18"/>
        </w:numPr>
        <w:ind w:left="845" w:firstLineChars="0"/>
        <w:jc w:val="left"/>
      </w:pPr>
      <w:r>
        <w:rPr>
          <w:rFonts w:hint="eastAsia"/>
        </w:rPr>
        <w:t>Agent</w:t>
      </w:r>
      <w:r w:rsidR="007E7CD8">
        <w:rPr>
          <w:rFonts w:hint="eastAsia"/>
        </w:rPr>
        <w:t>从</w:t>
      </w:r>
      <w:r w:rsidR="007E7CD8">
        <w:rPr>
          <w:rFonts w:hint="eastAsia"/>
        </w:rPr>
        <w:t>Redis</w:t>
      </w:r>
      <w:r>
        <w:rPr>
          <w:rFonts w:hint="eastAsia"/>
        </w:rPr>
        <w:t>获取投注记录</w:t>
      </w:r>
      <w:r w:rsidR="007E7CD8">
        <w:rPr>
          <w:rFonts w:hint="eastAsia"/>
        </w:rPr>
        <w:t>。</w:t>
      </w:r>
    </w:p>
    <w:p w:rsidR="007E7CD8" w:rsidRDefault="00631534" w:rsidP="006E582E">
      <w:pPr>
        <w:pStyle w:val="af"/>
        <w:numPr>
          <w:ilvl w:val="0"/>
          <w:numId w:val="18"/>
        </w:numPr>
        <w:ind w:left="845" w:firstLineChars="0"/>
        <w:jc w:val="left"/>
      </w:pPr>
      <w:r>
        <w:rPr>
          <w:rFonts w:hint="eastAsia"/>
        </w:rPr>
        <w:t>Redis</w:t>
      </w:r>
      <w:r>
        <w:rPr>
          <w:rFonts w:hint="eastAsia"/>
        </w:rPr>
        <w:t>未获取到投注记录，从</w:t>
      </w:r>
      <w:r w:rsidR="00FD5C05">
        <w:rPr>
          <w:rFonts w:hint="eastAsia"/>
        </w:rPr>
        <w:t>DB</w:t>
      </w:r>
      <w:r w:rsidR="00FD5C05">
        <w:rPr>
          <w:rFonts w:hint="eastAsia"/>
        </w:rPr>
        <w:t>获取投注记录</w:t>
      </w:r>
      <w:r w:rsidR="00203F34">
        <w:rPr>
          <w:rFonts w:hint="eastAsia"/>
        </w:rPr>
        <w:t>（</w:t>
      </w:r>
      <w:r w:rsidR="00203F34" w:rsidRPr="00FD5C05">
        <w:t>SALE_DETAIL_GAME_ISSUE_T</w:t>
      </w:r>
      <w:r w:rsidR="00203F34">
        <w:rPr>
          <w:rFonts w:hint="eastAsia"/>
        </w:rPr>
        <w:t>）</w:t>
      </w:r>
      <w:r w:rsidR="00FD5C05">
        <w:rPr>
          <w:rFonts w:hint="eastAsia"/>
        </w:rPr>
        <w:t>，返回投注结果。</w:t>
      </w:r>
      <w:r w:rsidR="00E24C0A">
        <w:rPr>
          <w:rFonts w:hint="eastAsia"/>
        </w:rPr>
        <w:t>如果缓存无数据则查询完毕后将期放入缓存。</w:t>
      </w:r>
    </w:p>
    <w:p w:rsidR="00FD5C05" w:rsidRDefault="00FD5C05" w:rsidP="00FD5C05">
      <w:pPr>
        <w:pStyle w:val="af"/>
        <w:ind w:left="1266" w:firstLineChars="0" w:firstLine="0"/>
      </w:pPr>
    </w:p>
    <w:p w:rsidR="00FD5C05" w:rsidRDefault="005C4EE9" w:rsidP="00FD5C05">
      <w:pPr>
        <w:pStyle w:val="af"/>
        <w:ind w:firstLine="426"/>
      </w:pPr>
      <w:r>
        <w:rPr>
          <w:rFonts w:hint="eastAsia"/>
        </w:rPr>
        <w:t>异常处理：</w:t>
      </w:r>
    </w:p>
    <w:p w:rsidR="00B32C54" w:rsidRPr="00F047EA" w:rsidRDefault="00B32C54" w:rsidP="006E582E">
      <w:pPr>
        <w:pStyle w:val="af"/>
        <w:numPr>
          <w:ilvl w:val="0"/>
          <w:numId w:val="19"/>
        </w:numPr>
        <w:ind w:firstLineChars="0"/>
      </w:pPr>
      <w:r>
        <w:rPr>
          <w:rFonts w:hint="eastAsia"/>
        </w:rPr>
        <w:t>未查找到投注记录：返回错误码为</w:t>
      </w:r>
      <w:r>
        <w:rPr>
          <w:rFonts w:hint="eastAsia"/>
        </w:rPr>
        <w:t>2007</w:t>
      </w:r>
      <w:r>
        <w:rPr>
          <w:rFonts w:hint="eastAsia"/>
        </w:rPr>
        <w:t>。</w:t>
      </w:r>
    </w:p>
    <w:p w:rsidR="00C94FE6" w:rsidRDefault="00510265" w:rsidP="00DB3149">
      <w:pPr>
        <w:pStyle w:val="2"/>
      </w:pPr>
      <w:bookmarkStart w:id="86" w:name="_Toc459793721"/>
      <w:r w:rsidRPr="00510265">
        <w:rPr>
          <w:rFonts w:hint="eastAsia"/>
        </w:rPr>
        <w:lastRenderedPageBreak/>
        <w:t>兑奖</w:t>
      </w:r>
      <w:bookmarkEnd w:id="86"/>
    </w:p>
    <w:p w:rsidR="00510265" w:rsidRDefault="00510265" w:rsidP="00DB3149">
      <w:pPr>
        <w:pStyle w:val="3"/>
      </w:pPr>
      <w:bookmarkStart w:id="87" w:name="_Toc459793722"/>
      <w:r>
        <w:rPr>
          <w:rFonts w:hint="eastAsia"/>
        </w:rPr>
        <w:t>时序图</w:t>
      </w:r>
      <w:bookmarkEnd w:id="87"/>
    </w:p>
    <w:p w:rsidR="00510265" w:rsidRDefault="004241CF" w:rsidP="00510265">
      <w:r>
        <w:rPr>
          <w:noProof/>
        </w:rPr>
        <w:drawing>
          <wp:inline distT="0" distB="0" distL="0" distR="0">
            <wp:extent cx="5069840" cy="3098800"/>
            <wp:effectExtent l="19050" t="0" r="0" b="0"/>
            <wp:docPr id="28" name="图片 27"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34"/>
                    <a:stretch>
                      <a:fillRect/>
                    </a:stretch>
                  </pic:blipFill>
                  <pic:spPr>
                    <a:xfrm>
                      <a:off x="0" y="0"/>
                      <a:ext cx="5069840" cy="309880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-4</w:t>
      </w:r>
      <w:r>
        <w:rPr>
          <w:rFonts w:hint="eastAsia"/>
        </w:rPr>
        <w:t>兑奖时序图</w:t>
      </w:r>
    </w:p>
    <w:p w:rsidR="001B0289" w:rsidRDefault="001B0289" w:rsidP="00DB3149">
      <w:pPr>
        <w:pStyle w:val="3"/>
      </w:pPr>
      <w:bookmarkStart w:id="88" w:name="_Toc459793723"/>
      <w:r>
        <w:rPr>
          <w:rFonts w:hint="eastAsia"/>
        </w:rPr>
        <w:t>实现概述</w:t>
      </w:r>
      <w:bookmarkEnd w:id="88"/>
    </w:p>
    <w:p w:rsidR="00854A64" w:rsidRDefault="00854A64" w:rsidP="006E582E">
      <w:pPr>
        <w:pStyle w:val="af"/>
        <w:numPr>
          <w:ilvl w:val="0"/>
          <w:numId w:val="38"/>
        </w:numPr>
        <w:ind w:firstLineChars="0"/>
      </w:pPr>
      <w:r>
        <w:rPr>
          <w:rFonts w:hint="eastAsia"/>
        </w:rPr>
        <w:t>创建受理记录（</w:t>
      </w:r>
      <w:r w:rsidRPr="00854A64">
        <w:t>SALE_DETAIL_ENCASH_T</w:t>
      </w:r>
      <w:r>
        <w:rPr>
          <w:rFonts w:hint="eastAsia"/>
        </w:rPr>
        <w:t>），状态为处理中。</w:t>
      </w:r>
    </w:p>
    <w:p w:rsidR="00854A64" w:rsidRDefault="00854A64" w:rsidP="006E582E">
      <w:pPr>
        <w:pStyle w:val="af"/>
        <w:numPr>
          <w:ilvl w:val="0"/>
          <w:numId w:val="38"/>
        </w:numPr>
        <w:ind w:firstLineChars="0"/>
      </w:pPr>
      <w:r>
        <w:rPr>
          <w:rFonts w:hint="eastAsia"/>
        </w:rPr>
        <w:t>遍历请求信息中的兑奖请求列表。</w:t>
      </w:r>
    </w:p>
    <w:p w:rsidR="00854A64" w:rsidRDefault="009A1B31" w:rsidP="006E582E">
      <w:pPr>
        <w:pStyle w:val="af"/>
        <w:numPr>
          <w:ilvl w:val="0"/>
          <w:numId w:val="38"/>
        </w:numPr>
        <w:ind w:firstLineChars="0"/>
      </w:pPr>
      <w:r>
        <w:rPr>
          <w:rFonts w:hint="eastAsia"/>
        </w:rPr>
        <w:t>从</w:t>
      </w:r>
      <w:r>
        <w:rPr>
          <w:rFonts w:hint="eastAsia"/>
        </w:rPr>
        <w:t>Redis</w:t>
      </w:r>
      <w:r>
        <w:rPr>
          <w:rFonts w:hint="eastAsia"/>
        </w:rPr>
        <w:t>或</w:t>
      </w:r>
      <w:r>
        <w:rPr>
          <w:rFonts w:hint="eastAsia"/>
        </w:rPr>
        <w:t>DB</w:t>
      </w:r>
      <w:r>
        <w:rPr>
          <w:rFonts w:hint="eastAsia"/>
        </w:rPr>
        <w:t>获取</w:t>
      </w:r>
      <w:r w:rsidRPr="009A1B31">
        <w:rPr>
          <w:rFonts w:hint="eastAsia"/>
        </w:rPr>
        <w:t>游戏、游戏销售规则、兑奖期信息、</w:t>
      </w:r>
      <w:r>
        <w:rPr>
          <w:rFonts w:hint="eastAsia"/>
        </w:rPr>
        <w:t>当前</w:t>
      </w:r>
      <w:r w:rsidRPr="009A1B31">
        <w:rPr>
          <w:rFonts w:hint="eastAsia"/>
        </w:rPr>
        <w:t>销售期信息数据</w:t>
      </w:r>
      <w:r>
        <w:rPr>
          <w:rFonts w:hint="eastAsia"/>
        </w:rPr>
        <w:t>。</w:t>
      </w:r>
    </w:p>
    <w:p w:rsidR="009A1B31" w:rsidRDefault="00DA55EA" w:rsidP="006E582E">
      <w:pPr>
        <w:pStyle w:val="af"/>
        <w:numPr>
          <w:ilvl w:val="0"/>
          <w:numId w:val="38"/>
        </w:numPr>
        <w:ind w:firstLineChars="0"/>
      </w:pPr>
      <w:r>
        <w:rPr>
          <w:rFonts w:hint="eastAsia"/>
        </w:rPr>
        <w:t>从</w:t>
      </w:r>
      <w:r>
        <w:rPr>
          <w:rFonts w:hint="eastAsia"/>
        </w:rPr>
        <w:t>SALE_DETAIL_WIN_T</w:t>
      </w:r>
      <w:r>
        <w:rPr>
          <w:rFonts w:hint="eastAsia"/>
        </w:rPr>
        <w:t>获取中奖明细。</w:t>
      </w:r>
    </w:p>
    <w:p w:rsidR="00DA55EA" w:rsidRDefault="00DA55EA" w:rsidP="006E582E">
      <w:pPr>
        <w:pStyle w:val="af"/>
        <w:numPr>
          <w:ilvl w:val="0"/>
          <w:numId w:val="38"/>
        </w:numPr>
        <w:ind w:firstLineChars="0"/>
      </w:pPr>
      <w:r>
        <w:rPr>
          <w:rFonts w:hint="eastAsia"/>
        </w:rPr>
        <w:t>中奖记录的游戏</w:t>
      </w:r>
      <w:r>
        <w:rPr>
          <w:rFonts w:hint="eastAsia"/>
        </w:rPr>
        <w:t>ID</w:t>
      </w:r>
      <w:r>
        <w:rPr>
          <w:rFonts w:hint="eastAsia"/>
        </w:rPr>
        <w:t>必须与请求信息中的游戏</w:t>
      </w:r>
      <w:r>
        <w:rPr>
          <w:rFonts w:hint="eastAsia"/>
        </w:rPr>
        <w:t>ID</w:t>
      </w:r>
      <w:r>
        <w:rPr>
          <w:rFonts w:hint="eastAsia"/>
        </w:rPr>
        <w:t>一致。</w:t>
      </w:r>
    </w:p>
    <w:p w:rsidR="00DA55EA" w:rsidRDefault="00DA55EA" w:rsidP="006E582E">
      <w:pPr>
        <w:pStyle w:val="af"/>
        <w:numPr>
          <w:ilvl w:val="0"/>
          <w:numId w:val="38"/>
        </w:numPr>
        <w:ind w:firstLineChars="0"/>
      </w:pPr>
      <w:r>
        <w:rPr>
          <w:rFonts w:hint="eastAsia"/>
        </w:rPr>
        <w:t>当前必须有销售期数据。</w:t>
      </w:r>
    </w:p>
    <w:p w:rsidR="00DA55EA" w:rsidRDefault="00DA55EA" w:rsidP="006E582E">
      <w:pPr>
        <w:pStyle w:val="af"/>
        <w:numPr>
          <w:ilvl w:val="0"/>
          <w:numId w:val="38"/>
        </w:numPr>
        <w:ind w:firstLineChars="0"/>
      </w:pPr>
      <w:r>
        <w:rPr>
          <w:rFonts w:hint="eastAsia"/>
        </w:rPr>
        <w:t>SALE_DETAIL_WIN_T.ECNASH_FLAG</w:t>
      </w:r>
      <w:r>
        <w:rPr>
          <w:rFonts w:hint="eastAsia"/>
        </w:rPr>
        <w:t>必须为</w:t>
      </w:r>
      <w:r>
        <w:rPr>
          <w:rFonts w:hint="eastAsia"/>
        </w:rPr>
        <w:t>0</w:t>
      </w:r>
      <w:r>
        <w:rPr>
          <w:rFonts w:hint="eastAsia"/>
        </w:rPr>
        <w:t>。</w:t>
      </w:r>
    </w:p>
    <w:p w:rsidR="00DA55EA" w:rsidRDefault="00DA55EA" w:rsidP="006E582E">
      <w:pPr>
        <w:pStyle w:val="af"/>
        <w:numPr>
          <w:ilvl w:val="0"/>
          <w:numId w:val="38"/>
        </w:numPr>
        <w:ind w:firstLineChars="0"/>
      </w:pPr>
      <w:r>
        <w:rPr>
          <w:rFonts w:hint="eastAsia"/>
        </w:rPr>
        <w:t>SALE_DETAIL_WIN_T.ABANDON_FLAG</w:t>
      </w:r>
      <w:r>
        <w:rPr>
          <w:rFonts w:hint="eastAsia"/>
        </w:rPr>
        <w:t>必须为</w:t>
      </w:r>
      <w:r>
        <w:rPr>
          <w:rFonts w:hint="eastAsia"/>
        </w:rPr>
        <w:t>0</w:t>
      </w:r>
      <w:r>
        <w:rPr>
          <w:rFonts w:hint="eastAsia"/>
        </w:rPr>
        <w:t>，</w:t>
      </w:r>
      <w:r>
        <w:rPr>
          <w:rFonts w:hint="eastAsia"/>
        </w:rPr>
        <w:t>ABANDON_TIME</w:t>
      </w:r>
      <w:r>
        <w:rPr>
          <w:rFonts w:hint="eastAsia"/>
        </w:rPr>
        <w:t>必须大于当前系统时间。</w:t>
      </w:r>
    </w:p>
    <w:p w:rsidR="00DA55EA" w:rsidRDefault="00DA55EA" w:rsidP="006E582E">
      <w:pPr>
        <w:pStyle w:val="af"/>
        <w:numPr>
          <w:ilvl w:val="0"/>
          <w:numId w:val="38"/>
        </w:numPr>
        <w:ind w:firstLineChars="0"/>
      </w:pPr>
      <w:r>
        <w:rPr>
          <w:rFonts w:hint="eastAsia"/>
        </w:rPr>
        <w:t>兑奖期状态必须为已开奖。</w:t>
      </w:r>
    </w:p>
    <w:p w:rsidR="00DA55EA" w:rsidRDefault="004811DD" w:rsidP="006E582E">
      <w:pPr>
        <w:pStyle w:val="af"/>
        <w:numPr>
          <w:ilvl w:val="0"/>
          <w:numId w:val="38"/>
        </w:numPr>
        <w:ind w:firstLineChars="0"/>
      </w:pPr>
      <w:r w:rsidRPr="004811DD">
        <w:rPr>
          <w:rFonts w:hint="eastAsia"/>
        </w:rPr>
        <w:t>验证游戏状态，只有游戏状态为正常。</w:t>
      </w:r>
    </w:p>
    <w:p w:rsidR="004811DD" w:rsidRDefault="004811DD" w:rsidP="006E582E">
      <w:pPr>
        <w:pStyle w:val="af"/>
        <w:numPr>
          <w:ilvl w:val="0"/>
          <w:numId w:val="38"/>
        </w:numPr>
        <w:ind w:firstLineChars="0"/>
      </w:pPr>
      <w:r w:rsidRPr="004811DD">
        <w:rPr>
          <w:rFonts w:hint="eastAsia"/>
        </w:rPr>
        <w:t>验证游戏最后</w:t>
      </w:r>
      <w:r>
        <w:rPr>
          <w:rFonts w:hint="eastAsia"/>
        </w:rPr>
        <w:t>兑奖</w:t>
      </w:r>
      <w:r w:rsidRPr="004811DD">
        <w:rPr>
          <w:rFonts w:hint="eastAsia"/>
        </w:rPr>
        <w:t>时间、最后</w:t>
      </w:r>
      <w:r>
        <w:rPr>
          <w:rFonts w:hint="eastAsia"/>
        </w:rPr>
        <w:t>兑奖</w:t>
      </w:r>
      <w:r w:rsidRPr="004811DD">
        <w:rPr>
          <w:rFonts w:hint="eastAsia"/>
        </w:rPr>
        <w:t>期号。</w:t>
      </w:r>
    </w:p>
    <w:p w:rsidR="004811DD" w:rsidRDefault="004811DD" w:rsidP="006E582E">
      <w:pPr>
        <w:pStyle w:val="af"/>
        <w:numPr>
          <w:ilvl w:val="0"/>
          <w:numId w:val="38"/>
        </w:numPr>
        <w:ind w:firstLineChars="0"/>
      </w:pPr>
      <w:r w:rsidRPr="004811DD">
        <w:rPr>
          <w:rFonts w:hint="eastAsia"/>
        </w:rPr>
        <w:t>验证游戏销售规则，</w:t>
      </w:r>
      <w:r>
        <w:rPr>
          <w:rFonts w:hint="eastAsia"/>
        </w:rPr>
        <w:t>兑奖</w:t>
      </w:r>
      <w:r w:rsidRPr="004811DD">
        <w:rPr>
          <w:rFonts w:hint="eastAsia"/>
        </w:rPr>
        <w:t>状态必须为正常</w:t>
      </w:r>
      <w:r>
        <w:rPr>
          <w:rFonts w:hint="eastAsia"/>
        </w:rPr>
        <w:t>。</w:t>
      </w:r>
    </w:p>
    <w:p w:rsidR="00130740" w:rsidRDefault="00130740" w:rsidP="006E582E">
      <w:pPr>
        <w:pStyle w:val="af"/>
        <w:numPr>
          <w:ilvl w:val="0"/>
          <w:numId w:val="38"/>
        </w:numPr>
        <w:ind w:firstLineChars="0"/>
      </w:pPr>
      <w:r>
        <w:rPr>
          <w:rFonts w:hint="eastAsia"/>
        </w:rPr>
        <w:t>验证中奖彩票是否被篡改。</w:t>
      </w:r>
    </w:p>
    <w:p w:rsidR="00130740" w:rsidRDefault="00130740" w:rsidP="006E582E">
      <w:pPr>
        <w:pStyle w:val="af"/>
        <w:numPr>
          <w:ilvl w:val="0"/>
          <w:numId w:val="38"/>
        </w:numPr>
        <w:ind w:firstLineChars="0"/>
      </w:pPr>
      <w:r>
        <w:rPr>
          <w:rFonts w:hint="eastAsia"/>
        </w:rPr>
        <w:t>兑奖操作。</w:t>
      </w:r>
      <w:r>
        <w:rPr>
          <w:rFonts w:hint="eastAsia"/>
        </w:rPr>
        <w:t>SALE_DETAIL_WIN_T.ECNASH_FLAG</w:t>
      </w:r>
      <w:r>
        <w:rPr>
          <w:rFonts w:hint="eastAsia"/>
        </w:rPr>
        <w:t>设置为</w:t>
      </w:r>
      <w:r>
        <w:rPr>
          <w:rFonts w:hint="eastAsia"/>
        </w:rPr>
        <w:t>1</w:t>
      </w:r>
      <w:r>
        <w:rPr>
          <w:rFonts w:hint="eastAsia"/>
        </w:rPr>
        <w:t>，</w:t>
      </w:r>
      <w:r>
        <w:rPr>
          <w:rFonts w:hint="eastAsia"/>
        </w:rPr>
        <w:lastRenderedPageBreak/>
        <w:t>SALE_DETAIL_WIN_T.ECNASH_TIME</w:t>
      </w:r>
      <w:r>
        <w:rPr>
          <w:rFonts w:hint="eastAsia"/>
        </w:rPr>
        <w:t>设置为当前系统时间，</w:t>
      </w:r>
      <w:r>
        <w:rPr>
          <w:rFonts w:hint="eastAsia"/>
        </w:rPr>
        <w:t>SALE_DETAIL_WIN_T.ENCASH_AMOUNT</w:t>
      </w:r>
      <w:r>
        <w:rPr>
          <w:rFonts w:hint="eastAsia"/>
        </w:rPr>
        <w:t>为税前奖金。</w:t>
      </w:r>
    </w:p>
    <w:p w:rsidR="00130740" w:rsidRDefault="00130740" w:rsidP="006E582E">
      <w:pPr>
        <w:pStyle w:val="af"/>
        <w:numPr>
          <w:ilvl w:val="0"/>
          <w:numId w:val="38"/>
        </w:numPr>
        <w:ind w:firstLineChars="0"/>
      </w:pPr>
      <w:r>
        <w:rPr>
          <w:rFonts w:hint="eastAsia"/>
        </w:rPr>
        <w:t>重新设置中奖彩票信息的摘要。</w:t>
      </w:r>
    </w:p>
    <w:p w:rsidR="00FD38BF" w:rsidRPr="00854A64" w:rsidRDefault="004241CF" w:rsidP="006E582E">
      <w:pPr>
        <w:pStyle w:val="af"/>
        <w:numPr>
          <w:ilvl w:val="0"/>
          <w:numId w:val="38"/>
        </w:numPr>
        <w:ind w:firstLineChars="0"/>
      </w:pPr>
      <w:r>
        <w:rPr>
          <w:rFonts w:hint="eastAsia"/>
        </w:rPr>
        <w:t>创建兑奖明细</w:t>
      </w:r>
      <w:r w:rsidR="00B038A3">
        <w:rPr>
          <w:rFonts w:hint="eastAsia"/>
        </w:rPr>
        <w:t>（</w:t>
      </w:r>
      <w:r w:rsidR="00B038A3" w:rsidRPr="00B038A3">
        <w:t>SALE_DETAIL_ENCASH_DETAIL_T</w:t>
      </w:r>
      <w:r w:rsidR="00B038A3">
        <w:rPr>
          <w:rFonts w:hint="eastAsia"/>
        </w:rPr>
        <w:t>）</w:t>
      </w:r>
      <w:r>
        <w:rPr>
          <w:rFonts w:hint="eastAsia"/>
        </w:rPr>
        <w:t>，</w:t>
      </w:r>
      <w:r w:rsidR="00FD38BF">
        <w:rPr>
          <w:rFonts w:hint="eastAsia"/>
        </w:rPr>
        <w:t>更新兑奖受理记录状态</w:t>
      </w:r>
      <w:r w:rsidR="005F0819">
        <w:rPr>
          <w:rFonts w:hint="eastAsia"/>
        </w:rPr>
        <w:t>、兑奖记录</w:t>
      </w:r>
      <w:r w:rsidR="005F0819">
        <w:rPr>
          <w:rFonts w:hint="eastAsia"/>
        </w:rPr>
        <w:t>OID</w:t>
      </w:r>
      <w:r w:rsidR="005F0819">
        <w:rPr>
          <w:rFonts w:hint="eastAsia"/>
        </w:rPr>
        <w:t>（</w:t>
      </w:r>
      <w:r w:rsidR="005F0819" w:rsidRPr="00854A64">
        <w:t>SALE_DETAIL_ENCASH_T</w:t>
      </w:r>
      <w:r w:rsidR="005F0819">
        <w:rPr>
          <w:rFonts w:hint="eastAsia"/>
        </w:rPr>
        <w:t>.IWOID</w:t>
      </w:r>
      <w:r w:rsidR="005F0819">
        <w:rPr>
          <w:rFonts w:hint="eastAsia"/>
        </w:rPr>
        <w:t>）</w:t>
      </w:r>
      <w:r w:rsidR="00FD38BF">
        <w:rPr>
          <w:rFonts w:hint="eastAsia"/>
        </w:rPr>
        <w:t>。</w:t>
      </w:r>
    </w:p>
    <w:p w:rsidR="001B0289" w:rsidRDefault="00A12D6F" w:rsidP="00DB3149">
      <w:pPr>
        <w:pStyle w:val="2"/>
      </w:pPr>
      <w:bookmarkStart w:id="89" w:name="_Toc459793724"/>
      <w:r w:rsidRPr="00A12D6F">
        <w:rPr>
          <w:rFonts w:hint="eastAsia"/>
        </w:rPr>
        <w:t>期信息查询</w:t>
      </w:r>
      <w:bookmarkEnd w:id="89"/>
    </w:p>
    <w:p w:rsidR="00A12D6F" w:rsidRDefault="00A12D6F" w:rsidP="00DB3149">
      <w:pPr>
        <w:pStyle w:val="3"/>
      </w:pPr>
      <w:bookmarkStart w:id="90" w:name="_Toc459793725"/>
      <w:r>
        <w:rPr>
          <w:rFonts w:hint="eastAsia"/>
        </w:rPr>
        <w:t>时序图</w:t>
      </w:r>
      <w:bookmarkEnd w:id="90"/>
    </w:p>
    <w:p w:rsidR="00A12D6F" w:rsidRDefault="00A12D6F" w:rsidP="00A12D6F">
      <w:r>
        <w:rPr>
          <w:rFonts w:hint="eastAsia"/>
          <w:noProof/>
        </w:rPr>
        <w:drawing>
          <wp:inline distT="0" distB="0" distL="0" distR="0">
            <wp:extent cx="5069840" cy="4225925"/>
            <wp:effectExtent l="19050" t="0" r="0" b="0"/>
            <wp:docPr id="20" name="图片 19"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5"/>
                    <a:stretch>
                      <a:fillRect/>
                    </a:stretch>
                  </pic:blipFill>
                  <pic:spPr>
                    <a:xfrm>
                      <a:off x="0" y="0"/>
                      <a:ext cx="5069840" cy="422592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-5</w:t>
      </w:r>
      <w:r>
        <w:rPr>
          <w:rFonts w:hint="eastAsia"/>
        </w:rPr>
        <w:t>期信息查询时序图</w:t>
      </w:r>
    </w:p>
    <w:p w:rsidR="00A12D6F" w:rsidRDefault="00A12D6F" w:rsidP="00DB3149">
      <w:pPr>
        <w:pStyle w:val="3"/>
      </w:pPr>
      <w:bookmarkStart w:id="91" w:name="_Toc459793726"/>
      <w:r>
        <w:rPr>
          <w:rFonts w:hint="eastAsia"/>
        </w:rPr>
        <w:t>实现概述</w:t>
      </w:r>
      <w:bookmarkEnd w:id="91"/>
    </w:p>
    <w:p w:rsidR="00E651A7" w:rsidRDefault="00E651A7" w:rsidP="006E582E">
      <w:pPr>
        <w:pStyle w:val="af"/>
        <w:numPr>
          <w:ilvl w:val="0"/>
          <w:numId w:val="20"/>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E651A7" w:rsidRDefault="00E651A7" w:rsidP="006E582E">
      <w:pPr>
        <w:pStyle w:val="af"/>
        <w:numPr>
          <w:ilvl w:val="0"/>
          <w:numId w:val="20"/>
        </w:numPr>
        <w:ind w:firstLineChars="0"/>
      </w:pPr>
      <w:r>
        <w:rPr>
          <w:rFonts w:hint="eastAsia"/>
        </w:rPr>
        <w:t>根据</w:t>
      </w:r>
      <w:r w:rsidR="00203F34">
        <w:rPr>
          <w:rFonts w:hint="eastAsia"/>
        </w:rPr>
        <w:t>游戏</w:t>
      </w:r>
      <w:r w:rsidR="00203F34">
        <w:rPr>
          <w:rFonts w:hint="eastAsia"/>
        </w:rPr>
        <w:t>ID</w:t>
      </w:r>
      <w:r w:rsidR="00203F34">
        <w:rPr>
          <w:rFonts w:hint="eastAsia"/>
        </w:rPr>
        <w:t>、期号</w:t>
      </w:r>
      <w:r>
        <w:rPr>
          <w:rFonts w:hint="eastAsia"/>
        </w:rPr>
        <w:t>从</w:t>
      </w:r>
      <w:r>
        <w:rPr>
          <w:rFonts w:hint="eastAsia"/>
        </w:rPr>
        <w:t>Redis</w:t>
      </w:r>
      <w:r>
        <w:rPr>
          <w:rFonts w:hint="eastAsia"/>
        </w:rPr>
        <w:t>或</w:t>
      </w:r>
      <w:r>
        <w:rPr>
          <w:rFonts w:hint="eastAsia"/>
        </w:rPr>
        <w:t>DB</w:t>
      </w:r>
      <w:r>
        <w:rPr>
          <w:rFonts w:hint="eastAsia"/>
        </w:rPr>
        <w:t>获取</w:t>
      </w:r>
      <w:r w:rsidR="00203F34">
        <w:rPr>
          <w:rFonts w:hint="eastAsia"/>
        </w:rPr>
        <w:t>期信息</w:t>
      </w:r>
      <w:r w:rsidR="00203F34">
        <w:rPr>
          <w:rFonts w:hint="eastAsia"/>
        </w:rPr>
        <w:t>(ISSUE_T)</w:t>
      </w:r>
      <w:r w:rsidR="00203F34">
        <w:rPr>
          <w:rFonts w:hint="eastAsia"/>
        </w:rPr>
        <w:t>、游戏销售规则属性（</w:t>
      </w:r>
      <w:r w:rsidR="00203F34" w:rsidRPr="00203F34">
        <w:t>GAME_SALES_T</w:t>
      </w:r>
      <w:r w:rsidR="00203F34">
        <w:rPr>
          <w:rFonts w:hint="eastAsia"/>
        </w:rPr>
        <w:t>）</w:t>
      </w:r>
      <w:r>
        <w:rPr>
          <w:rFonts w:hint="eastAsia"/>
        </w:rPr>
        <w:t>。</w:t>
      </w:r>
      <w:r w:rsidR="00034F32">
        <w:rPr>
          <w:rFonts w:hint="eastAsia"/>
        </w:rPr>
        <w:t>如果缓存无数据则查询完毕后将期放入缓存。</w:t>
      </w:r>
    </w:p>
    <w:p w:rsidR="00E651A7" w:rsidRDefault="00E651A7" w:rsidP="00E651A7">
      <w:pPr>
        <w:pStyle w:val="af"/>
        <w:ind w:left="1266" w:firstLineChars="0" w:firstLine="0"/>
      </w:pPr>
    </w:p>
    <w:p w:rsidR="00E651A7" w:rsidRDefault="00E651A7" w:rsidP="00E651A7">
      <w:pPr>
        <w:pStyle w:val="af"/>
        <w:ind w:firstLine="426"/>
      </w:pPr>
      <w:r>
        <w:rPr>
          <w:rFonts w:hint="eastAsia"/>
        </w:rPr>
        <w:t>异常处理：</w:t>
      </w:r>
    </w:p>
    <w:p w:rsidR="00E651A7" w:rsidRDefault="00E651A7" w:rsidP="006E582E">
      <w:pPr>
        <w:pStyle w:val="af"/>
        <w:numPr>
          <w:ilvl w:val="0"/>
          <w:numId w:val="21"/>
        </w:numPr>
        <w:ind w:firstLineChars="0"/>
      </w:pPr>
      <w:r>
        <w:rPr>
          <w:rFonts w:hint="eastAsia"/>
        </w:rPr>
        <w:lastRenderedPageBreak/>
        <w:t>平台状态异常：返回错误码为</w:t>
      </w:r>
      <w:r>
        <w:rPr>
          <w:rFonts w:hint="eastAsia"/>
        </w:rPr>
        <w:t>1</w:t>
      </w:r>
      <w:r>
        <w:rPr>
          <w:rFonts w:hint="eastAsia"/>
        </w:rPr>
        <w:t>。</w:t>
      </w:r>
    </w:p>
    <w:p w:rsidR="00E651A7" w:rsidRPr="00E651A7" w:rsidRDefault="00E651A7" w:rsidP="006E582E">
      <w:pPr>
        <w:pStyle w:val="af"/>
        <w:numPr>
          <w:ilvl w:val="0"/>
          <w:numId w:val="21"/>
        </w:numPr>
        <w:ind w:firstLineChars="0"/>
      </w:pPr>
      <w:r>
        <w:rPr>
          <w:rFonts w:hint="eastAsia"/>
        </w:rPr>
        <w:t>未查找到</w:t>
      </w:r>
      <w:r w:rsidR="001F3E10">
        <w:rPr>
          <w:rFonts w:hint="eastAsia"/>
        </w:rPr>
        <w:t>期信息</w:t>
      </w:r>
      <w:r>
        <w:rPr>
          <w:rFonts w:hint="eastAsia"/>
        </w:rPr>
        <w:t>：返回错误码为</w:t>
      </w:r>
      <w:r>
        <w:rPr>
          <w:rFonts w:hint="eastAsia"/>
        </w:rPr>
        <w:t>20</w:t>
      </w:r>
      <w:r w:rsidR="001F3E10">
        <w:rPr>
          <w:rFonts w:hint="eastAsia"/>
        </w:rPr>
        <w:t>12</w:t>
      </w:r>
      <w:r>
        <w:rPr>
          <w:rFonts w:hint="eastAsia"/>
        </w:rPr>
        <w:t>。</w:t>
      </w:r>
    </w:p>
    <w:p w:rsidR="00A12D6F" w:rsidRDefault="00F21CB5" w:rsidP="00DB3149">
      <w:pPr>
        <w:pStyle w:val="2"/>
      </w:pPr>
      <w:bookmarkStart w:id="92" w:name="_Toc459793727"/>
      <w:r w:rsidRPr="00F21CB5">
        <w:rPr>
          <w:rFonts w:hint="eastAsia"/>
        </w:rPr>
        <w:t>休市信息查询</w:t>
      </w:r>
      <w:bookmarkEnd w:id="92"/>
    </w:p>
    <w:p w:rsidR="00F21CB5" w:rsidRDefault="00F21CB5" w:rsidP="00DB3149">
      <w:pPr>
        <w:pStyle w:val="3"/>
      </w:pPr>
      <w:bookmarkStart w:id="93" w:name="_Toc459793728"/>
      <w:r>
        <w:rPr>
          <w:rFonts w:hint="eastAsia"/>
        </w:rPr>
        <w:t>时序图</w:t>
      </w:r>
      <w:bookmarkEnd w:id="93"/>
    </w:p>
    <w:p w:rsidR="00F21CB5" w:rsidRDefault="00317844" w:rsidP="00F21CB5">
      <w:r>
        <w:rPr>
          <w:noProof/>
        </w:rPr>
        <w:drawing>
          <wp:inline distT="0" distB="0" distL="0" distR="0">
            <wp:extent cx="5069840" cy="4954270"/>
            <wp:effectExtent l="19050" t="0" r="0" b="0"/>
            <wp:docPr id="11" name="图片 10"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6"/>
                    <a:stretch>
                      <a:fillRect/>
                    </a:stretch>
                  </pic:blipFill>
                  <pic:spPr>
                    <a:xfrm>
                      <a:off x="0" y="0"/>
                      <a:ext cx="5069840" cy="495427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-6</w:t>
      </w:r>
      <w:r>
        <w:rPr>
          <w:rFonts w:hint="eastAsia"/>
        </w:rPr>
        <w:t>休市信息查询时序图</w:t>
      </w:r>
    </w:p>
    <w:p w:rsidR="00F21CB5" w:rsidRDefault="00F21CB5" w:rsidP="00DB3149">
      <w:pPr>
        <w:pStyle w:val="3"/>
      </w:pPr>
      <w:bookmarkStart w:id="94" w:name="_Toc459793729"/>
      <w:r>
        <w:rPr>
          <w:rFonts w:hint="eastAsia"/>
        </w:rPr>
        <w:t>实现概述</w:t>
      </w:r>
      <w:bookmarkEnd w:id="94"/>
    </w:p>
    <w:p w:rsidR="00317844" w:rsidRDefault="00317844" w:rsidP="006E582E">
      <w:pPr>
        <w:pStyle w:val="af"/>
        <w:numPr>
          <w:ilvl w:val="0"/>
          <w:numId w:val="22"/>
        </w:numPr>
        <w:ind w:firstLineChars="0"/>
      </w:pPr>
      <w:r>
        <w:rPr>
          <w:rFonts w:hint="eastAsia"/>
        </w:rPr>
        <w:t>记录日志状态（</w:t>
      </w:r>
      <w:r>
        <w:rPr>
          <w:rFonts w:hint="eastAsia"/>
        </w:rPr>
        <w:t>LOG_T</w:t>
      </w:r>
      <w:r>
        <w:rPr>
          <w:rFonts w:hint="eastAsia"/>
        </w:rPr>
        <w:t>、</w:t>
      </w:r>
      <w:r w:rsidRPr="00317844">
        <w:t>LOG_TRADING_T</w:t>
      </w:r>
      <w:r>
        <w:rPr>
          <w:rFonts w:hint="eastAsia"/>
        </w:rPr>
        <w:t>）为处理中。</w:t>
      </w:r>
    </w:p>
    <w:p w:rsidR="00CE12C3" w:rsidRDefault="00CE12C3" w:rsidP="006E582E">
      <w:pPr>
        <w:pStyle w:val="af"/>
        <w:numPr>
          <w:ilvl w:val="0"/>
          <w:numId w:val="22"/>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023F01" w:rsidRDefault="00023F01" w:rsidP="006E582E">
      <w:pPr>
        <w:pStyle w:val="af"/>
        <w:numPr>
          <w:ilvl w:val="0"/>
          <w:numId w:val="22"/>
        </w:numPr>
        <w:ind w:firstLineChars="0"/>
      </w:pPr>
      <w:r>
        <w:rPr>
          <w:rFonts w:hint="eastAsia"/>
        </w:rPr>
        <w:t>禁销有效标识设置为失效，删除缓存数据。</w:t>
      </w:r>
    </w:p>
    <w:p w:rsidR="008B51A2" w:rsidRDefault="00CE12C3" w:rsidP="006E582E">
      <w:pPr>
        <w:pStyle w:val="af"/>
        <w:numPr>
          <w:ilvl w:val="0"/>
          <w:numId w:val="22"/>
        </w:numPr>
        <w:ind w:firstLineChars="0"/>
      </w:pPr>
      <w:r>
        <w:rPr>
          <w:rFonts w:hint="eastAsia"/>
        </w:rPr>
        <w:t>根据</w:t>
      </w:r>
      <w:r w:rsidR="00595DA7">
        <w:rPr>
          <w:rFonts w:hint="eastAsia"/>
        </w:rPr>
        <w:t>请求信息的年份</w:t>
      </w:r>
      <w:r w:rsidR="00A52B56">
        <w:rPr>
          <w:rFonts w:hint="eastAsia"/>
        </w:rPr>
        <w:t>、名称</w:t>
      </w:r>
      <w:r w:rsidR="00595DA7">
        <w:rPr>
          <w:rFonts w:hint="eastAsia"/>
        </w:rPr>
        <w:t>从</w:t>
      </w:r>
      <w:r w:rsidR="00595DA7" w:rsidRPr="008B51A2">
        <w:t>SYS_BAN_SELL_T</w:t>
      </w:r>
      <w:r w:rsidR="00595DA7">
        <w:rPr>
          <w:rFonts w:hint="eastAsia"/>
        </w:rPr>
        <w:t>查找</w:t>
      </w:r>
      <w:r w:rsidR="00595DA7" w:rsidRPr="00595DA7">
        <w:t>BAN_SELL_TYPE</w:t>
      </w:r>
      <w:r w:rsidR="00595DA7">
        <w:rPr>
          <w:rFonts w:hint="eastAsia"/>
        </w:rPr>
        <w:t>等于</w:t>
      </w:r>
      <w:r w:rsidR="00595DA7">
        <w:rPr>
          <w:rFonts w:hint="eastAsia"/>
        </w:rPr>
        <w:t>1</w:t>
      </w:r>
      <w:r w:rsidR="00595DA7">
        <w:rPr>
          <w:rFonts w:hint="eastAsia"/>
        </w:rPr>
        <w:t>的数据</w:t>
      </w:r>
      <w:r w:rsidR="008B51A2">
        <w:rPr>
          <w:rFonts w:hint="eastAsia"/>
        </w:rPr>
        <w:t>，如果有重复数据则</w:t>
      </w:r>
      <w:r w:rsidR="00595DA7">
        <w:rPr>
          <w:rFonts w:hint="eastAsia"/>
        </w:rPr>
        <w:t>更新</w:t>
      </w:r>
      <w:r w:rsidR="008B51A2">
        <w:rPr>
          <w:rFonts w:hint="eastAsia"/>
        </w:rPr>
        <w:t>，</w:t>
      </w:r>
      <w:r w:rsidR="00595DA7">
        <w:rPr>
          <w:rFonts w:hint="eastAsia"/>
        </w:rPr>
        <w:t>否则新增。</w:t>
      </w:r>
    </w:p>
    <w:p w:rsidR="008B51A2" w:rsidRDefault="008B51A2" w:rsidP="006E582E">
      <w:pPr>
        <w:pStyle w:val="af"/>
        <w:numPr>
          <w:ilvl w:val="0"/>
          <w:numId w:val="22"/>
        </w:numPr>
        <w:ind w:firstLineChars="0"/>
      </w:pPr>
      <w:r>
        <w:rPr>
          <w:rFonts w:hint="eastAsia"/>
        </w:rPr>
        <w:lastRenderedPageBreak/>
        <w:t>在数据库中存储休市信息，重新将休市信息加入缓存</w:t>
      </w:r>
      <w:r w:rsidR="004105EB">
        <w:rPr>
          <w:rFonts w:hint="eastAsia"/>
        </w:rPr>
        <w:t>，禁销缓存标识设置有效</w:t>
      </w:r>
      <w:r>
        <w:rPr>
          <w:rFonts w:hint="eastAsia"/>
        </w:rPr>
        <w:t>。数据库存储逻辑如下：</w:t>
      </w:r>
    </w:p>
    <w:p w:rsidR="008B51A2" w:rsidRDefault="008B51A2" w:rsidP="006E582E">
      <w:pPr>
        <w:pStyle w:val="af"/>
        <w:numPr>
          <w:ilvl w:val="1"/>
          <w:numId w:val="22"/>
        </w:numPr>
        <w:ind w:firstLineChars="0"/>
      </w:pPr>
      <w:r w:rsidRPr="008B51A2">
        <w:t>BEGIN_TIME</w:t>
      </w:r>
      <w:r>
        <w:rPr>
          <w:rFonts w:hint="eastAsia"/>
        </w:rPr>
        <w:t>：请求信息的开始时间。</w:t>
      </w:r>
    </w:p>
    <w:p w:rsidR="008B51A2" w:rsidRDefault="008B51A2" w:rsidP="006E582E">
      <w:pPr>
        <w:pStyle w:val="af"/>
        <w:numPr>
          <w:ilvl w:val="1"/>
          <w:numId w:val="22"/>
        </w:numPr>
        <w:ind w:firstLineChars="0"/>
      </w:pPr>
      <w:r w:rsidRPr="008B51A2">
        <w:t>END_TIME</w:t>
      </w:r>
      <w:r>
        <w:rPr>
          <w:rFonts w:hint="eastAsia"/>
        </w:rPr>
        <w:t>：请求信息的结束时间。</w:t>
      </w:r>
    </w:p>
    <w:p w:rsidR="008B51A2" w:rsidRDefault="008B51A2" w:rsidP="006E582E">
      <w:pPr>
        <w:pStyle w:val="af"/>
        <w:numPr>
          <w:ilvl w:val="1"/>
          <w:numId w:val="22"/>
        </w:numPr>
        <w:ind w:firstLineChars="0"/>
      </w:pPr>
      <w:r w:rsidRPr="008B51A2">
        <w:t>BAN_SELL_DESC</w:t>
      </w:r>
      <w:r>
        <w:rPr>
          <w:rFonts w:hint="eastAsia"/>
        </w:rPr>
        <w:t>：请求信息的休市名称。</w:t>
      </w:r>
    </w:p>
    <w:p w:rsidR="008B51A2" w:rsidRDefault="008B51A2" w:rsidP="006E582E">
      <w:pPr>
        <w:pStyle w:val="af"/>
        <w:numPr>
          <w:ilvl w:val="1"/>
          <w:numId w:val="22"/>
        </w:numPr>
        <w:ind w:firstLineChars="0"/>
      </w:pPr>
      <w:r w:rsidRPr="008B51A2">
        <w:t>ZONE_TYPE</w:t>
      </w:r>
      <w:r>
        <w:rPr>
          <w:rFonts w:hint="eastAsia"/>
        </w:rPr>
        <w:t>、</w:t>
      </w:r>
      <w:r w:rsidRPr="008B51A2">
        <w:t>GAME_TYPE</w:t>
      </w:r>
      <w:r>
        <w:rPr>
          <w:rFonts w:hint="eastAsia"/>
        </w:rPr>
        <w:t>、</w:t>
      </w:r>
      <w:r w:rsidRPr="008B51A2">
        <w:t>PLATFORM_TYPE</w:t>
      </w:r>
      <w:r>
        <w:rPr>
          <w:rFonts w:hint="eastAsia"/>
        </w:rPr>
        <w:t>均为</w:t>
      </w:r>
      <w:r>
        <w:rPr>
          <w:rFonts w:hint="eastAsia"/>
        </w:rPr>
        <w:t>0</w:t>
      </w:r>
      <w:r>
        <w:rPr>
          <w:rFonts w:hint="eastAsia"/>
        </w:rPr>
        <w:t>。</w:t>
      </w:r>
    </w:p>
    <w:p w:rsidR="008B51A2" w:rsidRDefault="008B51A2" w:rsidP="006E582E">
      <w:pPr>
        <w:pStyle w:val="af"/>
        <w:numPr>
          <w:ilvl w:val="1"/>
          <w:numId w:val="22"/>
        </w:numPr>
        <w:ind w:firstLineChars="0"/>
      </w:pPr>
      <w:r>
        <w:rPr>
          <w:rFonts w:hint="eastAsia"/>
        </w:rPr>
        <w:t>STATE</w:t>
      </w:r>
      <w:r>
        <w:rPr>
          <w:rFonts w:hint="eastAsia"/>
        </w:rPr>
        <w:t>：</w:t>
      </w:r>
      <w:r>
        <w:rPr>
          <w:rFonts w:hint="eastAsia"/>
        </w:rPr>
        <w:t>0</w:t>
      </w:r>
      <w:r>
        <w:rPr>
          <w:rFonts w:hint="eastAsia"/>
        </w:rPr>
        <w:t>。</w:t>
      </w:r>
    </w:p>
    <w:p w:rsidR="00CC6DB1" w:rsidRDefault="00CC6DB1" w:rsidP="006E582E">
      <w:pPr>
        <w:pStyle w:val="af"/>
        <w:numPr>
          <w:ilvl w:val="0"/>
          <w:numId w:val="22"/>
        </w:numPr>
        <w:ind w:firstLineChars="0"/>
      </w:pPr>
      <w:r>
        <w:rPr>
          <w:rFonts w:hint="eastAsia"/>
        </w:rPr>
        <w:t>更新日志状态。</w:t>
      </w:r>
    </w:p>
    <w:p w:rsidR="00CE12C3" w:rsidRDefault="00CE12C3" w:rsidP="00CE12C3">
      <w:pPr>
        <w:pStyle w:val="af"/>
        <w:ind w:left="1266" w:firstLineChars="0" w:firstLine="0"/>
      </w:pPr>
    </w:p>
    <w:p w:rsidR="00CE12C3" w:rsidRDefault="00CE12C3" w:rsidP="00CE12C3">
      <w:pPr>
        <w:pStyle w:val="af"/>
        <w:ind w:firstLine="426"/>
      </w:pPr>
      <w:r>
        <w:rPr>
          <w:rFonts w:hint="eastAsia"/>
        </w:rPr>
        <w:t>异常处理：</w:t>
      </w:r>
    </w:p>
    <w:p w:rsidR="00CE12C3" w:rsidRDefault="00CE12C3" w:rsidP="006E582E">
      <w:pPr>
        <w:pStyle w:val="af"/>
        <w:numPr>
          <w:ilvl w:val="0"/>
          <w:numId w:val="23"/>
        </w:numPr>
        <w:ind w:firstLineChars="0"/>
      </w:pPr>
      <w:r>
        <w:rPr>
          <w:rFonts w:hint="eastAsia"/>
        </w:rPr>
        <w:t>平台状态异常：返回错误码为</w:t>
      </w:r>
      <w:r>
        <w:rPr>
          <w:rFonts w:hint="eastAsia"/>
        </w:rPr>
        <w:t>1</w:t>
      </w:r>
      <w:r>
        <w:rPr>
          <w:rFonts w:hint="eastAsia"/>
        </w:rPr>
        <w:t>。</w:t>
      </w:r>
    </w:p>
    <w:p w:rsidR="00732D31" w:rsidRDefault="00732D31" w:rsidP="00DB3149">
      <w:pPr>
        <w:pStyle w:val="2"/>
      </w:pPr>
      <w:bookmarkStart w:id="95" w:name="_Toc459793730"/>
      <w:r>
        <w:rPr>
          <w:rFonts w:hint="eastAsia"/>
        </w:rPr>
        <w:t>节假日信息查询</w:t>
      </w:r>
      <w:bookmarkEnd w:id="95"/>
    </w:p>
    <w:p w:rsidR="00732D31" w:rsidRDefault="00732D31" w:rsidP="00DB3149">
      <w:pPr>
        <w:pStyle w:val="3"/>
      </w:pPr>
      <w:bookmarkStart w:id="96" w:name="_Toc459793731"/>
      <w:r>
        <w:rPr>
          <w:rFonts w:hint="eastAsia"/>
        </w:rPr>
        <w:t>时序图</w:t>
      </w:r>
      <w:bookmarkEnd w:id="96"/>
    </w:p>
    <w:p w:rsidR="00732D31" w:rsidRDefault="00330A90" w:rsidP="00732D31">
      <w:r>
        <w:rPr>
          <w:noProof/>
        </w:rPr>
        <w:drawing>
          <wp:inline distT="0" distB="0" distL="0" distR="0">
            <wp:extent cx="5069840" cy="4403090"/>
            <wp:effectExtent l="19050" t="0" r="0" b="0"/>
            <wp:docPr id="12" name="图片 11"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7"/>
                    <a:stretch>
                      <a:fillRect/>
                    </a:stretch>
                  </pic:blipFill>
                  <pic:spPr>
                    <a:xfrm>
                      <a:off x="0" y="0"/>
                      <a:ext cx="5069840" cy="4403090"/>
                    </a:xfrm>
                    <a:prstGeom prst="rect">
                      <a:avLst/>
                    </a:prstGeom>
                  </pic:spPr>
                </pic:pic>
              </a:graphicData>
            </a:graphic>
          </wp:inline>
        </w:drawing>
      </w:r>
    </w:p>
    <w:p w:rsidR="001E4942" w:rsidRPr="00732D31" w:rsidRDefault="001E4942" w:rsidP="001E4942">
      <w:pPr>
        <w:jc w:val="center"/>
      </w:pPr>
      <w:r>
        <w:rPr>
          <w:rFonts w:hint="eastAsia"/>
        </w:rPr>
        <w:t>图</w:t>
      </w:r>
      <w:r w:rsidR="00CD6C9A">
        <w:rPr>
          <w:rFonts w:hint="eastAsia"/>
        </w:rPr>
        <w:t>5</w:t>
      </w:r>
      <w:r>
        <w:rPr>
          <w:rFonts w:hint="eastAsia"/>
        </w:rPr>
        <w:t>-7</w:t>
      </w:r>
      <w:r>
        <w:rPr>
          <w:rFonts w:hint="eastAsia"/>
        </w:rPr>
        <w:t>节假日信息查询时序图</w:t>
      </w:r>
    </w:p>
    <w:p w:rsidR="00732D31" w:rsidRDefault="00732D31" w:rsidP="00DB3149">
      <w:pPr>
        <w:pStyle w:val="3"/>
      </w:pPr>
      <w:bookmarkStart w:id="97" w:name="_Toc459793732"/>
      <w:r>
        <w:rPr>
          <w:rFonts w:hint="eastAsia"/>
        </w:rPr>
        <w:lastRenderedPageBreak/>
        <w:t>实现概述</w:t>
      </w:r>
      <w:bookmarkEnd w:id="97"/>
    </w:p>
    <w:p w:rsidR="00330A90" w:rsidRDefault="00330A90" w:rsidP="006E582E">
      <w:pPr>
        <w:pStyle w:val="af"/>
        <w:numPr>
          <w:ilvl w:val="0"/>
          <w:numId w:val="42"/>
        </w:numPr>
        <w:ind w:firstLineChars="0"/>
      </w:pPr>
      <w:r>
        <w:rPr>
          <w:rFonts w:hint="eastAsia"/>
        </w:rPr>
        <w:t>记录日志状态（</w:t>
      </w:r>
      <w:r>
        <w:rPr>
          <w:rFonts w:hint="eastAsia"/>
        </w:rPr>
        <w:t>LOG_T</w:t>
      </w:r>
      <w:r>
        <w:rPr>
          <w:rFonts w:hint="eastAsia"/>
        </w:rPr>
        <w:t>、</w:t>
      </w:r>
      <w:r w:rsidRPr="00317844">
        <w:t>LOG_TRADING_T</w:t>
      </w:r>
      <w:r>
        <w:rPr>
          <w:rFonts w:hint="eastAsia"/>
        </w:rPr>
        <w:t>）为处理中。</w:t>
      </w:r>
    </w:p>
    <w:p w:rsidR="004E5CC8" w:rsidRDefault="004E5CC8" w:rsidP="006E582E">
      <w:pPr>
        <w:pStyle w:val="af"/>
        <w:numPr>
          <w:ilvl w:val="0"/>
          <w:numId w:val="42"/>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4E5CC8" w:rsidRDefault="004E5CC8" w:rsidP="006E582E">
      <w:pPr>
        <w:pStyle w:val="af"/>
        <w:numPr>
          <w:ilvl w:val="0"/>
          <w:numId w:val="42"/>
        </w:numPr>
        <w:ind w:firstLineChars="0"/>
      </w:pPr>
      <w:r>
        <w:rPr>
          <w:rFonts w:hint="eastAsia"/>
        </w:rPr>
        <w:t>根据请求信息的年份从</w:t>
      </w:r>
      <w:r w:rsidRPr="004E5CC8">
        <w:t>HOLIDAYS_T</w:t>
      </w:r>
      <w:r>
        <w:rPr>
          <w:rFonts w:hint="eastAsia"/>
        </w:rPr>
        <w:t>查找数据，如果有重复数据则更新，否则新增。</w:t>
      </w:r>
    </w:p>
    <w:p w:rsidR="004E5CC8" w:rsidRDefault="004E5CC8" w:rsidP="006E582E">
      <w:pPr>
        <w:pStyle w:val="af"/>
        <w:numPr>
          <w:ilvl w:val="0"/>
          <w:numId w:val="42"/>
        </w:numPr>
        <w:ind w:firstLineChars="0"/>
      </w:pPr>
      <w:r>
        <w:rPr>
          <w:rFonts w:hint="eastAsia"/>
        </w:rPr>
        <w:t>新增或更新节假日信息。</w:t>
      </w:r>
    </w:p>
    <w:p w:rsidR="00330A90" w:rsidRDefault="00330A90" w:rsidP="006E582E">
      <w:pPr>
        <w:pStyle w:val="af"/>
        <w:numPr>
          <w:ilvl w:val="0"/>
          <w:numId w:val="42"/>
        </w:numPr>
        <w:ind w:firstLineChars="0"/>
      </w:pPr>
      <w:r>
        <w:rPr>
          <w:rFonts w:hint="eastAsia"/>
        </w:rPr>
        <w:t>更新日志状态。</w:t>
      </w:r>
    </w:p>
    <w:p w:rsidR="004E5CC8" w:rsidRDefault="004E5CC8" w:rsidP="004E5CC8">
      <w:pPr>
        <w:pStyle w:val="af"/>
        <w:ind w:left="1266" w:firstLineChars="0" w:firstLine="0"/>
      </w:pPr>
    </w:p>
    <w:p w:rsidR="004E5CC8" w:rsidRDefault="004E5CC8" w:rsidP="004E5CC8">
      <w:pPr>
        <w:pStyle w:val="af"/>
        <w:ind w:firstLine="426"/>
      </w:pPr>
      <w:r>
        <w:rPr>
          <w:rFonts w:hint="eastAsia"/>
        </w:rPr>
        <w:t>异常处理：</w:t>
      </w:r>
    </w:p>
    <w:p w:rsidR="004E5CC8" w:rsidRPr="004E5CC8" w:rsidRDefault="004E5CC8" w:rsidP="006E582E">
      <w:pPr>
        <w:pStyle w:val="af"/>
        <w:numPr>
          <w:ilvl w:val="0"/>
          <w:numId w:val="43"/>
        </w:numPr>
        <w:ind w:firstLineChars="0"/>
      </w:pPr>
      <w:r>
        <w:rPr>
          <w:rFonts w:hint="eastAsia"/>
        </w:rPr>
        <w:t>平台状态异常：返回错误码为</w:t>
      </w:r>
      <w:r>
        <w:rPr>
          <w:rFonts w:hint="eastAsia"/>
        </w:rPr>
        <w:t>1</w:t>
      </w:r>
      <w:r>
        <w:rPr>
          <w:rFonts w:hint="eastAsia"/>
        </w:rPr>
        <w:t>。</w:t>
      </w:r>
    </w:p>
    <w:p w:rsidR="00F21CB5" w:rsidRDefault="003E0BA0" w:rsidP="00DB3149">
      <w:pPr>
        <w:pStyle w:val="2"/>
      </w:pPr>
      <w:bookmarkStart w:id="98" w:name="_Toc459793733"/>
      <w:r w:rsidRPr="003E0BA0">
        <w:rPr>
          <w:rFonts w:hint="eastAsia"/>
        </w:rPr>
        <w:t>游戏基本参数查询</w:t>
      </w:r>
      <w:bookmarkEnd w:id="98"/>
    </w:p>
    <w:p w:rsidR="003E0BA0" w:rsidRDefault="003E0BA0" w:rsidP="00DB3149">
      <w:pPr>
        <w:pStyle w:val="3"/>
      </w:pPr>
      <w:bookmarkStart w:id="99" w:name="_Toc459793734"/>
      <w:r>
        <w:rPr>
          <w:rFonts w:hint="eastAsia"/>
        </w:rPr>
        <w:t>时序图</w:t>
      </w:r>
      <w:bookmarkEnd w:id="99"/>
    </w:p>
    <w:p w:rsidR="003E0BA0" w:rsidRDefault="003E0BA0" w:rsidP="003E0BA0">
      <w:r>
        <w:rPr>
          <w:rFonts w:hint="eastAsia"/>
          <w:noProof/>
        </w:rPr>
        <w:drawing>
          <wp:inline distT="0" distB="0" distL="0" distR="0">
            <wp:extent cx="5069840" cy="3116580"/>
            <wp:effectExtent l="19050" t="0" r="0" b="0"/>
            <wp:docPr id="22" name="图片 21"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8"/>
                    <a:stretch>
                      <a:fillRect/>
                    </a:stretch>
                  </pic:blipFill>
                  <pic:spPr>
                    <a:xfrm>
                      <a:off x="0" y="0"/>
                      <a:ext cx="5069840" cy="311658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w:t>
      </w:r>
      <w:r w:rsidR="001E4942">
        <w:rPr>
          <w:rFonts w:hint="eastAsia"/>
        </w:rPr>
        <w:t>8</w:t>
      </w:r>
      <w:r>
        <w:rPr>
          <w:rFonts w:hint="eastAsia"/>
        </w:rPr>
        <w:t>游戏基本参数查询时序图</w:t>
      </w:r>
    </w:p>
    <w:p w:rsidR="003E0BA0" w:rsidRDefault="003E0BA0" w:rsidP="00DB3149">
      <w:pPr>
        <w:pStyle w:val="3"/>
      </w:pPr>
      <w:bookmarkStart w:id="100" w:name="_Toc459793735"/>
      <w:r>
        <w:rPr>
          <w:rFonts w:hint="eastAsia"/>
        </w:rPr>
        <w:t>实现概述</w:t>
      </w:r>
      <w:bookmarkEnd w:id="100"/>
    </w:p>
    <w:p w:rsidR="00F25987" w:rsidRDefault="00F25987" w:rsidP="006E582E">
      <w:pPr>
        <w:pStyle w:val="af"/>
        <w:numPr>
          <w:ilvl w:val="0"/>
          <w:numId w:val="25"/>
        </w:numPr>
        <w:ind w:firstLineChars="0"/>
      </w:pPr>
      <w:r>
        <w:rPr>
          <w:rFonts w:hint="eastAsia"/>
        </w:rPr>
        <w:t>记录日志状态（</w:t>
      </w:r>
      <w:r>
        <w:rPr>
          <w:rFonts w:hint="eastAsia"/>
        </w:rPr>
        <w:t>LOG_T</w:t>
      </w:r>
      <w:r>
        <w:rPr>
          <w:rFonts w:hint="eastAsia"/>
        </w:rPr>
        <w:t>、</w:t>
      </w:r>
      <w:r w:rsidRPr="00317844">
        <w:t>LOG_TRADING_T</w:t>
      </w:r>
      <w:r>
        <w:rPr>
          <w:rFonts w:hint="eastAsia"/>
        </w:rPr>
        <w:t>）为处理中。</w:t>
      </w:r>
    </w:p>
    <w:p w:rsidR="001A2A60" w:rsidRDefault="001A2A60" w:rsidP="006E582E">
      <w:pPr>
        <w:pStyle w:val="af"/>
        <w:numPr>
          <w:ilvl w:val="0"/>
          <w:numId w:val="25"/>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1A2A60" w:rsidRDefault="001A2A60" w:rsidP="006E582E">
      <w:pPr>
        <w:pStyle w:val="af"/>
        <w:numPr>
          <w:ilvl w:val="0"/>
          <w:numId w:val="25"/>
        </w:numPr>
        <w:ind w:firstLineChars="0"/>
      </w:pPr>
      <w:r>
        <w:rPr>
          <w:rFonts w:hint="eastAsia"/>
        </w:rPr>
        <w:t>根据游戏</w:t>
      </w:r>
      <w:r>
        <w:rPr>
          <w:rFonts w:hint="eastAsia"/>
        </w:rPr>
        <w:t>ID</w:t>
      </w:r>
      <w:r>
        <w:rPr>
          <w:rFonts w:hint="eastAsia"/>
        </w:rPr>
        <w:t>查询游戏数据（</w:t>
      </w:r>
      <w:r>
        <w:rPr>
          <w:rFonts w:hint="eastAsia"/>
        </w:rPr>
        <w:t>GAME_T</w:t>
      </w:r>
      <w:r>
        <w:rPr>
          <w:rFonts w:hint="eastAsia"/>
        </w:rPr>
        <w:t>），如果数据存在则返回。</w:t>
      </w:r>
    </w:p>
    <w:p w:rsidR="001A2A60" w:rsidRDefault="001A2A60" w:rsidP="006E582E">
      <w:pPr>
        <w:pStyle w:val="af"/>
        <w:numPr>
          <w:ilvl w:val="0"/>
          <w:numId w:val="25"/>
        </w:numPr>
        <w:ind w:firstLineChars="0"/>
      </w:pPr>
      <w:r>
        <w:rPr>
          <w:rFonts w:hint="eastAsia"/>
        </w:rPr>
        <w:lastRenderedPageBreak/>
        <w:t>根据游戏</w:t>
      </w:r>
      <w:r>
        <w:rPr>
          <w:rFonts w:hint="eastAsia"/>
        </w:rPr>
        <w:t>ID</w:t>
      </w:r>
      <w:r>
        <w:rPr>
          <w:rFonts w:hint="eastAsia"/>
        </w:rPr>
        <w:t>查询游戏政策参数数据（</w:t>
      </w:r>
      <w:r w:rsidRPr="001A2A60">
        <w:t>GAME_POLICY_T</w:t>
      </w:r>
      <w:r>
        <w:rPr>
          <w:rFonts w:hint="eastAsia"/>
        </w:rPr>
        <w:t>）</w:t>
      </w:r>
    </w:p>
    <w:p w:rsidR="001A2A60" w:rsidRDefault="001A2A60" w:rsidP="006E582E">
      <w:pPr>
        <w:pStyle w:val="af"/>
        <w:numPr>
          <w:ilvl w:val="1"/>
          <w:numId w:val="25"/>
        </w:numPr>
        <w:ind w:firstLineChars="0"/>
      </w:pPr>
      <w:r>
        <w:rPr>
          <w:rFonts w:hint="eastAsia"/>
        </w:rPr>
        <w:t>数据不存在，新增数据，将政策参数添加至</w:t>
      </w:r>
      <w:r w:rsidRPr="001A2A60">
        <w:t>RETURN_RATE</w:t>
      </w:r>
      <w:r>
        <w:rPr>
          <w:rFonts w:hint="eastAsia"/>
        </w:rPr>
        <w:t>、</w:t>
      </w:r>
      <w:r w:rsidRPr="001A2A60">
        <w:t>CUR_RETURN_RATE</w:t>
      </w:r>
      <w:r>
        <w:rPr>
          <w:rFonts w:hint="eastAsia"/>
        </w:rPr>
        <w:t>、</w:t>
      </w:r>
      <w:r w:rsidRPr="001A2A60">
        <w:t>ADJUST_RATE</w:t>
      </w:r>
      <w:r>
        <w:rPr>
          <w:rFonts w:hint="eastAsia"/>
        </w:rPr>
        <w:t>、</w:t>
      </w:r>
      <w:r w:rsidRPr="001A2A60">
        <w:t>SELL_RATE_SUM</w:t>
      </w:r>
      <w:r>
        <w:rPr>
          <w:rFonts w:hint="eastAsia"/>
        </w:rPr>
        <w:t>、</w:t>
      </w:r>
      <w:r w:rsidRPr="001A2A60">
        <w:t>AUTHORITY_RATE</w:t>
      </w:r>
      <w:r>
        <w:rPr>
          <w:rFonts w:hint="eastAsia"/>
        </w:rPr>
        <w:t>、</w:t>
      </w:r>
      <w:r w:rsidRPr="001A2A60">
        <w:t>SELL_RATE_POINT</w:t>
      </w:r>
      <w:r>
        <w:rPr>
          <w:rFonts w:hint="eastAsia"/>
        </w:rPr>
        <w:t>、</w:t>
      </w:r>
      <w:r w:rsidRPr="001A2A60">
        <w:t>DEALER_RATE</w:t>
      </w:r>
      <w:r>
        <w:rPr>
          <w:rFonts w:hint="eastAsia"/>
        </w:rPr>
        <w:t>、</w:t>
      </w:r>
      <w:r w:rsidRPr="001A2A60">
        <w:t>GAME_RATE</w:t>
      </w:r>
      <w:r>
        <w:rPr>
          <w:rFonts w:hint="eastAsia"/>
        </w:rPr>
        <w:t>、</w:t>
      </w:r>
      <w:r w:rsidRPr="001A2A60">
        <w:t>WELFARE_RATE</w:t>
      </w:r>
      <w:r>
        <w:rPr>
          <w:rFonts w:hint="eastAsia"/>
        </w:rPr>
        <w:t>、</w:t>
      </w:r>
      <w:r w:rsidRPr="001A2A60">
        <w:t>SELL_RATE_CENTER</w:t>
      </w:r>
      <w:r>
        <w:rPr>
          <w:rFonts w:hint="eastAsia"/>
        </w:rPr>
        <w:t>、</w:t>
      </w:r>
      <w:r w:rsidRPr="001A2A60">
        <w:t>SELL_RATE_PROVINCE</w:t>
      </w:r>
      <w:r>
        <w:rPr>
          <w:rFonts w:hint="eastAsia"/>
        </w:rPr>
        <w:t>、</w:t>
      </w:r>
      <w:r w:rsidRPr="001A2A60">
        <w:t>TAX_BEGIN</w:t>
      </w:r>
      <w:r>
        <w:rPr>
          <w:rFonts w:hint="eastAsia"/>
        </w:rPr>
        <w:t>、</w:t>
      </w:r>
      <w:r w:rsidRPr="001A2A60">
        <w:t>TAX_RATE</w:t>
      </w:r>
      <w:r>
        <w:rPr>
          <w:rFonts w:hint="eastAsia"/>
        </w:rPr>
        <w:t>。</w:t>
      </w:r>
    </w:p>
    <w:p w:rsidR="00730C54" w:rsidRDefault="00730C54" w:rsidP="006E582E">
      <w:pPr>
        <w:pStyle w:val="af"/>
        <w:numPr>
          <w:ilvl w:val="1"/>
          <w:numId w:val="25"/>
        </w:numPr>
        <w:ind w:firstLineChars="0"/>
      </w:pPr>
      <w:r>
        <w:rPr>
          <w:rFonts w:hint="eastAsia"/>
        </w:rPr>
        <w:t>数据已存在，</w:t>
      </w:r>
      <w:r w:rsidR="00D46E62">
        <w:rPr>
          <w:rFonts w:hint="eastAsia"/>
        </w:rPr>
        <w:t>重置政策参数比例，</w:t>
      </w:r>
      <w:r>
        <w:rPr>
          <w:rFonts w:hint="eastAsia"/>
        </w:rPr>
        <w:t>更新数据，更新数据表的</w:t>
      </w:r>
      <w:r>
        <w:rPr>
          <w:rFonts w:hint="eastAsia"/>
        </w:rPr>
        <w:t>CHANGE*</w:t>
      </w:r>
      <w:r>
        <w:rPr>
          <w:rFonts w:hint="eastAsia"/>
        </w:rPr>
        <w:t>字段，</w:t>
      </w:r>
      <w:r w:rsidRPr="00730C54">
        <w:t>EXECUTE_BEGIN_TIME</w:t>
      </w:r>
      <w:r>
        <w:rPr>
          <w:rFonts w:hint="eastAsia"/>
        </w:rPr>
        <w:t>为请求信息中的生效时间。</w:t>
      </w:r>
    </w:p>
    <w:p w:rsidR="00F25987" w:rsidRDefault="00F25987" w:rsidP="006E582E">
      <w:pPr>
        <w:pStyle w:val="af"/>
        <w:numPr>
          <w:ilvl w:val="0"/>
          <w:numId w:val="25"/>
        </w:numPr>
        <w:ind w:firstLineChars="0"/>
      </w:pPr>
      <w:r>
        <w:rPr>
          <w:rFonts w:hint="eastAsia"/>
        </w:rPr>
        <w:t>更新日志状态。</w:t>
      </w:r>
    </w:p>
    <w:p w:rsidR="001A2A60" w:rsidRDefault="001A2A60" w:rsidP="001A2A60">
      <w:pPr>
        <w:pStyle w:val="af"/>
        <w:ind w:left="1266" w:firstLineChars="0" w:firstLine="0"/>
      </w:pPr>
    </w:p>
    <w:p w:rsidR="001A2A60" w:rsidRDefault="001A2A60" w:rsidP="001A2A60">
      <w:pPr>
        <w:pStyle w:val="af"/>
        <w:ind w:firstLine="426"/>
      </w:pPr>
      <w:r>
        <w:rPr>
          <w:rFonts w:hint="eastAsia"/>
        </w:rPr>
        <w:t>异常处理：</w:t>
      </w:r>
    </w:p>
    <w:p w:rsidR="001A2A60" w:rsidRDefault="001A2A60" w:rsidP="006E582E">
      <w:pPr>
        <w:pStyle w:val="af"/>
        <w:numPr>
          <w:ilvl w:val="0"/>
          <w:numId w:val="24"/>
        </w:numPr>
        <w:ind w:firstLineChars="0"/>
      </w:pPr>
      <w:r>
        <w:rPr>
          <w:rFonts w:hint="eastAsia"/>
        </w:rPr>
        <w:t>平台状态异常：返回错误码为</w:t>
      </w:r>
      <w:r>
        <w:rPr>
          <w:rFonts w:hint="eastAsia"/>
        </w:rPr>
        <w:t>1</w:t>
      </w:r>
      <w:r>
        <w:rPr>
          <w:rFonts w:hint="eastAsia"/>
        </w:rPr>
        <w:t>。</w:t>
      </w:r>
    </w:p>
    <w:p w:rsidR="00730C54" w:rsidRPr="001A2A60" w:rsidRDefault="00730C54" w:rsidP="006E582E">
      <w:pPr>
        <w:pStyle w:val="af"/>
        <w:numPr>
          <w:ilvl w:val="0"/>
          <w:numId w:val="24"/>
        </w:numPr>
        <w:ind w:firstLineChars="0"/>
      </w:pPr>
      <w:r>
        <w:rPr>
          <w:rFonts w:hint="eastAsia"/>
        </w:rPr>
        <w:t>游戏编码不存在：返回错误码为</w:t>
      </w:r>
      <w:r>
        <w:rPr>
          <w:rFonts w:hint="eastAsia"/>
        </w:rPr>
        <w:t>2001</w:t>
      </w:r>
      <w:r>
        <w:rPr>
          <w:rFonts w:hint="eastAsia"/>
        </w:rPr>
        <w:t>。</w:t>
      </w:r>
    </w:p>
    <w:p w:rsidR="003E0BA0" w:rsidRDefault="002850B9" w:rsidP="00DB3149">
      <w:pPr>
        <w:pStyle w:val="2"/>
      </w:pPr>
      <w:bookmarkStart w:id="101" w:name="_Toc459793736"/>
      <w:r w:rsidRPr="002850B9">
        <w:rPr>
          <w:rFonts w:hint="eastAsia"/>
        </w:rPr>
        <w:t>投注核对文件</w:t>
      </w:r>
      <w:bookmarkEnd w:id="101"/>
    </w:p>
    <w:p w:rsidR="002850B9" w:rsidRDefault="002850B9" w:rsidP="00DB3149">
      <w:pPr>
        <w:pStyle w:val="3"/>
      </w:pPr>
      <w:bookmarkStart w:id="102" w:name="_Toc459793737"/>
      <w:r>
        <w:rPr>
          <w:rFonts w:hint="eastAsia"/>
        </w:rPr>
        <w:t>时序图</w:t>
      </w:r>
      <w:bookmarkEnd w:id="102"/>
    </w:p>
    <w:p w:rsidR="002850B9" w:rsidRDefault="00B26F32" w:rsidP="002850B9">
      <w:r>
        <w:rPr>
          <w:noProof/>
        </w:rPr>
        <w:drawing>
          <wp:inline distT="0" distB="0" distL="0" distR="0">
            <wp:extent cx="5069840" cy="3609340"/>
            <wp:effectExtent l="19050" t="0" r="0" b="0"/>
            <wp:docPr id="16" name="图片 15"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9"/>
                    <a:stretch>
                      <a:fillRect/>
                    </a:stretch>
                  </pic:blipFill>
                  <pic:spPr>
                    <a:xfrm>
                      <a:off x="0" y="0"/>
                      <a:ext cx="5069840" cy="360934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w:t>
      </w:r>
      <w:r w:rsidR="001E4942">
        <w:rPr>
          <w:rFonts w:hint="eastAsia"/>
        </w:rPr>
        <w:t>9</w:t>
      </w:r>
      <w:r>
        <w:rPr>
          <w:rFonts w:hint="eastAsia"/>
        </w:rPr>
        <w:t>投注核对文件时序图</w:t>
      </w:r>
    </w:p>
    <w:p w:rsidR="002850B9" w:rsidRDefault="002850B9" w:rsidP="00DB3149">
      <w:pPr>
        <w:pStyle w:val="3"/>
      </w:pPr>
      <w:bookmarkStart w:id="103" w:name="_Toc459793738"/>
      <w:r>
        <w:rPr>
          <w:rFonts w:hint="eastAsia"/>
        </w:rPr>
        <w:lastRenderedPageBreak/>
        <w:t>实现概述</w:t>
      </w:r>
      <w:bookmarkEnd w:id="103"/>
    </w:p>
    <w:p w:rsidR="00794D50" w:rsidRDefault="00794D50" w:rsidP="006E582E">
      <w:pPr>
        <w:pStyle w:val="af"/>
        <w:numPr>
          <w:ilvl w:val="0"/>
          <w:numId w:val="26"/>
        </w:numPr>
        <w:ind w:firstLineChars="0"/>
      </w:pPr>
      <w:r>
        <w:rPr>
          <w:rFonts w:hint="eastAsia"/>
        </w:rPr>
        <w:t>查询当前系统所有游戏数据。</w:t>
      </w:r>
    </w:p>
    <w:p w:rsidR="008A3201" w:rsidRDefault="008A3201" w:rsidP="006E582E">
      <w:pPr>
        <w:pStyle w:val="af"/>
        <w:numPr>
          <w:ilvl w:val="0"/>
          <w:numId w:val="26"/>
        </w:numPr>
        <w:ind w:firstLineChars="0"/>
      </w:pPr>
      <w:r>
        <w:rPr>
          <w:rFonts w:hint="eastAsia"/>
        </w:rPr>
        <w:t>查询当前系统所有平台数据。</w:t>
      </w:r>
    </w:p>
    <w:p w:rsidR="004B556B" w:rsidRDefault="004B556B" w:rsidP="006E582E">
      <w:pPr>
        <w:pStyle w:val="af"/>
        <w:numPr>
          <w:ilvl w:val="0"/>
          <w:numId w:val="26"/>
        </w:numPr>
        <w:ind w:firstLineChars="0"/>
      </w:pPr>
      <w:r w:rsidRPr="004B556B">
        <w:rPr>
          <w:rFonts w:hint="eastAsia"/>
        </w:rPr>
        <w:t>删除上一自然日期事件记录</w:t>
      </w:r>
      <w:r w:rsidR="00665B2E">
        <w:rPr>
          <w:rFonts w:hint="eastAsia"/>
        </w:rPr>
        <w:t>（每游戏每期每平台一条日志记录）</w:t>
      </w:r>
    </w:p>
    <w:p w:rsidR="00434AD6" w:rsidRDefault="00434AD6" w:rsidP="006E582E">
      <w:pPr>
        <w:pStyle w:val="af"/>
        <w:numPr>
          <w:ilvl w:val="0"/>
          <w:numId w:val="26"/>
        </w:numPr>
        <w:ind w:firstLineChars="0"/>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w:t>
      </w:r>
      <w:r w:rsidR="00CD74B5">
        <w:rPr>
          <w:rFonts w:hint="eastAsia"/>
        </w:rPr>
        <w:t>、期事件（</w:t>
      </w:r>
      <w:r w:rsidR="00CD74B5">
        <w:rPr>
          <w:rFonts w:hint="eastAsia"/>
        </w:rPr>
        <w:t>ISSUE_EVENT_T</w:t>
      </w:r>
      <w:r w:rsidR="00CD74B5">
        <w:rPr>
          <w:rFonts w:hint="eastAsia"/>
        </w:rPr>
        <w:t>）</w:t>
      </w:r>
      <w:r w:rsidRPr="00434AD6">
        <w:rPr>
          <w:rFonts w:hint="eastAsia"/>
        </w:rPr>
        <w:t>状态为处理中</w:t>
      </w:r>
    </w:p>
    <w:p w:rsidR="00126285" w:rsidRDefault="00126285" w:rsidP="006E582E">
      <w:pPr>
        <w:pStyle w:val="af"/>
        <w:numPr>
          <w:ilvl w:val="0"/>
          <w:numId w:val="26"/>
        </w:numPr>
        <w:ind w:firstLineChars="0"/>
      </w:pPr>
      <w:r>
        <w:rPr>
          <w:rFonts w:hint="eastAsia"/>
        </w:rPr>
        <w:t>确定导出数据表。</w:t>
      </w:r>
    </w:p>
    <w:p w:rsidR="00126285" w:rsidRDefault="00126285" w:rsidP="006E582E">
      <w:pPr>
        <w:pStyle w:val="af"/>
        <w:numPr>
          <w:ilvl w:val="1"/>
          <w:numId w:val="26"/>
        </w:numPr>
        <w:ind w:firstLineChars="0"/>
      </w:pPr>
      <w:r>
        <w:rPr>
          <w:rFonts w:hint="eastAsia"/>
        </w:rPr>
        <w:t>期结日大于上一自然日</w:t>
      </w:r>
      <w:r w:rsidR="00081E96">
        <w:rPr>
          <w:rFonts w:hint="eastAsia"/>
        </w:rPr>
        <w:t>且期状态不等于</w:t>
      </w:r>
      <w:r w:rsidR="00081E96">
        <w:rPr>
          <w:rFonts w:hint="eastAsia"/>
        </w:rPr>
        <w:t>0</w:t>
      </w:r>
      <w:r>
        <w:rPr>
          <w:rFonts w:hint="eastAsia"/>
        </w:rPr>
        <w:t>，从销售临时表导出数据。</w:t>
      </w:r>
    </w:p>
    <w:p w:rsidR="00FC3E73" w:rsidRDefault="00126285" w:rsidP="006E582E">
      <w:pPr>
        <w:pStyle w:val="af"/>
        <w:numPr>
          <w:ilvl w:val="1"/>
          <w:numId w:val="26"/>
        </w:numPr>
        <w:ind w:firstLineChars="0"/>
      </w:pPr>
      <w:r>
        <w:rPr>
          <w:rFonts w:hint="eastAsia"/>
        </w:rPr>
        <w:t>期结日为上一自然日</w:t>
      </w:r>
      <w:r w:rsidR="00081E96">
        <w:rPr>
          <w:rFonts w:hint="eastAsia"/>
        </w:rPr>
        <w:t>且期状态不等于</w:t>
      </w:r>
      <w:r w:rsidR="00081E96">
        <w:rPr>
          <w:rFonts w:hint="eastAsia"/>
        </w:rPr>
        <w:t>0</w:t>
      </w:r>
      <w:r>
        <w:rPr>
          <w:rFonts w:hint="eastAsia"/>
        </w:rPr>
        <w:t>，且查询期事件执行日志，已完成销售临时表导出至正式表，从</w:t>
      </w:r>
      <w:r>
        <w:rPr>
          <w:rFonts w:hint="eastAsia"/>
        </w:rPr>
        <w:t>SALE_DETAIL_T</w:t>
      </w:r>
      <w:r>
        <w:rPr>
          <w:rFonts w:hint="eastAsia"/>
        </w:rPr>
        <w:t>导出数据，否则终止操作，系统报警，报警日志内容为：【销售临时表</w:t>
      </w:r>
      <w:r w:rsidR="00391B83">
        <w:rPr>
          <w:rFonts w:hint="eastAsia"/>
        </w:rPr>
        <w:t>未</w:t>
      </w:r>
      <w:r>
        <w:rPr>
          <w:rFonts w:hint="eastAsia"/>
        </w:rPr>
        <w:t>导出至正式表】。</w:t>
      </w:r>
    </w:p>
    <w:p w:rsidR="00A21861" w:rsidRDefault="00A21861" w:rsidP="006E582E">
      <w:pPr>
        <w:pStyle w:val="af"/>
        <w:numPr>
          <w:ilvl w:val="0"/>
          <w:numId w:val="26"/>
        </w:numPr>
        <w:ind w:firstLineChars="0"/>
      </w:pPr>
      <w:r>
        <w:rPr>
          <w:rFonts w:hint="eastAsia"/>
        </w:rPr>
        <w:t>使用数据库导出命令</w:t>
      </w:r>
      <w:r w:rsidR="00794D50">
        <w:rPr>
          <w:rFonts w:hint="eastAsia"/>
        </w:rPr>
        <w:t>分游戏</w:t>
      </w:r>
      <w:r w:rsidR="00391B83">
        <w:rPr>
          <w:rFonts w:hint="eastAsia"/>
        </w:rPr>
        <w:t>分期</w:t>
      </w:r>
      <w:r w:rsidR="008A3201">
        <w:rPr>
          <w:rFonts w:hint="eastAsia"/>
        </w:rPr>
        <w:t>分平台</w:t>
      </w:r>
      <w:r w:rsidR="002E49D7">
        <w:rPr>
          <w:rFonts w:hint="eastAsia"/>
        </w:rPr>
        <w:t>导出数据</w:t>
      </w:r>
      <w:r w:rsidR="00482BBB">
        <w:rPr>
          <w:rFonts w:hint="eastAsia"/>
        </w:rPr>
        <w:t>，付费类型为付费。</w:t>
      </w:r>
      <w:r w:rsidR="00794D50" w:rsidRPr="00794D50">
        <w:t>BEGIN_TIME</w:t>
      </w:r>
      <w:r w:rsidR="00794D50">
        <w:rPr>
          <w:rFonts w:hint="eastAsia"/>
        </w:rPr>
        <w:t>为上一自然日，导出数据如下：</w:t>
      </w:r>
    </w:p>
    <w:p w:rsidR="00FB0B80" w:rsidRDefault="00FB0B80" w:rsidP="006E582E">
      <w:pPr>
        <w:pStyle w:val="af"/>
        <w:numPr>
          <w:ilvl w:val="1"/>
          <w:numId w:val="26"/>
        </w:numPr>
        <w:ind w:firstLineChars="0"/>
      </w:pPr>
      <w:r>
        <w:rPr>
          <w:rFonts w:hint="eastAsia"/>
        </w:rPr>
        <w:t>GAME_ID</w:t>
      </w:r>
    </w:p>
    <w:p w:rsidR="00794D50" w:rsidRDefault="00794D50" w:rsidP="006E582E">
      <w:pPr>
        <w:pStyle w:val="af"/>
        <w:numPr>
          <w:ilvl w:val="1"/>
          <w:numId w:val="26"/>
        </w:numPr>
        <w:ind w:firstLineChars="0"/>
      </w:pPr>
      <w:r w:rsidRPr="00794D50">
        <w:t>PLATFORM_ID</w:t>
      </w:r>
    </w:p>
    <w:p w:rsidR="00D733FC" w:rsidRDefault="00D733FC" w:rsidP="006E582E">
      <w:pPr>
        <w:pStyle w:val="af"/>
        <w:numPr>
          <w:ilvl w:val="1"/>
          <w:numId w:val="26"/>
        </w:numPr>
        <w:ind w:firstLineChars="0"/>
      </w:pPr>
      <w:r w:rsidRPr="0043649D">
        <w:t>ISSUE_NUMBER</w:t>
      </w:r>
    </w:p>
    <w:p w:rsidR="00794D50" w:rsidRDefault="00794D50" w:rsidP="006E582E">
      <w:pPr>
        <w:pStyle w:val="af"/>
        <w:numPr>
          <w:ilvl w:val="1"/>
          <w:numId w:val="26"/>
        </w:numPr>
        <w:ind w:firstLineChars="0"/>
      </w:pPr>
      <w:r w:rsidRPr="00794D50">
        <w:t>TOTAL_MONEY</w:t>
      </w:r>
    </w:p>
    <w:p w:rsidR="00794D50" w:rsidRDefault="00794D50" w:rsidP="006E582E">
      <w:pPr>
        <w:pStyle w:val="af"/>
        <w:numPr>
          <w:ilvl w:val="1"/>
          <w:numId w:val="26"/>
        </w:numPr>
        <w:ind w:firstLineChars="0"/>
      </w:pPr>
      <w:r w:rsidRPr="00794D50">
        <w:t>TRANS_NUMBER</w:t>
      </w:r>
    </w:p>
    <w:p w:rsidR="00794D50" w:rsidRDefault="00794D50" w:rsidP="006E582E">
      <w:pPr>
        <w:pStyle w:val="af"/>
        <w:numPr>
          <w:ilvl w:val="1"/>
          <w:numId w:val="26"/>
        </w:numPr>
        <w:ind w:firstLineChars="0"/>
      </w:pPr>
      <w:r w:rsidRPr="00794D50">
        <w:t>CHANNEL_TRANS_NUMBER</w:t>
      </w:r>
    </w:p>
    <w:p w:rsidR="00794D50" w:rsidRDefault="00794D50" w:rsidP="006E582E">
      <w:pPr>
        <w:pStyle w:val="af"/>
        <w:numPr>
          <w:ilvl w:val="1"/>
          <w:numId w:val="26"/>
        </w:numPr>
        <w:ind w:firstLineChars="0"/>
      </w:pPr>
      <w:r w:rsidRPr="00794D50">
        <w:t>USER_ID</w:t>
      </w:r>
    </w:p>
    <w:p w:rsidR="00794D50" w:rsidRDefault="00794D50" w:rsidP="006E582E">
      <w:pPr>
        <w:pStyle w:val="af"/>
        <w:numPr>
          <w:ilvl w:val="1"/>
          <w:numId w:val="26"/>
        </w:numPr>
        <w:ind w:firstLineChars="0"/>
      </w:pPr>
      <w:r>
        <w:rPr>
          <w:rFonts w:hint="eastAsia"/>
        </w:rPr>
        <w:t>BEGIN_TIME</w:t>
      </w:r>
    </w:p>
    <w:p w:rsidR="00794D50" w:rsidRDefault="00794D50" w:rsidP="006E582E">
      <w:pPr>
        <w:pStyle w:val="af"/>
        <w:numPr>
          <w:ilvl w:val="1"/>
          <w:numId w:val="26"/>
        </w:numPr>
        <w:ind w:firstLineChars="0"/>
      </w:pPr>
      <w:r w:rsidRPr="00794D50">
        <w:t>TICKET_STATE</w:t>
      </w:r>
    </w:p>
    <w:p w:rsidR="00434AD6" w:rsidRDefault="00434AD6" w:rsidP="006E582E">
      <w:pPr>
        <w:pStyle w:val="af"/>
        <w:numPr>
          <w:ilvl w:val="0"/>
          <w:numId w:val="26"/>
        </w:numPr>
        <w:ind w:firstLineChars="0"/>
      </w:pPr>
      <w:r w:rsidRPr="00434AD6">
        <w:rPr>
          <w:rFonts w:hint="eastAsia"/>
        </w:rPr>
        <w:t>更新日志、期事件记录</w:t>
      </w:r>
      <w:r w:rsidR="00CD74B5" w:rsidRPr="00434AD6">
        <w:rPr>
          <w:rFonts w:hint="eastAsia"/>
        </w:rPr>
        <w:t>状态</w:t>
      </w:r>
    </w:p>
    <w:p w:rsidR="008A3201" w:rsidRDefault="008A3201" w:rsidP="006E582E">
      <w:pPr>
        <w:pStyle w:val="af"/>
        <w:numPr>
          <w:ilvl w:val="0"/>
          <w:numId w:val="26"/>
        </w:numPr>
        <w:ind w:firstLineChars="0"/>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w:t>
      </w:r>
      <w:r w:rsidR="00DF0DE6">
        <w:rPr>
          <w:rFonts w:hint="eastAsia"/>
        </w:rPr>
        <w:t>至交易系统、</w:t>
      </w:r>
      <w:r w:rsidR="00DF0DE6">
        <w:rPr>
          <w:rFonts w:hint="eastAsia"/>
        </w:rPr>
        <w:t>CRM</w:t>
      </w:r>
      <w:r w:rsidR="00DF0DE6">
        <w:rPr>
          <w:rFonts w:hint="eastAsia"/>
        </w:rPr>
        <w:t>和管理系统</w:t>
      </w:r>
      <w:r>
        <w:rPr>
          <w:rFonts w:hint="eastAsia"/>
        </w:rPr>
        <w:t>指定目录下。</w:t>
      </w:r>
    </w:p>
    <w:p w:rsidR="005946F6" w:rsidRPr="00CC187A" w:rsidRDefault="005946F6" w:rsidP="006E582E">
      <w:pPr>
        <w:pStyle w:val="af"/>
        <w:numPr>
          <w:ilvl w:val="0"/>
          <w:numId w:val="26"/>
        </w:numPr>
        <w:ind w:firstLineChars="0"/>
        <w:rPr>
          <w:color w:val="FF0000"/>
        </w:rPr>
      </w:pPr>
      <w:r w:rsidRPr="00CC187A">
        <w:rPr>
          <w:rFonts w:hint="eastAsia"/>
          <w:color w:val="FF0000"/>
        </w:rPr>
        <w:t>根据投注文件汇总生成投注账号信息（</w:t>
      </w:r>
      <w:r w:rsidRPr="00CC187A">
        <w:rPr>
          <w:rFonts w:hint="eastAsia"/>
          <w:color w:val="FF0000"/>
        </w:rPr>
        <w:t>BET_USER_T</w:t>
      </w:r>
      <w:r w:rsidRPr="00CC187A">
        <w:rPr>
          <w:rFonts w:hint="eastAsia"/>
          <w:color w:val="FF0000"/>
        </w:rPr>
        <w:t>、</w:t>
      </w:r>
      <w:r w:rsidRPr="00CC187A">
        <w:rPr>
          <w:rFonts w:hint="eastAsia"/>
          <w:color w:val="FF0000"/>
        </w:rPr>
        <w:t>BET_USER_GAME_T</w:t>
      </w:r>
      <w:r w:rsidRPr="00CC187A">
        <w:rPr>
          <w:rFonts w:hint="eastAsia"/>
          <w:color w:val="FF0000"/>
        </w:rPr>
        <w:t>数据）（暂不实现）。</w:t>
      </w:r>
    </w:p>
    <w:p w:rsidR="002850B9" w:rsidRDefault="002850B9" w:rsidP="00DB3149">
      <w:pPr>
        <w:pStyle w:val="2"/>
      </w:pPr>
      <w:bookmarkStart w:id="104" w:name="_Toc459793739"/>
      <w:r w:rsidRPr="002850B9">
        <w:rPr>
          <w:rFonts w:hint="eastAsia"/>
        </w:rPr>
        <w:lastRenderedPageBreak/>
        <w:t>弃奖文件</w:t>
      </w:r>
      <w:bookmarkEnd w:id="104"/>
    </w:p>
    <w:p w:rsidR="002850B9" w:rsidRDefault="002850B9" w:rsidP="00DB3149">
      <w:pPr>
        <w:pStyle w:val="3"/>
      </w:pPr>
      <w:bookmarkStart w:id="105" w:name="_Toc459793740"/>
      <w:r>
        <w:rPr>
          <w:rFonts w:hint="eastAsia"/>
        </w:rPr>
        <w:t>时序图</w:t>
      </w:r>
      <w:bookmarkEnd w:id="105"/>
    </w:p>
    <w:p w:rsidR="002850B9" w:rsidRDefault="00586979" w:rsidP="002850B9">
      <w:r>
        <w:rPr>
          <w:noProof/>
        </w:rPr>
        <w:drawing>
          <wp:inline distT="0" distB="0" distL="0" distR="0">
            <wp:extent cx="5069840" cy="4199255"/>
            <wp:effectExtent l="19050" t="0" r="0" b="0"/>
            <wp:docPr id="14" name="图片 13"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40"/>
                    <a:stretch>
                      <a:fillRect/>
                    </a:stretch>
                  </pic:blipFill>
                  <pic:spPr>
                    <a:xfrm>
                      <a:off x="0" y="0"/>
                      <a:ext cx="5069840" cy="419925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w:t>
      </w:r>
      <w:r w:rsidR="001E4942">
        <w:rPr>
          <w:rFonts w:hint="eastAsia"/>
        </w:rPr>
        <w:t>10</w:t>
      </w:r>
      <w:r>
        <w:rPr>
          <w:rFonts w:hint="eastAsia"/>
        </w:rPr>
        <w:t>弃奖文件时序图</w:t>
      </w:r>
    </w:p>
    <w:p w:rsidR="002850B9" w:rsidRDefault="002850B9" w:rsidP="00DB3149">
      <w:pPr>
        <w:pStyle w:val="3"/>
      </w:pPr>
      <w:bookmarkStart w:id="106" w:name="_Toc459793741"/>
      <w:r>
        <w:rPr>
          <w:rFonts w:hint="eastAsia"/>
        </w:rPr>
        <w:t>实现概述</w:t>
      </w:r>
      <w:bookmarkEnd w:id="106"/>
    </w:p>
    <w:p w:rsidR="006A05A5" w:rsidRDefault="006A05A5" w:rsidP="006E582E">
      <w:pPr>
        <w:pStyle w:val="af"/>
        <w:numPr>
          <w:ilvl w:val="0"/>
          <w:numId w:val="27"/>
        </w:numPr>
        <w:ind w:firstLineChars="0"/>
        <w:jc w:val="left"/>
      </w:pPr>
      <w:r>
        <w:rPr>
          <w:rFonts w:hint="eastAsia"/>
        </w:rPr>
        <w:t>查询当前系统所有游戏数据。</w:t>
      </w:r>
    </w:p>
    <w:p w:rsidR="006A05A5" w:rsidRDefault="006A05A5" w:rsidP="006E582E">
      <w:pPr>
        <w:pStyle w:val="af"/>
        <w:numPr>
          <w:ilvl w:val="0"/>
          <w:numId w:val="27"/>
        </w:numPr>
        <w:ind w:firstLineChars="0"/>
        <w:jc w:val="left"/>
      </w:pPr>
      <w:r>
        <w:rPr>
          <w:rFonts w:hint="eastAsia"/>
        </w:rPr>
        <w:t>查询当前系统所有平台数据。</w:t>
      </w:r>
    </w:p>
    <w:p w:rsidR="004B556B" w:rsidRDefault="004B556B" w:rsidP="006E582E">
      <w:pPr>
        <w:pStyle w:val="af"/>
        <w:numPr>
          <w:ilvl w:val="0"/>
          <w:numId w:val="27"/>
        </w:numPr>
        <w:ind w:firstLineChars="0"/>
        <w:jc w:val="left"/>
      </w:pPr>
      <w:r w:rsidRPr="004B556B">
        <w:rPr>
          <w:rFonts w:hint="eastAsia"/>
        </w:rPr>
        <w:t>删除上一自然日期事件记录</w:t>
      </w:r>
      <w:r w:rsidR="00665B2E">
        <w:rPr>
          <w:rFonts w:hint="eastAsia"/>
        </w:rPr>
        <w:t>（每游戏每天每平台一条日志记录）</w:t>
      </w:r>
    </w:p>
    <w:p w:rsidR="00837305" w:rsidRDefault="004B556B" w:rsidP="006E582E">
      <w:pPr>
        <w:pStyle w:val="af"/>
        <w:numPr>
          <w:ilvl w:val="0"/>
          <w:numId w:val="27"/>
        </w:numPr>
        <w:ind w:firstLineChars="0"/>
        <w:jc w:val="left"/>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）、期事件（</w:t>
      </w:r>
      <w:r>
        <w:rPr>
          <w:rFonts w:hint="eastAsia"/>
        </w:rPr>
        <w:t>ISSUE_EVENT_T</w:t>
      </w:r>
      <w:r>
        <w:rPr>
          <w:rFonts w:hint="eastAsia"/>
        </w:rPr>
        <w:t>）</w:t>
      </w:r>
      <w:r w:rsidRPr="00434AD6">
        <w:rPr>
          <w:rFonts w:hint="eastAsia"/>
        </w:rPr>
        <w:t>状态为处理中</w:t>
      </w:r>
    </w:p>
    <w:p w:rsidR="006A05A5" w:rsidRDefault="006A05A5" w:rsidP="006E582E">
      <w:pPr>
        <w:pStyle w:val="af"/>
        <w:numPr>
          <w:ilvl w:val="0"/>
          <w:numId w:val="27"/>
        </w:numPr>
        <w:ind w:firstLineChars="0"/>
        <w:jc w:val="left"/>
      </w:pPr>
      <w:r>
        <w:rPr>
          <w:rFonts w:hint="eastAsia"/>
        </w:rPr>
        <w:t>查询上一自然日弃奖的弃奖期，条件为</w:t>
      </w:r>
      <w:r>
        <w:rPr>
          <w:rFonts w:hint="eastAsia"/>
        </w:rPr>
        <w:t>ISSUE_T.SYSTEM_ISSUE_END_TIME</w:t>
      </w:r>
      <w:r>
        <w:rPr>
          <w:rFonts w:hint="eastAsia"/>
        </w:rPr>
        <w:t>为上一自然日。</w:t>
      </w:r>
    </w:p>
    <w:p w:rsidR="006A05A5" w:rsidRDefault="006A05A5" w:rsidP="006E582E">
      <w:pPr>
        <w:pStyle w:val="af"/>
        <w:numPr>
          <w:ilvl w:val="0"/>
          <w:numId w:val="27"/>
        </w:numPr>
        <w:ind w:firstLineChars="0"/>
        <w:jc w:val="left"/>
      </w:pPr>
      <w:r>
        <w:rPr>
          <w:rFonts w:hint="eastAsia"/>
        </w:rPr>
        <w:t>使用数据库导出命令从</w:t>
      </w:r>
      <w:r w:rsidRPr="00A21861">
        <w:t>SALE_DETAIL_</w:t>
      </w:r>
      <w:r>
        <w:rPr>
          <w:rFonts w:hint="eastAsia"/>
        </w:rPr>
        <w:t>WIN_</w:t>
      </w:r>
      <w:r w:rsidRPr="00A21861">
        <w:t>T</w:t>
      </w:r>
      <w:r>
        <w:rPr>
          <w:rFonts w:hint="eastAsia"/>
        </w:rPr>
        <w:t>分游戏分平台导出数据，导出条件如下：</w:t>
      </w:r>
    </w:p>
    <w:p w:rsidR="006A05A5" w:rsidRDefault="006A05A5" w:rsidP="006E582E">
      <w:pPr>
        <w:pStyle w:val="af"/>
        <w:numPr>
          <w:ilvl w:val="1"/>
          <w:numId w:val="27"/>
        </w:numPr>
        <w:ind w:firstLineChars="0"/>
        <w:jc w:val="left"/>
      </w:pPr>
      <w:r w:rsidRPr="006A05A5">
        <w:rPr>
          <w:rFonts w:hint="eastAsia"/>
        </w:rPr>
        <w:t>SALE_DETAIL_WIN_T.SYSTEM_ABANDON_TIME</w:t>
      </w:r>
      <w:r w:rsidRPr="006A05A5">
        <w:rPr>
          <w:rFonts w:hint="eastAsia"/>
        </w:rPr>
        <w:t>区间范围为上一自然日</w:t>
      </w:r>
      <w:r>
        <w:rPr>
          <w:rFonts w:hint="eastAsia"/>
        </w:rPr>
        <w:t>。</w:t>
      </w:r>
    </w:p>
    <w:p w:rsidR="006A05A5" w:rsidRDefault="006A05A5" w:rsidP="006E582E">
      <w:pPr>
        <w:pStyle w:val="af"/>
        <w:numPr>
          <w:ilvl w:val="1"/>
          <w:numId w:val="27"/>
        </w:numPr>
        <w:ind w:firstLineChars="0"/>
        <w:jc w:val="left"/>
      </w:pPr>
      <w:r w:rsidRPr="006A05A5">
        <w:rPr>
          <w:rFonts w:hint="eastAsia"/>
        </w:rPr>
        <w:lastRenderedPageBreak/>
        <w:t>SALE_DETAIL_WIN_T.BEGIN_TIME</w:t>
      </w:r>
      <w:r w:rsidRPr="006A05A5">
        <w:rPr>
          <w:rFonts w:hint="eastAsia"/>
        </w:rPr>
        <w:t>区间范围为最小开期时间</w:t>
      </w:r>
      <w:r w:rsidR="00231994">
        <w:rPr>
          <w:rFonts w:hint="eastAsia"/>
        </w:rPr>
        <w:t>（当日</w:t>
      </w:r>
      <w:r w:rsidR="00231994">
        <w:rPr>
          <w:rFonts w:hint="eastAsia"/>
        </w:rPr>
        <w:t>0</w:t>
      </w:r>
      <w:r w:rsidR="00231994">
        <w:rPr>
          <w:rFonts w:hint="eastAsia"/>
        </w:rPr>
        <w:t>点）</w:t>
      </w:r>
      <w:r w:rsidRPr="006A05A5">
        <w:rPr>
          <w:rFonts w:hint="eastAsia"/>
        </w:rPr>
        <w:t>、最大</w:t>
      </w:r>
      <w:r w:rsidR="00A80643">
        <w:rPr>
          <w:rFonts w:hint="eastAsia"/>
        </w:rPr>
        <w:t>实际期间</w:t>
      </w:r>
      <w:r w:rsidRPr="006A05A5">
        <w:rPr>
          <w:rFonts w:hint="eastAsia"/>
        </w:rPr>
        <w:t>时间</w:t>
      </w:r>
      <w:r w:rsidR="00BC0E7B">
        <w:rPr>
          <w:rFonts w:hint="eastAsia"/>
        </w:rPr>
        <w:t>（当日</w:t>
      </w:r>
      <w:r w:rsidR="00BC0E7B">
        <w:rPr>
          <w:rFonts w:hint="eastAsia"/>
        </w:rPr>
        <w:t>24</w:t>
      </w:r>
      <w:r w:rsidR="00BC0E7B">
        <w:rPr>
          <w:rFonts w:hint="eastAsia"/>
        </w:rPr>
        <w:t>点）</w:t>
      </w:r>
      <w:r>
        <w:rPr>
          <w:rFonts w:hint="eastAsia"/>
        </w:rPr>
        <w:t>。</w:t>
      </w:r>
    </w:p>
    <w:p w:rsidR="00E81A10" w:rsidRDefault="00E81A10" w:rsidP="006E582E">
      <w:pPr>
        <w:pStyle w:val="af"/>
        <w:numPr>
          <w:ilvl w:val="1"/>
          <w:numId w:val="27"/>
        </w:numPr>
        <w:ind w:firstLineChars="0"/>
        <w:jc w:val="left"/>
      </w:pPr>
      <w:r w:rsidRPr="006A05A5">
        <w:rPr>
          <w:rFonts w:hint="eastAsia"/>
        </w:rPr>
        <w:t>SALE_DETAIL_WIN_T.</w:t>
      </w:r>
      <w:r w:rsidRPr="00E81A10">
        <w:t xml:space="preserve"> ABANDON_FLAG</w:t>
      </w:r>
      <w:r>
        <w:rPr>
          <w:rFonts w:hint="eastAsia"/>
        </w:rPr>
        <w:t>等于</w:t>
      </w:r>
      <w:r>
        <w:rPr>
          <w:rFonts w:hint="eastAsia"/>
        </w:rPr>
        <w:t>1</w:t>
      </w:r>
      <w:r>
        <w:rPr>
          <w:rFonts w:hint="eastAsia"/>
        </w:rPr>
        <w:t>。</w:t>
      </w:r>
    </w:p>
    <w:p w:rsidR="006A05A5" w:rsidRDefault="006A05A5" w:rsidP="006E582E">
      <w:pPr>
        <w:pStyle w:val="af"/>
        <w:numPr>
          <w:ilvl w:val="0"/>
          <w:numId w:val="27"/>
        </w:numPr>
        <w:ind w:firstLineChars="0"/>
        <w:jc w:val="left"/>
      </w:pPr>
      <w:r>
        <w:rPr>
          <w:rFonts w:hint="eastAsia"/>
        </w:rPr>
        <w:t>导出数据如下：</w:t>
      </w:r>
    </w:p>
    <w:p w:rsidR="006A05A5" w:rsidRDefault="006A05A5" w:rsidP="006E582E">
      <w:pPr>
        <w:pStyle w:val="af"/>
        <w:numPr>
          <w:ilvl w:val="1"/>
          <w:numId w:val="27"/>
        </w:numPr>
        <w:ind w:firstLineChars="0"/>
        <w:jc w:val="left"/>
      </w:pPr>
      <w:r>
        <w:rPr>
          <w:rFonts w:hint="eastAsia"/>
        </w:rPr>
        <w:t>GAME_ID</w:t>
      </w:r>
    </w:p>
    <w:p w:rsidR="006A05A5" w:rsidRDefault="006A05A5" w:rsidP="006E582E">
      <w:pPr>
        <w:pStyle w:val="af"/>
        <w:numPr>
          <w:ilvl w:val="1"/>
          <w:numId w:val="27"/>
        </w:numPr>
        <w:ind w:firstLineChars="0"/>
        <w:jc w:val="left"/>
      </w:pPr>
      <w:r w:rsidRPr="00794D50">
        <w:t>PLATFORM_ID</w:t>
      </w:r>
    </w:p>
    <w:p w:rsidR="006A05A5" w:rsidRDefault="00CD28A4" w:rsidP="006E582E">
      <w:pPr>
        <w:pStyle w:val="af"/>
        <w:numPr>
          <w:ilvl w:val="1"/>
          <w:numId w:val="27"/>
        </w:numPr>
        <w:ind w:firstLineChars="0"/>
        <w:jc w:val="left"/>
      </w:pPr>
      <w:r w:rsidRPr="00CD28A4">
        <w:t>ABANDON_AMOUNT</w:t>
      </w:r>
    </w:p>
    <w:p w:rsidR="00CD28A4" w:rsidRDefault="00CD28A4" w:rsidP="006E582E">
      <w:pPr>
        <w:pStyle w:val="af"/>
        <w:numPr>
          <w:ilvl w:val="1"/>
          <w:numId w:val="27"/>
        </w:numPr>
        <w:ind w:firstLineChars="0"/>
        <w:jc w:val="left"/>
      </w:pPr>
      <w:r w:rsidRPr="00CD28A4">
        <w:t>TRANS_NUMBER</w:t>
      </w:r>
    </w:p>
    <w:p w:rsidR="00CD28A4" w:rsidRDefault="00CD28A4" w:rsidP="006E582E">
      <w:pPr>
        <w:pStyle w:val="af"/>
        <w:numPr>
          <w:ilvl w:val="1"/>
          <w:numId w:val="27"/>
        </w:numPr>
        <w:ind w:firstLineChars="0"/>
        <w:jc w:val="left"/>
      </w:pPr>
      <w:r w:rsidRPr="00CD28A4">
        <w:t>CHANNEL_TRANS_NUMBER</w:t>
      </w:r>
    </w:p>
    <w:p w:rsidR="00CD28A4" w:rsidRDefault="00CD28A4" w:rsidP="006E582E">
      <w:pPr>
        <w:pStyle w:val="af"/>
        <w:numPr>
          <w:ilvl w:val="1"/>
          <w:numId w:val="27"/>
        </w:numPr>
        <w:ind w:firstLineChars="0"/>
        <w:jc w:val="left"/>
      </w:pPr>
      <w:r w:rsidRPr="00CD28A4">
        <w:t>USER_ID</w:t>
      </w:r>
    </w:p>
    <w:p w:rsidR="00CD28A4" w:rsidRDefault="00CD28A4" w:rsidP="006E582E">
      <w:pPr>
        <w:pStyle w:val="af"/>
        <w:numPr>
          <w:ilvl w:val="1"/>
          <w:numId w:val="27"/>
        </w:numPr>
        <w:ind w:firstLineChars="0"/>
        <w:jc w:val="left"/>
      </w:pPr>
      <w:r w:rsidRPr="00CD28A4">
        <w:t>ISSUE_NUMBER</w:t>
      </w:r>
    </w:p>
    <w:p w:rsidR="005C583D" w:rsidRDefault="005C583D" w:rsidP="005C583D">
      <w:pPr>
        <w:pStyle w:val="af"/>
        <w:numPr>
          <w:ilvl w:val="1"/>
          <w:numId w:val="27"/>
        </w:numPr>
        <w:ind w:firstLineChars="0"/>
        <w:jc w:val="left"/>
      </w:pPr>
      <w:r w:rsidRPr="00D5591C">
        <w:t>TOTAL_WIN_AMOUNT</w:t>
      </w:r>
    </w:p>
    <w:p w:rsidR="00CD28A4" w:rsidRDefault="00CD28A4" w:rsidP="006E582E">
      <w:pPr>
        <w:pStyle w:val="af"/>
        <w:numPr>
          <w:ilvl w:val="1"/>
          <w:numId w:val="27"/>
        </w:numPr>
        <w:ind w:firstLineChars="0"/>
        <w:jc w:val="left"/>
      </w:pPr>
      <w:r w:rsidRPr="00CD28A4">
        <w:t>WIN_COUNT</w:t>
      </w:r>
      <w:r>
        <w:rPr>
          <w:rFonts w:hint="eastAsia"/>
        </w:rPr>
        <w:t>*</w:t>
      </w:r>
    </w:p>
    <w:p w:rsidR="00CD28A4" w:rsidRDefault="00CD28A4" w:rsidP="006E582E">
      <w:pPr>
        <w:pStyle w:val="af"/>
        <w:numPr>
          <w:ilvl w:val="1"/>
          <w:numId w:val="27"/>
        </w:numPr>
        <w:ind w:firstLineChars="0"/>
        <w:jc w:val="left"/>
      </w:pPr>
      <w:r w:rsidRPr="00CD28A4">
        <w:t>WIN_AMOUNT</w:t>
      </w:r>
      <w:r>
        <w:rPr>
          <w:rFonts w:hint="eastAsia"/>
        </w:rPr>
        <w:t>*</w:t>
      </w:r>
    </w:p>
    <w:p w:rsidR="00837305" w:rsidRDefault="004B556B" w:rsidP="006E582E">
      <w:pPr>
        <w:pStyle w:val="af"/>
        <w:numPr>
          <w:ilvl w:val="0"/>
          <w:numId w:val="27"/>
        </w:numPr>
        <w:ind w:firstLineChars="0"/>
        <w:jc w:val="left"/>
      </w:pPr>
      <w:r w:rsidRPr="00434AD6">
        <w:rPr>
          <w:rFonts w:hint="eastAsia"/>
        </w:rPr>
        <w:t>更新日志、期事件记录状态</w:t>
      </w:r>
    </w:p>
    <w:p w:rsidR="006A05A5" w:rsidRPr="006A05A5" w:rsidRDefault="006A05A5" w:rsidP="006E582E">
      <w:pPr>
        <w:pStyle w:val="af"/>
        <w:numPr>
          <w:ilvl w:val="0"/>
          <w:numId w:val="27"/>
        </w:numPr>
        <w:ind w:firstLineChars="0"/>
        <w:jc w:val="left"/>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》生成文件，并上传至交易系统、</w:t>
      </w:r>
      <w:r>
        <w:rPr>
          <w:rFonts w:hint="eastAsia"/>
        </w:rPr>
        <w:t>CRM</w:t>
      </w:r>
      <w:r>
        <w:rPr>
          <w:rFonts w:hint="eastAsia"/>
        </w:rPr>
        <w:t>和管理系统指定目录下。</w:t>
      </w:r>
    </w:p>
    <w:p w:rsidR="002850B9" w:rsidRDefault="002850B9" w:rsidP="00DB3149">
      <w:pPr>
        <w:pStyle w:val="2"/>
      </w:pPr>
      <w:bookmarkStart w:id="107" w:name="_Toc459793742"/>
      <w:r w:rsidRPr="002850B9">
        <w:rPr>
          <w:rFonts w:hint="eastAsia"/>
        </w:rPr>
        <w:lastRenderedPageBreak/>
        <w:t>未兑奖文件</w:t>
      </w:r>
      <w:bookmarkEnd w:id="107"/>
    </w:p>
    <w:p w:rsidR="002850B9" w:rsidRDefault="002850B9" w:rsidP="00DB3149">
      <w:pPr>
        <w:pStyle w:val="3"/>
      </w:pPr>
      <w:bookmarkStart w:id="108" w:name="_Toc459793743"/>
      <w:r>
        <w:rPr>
          <w:rFonts w:hint="eastAsia"/>
        </w:rPr>
        <w:t>时序图</w:t>
      </w:r>
      <w:bookmarkEnd w:id="108"/>
    </w:p>
    <w:p w:rsidR="002850B9" w:rsidRDefault="00586979" w:rsidP="002850B9">
      <w:r>
        <w:rPr>
          <w:noProof/>
        </w:rPr>
        <w:drawing>
          <wp:inline distT="0" distB="0" distL="0" distR="0">
            <wp:extent cx="3667125" cy="3790950"/>
            <wp:effectExtent l="19050" t="0" r="9525" b="0"/>
            <wp:docPr id="19" name="图片 18"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41"/>
                    <a:stretch>
                      <a:fillRect/>
                    </a:stretch>
                  </pic:blipFill>
                  <pic:spPr>
                    <a:xfrm>
                      <a:off x="0" y="0"/>
                      <a:ext cx="3667125" cy="379095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-1</w:t>
      </w:r>
      <w:r w:rsidR="001E4942">
        <w:rPr>
          <w:rFonts w:hint="eastAsia"/>
        </w:rPr>
        <w:t>1</w:t>
      </w:r>
      <w:r>
        <w:rPr>
          <w:rFonts w:hint="eastAsia"/>
        </w:rPr>
        <w:t>未兑奖文件时序图</w:t>
      </w:r>
    </w:p>
    <w:p w:rsidR="002850B9" w:rsidRDefault="002850B9" w:rsidP="00DB3149">
      <w:pPr>
        <w:pStyle w:val="3"/>
      </w:pPr>
      <w:bookmarkStart w:id="109" w:name="_Toc459793744"/>
      <w:r>
        <w:rPr>
          <w:rFonts w:hint="eastAsia"/>
        </w:rPr>
        <w:t>实现概述</w:t>
      </w:r>
      <w:bookmarkEnd w:id="109"/>
    </w:p>
    <w:p w:rsidR="00E85159" w:rsidRDefault="00E85159" w:rsidP="006E582E">
      <w:pPr>
        <w:pStyle w:val="af"/>
        <w:numPr>
          <w:ilvl w:val="0"/>
          <w:numId w:val="28"/>
        </w:numPr>
        <w:ind w:firstLineChars="0"/>
        <w:jc w:val="left"/>
      </w:pPr>
      <w:r>
        <w:rPr>
          <w:rFonts w:hint="eastAsia"/>
        </w:rPr>
        <w:t>查询当前系统所有游戏数据。</w:t>
      </w:r>
    </w:p>
    <w:p w:rsidR="00E85159" w:rsidRDefault="00E85159" w:rsidP="006E582E">
      <w:pPr>
        <w:pStyle w:val="af"/>
        <w:numPr>
          <w:ilvl w:val="0"/>
          <w:numId w:val="28"/>
        </w:numPr>
        <w:ind w:firstLineChars="0"/>
        <w:jc w:val="left"/>
      </w:pPr>
      <w:r>
        <w:rPr>
          <w:rFonts w:hint="eastAsia"/>
        </w:rPr>
        <w:t>查询当前系统所有平台数据。</w:t>
      </w:r>
    </w:p>
    <w:p w:rsidR="004B556B" w:rsidRDefault="004B556B" w:rsidP="006E582E">
      <w:pPr>
        <w:pStyle w:val="af"/>
        <w:numPr>
          <w:ilvl w:val="0"/>
          <w:numId w:val="28"/>
        </w:numPr>
        <w:ind w:firstLineChars="0"/>
        <w:jc w:val="left"/>
      </w:pPr>
      <w:r w:rsidRPr="004B556B">
        <w:rPr>
          <w:rFonts w:hint="eastAsia"/>
        </w:rPr>
        <w:t>删除上一自然日期事件记录</w:t>
      </w:r>
      <w:r w:rsidR="00665B2E">
        <w:rPr>
          <w:rFonts w:hint="eastAsia"/>
        </w:rPr>
        <w:t>（每游戏每天每平台一条日志记录）</w:t>
      </w:r>
    </w:p>
    <w:p w:rsidR="004B556B" w:rsidRDefault="004B556B" w:rsidP="006E582E">
      <w:pPr>
        <w:pStyle w:val="af"/>
        <w:numPr>
          <w:ilvl w:val="0"/>
          <w:numId w:val="28"/>
        </w:numPr>
        <w:ind w:firstLineChars="0"/>
        <w:jc w:val="left"/>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）、期事件（</w:t>
      </w:r>
      <w:r>
        <w:rPr>
          <w:rFonts w:hint="eastAsia"/>
        </w:rPr>
        <w:t>ISSUE_EVENT_T</w:t>
      </w:r>
      <w:r>
        <w:rPr>
          <w:rFonts w:hint="eastAsia"/>
        </w:rPr>
        <w:t>）</w:t>
      </w:r>
      <w:r w:rsidRPr="00434AD6">
        <w:rPr>
          <w:rFonts w:hint="eastAsia"/>
        </w:rPr>
        <w:t>状态为处理中</w:t>
      </w:r>
    </w:p>
    <w:p w:rsidR="00E85159" w:rsidRDefault="00E85159" w:rsidP="006E582E">
      <w:pPr>
        <w:pStyle w:val="af"/>
        <w:numPr>
          <w:ilvl w:val="0"/>
          <w:numId w:val="28"/>
        </w:numPr>
        <w:ind w:firstLineChars="0"/>
        <w:jc w:val="left"/>
      </w:pPr>
      <w:r w:rsidRPr="00E85159">
        <w:rPr>
          <w:rFonts w:hint="eastAsia"/>
        </w:rPr>
        <w:t>分游戏获取状态为已开奖的期数据。并获取最小开期时间、最大期结时间</w:t>
      </w:r>
      <w:r w:rsidR="00D5591C">
        <w:rPr>
          <w:rFonts w:hint="eastAsia"/>
        </w:rPr>
        <w:t>。</w:t>
      </w:r>
    </w:p>
    <w:p w:rsidR="00E85159" w:rsidRDefault="00E85159" w:rsidP="006E582E">
      <w:pPr>
        <w:pStyle w:val="af"/>
        <w:numPr>
          <w:ilvl w:val="0"/>
          <w:numId w:val="28"/>
        </w:numPr>
        <w:ind w:firstLineChars="0"/>
        <w:jc w:val="left"/>
      </w:pPr>
      <w:r>
        <w:rPr>
          <w:rFonts w:hint="eastAsia"/>
        </w:rPr>
        <w:t>使用数据库导出命令从</w:t>
      </w:r>
      <w:r w:rsidRPr="00A21861">
        <w:t>SALE_DETAIL_</w:t>
      </w:r>
      <w:r>
        <w:rPr>
          <w:rFonts w:hint="eastAsia"/>
        </w:rPr>
        <w:t>WIN_</w:t>
      </w:r>
      <w:r w:rsidRPr="00A21861">
        <w:t>T</w:t>
      </w:r>
      <w:r>
        <w:rPr>
          <w:rFonts w:hint="eastAsia"/>
        </w:rPr>
        <w:t>分游戏分平台导出数据，导出条件如下：</w:t>
      </w:r>
    </w:p>
    <w:p w:rsidR="00E85159" w:rsidRDefault="00E85159" w:rsidP="006E582E">
      <w:pPr>
        <w:pStyle w:val="af"/>
        <w:numPr>
          <w:ilvl w:val="1"/>
          <w:numId w:val="28"/>
        </w:numPr>
        <w:ind w:firstLineChars="0"/>
        <w:jc w:val="left"/>
      </w:pPr>
      <w:r w:rsidRPr="006A05A5">
        <w:rPr>
          <w:rFonts w:hint="eastAsia"/>
        </w:rPr>
        <w:t>SALE_DETAIL_WIN_T.</w:t>
      </w:r>
      <w:r w:rsidR="00D5591C" w:rsidRPr="00D5591C">
        <w:rPr>
          <w:rFonts w:hint="eastAsia"/>
        </w:rPr>
        <w:t>BEGIN_TIME</w:t>
      </w:r>
      <w:r w:rsidR="00D5591C" w:rsidRPr="00D5591C">
        <w:rPr>
          <w:rFonts w:hint="eastAsia"/>
        </w:rPr>
        <w:t>区间范围为最小开期时间</w:t>
      </w:r>
      <w:r w:rsidR="00231994">
        <w:rPr>
          <w:rFonts w:hint="eastAsia"/>
        </w:rPr>
        <w:t>（当日</w:t>
      </w:r>
      <w:r w:rsidR="00231994">
        <w:rPr>
          <w:rFonts w:hint="eastAsia"/>
        </w:rPr>
        <w:t>0</w:t>
      </w:r>
      <w:r w:rsidR="00231994">
        <w:rPr>
          <w:rFonts w:hint="eastAsia"/>
        </w:rPr>
        <w:t>点）</w:t>
      </w:r>
      <w:r w:rsidR="00D5591C" w:rsidRPr="00D5591C">
        <w:rPr>
          <w:rFonts w:hint="eastAsia"/>
        </w:rPr>
        <w:t>、</w:t>
      </w:r>
      <w:r w:rsidR="00A80643" w:rsidRPr="006A05A5">
        <w:rPr>
          <w:rFonts w:hint="eastAsia"/>
        </w:rPr>
        <w:t>最大</w:t>
      </w:r>
      <w:r w:rsidR="00A80643">
        <w:rPr>
          <w:rFonts w:hint="eastAsia"/>
        </w:rPr>
        <w:t>实际期间</w:t>
      </w:r>
      <w:r w:rsidR="00A80643" w:rsidRPr="006A05A5">
        <w:rPr>
          <w:rFonts w:hint="eastAsia"/>
        </w:rPr>
        <w:t>时间</w:t>
      </w:r>
      <w:r w:rsidR="00BC0E7B">
        <w:rPr>
          <w:rFonts w:hint="eastAsia"/>
        </w:rPr>
        <w:t>（当日</w:t>
      </w:r>
      <w:r w:rsidR="00BC0E7B">
        <w:rPr>
          <w:rFonts w:hint="eastAsia"/>
        </w:rPr>
        <w:t>24</w:t>
      </w:r>
      <w:r w:rsidR="00BC0E7B">
        <w:rPr>
          <w:rFonts w:hint="eastAsia"/>
        </w:rPr>
        <w:t>点）</w:t>
      </w:r>
    </w:p>
    <w:p w:rsidR="00E85159" w:rsidRDefault="00E85159" w:rsidP="006E582E">
      <w:pPr>
        <w:pStyle w:val="af"/>
        <w:numPr>
          <w:ilvl w:val="0"/>
          <w:numId w:val="28"/>
        </w:numPr>
        <w:ind w:firstLineChars="0"/>
        <w:jc w:val="left"/>
      </w:pPr>
      <w:r>
        <w:rPr>
          <w:rFonts w:hint="eastAsia"/>
        </w:rPr>
        <w:t>导出数据如下：</w:t>
      </w:r>
    </w:p>
    <w:p w:rsidR="00E85159" w:rsidRDefault="00E85159" w:rsidP="006E582E">
      <w:pPr>
        <w:pStyle w:val="af"/>
        <w:numPr>
          <w:ilvl w:val="1"/>
          <w:numId w:val="28"/>
        </w:numPr>
        <w:ind w:firstLineChars="0"/>
        <w:jc w:val="left"/>
      </w:pPr>
      <w:r>
        <w:rPr>
          <w:rFonts w:hint="eastAsia"/>
        </w:rPr>
        <w:t>GAME_ID</w:t>
      </w:r>
    </w:p>
    <w:p w:rsidR="00E85159" w:rsidRDefault="00E85159" w:rsidP="006E582E">
      <w:pPr>
        <w:pStyle w:val="af"/>
        <w:numPr>
          <w:ilvl w:val="1"/>
          <w:numId w:val="28"/>
        </w:numPr>
        <w:ind w:firstLineChars="0"/>
        <w:jc w:val="left"/>
      </w:pPr>
      <w:r w:rsidRPr="00794D50">
        <w:t>PLATFORM_ID</w:t>
      </w:r>
    </w:p>
    <w:p w:rsidR="00E85159" w:rsidRDefault="00E85159" w:rsidP="006E582E">
      <w:pPr>
        <w:pStyle w:val="af"/>
        <w:numPr>
          <w:ilvl w:val="1"/>
          <w:numId w:val="28"/>
        </w:numPr>
        <w:ind w:firstLineChars="0"/>
        <w:jc w:val="left"/>
      </w:pPr>
      <w:r w:rsidRPr="00CD28A4">
        <w:lastRenderedPageBreak/>
        <w:t>TRANS_NUMBER</w:t>
      </w:r>
    </w:p>
    <w:p w:rsidR="00E85159" w:rsidRDefault="00E85159" w:rsidP="006E582E">
      <w:pPr>
        <w:pStyle w:val="af"/>
        <w:numPr>
          <w:ilvl w:val="1"/>
          <w:numId w:val="28"/>
        </w:numPr>
        <w:ind w:firstLineChars="0"/>
        <w:jc w:val="left"/>
      </w:pPr>
      <w:r w:rsidRPr="00CD28A4">
        <w:t>CHANNEL_TRANS_NUMBER</w:t>
      </w:r>
    </w:p>
    <w:p w:rsidR="00E85159" w:rsidRDefault="00E85159" w:rsidP="006E582E">
      <w:pPr>
        <w:pStyle w:val="af"/>
        <w:numPr>
          <w:ilvl w:val="1"/>
          <w:numId w:val="28"/>
        </w:numPr>
        <w:ind w:firstLineChars="0"/>
        <w:jc w:val="left"/>
      </w:pPr>
      <w:r w:rsidRPr="00CD28A4">
        <w:t>USER_ID</w:t>
      </w:r>
    </w:p>
    <w:p w:rsidR="00E85159" w:rsidRDefault="00E85159" w:rsidP="006E582E">
      <w:pPr>
        <w:pStyle w:val="af"/>
        <w:numPr>
          <w:ilvl w:val="1"/>
          <w:numId w:val="28"/>
        </w:numPr>
        <w:ind w:firstLineChars="0"/>
        <w:jc w:val="left"/>
      </w:pPr>
      <w:r w:rsidRPr="00CD28A4">
        <w:t>ISSUE_NUMBER</w:t>
      </w:r>
    </w:p>
    <w:p w:rsidR="00D5591C" w:rsidRDefault="00D5591C" w:rsidP="006E582E">
      <w:pPr>
        <w:pStyle w:val="af"/>
        <w:numPr>
          <w:ilvl w:val="1"/>
          <w:numId w:val="28"/>
        </w:numPr>
        <w:ind w:firstLineChars="0"/>
        <w:jc w:val="left"/>
      </w:pPr>
      <w:r w:rsidRPr="00D5591C">
        <w:t>TOTAL_WIN_AMOUNT</w:t>
      </w:r>
    </w:p>
    <w:p w:rsidR="00D5591C" w:rsidRDefault="00D5591C" w:rsidP="006E582E">
      <w:pPr>
        <w:pStyle w:val="af"/>
        <w:numPr>
          <w:ilvl w:val="1"/>
          <w:numId w:val="28"/>
        </w:numPr>
        <w:ind w:firstLineChars="0"/>
        <w:jc w:val="left"/>
      </w:pPr>
      <w:r w:rsidRPr="00D5591C">
        <w:t>AFTER_TAX_WIN_BONUS</w:t>
      </w:r>
    </w:p>
    <w:p w:rsidR="00E85159" w:rsidRDefault="00E85159" w:rsidP="006E582E">
      <w:pPr>
        <w:pStyle w:val="af"/>
        <w:numPr>
          <w:ilvl w:val="1"/>
          <w:numId w:val="28"/>
        </w:numPr>
        <w:ind w:firstLineChars="0"/>
        <w:jc w:val="left"/>
      </w:pPr>
      <w:r w:rsidRPr="00CD28A4">
        <w:t>WIN_COUNT</w:t>
      </w:r>
      <w:r>
        <w:rPr>
          <w:rFonts w:hint="eastAsia"/>
        </w:rPr>
        <w:t>*</w:t>
      </w:r>
    </w:p>
    <w:p w:rsidR="00E85159" w:rsidRDefault="00E85159" w:rsidP="006E582E">
      <w:pPr>
        <w:pStyle w:val="af"/>
        <w:numPr>
          <w:ilvl w:val="1"/>
          <w:numId w:val="28"/>
        </w:numPr>
        <w:ind w:firstLineChars="0"/>
        <w:jc w:val="left"/>
      </w:pPr>
      <w:r w:rsidRPr="00CD28A4">
        <w:t>WIN_AMOUNT</w:t>
      </w:r>
      <w:r>
        <w:rPr>
          <w:rFonts w:hint="eastAsia"/>
        </w:rPr>
        <w:t>*</w:t>
      </w:r>
    </w:p>
    <w:p w:rsidR="004B556B" w:rsidRDefault="004B556B" w:rsidP="006E582E">
      <w:pPr>
        <w:pStyle w:val="af"/>
        <w:numPr>
          <w:ilvl w:val="0"/>
          <w:numId w:val="28"/>
        </w:numPr>
        <w:ind w:firstLineChars="0"/>
        <w:jc w:val="left"/>
      </w:pPr>
      <w:r w:rsidRPr="00434AD6">
        <w:rPr>
          <w:rFonts w:hint="eastAsia"/>
        </w:rPr>
        <w:t>更新日志、期事件记录状态</w:t>
      </w:r>
    </w:p>
    <w:p w:rsidR="00E85159" w:rsidRPr="006A05A5" w:rsidRDefault="00E85159" w:rsidP="006E582E">
      <w:pPr>
        <w:pStyle w:val="af"/>
        <w:numPr>
          <w:ilvl w:val="0"/>
          <w:numId w:val="28"/>
        </w:numPr>
        <w:ind w:firstLineChars="0"/>
        <w:jc w:val="left"/>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》生成文件，并上传至交易系统指定目录下。</w:t>
      </w:r>
    </w:p>
    <w:p w:rsidR="00E85159" w:rsidRPr="00E85159" w:rsidRDefault="00E85159" w:rsidP="00E85159"/>
    <w:p w:rsidR="002850B9" w:rsidRDefault="0061122B" w:rsidP="00DB3149">
      <w:pPr>
        <w:pStyle w:val="2"/>
      </w:pPr>
      <w:bookmarkStart w:id="110" w:name="_Toc459793745"/>
      <w:r w:rsidRPr="0061122B">
        <w:rPr>
          <w:rFonts w:hint="eastAsia"/>
        </w:rPr>
        <w:t>兑奖文件</w:t>
      </w:r>
      <w:bookmarkEnd w:id="110"/>
    </w:p>
    <w:p w:rsidR="0061122B" w:rsidRDefault="0061122B" w:rsidP="00DB3149">
      <w:pPr>
        <w:pStyle w:val="3"/>
      </w:pPr>
      <w:bookmarkStart w:id="111" w:name="_Toc459793746"/>
      <w:r>
        <w:rPr>
          <w:rFonts w:hint="eastAsia"/>
        </w:rPr>
        <w:t>时序图</w:t>
      </w:r>
      <w:bookmarkEnd w:id="111"/>
    </w:p>
    <w:p w:rsidR="0061122B" w:rsidRDefault="00B26F32" w:rsidP="0061122B">
      <w:r>
        <w:rPr>
          <w:noProof/>
        </w:rPr>
        <w:drawing>
          <wp:inline distT="0" distB="0" distL="0" distR="0">
            <wp:extent cx="3457575" cy="3438525"/>
            <wp:effectExtent l="19050" t="0" r="9525" b="0"/>
            <wp:docPr id="32" name="图片 31"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2"/>
                    <a:stretch>
                      <a:fillRect/>
                    </a:stretch>
                  </pic:blipFill>
                  <pic:spPr>
                    <a:xfrm>
                      <a:off x="0" y="0"/>
                      <a:ext cx="3457575" cy="343852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-1</w:t>
      </w:r>
      <w:r w:rsidR="001E4942">
        <w:rPr>
          <w:rFonts w:hint="eastAsia"/>
        </w:rPr>
        <w:t>2</w:t>
      </w:r>
      <w:r>
        <w:rPr>
          <w:rFonts w:hint="eastAsia"/>
        </w:rPr>
        <w:t>兑奖文件时序图</w:t>
      </w:r>
    </w:p>
    <w:p w:rsidR="00FD7138" w:rsidRDefault="0061122B" w:rsidP="00DB3149">
      <w:pPr>
        <w:pStyle w:val="3"/>
      </w:pPr>
      <w:bookmarkStart w:id="112" w:name="_Toc459793747"/>
      <w:r>
        <w:rPr>
          <w:rFonts w:hint="eastAsia"/>
        </w:rPr>
        <w:t>实现概述</w:t>
      </w:r>
      <w:bookmarkEnd w:id="112"/>
    </w:p>
    <w:p w:rsidR="00F87572" w:rsidRDefault="00F87572" w:rsidP="006E582E">
      <w:pPr>
        <w:pStyle w:val="af"/>
        <w:numPr>
          <w:ilvl w:val="0"/>
          <w:numId w:val="29"/>
        </w:numPr>
        <w:ind w:firstLineChars="0"/>
        <w:jc w:val="left"/>
      </w:pPr>
      <w:r>
        <w:rPr>
          <w:rFonts w:hint="eastAsia"/>
        </w:rPr>
        <w:t>查询当前系统所有游戏数据。</w:t>
      </w:r>
    </w:p>
    <w:p w:rsidR="00F87572" w:rsidRDefault="004B556B" w:rsidP="006E582E">
      <w:pPr>
        <w:pStyle w:val="af"/>
        <w:numPr>
          <w:ilvl w:val="0"/>
          <w:numId w:val="29"/>
        </w:numPr>
        <w:ind w:firstLineChars="0"/>
        <w:jc w:val="left"/>
      </w:pPr>
      <w:r>
        <w:rPr>
          <w:rFonts w:hint="eastAsia"/>
        </w:rPr>
        <w:t>查询当前系统所有平台数据。</w:t>
      </w:r>
    </w:p>
    <w:p w:rsidR="004B556B" w:rsidRDefault="004B556B" w:rsidP="006E582E">
      <w:pPr>
        <w:pStyle w:val="af"/>
        <w:numPr>
          <w:ilvl w:val="0"/>
          <w:numId w:val="29"/>
        </w:numPr>
        <w:ind w:firstLineChars="0"/>
        <w:jc w:val="left"/>
      </w:pPr>
      <w:r w:rsidRPr="004B556B">
        <w:rPr>
          <w:rFonts w:hint="eastAsia"/>
        </w:rPr>
        <w:lastRenderedPageBreak/>
        <w:t>删除上一自然日期事件记录</w:t>
      </w:r>
      <w:r w:rsidR="00665B2E">
        <w:rPr>
          <w:rFonts w:hint="eastAsia"/>
        </w:rPr>
        <w:t>（每游戏每天每平台一条日志记录）</w:t>
      </w:r>
    </w:p>
    <w:p w:rsidR="004B556B" w:rsidRDefault="004B556B" w:rsidP="006E582E">
      <w:pPr>
        <w:pStyle w:val="af"/>
        <w:numPr>
          <w:ilvl w:val="0"/>
          <w:numId w:val="29"/>
        </w:numPr>
        <w:ind w:firstLineChars="0"/>
        <w:jc w:val="left"/>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）、期事件（</w:t>
      </w:r>
      <w:r>
        <w:rPr>
          <w:rFonts w:hint="eastAsia"/>
        </w:rPr>
        <w:t>ISSUE_EVENT_T</w:t>
      </w:r>
      <w:r>
        <w:rPr>
          <w:rFonts w:hint="eastAsia"/>
        </w:rPr>
        <w:t>）</w:t>
      </w:r>
      <w:r w:rsidRPr="00434AD6">
        <w:rPr>
          <w:rFonts w:hint="eastAsia"/>
        </w:rPr>
        <w:t>状态为处理中</w:t>
      </w:r>
    </w:p>
    <w:p w:rsidR="00F87572" w:rsidRDefault="00F87572" w:rsidP="006E582E">
      <w:pPr>
        <w:pStyle w:val="af"/>
        <w:numPr>
          <w:ilvl w:val="0"/>
          <w:numId w:val="29"/>
        </w:numPr>
        <w:ind w:firstLineChars="0"/>
        <w:jc w:val="left"/>
      </w:pPr>
      <w:r>
        <w:rPr>
          <w:rFonts w:hint="eastAsia"/>
        </w:rPr>
        <w:t>使用数据库导出命令从</w:t>
      </w:r>
      <w:r w:rsidR="00C63A1B" w:rsidRPr="00C63A1B">
        <w:t>SALE_DETAIL_ENCASH_DETAIL_T</w:t>
      </w:r>
      <w:r>
        <w:rPr>
          <w:rFonts w:hint="eastAsia"/>
        </w:rPr>
        <w:t>分游戏分平台导出数据，导出条件如下：</w:t>
      </w:r>
    </w:p>
    <w:p w:rsidR="00F87572" w:rsidRDefault="00273C0F" w:rsidP="006E582E">
      <w:pPr>
        <w:pStyle w:val="af"/>
        <w:numPr>
          <w:ilvl w:val="1"/>
          <w:numId w:val="29"/>
        </w:numPr>
        <w:ind w:firstLineChars="0"/>
        <w:jc w:val="left"/>
      </w:pPr>
      <w:r>
        <w:rPr>
          <w:rFonts w:hint="eastAsia"/>
        </w:rPr>
        <w:t>ENCASH</w:t>
      </w:r>
      <w:r w:rsidR="00F87572" w:rsidRPr="00D5591C">
        <w:rPr>
          <w:rFonts w:hint="eastAsia"/>
        </w:rPr>
        <w:t>_TIME</w:t>
      </w:r>
      <w:r w:rsidR="00F87572" w:rsidRPr="00D5591C">
        <w:rPr>
          <w:rFonts w:hint="eastAsia"/>
        </w:rPr>
        <w:t>区间范围为</w:t>
      </w:r>
      <w:r w:rsidR="00C63A1B">
        <w:rPr>
          <w:rFonts w:hint="eastAsia"/>
        </w:rPr>
        <w:t>上一自然日</w:t>
      </w:r>
    </w:p>
    <w:p w:rsidR="00D3125C" w:rsidRDefault="00D3125C" w:rsidP="006E582E">
      <w:pPr>
        <w:pStyle w:val="af"/>
        <w:numPr>
          <w:ilvl w:val="1"/>
          <w:numId w:val="29"/>
        </w:numPr>
        <w:ind w:firstLineChars="0"/>
        <w:jc w:val="left"/>
      </w:pPr>
      <w:r w:rsidRPr="00C63A1B">
        <w:t>SALE_DETAIL_ENCASH_DETAIL_T</w:t>
      </w:r>
      <w:r w:rsidRPr="006A05A5">
        <w:rPr>
          <w:rFonts w:hint="eastAsia"/>
        </w:rPr>
        <w:t>.</w:t>
      </w:r>
      <w:r w:rsidRPr="00D3125C">
        <w:t>ECNASH_STATE</w:t>
      </w:r>
      <w:r>
        <w:rPr>
          <w:rFonts w:hint="eastAsia"/>
        </w:rPr>
        <w:t>等于</w:t>
      </w:r>
      <w:r>
        <w:rPr>
          <w:rFonts w:hint="eastAsia"/>
        </w:rPr>
        <w:t>1</w:t>
      </w:r>
      <w:r>
        <w:rPr>
          <w:rFonts w:hint="eastAsia"/>
        </w:rPr>
        <w:t>。</w:t>
      </w:r>
    </w:p>
    <w:p w:rsidR="00F87572" w:rsidRDefault="00F87572" w:rsidP="006E582E">
      <w:pPr>
        <w:pStyle w:val="af"/>
        <w:numPr>
          <w:ilvl w:val="0"/>
          <w:numId w:val="29"/>
        </w:numPr>
        <w:ind w:firstLineChars="0"/>
        <w:jc w:val="left"/>
      </w:pPr>
      <w:r>
        <w:rPr>
          <w:rFonts w:hint="eastAsia"/>
        </w:rPr>
        <w:t>导出数据如下：</w:t>
      </w:r>
    </w:p>
    <w:p w:rsidR="00F87572" w:rsidRDefault="00F87572" w:rsidP="006E582E">
      <w:pPr>
        <w:pStyle w:val="af"/>
        <w:numPr>
          <w:ilvl w:val="1"/>
          <w:numId w:val="29"/>
        </w:numPr>
        <w:ind w:firstLineChars="0"/>
        <w:jc w:val="left"/>
      </w:pPr>
      <w:r>
        <w:rPr>
          <w:rFonts w:hint="eastAsia"/>
        </w:rPr>
        <w:t>GAME_ID</w:t>
      </w:r>
    </w:p>
    <w:p w:rsidR="00F87572" w:rsidRDefault="00F87572" w:rsidP="006E582E">
      <w:pPr>
        <w:pStyle w:val="af"/>
        <w:numPr>
          <w:ilvl w:val="1"/>
          <w:numId w:val="29"/>
        </w:numPr>
        <w:ind w:firstLineChars="0"/>
        <w:jc w:val="left"/>
      </w:pPr>
      <w:r w:rsidRPr="00794D50">
        <w:t>PLATFORM_ID</w:t>
      </w:r>
    </w:p>
    <w:p w:rsidR="00F87572" w:rsidRDefault="00F63ACA" w:rsidP="006E582E">
      <w:pPr>
        <w:pStyle w:val="af"/>
        <w:numPr>
          <w:ilvl w:val="1"/>
          <w:numId w:val="29"/>
        </w:numPr>
        <w:ind w:firstLineChars="0"/>
        <w:jc w:val="left"/>
      </w:pPr>
      <w:r w:rsidRPr="00F63ACA">
        <w:t>BET_TRANS_NUMBER</w:t>
      </w:r>
    </w:p>
    <w:p w:rsidR="00F63ACA" w:rsidRDefault="00F63ACA" w:rsidP="006E582E">
      <w:pPr>
        <w:pStyle w:val="af"/>
        <w:numPr>
          <w:ilvl w:val="1"/>
          <w:numId w:val="29"/>
        </w:numPr>
        <w:ind w:firstLineChars="0"/>
        <w:jc w:val="left"/>
      </w:pPr>
      <w:r w:rsidRPr="00F63ACA">
        <w:t>BET_CHANNEL_TRANS_NUMBER</w:t>
      </w:r>
    </w:p>
    <w:p w:rsidR="00F63ACA" w:rsidRDefault="00F63ACA" w:rsidP="006E582E">
      <w:pPr>
        <w:pStyle w:val="af"/>
        <w:numPr>
          <w:ilvl w:val="1"/>
          <w:numId w:val="29"/>
        </w:numPr>
        <w:ind w:firstLineChars="0"/>
        <w:jc w:val="left"/>
      </w:pPr>
      <w:r w:rsidRPr="00F63ACA">
        <w:t>USER_ID</w:t>
      </w:r>
    </w:p>
    <w:p w:rsidR="00F63ACA" w:rsidRDefault="00F63ACA" w:rsidP="006E582E">
      <w:pPr>
        <w:pStyle w:val="af"/>
        <w:numPr>
          <w:ilvl w:val="1"/>
          <w:numId w:val="29"/>
        </w:numPr>
        <w:ind w:firstLineChars="0"/>
        <w:jc w:val="left"/>
      </w:pPr>
      <w:r w:rsidRPr="00F63ACA">
        <w:t>TOTAL_WIN_AMOUNT</w:t>
      </w:r>
    </w:p>
    <w:p w:rsidR="00F63ACA" w:rsidRDefault="00F63ACA" w:rsidP="006E582E">
      <w:pPr>
        <w:pStyle w:val="af"/>
        <w:numPr>
          <w:ilvl w:val="1"/>
          <w:numId w:val="29"/>
        </w:numPr>
        <w:ind w:firstLineChars="0"/>
        <w:jc w:val="left"/>
      </w:pPr>
      <w:r w:rsidRPr="00F63ACA">
        <w:t>AFTER_TAX_WIN_BONUS</w:t>
      </w:r>
    </w:p>
    <w:p w:rsidR="00F63ACA" w:rsidRDefault="00F63ACA" w:rsidP="006E582E">
      <w:pPr>
        <w:pStyle w:val="af"/>
        <w:numPr>
          <w:ilvl w:val="1"/>
          <w:numId w:val="29"/>
        </w:numPr>
        <w:ind w:firstLineChars="0"/>
        <w:jc w:val="left"/>
      </w:pPr>
      <w:r w:rsidRPr="00F63ACA">
        <w:t>WIN_COUNT</w:t>
      </w:r>
      <w:r>
        <w:rPr>
          <w:rFonts w:hint="eastAsia"/>
        </w:rPr>
        <w:t>*</w:t>
      </w:r>
    </w:p>
    <w:p w:rsidR="00F63ACA" w:rsidRDefault="00F63ACA" w:rsidP="006E582E">
      <w:pPr>
        <w:pStyle w:val="af"/>
        <w:numPr>
          <w:ilvl w:val="1"/>
          <w:numId w:val="29"/>
        </w:numPr>
        <w:ind w:firstLineChars="0"/>
        <w:jc w:val="left"/>
      </w:pPr>
      <w:r w:rsidRPr="00F63ACA">
        <w:t>WIN_AMOUNT</w:t>
      </w:r>
      <w:r>
        <w:rPr>
          <w:rFonts w:hint="eastAsia"/>
        </w:rPr>
        <w:t>*</w:t>
      </w:r>
    </w:p>
    <w:p w:rsidR="004B556B" w:rsidRDefault="004B556B" w:rsidP="006E582E">
      <w:pPr>
        <w:pStyle w:val="af"/>
        <w:numPr>
          <w:ilvl w:val="0"/>
          <w:numId w:val="29"/>
        </w:numPr>
        <w:ind w:firstLineChars="0"/>
        <w:jc w:val="left"/>
      </w:pPr>
      <w:r w:rsidRPr="00434AD6">
        <w:rPr>
          <w:rFonts w:hint="eastAsia"/>
        </w:rPr>
        <w:t>更新日志、期事件记录状态</w:t>
      </w:r>
    </w:p>
    <w:p w:rsidR="00F87572" w:rsidRPr="006A05A5" w:rsidRDefault="00F87572" w:rsidP="006E582E">
      <w:pPr>
        <w:pStyle w:val="af"/>
        <w:numPr>
          <w:ilvl w:val="0"/>
          <w:numId w:val="29"/>
        </w:numPr>
        <w:ind w:firstLineChars="0"/>
        <w:jc w:val="left"/>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》生成文件，并上传至</w:t>
      </w:r>
      <w:r>
        <w:rPr>
          <w:rFonts w:hint="eastAsia"/>
        </w:rPr>
        <w:t>CRM</w:t>
      </w:r>
      <w:r>
        <w:rPr>
          <w:rFonts w:hint="eastAsia"/>
        </w:rPr>
        <w:t>和管理系统指定目录下。</w:t>
      </w:r>
    </w:p>
    <w:p w:rsidR="00F87572" w:rsidRPr="00F87572" w:rsidRDefault="00F87572" w:rsidP="00F87572"/>
    <w:p w:rsidR="00306AFE" w:rsidRDefault="00306AFE" w:rsidP="00DB3149">
      <w:pPr>
        <w:pStyle w:val="1"/>
      </w:pPr>
      <w:bookmarkStart w:id="113" w:name="_Toc459793748"/>
      <w:r>
        <w:rPr>
          <w:rFonts w:hint="eastAsia"/>
        </w:rPr>
        <w:t>管理系统核心功能实现概述</w:t>
      </w:r>
      <w:bookmarkEnd w:id="113"/>
    </w:p>
    <w:p w:rsidR="00C9573F" w:rsidRDefault="00C9573F" w:rsidP="00DB3149">
      <w:pPr>
        <w:pStyle w:val="2"/>
      </w:pPr>
      <w:bookmarkStart w:id="114" w:name="_Toc420942301"/>
      <w:bookmarkStart w:id="115" w:name="_Toc459793749"/>
      <w:r>
        <w:rPr>
          <w:rFonts w:hint="eastAsia"/>
        </w:rPr>
        <w:t>通用后台管理设计</w:t>
      </w:r>
      <w:bookmarkEnd w:id="114"/>
      <w:bookmarkEnd w:id="115"/>
    </w:p>
    <w:p w:rsidR="00C9573F" w:rsidRDefault="00C9573F" w:rsidP="00DB3149">
      <w:pPr>
        <w:pStyle w:val="3"/>
      </w:pPr>
      <w:bookmarkStart w:id="116" w:name="_Toc420942302"/>
      <w:bookmarkStart w:id="117" w:name="_Toc459793750"/>
      <w:r>
        <w:rPr>
          <w:rFonts w:hint="eastAsia"/>
        </w:rPr>
        <w:t>实现目标</w:t>
      </w:r>
      <w:bookmarkEnd w:id="116"/>
      <w:bookmarkEnd w:id="117"/>
    </w:p>
    <w:p w:rsidR="00C9573F" w:rsidRDefault="00C9573F" w:rsidP="00C9573F">
      <w:pPr>
        <w:spacing w:line="360" w:lineRule="auto"/>
      </w:pPr>
      <w:r>
        <w:rPr>
          <w:rFonts w:hint="eastAsia"/>
        </w:rPr>
        <w:tab/>
      </w:r>
      <w:r>
        <w:rPr>
          <w:rFonts w:hint="eastAsia"/>
        </w:rPr>
        <w:t>通用后台管理系统的计划实现以下目标：</w:t>
      </w:r>
    </w:p>
    <w:p w:rsidR="00C9573F" w:rsidRDefault="00C9573F" w:rsidP="006E582E">
      <w:pPr>
        <w:pStyle w:val="af"/>
        <w:numPr>
          <w:ilvl w:val="0"/>
          <w:numId w:val="45"/>
        </w:numPr>
        <w:spacing w:line="360" w:lineRule="auto"/>
        <w:ind w:firstLineChars="0"/>
      </w:pPr>
      <w:r>
        <w:rPr>
          <w:rFonts w:hint="eastAsia"/>
        </w:rPr>
        <w:t>提供统一的权限管理框架，将权限验证与业务操作分离，做到对功能级权限粗粒度或细粒度的管理。</w:t>
      </w:r>
    </w:p>
    <w:p w:rsidR="00C9573F" w:rsidRPr="00E24D6B" w:rsidRDefault="00C9573F" w:rsidP="006E582E">
      <w:pPr>
        <w:pStyle w:val="af"/>
        <w:numPr>
          <w:ilvl w:val="0"/>
          <w:numId w:val="45"/>
        </w:numPr>
        <w:spacing w:line="360" w:lineRule="auto"/>
        <w:ind w:firstLineChars="0"/>
      </w:pPr>
      <w:r>
        <w:rPr>
          <w:rFonts w:hint="eastAsia"/>
        </w:rPr>
        <w:t>提供独立的后台管理功能，如用户管理、角色管理、功能项管理、权限管理等；提供统一的界面风格，提供通用的功能组件，如分页组件、菜单树等。</w:t>
      </w:r>
    </w:p>
    <w:p w:rsidR="00C9573F" w:rsidRPr="00F636F3" w:rsidRDefault="00C9573F" w:rsidP="00DB3149">
      <w:pPr>
        <w:pStyle w:val="3"/>
      </w:pPr>
      <w:bookmarkStart w:id="118" w:name="_Toc420942303"/>
      <w:bookmarkStart w:id="119" w:name="_Toc459793751"/>
      <w:r>
        <w:rPr>
          <w:rFonts w:hint="eastAsia"/>
        </w:rPr>
        <w:lastRenderedPageBreak/>
        <w:t>权限管理设计</w:t>
      </w:r>
      <w:bookmarkEnd w:id="118"/>
      <w:bookmarkEnd w:id="119"/>
    </w:p>
    <w:p w:rsidR="00C9573F" w:rsidRDefault="00C9573F" w:rsidP="00C9573F">
      <w:pPr>
        <w:spacing w:line="360" w:lineRule="auto"/>
      </w:pPr>
      <w:r>
        <w:rPr>
          <w:rFonts w:hint="eastAsia"/>
        </w:rPr>
        <w:tab/>
      </w:r>
      <w:r>
        <w:rPr>
          <w:rFonts w:hint="eastAsia"/>
        </w:rPr>
        <w:t>后台管理系统中的权限分为两种：功能级权限和数据级权限。功能级权限包括用户可以使用的功能菜单（粗粒度），以及在菜单中可以操作的按钮（细粒度）；数据级权限包括用户可以操作哪些数据。在本次的通用后台管理系统中只包含对功能级权限的管理，不包含数据级权限的部分。对于数据级权限可以在操作时根据业务需求增加限定条件来完成。</w:t>
      </w:r>
    </w:p>
    <w:p w:rsidR="00C9573F" w:rsidRDefault="00C9573F" w:rsidP="00C9573F">
      <w:pPr>
        <w:spacing w:line="360" w:lineRule="auto"/>
      </w:pPr>
      <w:r>
        <w:rPr>
          <w:rFonts w:hint="eastAsia"/>
        </w:rPr>
        <w:tab/>
      </w:r>
      <w:r>
        <w:rPr>
          <w:rFonts w:hint="eastAsia"/>
        </w:rPr>
        <w:t>后台管理系统中的权限管理参考了</w:t>
      </w:r>
      <w:r>
        <w:rPr>
          <w:rFonts w:hint="eastAsia"/>
        </w:rPr>
        <w:t>RBAC</w:t>
      </w:r>
      <w:r>
        <w:rPr>
          <w:rFonts w:hint="eastAsia"/>
        </w:rPr>
        <w:t>（</w:t>
      </w:r>
      <w:r w:rsidRPr="00432071">
        <w:rPr>
          <w:szCs w:val="21"/>
          <w:shd w:val="clear" w:color="auto" w:fill="FFFFFF"/>
        </w:rPr>
        <w:t>Role-Based Access Control</w:t>
      </w:r>
      <w:r>
        <w:rPr>
          <w:rFonts w:hint="eastAsia"/>
          <w:szCs w:val="21"/>
          <w:shd w:val="clear" w:color="auto" w:fill="FFFFFF"/>
        </w:rPr>
        <w:t>，基于角色的访问控制</w:t>
      </w:r>
      <w:r>
        <w:rPr>
          <w:rFonts w:hint="eastAsia"/>
        </w:rPr>
        <w:t>）中的</w:t>
      </w:r>
      <w:r>
        <w:rPr>
          <w:rFonts w:hint="eastAsia"/>
        </w:rPr>
        <w:t>RBAC0</w:t>
      </w:r>
      <w:r>
        <w:rPr>
          <w:rFonts w:hint="eastAsia"/>
        </w:rPr>
        <w:t>模型，同时结合开源的安全框架（如</w:t>
      </w:r>
      <w:r>
        <w:rPr>
          <w:rFonts w:hint="eastAsia"/>
        </w:rPr>
        <w:t>Spring Security3</w:t>
      </w:r>
      <w:r>
        <w:rPr>
          <w:rFonts w:hint="eastAsia"/>
        </w:rPr>
        <w:t>）的特性，将权限验证的重心转移到对功能资源地址（即功能</w:t>
      </w:r>
      <w:r>
        <w:rPr>
          <w:rFonts w:hint="eastAsia"/>
        </w:rPr>
        <w:t>URL</w:t>
      </w:r>
      <w:r>
        <w:rPr>
          <w:rFonts w:hint="eastAsia"/>
        </w:rPr>
        <w:t>）的访问控制上来。整体流程如下图：</w:t>
      </w:r>
    </w:p>
    <w:p w:rsidR="00C9573F" w:rsidRDefault="00C9573F" w:rsidP="00C9573F">
      <w:pPr>
        <w:spacing w:line="360" w:lineRule="auto"/>
      </w:pPr>
      <w:r>
        <w:object w:dxaOrig="9019" w:dyaOrig="6259">
          <v:shape id="_x0000_i1028" type="#_x0000_t75" style="width:414.85pt;height:291.05pt" o:ole="">
            <v:imagedata r:id="rId43" o:title=""/>
          </v:shape>
          <o:OLEObject Type="Embed" ProgID="Visio.Drawing.11" ShapeID="_x0000_i1028" DrawAspect="Content" ObjectID="_1539614649" r:id="rId44"/>
        </w:object>
      </w:r>
    </w:p>
    <w:p w:rsidR="00C9573F" w:rsidRDefault="00C9573F" w:rsidP="006E582E">
      <w:pPr>
        <w:pStyle w:val="af"/>
        <w:numPr>
          <w:ilvl w:val="0"/>
          <w:numId w:val="44"/>
        </w:numPr>
        <w:spacing w:line="360" w:lineRule="auto"/>
        <w:ind w:firstLineChars="0"/>
      </w:pPr>
      <w:r>
        <w:rPr>
          <w:rFonts w:hint="eastAsia"/>
        </w:rPr>
        <w:t>用户发送请求访问后台管理系统中某个具体的功能项（</w:t>
      </w:r>
      <w:r>
        <w:rPr>
          <w:rFonts w:hint="eastAsia"/>
        </w:rPr>
        <w:t>URL</w:t>
      </w:r>
      <w:r>
        <w:rPr>
          <w:rFonts w:hint="eastAsia"/>
        </w:rPr>
        <w:t>）</w:t>
      </w:r>
    </w:p>
    <w:p w:rsidR="00C9573F" w:rsidRDefault="00C9573F" w:rsidP="006E582E">
      <w:pPr>
        <w:pStyle w:val="af"/>
        <w:numPr>
          <w:ilvl w:val="0"/>
          <w:numId w:val="44"/>
        </w:numPr>
        <w:spacing w:line="360" w:lineRule="auto"/>
        <w:ind w:firstLineChars="0"/>
      </w:pPr>
      <w:r>
        <w:rPr>
          <w:rFonts w:hint="eastAsia"/>
        </w:rPr>
        <w:t>安全框架会拦截这个请求，并根据请求的</w:t>
      </w:r>
      <w:r>
        <w:rPr>
          <w:rFonts w:hint="eastAsia"/>
        </w:rPr>
        <w:t>URL</w:t>
      </w:r>
      <w:r>
        <w:rPr>
          <w:rFonts w:hint="eastAsia"/>
        </w:rPr>
        <w:t>查询出能够访问这个</w:t>
      </w:r>
      <w:r>
        <w:rPr>
          <w:rFonts w:hint="eastAsia"/>
        </w:rPr>
        <w:t>URL</w:t>
      </w:r>
      <w:r>
        <w:rPr>
          <w:rFonts w:hint="eastAsia"/>
        </w:rPr>
        <w:t>的角色信息列表。</w:t>
      </w:r>
    </w:p>
    <w:p w:rsidR="00C9573F" w:rsidRDefault="00C9573F" w:rsidP="006E582E">
      <w:pPr>
        <w:pStyle w:val="af"/>
        <w:numPr>
          <w:ilvl w:val="0"/>
          <w:numId w:val="44"/>
        </w:numPr>
        <w:spacing w:line="360" w:lineRule="auto"/>
        <w:ind w:firstLineChars="0"/>
      </w:pPr>
      <w:r>
        <w:rPr>
          <w:rFonts w:hint="eastAsia"/>
        </w:rPr>
        <w:lastRenderedPageBreak/>
        <w:t>框架将当前登录用户的角色列表与查询出的角色列表进行对比。</w:t>
      </w:r>
    </w:p>
    <w:p w:rsidR="00C9573F" w:rsidRDefault="00C9573F" w:rsidP="006E582E">
      <w:pPr>
        <w:pStyle w:val="af"/>
        <w:numPr>
          <w:ilvl w:val="0"/>
          <w:numId w:val="44"/>
        </w:numPr>
        <w:spacing w:line="360" w:lineRule="auto"/>
        <w:ind w:firstLineChars="0"/>
      </w:pPr>
      <w:r>
        <w:rPr>
          <w:rFonts w:hint="eastAsia"/>
        </w:rPr>
        <w:t>如果当前用户拥有可以访问此</w:t>
      </w:r>
      <w:r>
        <w:rPr>
          <w:rFonts w:hint="eastAsia"/>
        </w:rPr>
        <w:t>URL</w:t>
      </w:r>
      <w:r>
        <w:rPr>
          <w:rFonts w:hint="eastAsia"/>
        </w:rPr>
        <w:t>的角色，则请求放行，继续调用具体的功能项，反之则拒绝请求。</w:t>
      </w:r>
    </w:p>
    <w:p w:rsidR="00C9573F" w:rsidRDefault="00C9573F" w:rsidP="00DB3149">
      <w:pPr>
        <w:pStyle w:val="2"/>
      </w:pPr>
      <w:bookmarkStart w:id="120" w:name="_Toc420942304"/>
      <w:bookmarkStart w:id="121" w:name="_Toc459793752"/>
      <w:r>
        <w:rPr>
          <w:rFonts w:hint="eastAsia"/>
        </w:rPr>
        <w:t>设计约定</w:t>
      </w:r>
      <w:bookmarkEnd w:id="120"/>
      <w:bookmarkEnd w:id="121"/>
    </w:p>
    <w:p w:rsidR="00C9573F" w:rsidRDefault="00C9573F" w:rsidP="00DB3149">
      <w:pPr>
        <w:pStyle w:val="3"/>
      </w:pPr>
      <w:bookmarkStart w:id="122" w:name="_Toc420942305"/>
      <w:bookmarkStart w:id="123" w:name="_Toc459793753"/>
      <w:r>
        <w:rPr>
          <w:rFonts w:hint="eastAsia"/>
        </w:rPr>
        <w:t>创建类型约定</w:t>
      </w:r>
      <w:bookmarkEnd w:id="122"/>
      <w:bookmarkEnd w:id="123"/>
    </w:p>
    <w:p w:rsidR="00C9573F" w:rsidRDefault="00C9573F" w:rsidP="00C9573F">
      <w:r>
        <w:rPr>
          <w:rFonts w:hint="eastAsia"/>
        </w:rPr>
        <w:tab/>
      </w:r>
      <w:r>
        <w:rPr>
          <w:rFonts w:hint="eastAsia"/>
        </w:rPr>
        <w:t>在后台管理系统的实体模型（用户、角色、功能项）中均定义了字段</w:t>
      </w:r>
      <w:r>
        <w:rPr>
          <w:rFonts w:hint="eastAsia"/>
        </w:rPr>
        <w:t>build_type</w:t>
      </w:r>
      <w:r>
        <w:rPr>
          <w:rFonts w:hint="eastAsia"/>
        </w:rPr>
        <w:t>（创建类型），该字段取值为</w:t>
      </w:r>
      <w:r>
        <w:rPr>
          <w:rFonts w:hint="eastAsia"/>
        </w:rPr>
        <w:t>0</w:t>
      </w:r>
      <w:r>
        <w:rPr>
          <w:rFonts w:hint="eastAsia"/>
        </w:rPr>
        <w:t>时，表示实体信息为初始化时生成，属于后台管理系统提供的基础数据；该字段取值为</w:t>
      </w:r>
      <w:r>
        <w:rPr>
          <w:rFonts w:hint="eastAsia"/>
        </w:rPr>
        <w:t>1</w:t>
      </w:r>
      <w:r>
        <w:rPr>
          <w:rFonts w:hint="eastAsia"/>
        </w:rPr>
        <w:t>时，表示实体信息为基于后台管理系统提供的功能新增数据。当实体的创建类型为内置时，实体的信息不可通过功能修改（用户修改登录密码除外）、删除，用户角色与角色权限也不可变更。</w:t>
      </w:r>
    </w:p>
    <w:p w:rsidR="004B0206" w:rsidRDefault="004B0206" w:rsidP="00DB3149">
      <w:pPr>
        <w:pStyle w:val="3"/>
      </w:pPr>
      <w:bookmarkStart w:id="124" w:name="_Toc459793754"/>
      <w:r>
        <w:rPr>
          <w:rFonts w:hint="eastAsia"/>
        </w:rPr>
        <w:t>数据查询约定</w:t>
      </w:r>
      <w:bookmarkEnd w:id="124"/>
    </w:p>
    <w:p w:rsidR="004B0206" w:rsidRPr="004B0206" w:rsidRDefault="004B0206" w:rsidP="004B0206">
      <w:pPr>
        <w:ind w:firstLineChars="200" w:firstLine="426"/>
      </w:pPr>
      <w:r>
        <w:rPr>
          <w:rFonts w:hint="eastAsia"/>
        </w:rPr>
        <w:t>查询数据时如果涉及到游戏，则需要通过</w:t>
      </w:r>
      <w:r>
        <w:rPr>
          <w:rFonts w:hint="eastAsia"/>
        </w:rPr>
        <w:t>SYS_USER_GAME_T</w:t>
      </w:r>
      <w:r>
        <w:rPr>
          <w:rFonts w:hint="eastAsia"/>
        </w:rPr>
        <w:t>表获取当前管理员已授权的游戏，查询已授权的游戏。如果查询条件有游戏列表，从通过</w:t>
      </w:r>
      <w:r>
        <w:rPr>
          <w:rFonts w:hint="eastAsia"/>
        </w:rPr>
        <w:t>GAME_T</w:t>
      </w:r>
      <w:r>
        <w:rPr>
          <w:rFonts w:hint="eastAsia"/>
        </w:rPr>
        <w:t>、</w:t>
      </w:r>
      <w:r>
        <w:rPr>
          <w:rFonts w:hint="eastAsia"/>
        </w:rPr>
        <w:t>SYS_USER_GAME_T</w:t>
      </w:r>
      <w:r>
        <w:rPr>
          <w:rFonts w:hint="eastAsia"/>
        </w:rPr>
        <w:t>获取游戏列表。</w:t>
      </w:r>
    </w:p>
    <w:p w:rsidR="00617AC7" w:rsidRDefault="00A72D43" w:rsidP="00DB3149">
      <w:pPr>
        <w:pStyle w:val="2"/>
      </w:pPr>
      <w:bookmarkStart w:id="125" w:name="_Toc459793755"/>
      <w:r>
        <w:rPr>
          <w:rFonts w:hint="eastAsia"/>
        </w:rPr>
        <w:t>日志管理</w:t>
      </w:r>
      <w:bookmarkEnd w:id="125"/>
    </w:p>
    <w:p w:rsidR="00A72D43" w:rsidRDefault="00A72D43" w:rsidP="00DB3149">
      <w:pPr>
        <w:pStyle w:val="3"/>
      </w:pPr>
      <w:bookmarkStart w:id="126" w:name="_Toc459793756"/>
      <w:r>
        <w:rPr>
          <w:rFonts w:hint="eastAsia"/>
        </w:rPr>
        <w:t>系统用户操作日志</w:t>
      </w:r>
      <w:bookmarkEnd w:id="126"/>
    </w:p>
    <w:p w:rsidR="00A72D43" w:rsidRDefault="00A72D43" w:rsidP="00A72D43">
      <w:pPr>
        <w:ind w:firstLineChars="200" w:firstLine="426"/>
      </w:pPr>
      <w:r>
        <w:rPr>
          <w:rFonts w:hint="eastAsia"/>
        </w:rPr>
        <w:t>根据查询条件从</w:t>
      </w:r>
      <w:r>
        <w:rPr>
          <w:rFonts w:hint="eastAsia"/>
        </w:rPr>
        <w:t>LOG_T</w:t>
      </w:r>
      <w:r>
        <w:rPr>
          <w:rFonts w:hint="eastAsia"/>
        </w:rPr>
        <w:t>、</w:t>
      </w:r>
      <w:r>
        <w:rPr>
          <w:rFonts w:hint="eastAsia"/>
        </w:rPr>
        <w:t>LOG_USER_T</w:t>
      </w:r>
      <w:r>
        <w:rPr>
          <w:rFonts w:hint="eastAsia"/>
        </w:rPr>
        <w:t>表获取数据。</w:t>
      </w:r>
    </w:p>
    <w:p w:rsidR="00A72D43" w:rsidRDefault="00A72D43" w:rsidP="00A72D43">
      <w:pPr>
        <w:ind w:firstLineChars="200" w:firstLine="426"/>
      </w:pPr>
      <w:r>
        <w:rPr>
          <w:rFonts w:hint="eastAsia"/>
        </w:rPr>
        <w:t>查询条件设置规则：</w:t>
      </w:r>
    </w:p>
    <w:p w:rsidR="00A72D43" w:rsidRDefault="00445573" w:rsidP="006E582E">
      <w:pPr>
        <w:pStyle w:val="af"/>
        <w:numPr>
          <w:ilvl w:val="0"/>
          <w:numId w:val="52"/>
        </w:numPr>
        <w:ind w:firstLineChars="0"/>
      </w:pPr>
      <w:r>
        <w:rPr>
          <w:rFonts w:hint="eastAsia"/>
        </w:rPr>
        <w:t>登录名：</w:t>
      </w:r>
      <w:r w:rsidRPr="00445573">
        <w:t>SYS_USER_T</w:t>
      </w:r>
      <w:r>
        <w:rPr>
          <w:rFonts w:hint="eastAsia"/>
        </w:rPr>
        <w:t>.</w:t>
      </w:r>
      <w:r w:rsidRPr="00445573">
        <w:t>USER_ID</w:t>
      </w:r>
    </w:p>
    <w:p w:rsidR="00445573" w:rsidRDefault="00445573" w:rsidP="006E582E">
      <w:pPr>
        <w:pStyle w:val="af"/>
        <w:numPr>
          <w:ilvl w:val="0"/>
          <w:numId w:val="52"/>
        </w:numPr>
        <w:ind w:firstLineChars="0"/>
      </w:pPr>
      <w:r>
        <w:rPr>
          <w:rFonts w:hint="eastAsia"/>
        </w:rPr>
        <w:t>真实姓名：</w:t>
      </w:r>
      <w:r w:rsidRPr="00445573">
        <w:t>SYS_USER_T</w:t>
      </w:r>
      <w:r>
        <w:rPr>
          <w:rFonts w:hint="eastAsia"/>
        </w:rPr>
        <w:t>.</w:t>
      </w:r>
      <w:r w:rsidRPr="00445573">
        <w:t>USER_NAME</w:t>
      </w:r>
    </w:p>
    <w:p w:rsidR="00445573" w:rsidRDefault="00445573" w:rsidP="006E582E">
      <w:pPr>
        <w:pStyle w:val="af"/>
        <w:numPr>
          <w:ilvl w:val="0"/>
          <w:numId w:val="52"/>
        </w:numPr>
        <w:ind w:firstLineChars="0"/>
      </w:pPr>
      <w:r>
        <w:rPr>
          <w:rFonts w:hint="eastAsia"/>
        </w:rPr>
        <w:t>角色：</w:t>
      </w:r>
      <w:r w:rsidRPr="00445573">
        <w:t>SYS_AUTHORITY_T</w:t>
      </w:r>
      <w:r>
        <w:rPr>
          <w:rFonts w:hint="eastAsia"/>
        </w:rPr>
        <w:t>.</w:t>
      </w:r>
      <w:r w:rsidRPr="00445573">
        <w:t>SYS_ROLE_OID</w:t>
      </w:r>
    </w:p>
    <w:p w:rsidR="00445573" w:rsidRDefault="00445573" w:rsidP="006E582E">
      <w:pPr>
        <w:pStyle w:val="af"/>
        <w:numPr>
          <w:ilvl w:val="0"/>
          <w:numId w:val="52"/>
        </w:numPr>
        <w:ind w:firstLineChars="0"/>
      </w:pPr>
      <w:r>
        <w:rPr>
          <w:rFonts w:hint="eastAsia"/>
        </w:rPr>
        <w:t>操作开始时间：</w:t>
      </w:r>
      <w:r w:rsidRPr="00445573">
        <w:t>LOG_T</w:t>
      </w:r>
      <w:r>
        <w:rPr>
          <w:rFonts w:hint="eastAsia"/>
        </w:rPr>
        <w:t>.</w:t>
      </w:r>
      <w:r w:rsidRPr="00445573">
        <w:t>PROCESS_BEGIN</w:t>
      </w:r>
    </w:p>
    <w:p w:rsidR="00445573" w:rsidRDefault="00445573" w:rsidP="006E582E">
      <w:pPr>
        <w:pStyle w:val="af"/>
        <w:numPr>
          <w:ilvl w:val="0"/>
          <w:numId w:val="52"/>
        </w:numPr>
        <w:ind w:firstLineChars="0"/>
      </w:pPr>
      <w:r>
        <w:rPr>
          <w:rFonts w:hint="eastAsia"/>
        </w:rPr>
        <w:t>操作结束时间：</w:t>
      </w:r>
      <w:r w:rsidRPr="00445573">
        <w:t>LOG_T</w:t>
      </w:r>
      <w:r>
        <w:rPr>
          <w:rFonts w:hint="eastAsia"/>
        </w:rPr>
        <w:t>.</w:t>
      </w:r>
      <w:r w:rsidRPr="00445573">
        <w:t>PROCESS_END</w:t>
      </w:r>
    </w:p>
    <w:p w:rsidR="00445573" w:rsidRDefault="00445573" w:rsidP="006E582E">
      <w:pPr>
        <w:pStyle w:val="af"/>
        <w:numPr>
          <w:ilvl w:val="0"/>
          <w:numId w:val="52"/>
        </w:numPr>
        <w:ind w:firstLineChars="0"/>
      </w:pPr>
      <w:r>
        <w:rPr>
          <w:rFonts w:hint="eastAsia"/>
        </w:rPr>
        <w:t>日志类型：</w:t>
      </w:r>
      <w:r w:rsidRPr="00445573">
        <w:t>LOG_TYPE_T</w:t>
      </w:r>
      <w:r>
        <w:rPr>
          <w:rFonts w:hint="eastAsia"/>
        </w:rPr>
        <w:t>.</w:t>
      </w:r>
      <w:r w:rsidRPr="00445573">
        <w:t>TYPE_LEVEL</w:t>
      </w:r>
    </w:p>
    <w:p w:rsidR="00445573" w:rsidRDefault="00445573" w:rsidP="006E582E">
      <w:pPr>
        <w:pStyle w:val="af"/>
        <w:numPr>
          <w:ilvl w:val="0"/>
          <w:numId w:val="52"/>
        </w:numPr>
        <w:ind w:firstLineChars="0"/>
      </w:pPr>
      <w:r>
        <w:rPr>
          <w:rFonts w:hint="eastAsia"/>
        </w:rPr>
        <w:t>功能名称：</w:t>
      </w:r>
      <w:r w:rsidRPr="00445573">
        <w:t>LOG_USER_T</w:t>
      </w:r>
      <w:r>
        <w:rPr>
          <w:rFonts w:hint="eastAsia"/>
        </w:rPr>
        <w:t>.</w:t>
      </w:r>
      <w:r w:rsidRPr="00445573">
        <w:t>FUNCTION_OID</w:t>
      </w:r>
    </w:p>
    <w:p w:rsidR="00445573" w:rsidRDefault="00445573" w:rsidP="006E582E">
      <w:pPr>
        <w:pStyle w:val="af"/>
        <w:numPr>
          <w:ilvl w:val="0"/>
          <w:numId w:val="52"/>
        </w:numPr>
        <w:ind w:firstLineChars="0"/>
      </w:pPr>
      <w:r>
        <w:rPr>
          <w:rFonts w:hint="eastAsia"/>
        </w:rPr>
        <w:t>操作名称：</w:t>
      </w:r>
      <w:r w:rsidRPr="00445573">
        <w:t>LOG_USER_T</w:t>
      </w:r>
      <w:r>
        <w:rPr>
          <w:rFonts w:hint="eastAsia"/>
        </w:rPr>
        <w:t>.</w:t>
      </w:r>
      <w:r w:rsidRPr="00445573">
        <w:t>ACTION_TYPE</w:t>
      </w:r>
    </w:p>
    <w:p w:rsidR="00A72D43" w:rsidRDefault="00A72D43" w:rsidP="00A72D43">
      <w:pPr>
        <w:ind w:firstLineChars="200" w:firstLine="426"/>
      </w:pPr>
      <w:r>
        <w:rPr>
          <w:rFonts w:hint="eastAsia"/>
        </w:rPr>
        <w:t>查询结果展现规则：</w:t>
      </w:r>
    </w:p>
    <w:p w:rsidR="00445573" w:rsidRDefault="00445573" w:rsidP="006E582E">
      <w:pPr>
        <w:pStyle w:val="af"/>
        <w:numPr>
          <w:ilvl w:val="0"/>
          <w:numId w:val="53"/>
        </w:numPr>
        <w:ind w:firstLineChars="0"/>
      </w:pPr>
      <w:r>
        <w:rPr>
          <w:rFonts w:hint="eastAsia"/>
        </w:rPr>
        <w:t>登录名：</w:t>
      </w:r>
      <w:r w:rsidRPr="00445573">
        <w:t>SYS_USER_T</w:t>
      </w:r>
      <w:r>
        <w:rPr>
          <w:rFonts w:hint="eastAsia"/>
        </w:rPr>
        <w:t>.</w:t>
      </w:r>
      <w:r w:rsidRPr="00445573">
        <w:t>USER_ID</w:t>
      </w:r>
    </w:p>
    <w:p w:rsidR="00445573" w:rsidRDefault="00445573" w:rsidP="006E582E">
      <w:pPr>
        <w:pStyle w:val="af"/>
        <w:numPr>
          <w:ilvl w:val="0"/>
          <w:numId w:val="53"/>
        </w:numPr>
        <w:ind w:firstLineChars="0"/>
      </w:pPr>
      <w:r>
        <w:rPr>
          <w:rFonts w:hint="eastAsia"/>
        </w:rPr>
        <w:lastRenderedPageBreak/>
        <w:t>真实姓名：</w:t>
      </w:r>
      <w:r w:rsidRPr="00445573">
        <w:t>SYS_USER_T</w:t>
      </w:r>
      <w:r>
        <w:rPr>
          <w:rFonts w:hint="eastAsia"/>
        </w:rPr>
        <w:t>.</w:t>
      </w:r>
      <w:r w:rsidRPr="00445573">
        <w:t>USER_NAME</w:t>
      </w:r>
    </w:p>
    <w:p w:rsidR="00445573" w:rsidRDefault="00445573" w:rsidP="006E582E">
      <w:pPr>
        <w:pStyle w:val="af"/>
        <w:numPr>
          <w:ilvl w:val="0"/>
          <w:numId w:val="53"/>
        </w:numPr>
        <w:ind w:firstLineChars="0"/>
      </w:pPr>
      <w:r>
        <w:rPr>
          <w:rFonts w:hint="eastAsia"/>
        </w:rPr>
        <w:t>角色：</w:t>
      </w:r>
      <w:r w:rsidRPr="00445573">
        <w:t>SYS_AUTHORITY_T</w:t>
      </w:r>
      <w:r>
        <w:rPr>
          <w:rFonts w:hint="eastAsia"/>
        </w:rPr>
        <w:t>.</w:t>
      </w:r>
      <w:r w:rsidRPr="00445573">
        <w:t>SYS_ROLE_OID</w:t>
      </w:r>
    </w:p>
    <w:p w:rsidR="00445573" w:rsidRDefault="00445573" w:rsidP="006E582E">
      <w:pPr>
        <w:pStyle w:val="af"/>
        <w:numPr>
          <w:ilvl w:val="0"/>
          <w:numId w:val="53"/>
        </w:numPr>
        <w:ind w:firstLineChars="0"/>
      </w:pPr>
      <w:r>
        <w:rPr>
          <w:rFonts w:hint="eastAsia"/>
        </w:rPr>
        <w:t>日志类型：</w:t>
      </w:r>
      <w:r w:rsidRPr="00445573">
        <w:t>LOG_TYPE_T</w:t>
      </w:r>
      <w:r>
        <w:rPr>
          <w:rFonts w:hint="eastAsia"/>
        </w:rPr>
        <w:t>.</w:t>
      </w:r>
      <w:r w:rsidRPr="00445573">
        <w:t>TYPE_LEVEL</w:t>
      </w:r>
    </w:p>
    <w:p w:rsidR="00445573" w:rsidRDefault="00445573" w:rsidP="006E582E">
      <w:pPr>
        <w:pStyle w:val="af"/>
        <w:numPr>
          <w:ilvl w:val="0"/>
          <w:numId w:val="53"/>
        </w:numPr>
        <w:ind w:firstLineChars="0"/>
      </w:pPr>
      <w:r>
        <w:rPr>
          <w:rFonts w:hint="eastAsia"/>
        </w:rPr>
        <w:t>功能名称：</w:t>
      </w:r>
      <w:r w:rsidRPr="00445573">
        <w:t>LOG_USER_T</w:t>
      </w:r>
      <w:r>
        <w:rPr>
          <w:rFonts w:hint="eastAsia"/>
        </w:rPr>
        <w:t>.</w:t>
      </w:r>
      <w:r w:rsidRPr="00445573">
        <w:t>FUNCTION_OID</w:t>
      </w:r>
    </w:p>
    <w:p w:rsidR="00445573" w:rsidRDefault="00445573" w:rsidP="006E582E">
      <w:pPr>
        <w:pStyle w:val="af"/>
        <w:numPr>
          <w:ilvl w:val="0"/>
          <w:numId w:val="53"/>
        </w:numPr>
        <w:ind w:firstLineChars="0"/>
      </w:pPr>
      <w:r>
        <w:rPr>
          <w:rFonts w:hint="eastAsia"/>
        </w:rPr>
        <w:t>操作名称：</w:t>
      </w:r>
      <w:r w:rsidRPr="00445573">
        <w:t>LOG_USER_T</w:t>
      </w:r>
      <w:r>
        <w:rPr>
          <w:rFonts w:hint="eastAsia"/>
        </w:rPr>
        <w:t>.</w:t>
      </w:r>
      <w:r w:rsidRPr="00445573">
        <w:t>ACTION_TYPE</w:t>
      </w:r>
    </w:p>
    <w:p w:rsidR="00445573" w:rsidRDefault="00445573" w:rsidP="006E582E">
      <w:pPr>
        <w:pStyle w:val="af"/>
        <w:numPr>
          <w:ilvl w:val="0"/>
          <w:numId w:val="53"/>
        </w:numPr>
        <w:ind w:firstLineChars="0"/>
      </w:pPr>
      <w:r>
        <w:rPr>
          <w:rFonts w:hint="eastAsia"/>
        </w:rPr>
        <w:t>操作前数据：</w:t>
      </w:r>
      <w:r>
        <w:rPr>
          <w:rFonts w:hint="eastAsia"/>
        </w:rPr>
        <w:t>LOG_USER_T.</w:t>
      </w:r>
      <w:r w:rsidRPr="00445573">
        <w:t>DATA_BEFORE</w:t>
      </w:r>
    </w:p>
    <w:p w:rsidR="00445573" w:rsidRDefault="00445573" w:rsidP="006E582E">
      <w:pPr>
        <w:pStyle w:val="af"/>
        <w:numPr>
          <w:ilvl w:val="0"/>
          <w:numId w:val="53"/>
        </w:numPr>
        <w:ind w:firstLineChars="0"/>
      </w:pPr>
      <w:r>
        <w:rPr>
          <w:rFonts w:hint="eastAsia"/>
        </w:rPr>
        <w:t>操作后数据：</w:t>
      </w:r>
      <w:r>
        <w:rPr>
          <w:rFonts w:hint="eastAsia"/>
        </w:rPr>
        <w:t>LOG_USER_T.</w:t>
      </w:r>
      <w:r w:rsidRPr="00445573">
        <w:t>DATA_AFTER</w:t>
      </w:r>
    </w:p>
    <w:p w:rsidR="00445573" w:rsidRDefault="00445573" w:rsidP="006E582E">
      <w:pPr>
        <w:pStyle w:val="af"/>
        <w:numPr>
          <w:ilvl w:val="0"/>
          <w:numId w:val="53"/>
        </w:numPr>
        <w:ind w:firstLineChars="0"/>
      </w:pPr>
      <w:r>
        <w:rPr>
          <w:rFonts w:hint="eastAsia"/>
        </w:rPr>
        <w:t>日志描述：</w:t>
      </w:r>
      <w:r>
        <w:rPr>
          <w:rFonts w:hint="eastAsia"/>
        </w:rPr>
        <w:t>LOG_T.</w:t>
      </w:r>
      <w:r w:rsidRPr="00445573">
        <w:t>ABSTRACT</w:t>
      </w:r>
    </w:p>
    <w:p w:rsidR="00445573" w:rsidRDefault="00445573" w:rsidP="006E582E">
      <w:pPr>
        <w:pStyle w:val="af"/>
        <w:numPr>
          <w:ilvl w:val="0"/>
          <w:numId w:val="53"/>
        </w:numPr>
        <w:ind w:firstLineChars="0"/>
      </w:pPr>
      <w:r>
        <w:rPr>
          <w:rFonts w:hint="eastAsia"/>
        </w:rPr>
        <w:t>操作开始时间：</w:t>
      </w:r>
      <w:r w:rsidRPr="00445573">
        <w:t>LOG_T</w:t>
      </w:r>
      <w:r>
        <w:rPr>
          <w:rFonts w:hint="eastAsia"/>
        </w:rPr>
        <w:t>.</w:t>
      </w:r>
      <w:r w:rsidRPr="00445573">
        <w:t>PROCESS_BEGIN</w:t>
      </w:r>
    </w:p>
    <w:p w:rsidR="00445573" w:rsidRDefault="00445573" w:rsidP="006E582E">
      <w:pPr>
        <w:pStyle w:val="af"/>
        <w:numPr>
          <w:ilvl w:val="0"/>
          <w:numId w:val="53"/>
        </w:numPr>
        <w:ind w:firstLineChars="0"/>
      </w:pPr>
      <w:r>
        <w:rPr>
          <w:rFonts w:hint="eastAsia"/>
        </w:rPr>
        <w:t>操作结束时间：</w:t>
      </w:r>
      <w:r w:rsidRPr="00445573">
        <w:t>LOG_T</w:t>
      </w:r>
      <w:r>
        <w:rPr>
          <w:rFonts w:hint="eastAsia"/>
        </w:rPr>
        <w:t>.</w:t>
      </w:r>
      <w:r w:rsidRPr="00445573">
        <w:t>PROCESS_END</w:t>
      </w:r>
    </w:p>
    <w:p w:rsidR="00445573" w:rsidRDefault="00445573" w:rsidP="006E582E">
      <w:pPr>
        <w:pStyle w:val="af"/>
        <w:numPr>
          <w:ilvl w:val="0"/>
          <w:numId w:val="53"/>
        </w:numPr>
        <w:ind w:firstLineChars="0"/>
      </w:pPr>
      <w:r>
        <w:rPr>
          <w:rFonts w:hint="eastAsia"/>
        </w:rPr>
        <w:t>执行状态：</w:t>
      </w:r>
      <w:r>
        <w:rPr>
          <w:rFonts w:hint="eastAsia"/>
        </w:rPr>
        <w:t>LOG_T.</w:t>
      </w:r>
      <w:r w:rsidRPr="00445573">
        <w:t>STATE</w:t>
      </w:r>
    </w:p>
    <w:p w:rsidR="00182E25" w:rsidRDefault="00182E25" w:rsidP="00DB3149">
      <w:pPr>
        <w:pStyle w:val="3"/>
      </w:pPr>
      <w:bookmarkStart w:id="127" w:name="_Toc459793757"/>
      <w:r>
        <w:rPr>
          <w:rFonts w:hint="eastAsia"/>
        </w:rPr>
        <w:t>系统处理日志</w:t>
      </w:r>
      <w:bookmarkEnd w:id="127"/>
    </w:p>
    <w:p w:rsidR="00182E25" w:rsidRDefault="00182E25" w:rsidP="00182E25">
      <w:pPr>
        <w:ind w:firstLineChars="200" w:firstLine="426"/>
      </w:pPr>
      <w:r>
        <w:rPr>
          <w:rFonts w:hint="eastAsia"/>
        </w:rPr>
        <w:t>从</w:t>
      </w:r>
      <w:r>
        <w:rPr>
          <w:rFonts w:hint="eastAsia"/>
        </w:rPr>
        <w:t>ISSUE_EVENT_T</w:t>
      </w:r>
      <w:r>
        <w:rPr>
          <w:rFonts w:hint="eastAsia"/>
        </w:rPr>
        <w:t>表获取数据。</w:t>
      </w:r>
    </w:p>
    <w:p w:rsidR="00182E25" w:rsidRDefault="00182E25" w:rsidP="00182E25">
      <w:pPr>
        <w:ind w:firstLineChars="200" w:firstLine="426"/>
      </w:pPr>
      <w:r>
        <w:rPr>
          <w:rFonts w:hint="eastAsia"/>
        </w:rPr>
        <w:t>查询条件设置规则如下：</w:t>
      </w:r>
    </w:p>
    <w:p w:rsidR="00182E25" w:rsidRDefault="00A46985" w:rsidP="006E582E">
      <w:pPr>
        <w:pStyle w:val="af"/>
        <w:numPr>
          <w:ilvl w:val="0"/>
          <w:numId w:val="54"/>
        </w:numPr>
        <w:ind w:firstLineChars="0"/>
      </w:pPr>
      <w:r>
        <w:rPr>
          <w:rFonts w:hint="eastAsia"/>
        </w:rPr>
        <w:t>日志类型：</w:t>
      </w:r>
      <w:r>
        <w:rPr>
          <w:rFonts w:hint="eastAsia"/>
        </w:rPr>
        <w:t>ISSUE_EVENT_T.</w:t>
      </w:r>
      <w:r w:rsidRPr="00A46985">
        <w:t>SYS_ISSUE_EVENT_T</w:t>
      </w:r>
    </w:p>
    <w:p w:rsidR="00A46985" w:rsidRDefault="00A46985" w:rsidP="006E582E">
      <w:pPr>
        <w:pStyle w:val="af"/>
        <w:numPr>
          <w:ilvl w:val="0"/>
          <w:numId w:val="54"/>
        </w:numPr>
        <w:ind w:firstLineChars="0"/>
      </w:pPr>
      <w:r>
        <w:rPr>
          <w:rFonts w:hint="eastAsia"/>
        </w:rPr>
        <w:t>游戏名称：</w:t>
      </w:r>
      <w:r>
        <w:rPr>
          <w:rFonts w:hint="eastAsia"/>
        </w:rPr>
        <w:t>ISSUE_EVENT_T.</w:t>
      </w:r>
      <w:r w:rsidR="00E75520">
        <w:rPr>
          <w:rFonts w:hint="eastAsia"/>
        </w:rPr>
        <w:t>GAME_OID</w:t>
      </w:r>
    </w:p>
    <w:p w:rsidR="00A46985" w:rsidRDefault="00A46985" w:rsidP="006E582E">
      <w:pPr>
        <w:pStyle w:val="af"/>
        <w:numPr>
          <w:ilvl w:val="0"/>
          <w:numId w:val="54"/>
        </w:numPr>
        <w:ind w:firstLineChars="0"/>
      </w:pPr>
      <w:r>
        <w:rPr>
          <w:rFonts w:hint="eastAsia"/>
        </w:rPr>
        <w:t>开始时间：</w:t>
      </w:r>
      <w:r w:rsidR="00E75520">
        <w:rPr>
          <w:rFonts w:hint="eastAsia"/>
        </w:rPr>
        <w:t>ISSUE_EVENT_T.</w:t>
      </w:r>
      <w:r w:rsidR="00E75520" w:rsidRPr="00E75520">
        <w:t>START_DATE</w:t>
      </w:r>
    </w:p>
    <w:p w:rsidR="00A46985" w:rsidRDefault="00A46985" w:rsidP="006E582E">
      <w:pPr>
        <w:pStyle w:val="af"/>
        <w:numPr>
          <w:ilvl w:val="0"/>
          <w:numId w:val="54"/>
        </w:numPr>
        <w:ind w:firstLineChars="0"/>
      </w:pPr>
      <w:r>
        <w:rPr>
          <w:rFonts w:hint="eastAsia"/>
        </w:rPr>
        <w:t>结束时间：</w:t>
      </w:r>
      <w:r w:rsidR="00E75520">
        <w:rPr>
          <w:rFonts w:hint="eastAsia"/>
        </w:rPr>
        <w:t>ISSUE_EVENT_T.</w:t>
      </w:r>
      <w:r w:rsidR="00E75520" w:rsidRPr="00E75520">
        <w:t>END_DATE</w:t>
      </w:r>
    </w:p>
    <w:p w:rsidR="00182E25" w:rsidRDefault="00182E25" w:rsidP="00182E25">
      <w:pPr>
        <w:ind w:firstLineChars="200" w:firstLine="426"/>
      </w:pPr>
      <w:r>
        <w:rPr>
          <w:rFonts w:hint="eastAsia"/>
        </w:rPr>
        <w:t>查询结果展现规则如下：</w:t>
      </w:r>
    </w:p>
    <w:p w:rsidR="00E75520" w:rsidRDefault="00E75520" w:rsidP="006E582E">
      <w:pPr>
        <w:pStyle w:val="af"/>
        <w:numPr>
          <w:ilvl w:val="0"/>
          <w:numId w:val="55"/>
        </w:numPr>
        <w:ind w:firstLineChars="0"/>
      </w:pPr>
      <w:r>
        <w:rPr>
          <w:rFonts w:hint="eastAsia"/>
        </w:rPr>
        <w:t>日志类型：</w:t>
      </w:r>
      <w:r>
        <w:rPr>
          <w:rFonts w:hint="eastAsia"/>
        </w:rPr>
        <w:t>ISSUE_EVENT_T.</w:t>
      </w:r>
      <w:r w:rsidRPr="00A46985">
        <w:t>SYS_ISSUE_EVENT_T</w:t>
      </w:r>
    </w:p>
    <w:p w:rsidR="00E75520" w:rsidRDefault="00E75520" w:rsidP="006E582E">
      <w:pPr>
        <w:pStyle w:val="af"/>
        <w:numPr>
          <w:ilvl w:val="0"/>
          <w:numId w:val="55"/>
        </w:numPr>
        <w:ind w:firstLineChars="0"/>
      </w:pPr>
      <w:r>
        <w:rPr>
          <w:rFonts w:hint="eastAsia"/>
        </w:rPr>
        <w:t>日志描述：</w:t>
      </w:r>
    </w:p>
    <w:p w:rsidR="00E75520" w:rsidRDefault="00E75520" w:rsidP="006E582E">
      <w:pPr>
        <w:pStyle w:val="af"/>
        <w:numPr>
          <w:ilvl w:val="1"/>
          <w:numId w:val="55"/>
        </w:numPr>
        <w:ind w:firstLineChars="0"/>
      </w:pPr>
      <w:r>
        <w:rPr>
          <w:rFonts w:hint="eastAsia"/>
        </w:rPr>
        <w:t>日志为按期生成：</w:t>
      </w:r>
      <w:r>
        <w:rPr>
          <w:rFonts w:hint="eastAsia"/>
        </w:rPr>
        <w:t>$</w:t>
      </w:r>
      <w:r>
        <w:rPr>
          <w:rFonts w:hint="eastAsia"/>
        </w:rPr>
        <w:t>期事件名称</w:t>
      </w:r>
      <w:r>
        <w:rPr>
          <w:rFonts w:hint="eastAsia"/>
        </w:rPr>
        <w:t>$,gameId=$</w:t>
      </w:r>
      <w:r>
        <w:rPr>
          <w:rFonts w:hint="eastAsia"/>
        </w:rPr>
        <w:t>游戏编号</w:t>
      </w:r>
      <w:r>
        <w:rPr>
          <w:rFonts w:hint="eastAsia"/>
        </w:rPr>
        <w:t>$,issue=$</w:t>
      </w:r>
      <w:r>
        <w:rPr>
          <w:rFonts w:hint="eastAsia"/>
        </w:rPr>
        <w:t>期号</w:t>
      </w:r>
      <w:r>
        <w:rPr>
          <w:rFonts w:hint="eastAsia"/>
        </w:rPr>
        <w:t>$</w:t>
      </w:r>
    </w:p>
    <w:p w:rsidR="00E75520" w:rsidRDefault="00E75520" w:rsidP="006E582E">
      <w:pPr>
        <w:pStyle w:val="af"/>
        <w:numPr>
          <w:ilvl w:val="1"/>
          <w:numId w:val="55"/>
        </w:numPr>
        <w:ind w:firstLineChars="0"/>
      </w:pPr>
      <w:r>
        <w:rPr>
          <w:rFonts w:hint="eastAsia"/>
        </w:rPr>
        <w:t>日志为按日：</w:t>
      </w:r>
      <w:r>
        <w:rPr>
          <w:rFonts w:hint="eastAsia"/>
        </w:rPr>
        <w:t>$</w:t>
      </w:r>
      <w:r>
        <w:rPr>
          <w:rFonts w:hint="eastAsia"/>
        </w:rPr>
        <w:t>期事件名称</w:t>
      </w:r>
      <w:r>
        <w:rPr>
          <w:rFonts w:hint="eastAsia"/>
        </w:rPr>
        <w:t>$,$</w:t>
      </w:r>
      <w:r w:rsidRPr="00E75520">
        <w:rPr>
          <w:rFonts w:hint="eastAsia"/>
        </w:rPr>
        <w:t>操作数据归属日期</w:t>
      </w:r>
      <w:r>
        <w:rPr>
          <w:rFonts w:hint="eastAsia"/>
        </w:rPr>
        <w:t>（</w:t>
      </w:r>
      <w:r>
        <w:rPr>
          <w:rFonts w:hint="eastAsia"/>
        </w:rPr>
        <w:t>yyyy-MM-dd</w:t>
      </w:r>
      <w:r>
        <w:rPr>
          <w:rFonts w:hint="eastAsia"/>
        </w:rPr>
        <w:t>）</w:t>
      </w:r>
      <w:r>
        <w:rPr>
          <w:rFonts w:hint="eastAsia"/>
        </w:rPr>
        <w:t>$</w:t>
      </w:r>
      <w:r w:rsidR="001D14FF">
        <w:rPr>
          <w:rFonts w:hint="eastAsia"/>
        </w:rPr>
        <w:t>,</w:t>
      </w:r>
      <w:r w:rsidR="00A113A7">
        <w:rPr>
          <w:rFonts w:hint="eastAsia"/>
        </w:rPr>
        <w:t>,gameId=$</w:t>
      </w:r>
      <w:r w:rsidR="00A113A7">
        <w:rPr>
          <w:rFonts w:hint="eastAsia"/>
        </w:rPr>
        <w:t>游戏编号</w:t>
      </w:r>
      <w:r w:rsidR="00A113A7">
        <w:rPr>
          <w:rFonts w:hint="eastAsia"/>
        </w:rPr>
        <w:t>$,issue=$</w:t>
      </w:r>
      <w:r w:rsidR="00A113A7">
        <w:rPr>
          <w:rFonts w:hint="eastAsia"/>
        </w:rPr>
        <w:t>期号</w:t>
      </w:r>
      <w:r w:rsidR="00A113A7">
        <w:rPr>
          <w:rFonts w:hint="eastAsia"/>
        </w:rPr>
        <w:t>$,</w:t>
      </w:r>
      <w:r w:rsidR="001D14FF">
        <w:rPr>
          <w:rFonts w:hint="eastAsia"/>
        </w:rPr>
        <w:t>$</w:t>
      </w:r>
      <w:r w:rsidR="001D14FF">
        <w:rPr>
          <w:rFonts w:hint="eastAsia"/>
        </w:rPr>
        <w:t>平台名称</w:t>
      </w:r>
      <w:r w:rsidR="001D14FF">
        <w:rPr>
          <w:rFonts w:hint="eastAsia"/>
        </w:rPr>
        <w:t>$</w:t>
      </w:r>
      <w:r w:rsidR="00A113A7">
        <w:rPr>
          <w:rFonts w:hint="eastAsia"/>
        </w:rPr>
        <w:t>。</w:t>
      </w:r>
      <w:r w:rsidRPr="00E75520">
        <w:rPr>
          <w:rFonts w:hint="eastAsia"/>
        </w:rPr>
        <w:t>操作数据归属日期</w:t>
      </w:r>
      <w:r>
        <w:rPr>
          <w:rFonts w:hint="eastAsia"/>
        </w:rPr>
        <w:t>为</w:t>
      </w:r>
      <w:r>
        <w:rPr>
          <w:rFonts w:hint="eastAsia"/>
        </w:rPr>
        <w:t>ISSUE_EVENT_T.</w:t>
      </w:r>
      <w:r w:rsidRPr="00E75520">
        <w:t xml:space="preserve"> PROCESS_DATE</w:t>
      </w:r>
      <w:r w:rsidR="00A113A7">
        <w:rPr>
          <w:rFonts w:hint="eastAsia"/>
        </w:rPr>
        <w:t>。如果期号为空则不显示。</w:t>
      </w:r>
    </w:p>
    <w:p w:rsidR="00E75520" w:rsidRDefault="00E75520" w:rsidP="006E582E">
      <w:pPr>
        <w:pStyle w:val="af"/>
        <w:numPr>
          <w:ilvl w:val="0"/>
          <w:numId w:val="55"/>
        </w:numPr>
        <w:ind w:firstLineChars="0"/>
      </w:pPr>
      <w:r>
        <w:rPr>
          <w:rFonts w:hint="eastAsia"/>
        </w:rPr>
        <w:t>开始时间：</w:t>
      </w:r>
      <w:r>
        <w:rPr>
          <w:rFonts w:hint="eastAsia"/>
        </w:rPr>
        <w:t>ISSUE_EVENT_T.</w:t>
      </w:r>
      <w:r w:rsidRPr="00E75520">
        <w:t>START_DATE</w:t>
      </w:r>
    </w:p>
    <w:p w:rsidR="00E75520" w:rsidRDefault="00E75520" w:rsidP="006E582E">
      <w:pPr>
        <w:pStyle w:val="af"/>
        <w:numPr>
          <w:ilvl w:val="0"/>
          <w:numId w:val="55"/>
        </w:numPr>
        <w:ind w:firstLineChars="0"/>
      </w:pPr>
      <w:r>
        <w:rPr>
          <w:rFonts w:hint="eastAsia"/>
        </w:rPr>
        <w:t>结束时间：</w:t>
      </w:r>
      <w:r>
        <w:rPr>
          <w:rFonts w:hint="eastAsia"/>
        </w:rPr>
        <w:t>ISSUE_EVENT_T.</w:t>
      </w:r>
      <w:r w:rsidRPr="00E75520">
        <w:t>END_DATE</w:t>
      </w:r>
    </w:p>
    <w:p w:rsidR="00E75520" w:rsidRDefault="00E75520" w:rsidP="006E582E">
      <w:pPr>
        <w:pStyle w:val="af"/>
        <w:numPr>
          <w:ilvl w:val="0"/>
          <w:numId w:val="55"/>
        </w:numPr>
        <w:ind w:firstLineChars="0"/>
      </w:pPr>
      <w:r>
        <w:rPr>
          <w:rFonts w:hint="eastAsia"/>
        </w:rPr>
        <w:t>执行状态：</w:t>
      </w:r>
      <w:r>
        <w:rPr>
          <w:rFonts w:hint="eastAsia"/>
        </w:rPr>
        <w:t>ISSUE_EVENT_T.</w:t>
      </w:r>
      <w:r w:rsidRPr="00E75520">
        <w:t>PROCESS_STATE</w:t>
      </w:r>
    </w:p>
    <w:p w:rsidR="00E75520" w:rsidRDefault="00E75520" w:rsidP="006E582E">
      <w:pPr>
        <w:pStyle w:val="af"/>
        <w:numPr>
          <w:ilvl w:val="0"/>
          <w:numId w:val="55"/>
        </w:numPr>
        <w:ind w:firstLineChars="0"/>
      </w:pPr>
      <w:r>
        <w:rPr>
          <w:rFonts w:hint="eastAsia"/>
        </w:rPr>
        <w:t>操作人：</w:t>
      </w:r>
      <w:r>
        <w:rPr>
          <w:rFonts w:hint="eastAsia"/>
        </w:rPr>
        <w:t>ISSUE_EVENT_T.</w:t>
      </w:r>
      <w:r w:rsidRPr="00E75520">
        <w:t>CREATOR</w:t>
      </w:r>
    </w:p>
    <w:p w:rsidR="00E21F26" w:rsidRDefault="00E21F26" w:rsidP="00DB3149">
      <w:pPr>
        <w:pStyle w:val="2"/>
      </w:pPr>
      <w:bookmarkStart w:id="128" w:name="_Toc459793758"/>
      <w:r>
        <w:rPr>
          <w:rFonts w:hint="eastAsia"/>
        </w:rPr>
        <w:t>销售系统</w:t>
      </w:r>
      <w:bookmarkEnd w:id="128"/>
    </w:p>
    <w:p w:rsidR="00E21F26" w:rsidRDefault="00E21F26" w:rsidP="00E21F26">
      <w:pPr>
        <w:ind w:firstLineChars="200" w:firstLine="426"/>
      </w:pPr>
      <w:r>
        <w:rPr>
          <w:rFonts w:hint="eastAsia"/>
        </w:rPr>
        <w:t>基于</w:t>
      </w:r>
      <w:r w:rsidRPr="00E21F26">
        <w:t>PLATFORM_T</w:t>
      </w:r>
      <w:r>
        <w:rPr>
          <w:rFonts w:hint="eastAsia"/>
        </w:rPr>
        <w:t>、</w:t>
      </w:r>
      <w:r w:rsidRPr="00E21F26">
        <w:t>PLATFORM_GAME_T</w:t>
      </w:r>
      <w:r w:rsidR="004932C1">
        <w:rPr>
          <w:rFonts w:hint="eastAsia"/>
        </w:rPr>
        <w:t>按照需求</w:t>
      </w:r>
      <w:r>
        <w:rPr>
          <w:rFonts w:hint="eastAsia"/>
        </w:rPr>
        <w:t>进行查询、新增、修改。</w:t>
      </w:r>
      <w:r w:rsidR="00784B7D">
        <w:rPr>
          <w:rFonts w:hint="eastAsia"/>
        </w:rPr>
        <w:t>新增和修改需要安装</w:t>
      </w:r>
      <w:r w:rsidR="00784B7D">
        <w:rPr>
          <w:rFonts w:hint="eastAsia"/>
        </w:rPr>
        <w:t>Redis</w:t>
      </w:r>
      <w:r w:rsidR="00784B7D">
        <w:rPr>
          <w:rFonts w:hint="eastAsia"/>
        </w:rPr>
        <w:t>使用约定更新缓存。</w:t>
      </w:r>
    </w:p>
    <w:p w:rsidR="00E21F26" w:rsidRDefault="00E21F26" w:rsidP="00E21F26">
      <w:pPr>
        <w:ind w:firstLineChars="200" w:firstLine="426"/>
      </w:pPr>
      <w:r>
        <w:rPr>
          <w:rFonts w:hint="eastAsia"/>
        </w:rPr>
        <w:t>新增、修改需要根据日志记录约定记录日志（</w:t>
      </w:r>
      <w:r>
        <w:rPr>
          <w:rFonts w:hint="eastAsia"/>
        </w:rPr>
        <w:t>LOG_T</w:t>
      </w:r>
      <w:r>
        <w:rPr>
          <w:rFonts w:hint="eastAsia"/>
        </w:rPr>
        <w:t>、</w:t>
      </w:r>
      <w:r>
        <w:rPr>
          <w:rFonts w:hint="eastAsia"/>
        </w:rPr>
        <w:t>LOG_USER_T</w:t>
      </w:r>
      <w:r>
        <w:rPr>
          <w:rFonts w:hint="eastAsia"/>
        </w:rPr>
        <w:t>）。</w:t>
      </w:r>
    </w:p>
    <w:p w:rsidR="00784B7D" w:rsidRDefault="00784B7D" w:rsidP="00E21F26">
      <w:pPr>
        <w:ind w:firstLineChars="200" w:firstLine="426"/>
      </w:pPr>
    </w:p>
    <w:p w:rsidR="004932C1" w:rsidRDefault="004932C1" w:rsidP="00DB3149">
      <w:pPr>
        <w:pStyle w:val="2"/>
      </w:pPr>
      <w:bookmarkStart w:id="129" w:name="_Toc459793759"/>
      <w:r>
        <w:rPr>
          <w:rFonts w:hint="eastAsia"/>
        </w:rPr>
        <w:lastRenderedPageBreak/>
        <w:t>游戏参数</w:t>
      </w:r>
      <w:bookmarkEnd w:id="129"/>
    </w:p>
    <w:p w:rsidR="004932C1" w:rsidRDefault="004932C1" w:rsidP="004932C1">
      <w:pPr>
        <w:ind w:firstLineChars="200" w:firstLine="426"/>
      </w:pPr>
      <w:r>
        <w:rPr>
          <w:rFonts w:hint="eastAsia"/>
        </w:rPr>
        <w:t>基于</w:t>
      </w:r>
      <w:r>
        <w:rPr>
          <w:rFonts w:hint="eastAsia"/>
        </w:rPr>
        <w:t>GAME_T</w:t>
      </w:r>
      <w:r>
        <w:rPr>
          <w:rFonts w:hint="eastAsia"/>
        </w:rPr>
        <w:t>、</w:t>
      </w:r>
      <w:r>
        <w:rPr>
          <w:rFonts w:hint="eastAsia"/>
        </w:rPr>
        <w:t>GAME_SALES_T</w:t>
      </w:r>
      <w:r>
        <w:rPr>
          <w:rFonts w:hint="eastAsia"/>
        </w:rPr>
        <w:t>按照需求进行查询。</w:t>
      </w:r>
    </w:p>
    <w:p w:rsidR="004932C1" w:rsidRDefault="00710342" w:rsidP="00DB3149">
      <w:pPr>
        <w:pStyle w:val="2"/>
      </w:pPr>
      <w:bookmarkStart w:id="130" w:name="_Toc459793760"/>
      <w:r>
        <w:rPr>
          <w:rFonts w:hint="eastAsia"/>
        </w:rPr>
        <w:t>游戏政策参数</w:t>
      </w:r>
      <w:bookmarkEnd w:id="130"/>
    </w:p>
    <w:p w:rsidR="00314DF9" w:rsidRDefault="00314DF9" w:rsidP="00314DF9">
      <w:pPr>
        <w:ind w:firstLineChars="200" w:firstLine="426"/>
      </w:pPr>
      <w:r>
        <w:rPr>
          <w:rFonts w:hint="eastAsia"/>
        </w:rPr>
        <w:t>基于</w:t>
      </w:r>
      <w:r>
        <w:rPr>
          <w:rFonts w:hint="eastAsia"/>
        </w:rPr>
        <w:t>GAME_POLICY_T</w:t>
      </w:r>
      <w:r>
        <w:rPr>
          <w:rFonts w:hint="eastAsia"/>
        </w:rPr>
        <w:t>按照需求进行查询。</w:t>
      </w:r>
    </w:p>
    <w:p w:rsidR="00D33D33" w:rsidRDefault="00314DF9" w:rsidP="00710342">
      <w:pPr>
        <w:ind w:firstLineChars="200" w:firstLine="426"/>
      </w:pPr>
      <w:r>
        <w:rPr>
          <w:rFonts w:hint="eastAsia"/>
        </w:rPr>
        <w:t>如果</w:t>
      </w:r>
      <w:r w:rsidRPr="00314DF9">
        <w:t>EXECUTE_BEGIN_TIME</w:t>
      </w:r>
      <w:r>
        <w:rPr>
          <w:rFonts w:hint="eastAsia"/>
        </w:rPr>
        <w:t>不为</w:t>
      </w:r>
      <w:r>
        <w:rPr>
          <w:rFonts w:hint="eastAsia"/>
        </w:rPr>
        <w:t>NULL</w:t>
      </w:r>
      <w:r>
        <w:rPr>
          <w:rFonts w:hint="eastAsia"/>
        </w:rPr>
        <w:t>且小于当前系统时间，则展现数据从</w:t>
      </w:r>
      <w:r>
        <w:rPr>
          <w:rFonts w:hint="eastAsia"/>
        </w:rPr>
        <w:t>CHANGE*</w:t>
      </w:r>
      <w:r>
        <w:rPr>
          <w:rFonts w:hint="eastAsia"/>
        </w:rPr>
        <w:t>获取，否则从非</w:t>
      </w:r>
      <w:r>
        <w:rPr>
          <w:rFonts w:hint="eastAsia"/>
        </w:rPr>
        <w:t>CHANGE*</w:t>
      </w:r>
      <w:r>
        <w:rPr>
          <w:rFonts w:hint="eastAsia"/>
        </w:rPr>
        <w:t>字段获取。</w:t>
      </w:r>
    </w:p>
    <w:p w:rsidR="00D33D33" w:rsidRDefault="00D33D33" w:rsidP="00DB3149">
      <w:pPr>
        <w:pStyle w:val="2"/>
      </w:pPr>
      <w:bookmarkStart w:id="131" w:name="_Toc459793761"/>
      <w:r>
        <w:rPr>
          <w:rFonts w:hint="eastAsia"/>
        </w:rPr>
        <w:t>休市查询</w:t>
      </w:r>
      <w:bookmarkEnd w:id="131"/>
    </w:p>
    <w:p w:rsidR="00D33D33" w:rsidRPr="00D33D33" w:rsidRDefault="00D33D33" w:rsidP="00D33D33">
      <w:pPr>
        <w:ind w:firstLineChars="200" w:firstLine="426"/>
      </w:pPr>
      <w:r>
        <w:rPr>
          <w:rFonts w:hint="eastAsia"/>
        </w:rPr>
        <w:t>基于</w:t>
      </w:r>
      <w:r w:rsidRPr="00D33D33">
        <w:t>SYS_BAN_SELL_T</w:t>
      </w:r>
      <w:r>
        <w:rPr>
          <w:rFonts w:hint="eastAsia"/>
        </w:rPr>
        <w:t>按照需求获取</w:t>
      </w:r>
      <w:r w:rsidRPr="00D33D33">
        <w:t>BAN_SELL_TYPE</w:t>
      </w:r>
      <w:r>
        <w:rPr>
          <w:rFonts w:hint="eastAsia"/>
        </w:rPr>
        <w:t>等于</w:t>
      </w:r>
      <w:r>
        <w:rPr>
          <w:rFonts w:hint="eastAsia"/>
        </w:rPr>
        <w:t>1</w:t>
      </w:r>
      <w:r>
        <w:rPr>
          <w:rFonts w:hint="eastAsia"/>
        </w:rPr>
        <w:t>的数据。</w:t>
      </w:r>
    </w:p>
    <w:p w:rsidR="00314DF9" w:rsidRDefault="00D33D33" w:rsidP="00DB3149">
      <w:pPr>
        <w:pStyle w:val="2"/>
      </w:pPr>
      <w:bookmarkStart w:id="132" w:name="_Toc459793762"/>
      <w:r>
        <w:rPr>
          <w:rFonts w:hint="eastAsia"/>
        </w:rPr>
        <w:t>节假日查询</w:t>
      </w:r>
      <w:bookmarkEnd w:id="132"/>
    </w:p>
    <w:p w:rsidR="00D33D33" w:rsidRDefault="00D33D33" w:rsidP="00D33D33">
      <w:pPr>
        <w:ind w:firstLineChars="200" w:firstLine="426"/>
      </w:pPr>
      <w:r>
        <w:rPr>
          <w:rFonts w:hint="eastAsia"/>
        </w:rPr>
        <w:t>基于</w:t>
      </w:r>
      <w:r w:rsidRPr="00D33D33">
        <w:t>HOLIDAYS_T</w:t>
      </w:r>
      <w:r>
        <w:rPr>
          <w:rFonts w:hint="eastAsia"/>
        </w:rPr>
        <w:t>按照需求进行查询。</w:t>
      </w:r>
    </w:p>
    <w:p w:rsidR="00574281" w:rsidRDefault="00B90771" w:rsidP="00DB3149">
      <w:pPr>
        <w:pStyle w:val="2"/>
      </w:pPr>
      <w:bookmarkStart w:id="133" w:name="_Toc459793763"/>
      <w:r>
        <w:rPr>
          <w:rFonts w:hint="eastAsia"/>
        </w:rPr>
        <w:t>业务管理</w:t>
      </w:r>
      <w:r>
        <w:rPr>
          <w:rFonts w:hint="eastAsia"/>
        </w:rPr>
        <w:t>-</w:t>
      </w:r>
      <w:r w:rsidR="00574281">
        <w:rPr>
          <w:rFonts w:hint="eastAsia"/>
        </w:rPr>
        <w:t>彩票销售</w:t>
      </w:r>
      <w:bookmarkEnd w:id="133"/>
    </w:p>
    <w:p w:rsidR="00574281" w:rsidRDefault="00574281" w:rsidP="00DB3149">
      <w:pPr>
        <w:pStyle w:val="3"/>
      </w:pPr>
      <w:bookmarkStart w:id="134" w:name="_Toc459793764"/>
      <w:r>
        <w:rPr>
          <w:rFonts w:hint="eastAsia"/>
        </w:rPr>
        <w:t>期数据处理模式管理</w:t>
      </w:r>
      <w:bookmarkEnd w:id="134"/>
    </w:p>
    <w:p w:rsidR="00196D7C" w:rsidRDefault="00A47505" w:rsidP="00046F08">
      <w:pPr>
        <w:ind w:firstLineChars="200" w:firstLine="426"/>
        <w:jc w:val="left"/>
      </w:pPr>
      <w:r>
        <w:rPr>
          <w:rFonts w:hint="eastAsia"/>
        </w:rPr>
        <w:t>查询条件设置规则：</w:t>
      </w:r>
    </w:p>
    <w:p w:rsidR="00A47505" w:rsidRDefault="004458ED" w:rsidP="006E582E">
      <w:pPr>
        <w:pStyle w:val="af"/>
        <w:numPr>
          <w:ilvl w:val="0"/>
          <w:numId w:val="89"/>
        </w:numPr>
        <w:ind w:firstLineChars="0"/>
        <w:jc w:val="left"/>
      </w:pPr>
      <w:r>
        <w:rPr>
          <w:rFonts w:hint="eastAsia"/>
        </w:rPr>
        <w:t>游戏名称：按照数据查询约定获取游戏列表。</w:t>
      </w:r>
    </w:p>
    <w:p w:rsidR="00046F08" w:rsidRDefault="00046F08" w:rsidP="006E582E">
      <w:pPr>
        <w:pStyle w:val="af"/>
        <w:numPr>
          <w:ilvl w:val="0"/>
          <w:numId w:val="89"/>
        </w:numPr>
        <w:ind w:firstLineChars="0"/>
        <w:jc w:val="left"/>
      </w:pPr>
      <w:r>
        <w:rPr>
          <w:rFonts w:hint="eastAsia"/>
        </w:rPr>
        <w:t>根据期从</w:t>
      </w:r>
      <w:r w:rsidRPr="00046F08">
        <w:t>SYS_ISSUE_EVENT_EXE_T</w:t>
      </w:r>
      <w:r>
        <w:rPr>
          <w:rFonts w:hint="eastAsia"/>
        </w:rPr>
        <w:t>获取期事件列表，</w:t>
      </w:r>
      <w:r w:rsidR="0067530C">
        <w:rPr>
          <w:rFonts w:hint="eastAsia"/>
        </w:rPr>
        <w:t>按事件编码生序排序</w:t>
      </w:r>
      <w:r w:rsidRPr="00046F08">
        <w:t>SYS_ISSUE_EVENT_T</w:t>
      </w:r>
      <w:r>
        <w:rPr>
          <w:rFonts w:hint="eastAsia"/>
        </w:rPr>
        <w:t>.</w:t>
      </w:r>
      <w:r w:rsidRPr="00046F08">
        <w:t>SHOW_FLAG1</w:t>
      </w:r>
      <w:r>
        <w:rPr>
          <w:rFonts w:hint="eastAsia"/>
        </w:rPr>
        <w:t>等于</w:t>
      </w:r>
      <w:r>
        <w:rPr>
          <w:rFonts w:hint="eastAsia"/>
        </w:rPr>
        <w:t>1</w:t>
      </w:r>
      <w:r w:rsidR="00AC4196">
        <w:rPr>
          <w:rFonts w:hint="eastAsia"/>
        </w:rPr>
        <w:t>，按</w:t>
      </w:r>
      <w:r w:rsidR="00AC4196">
        <w:rPr>
          <w:rFonts w:hint="eastAsia"/>
        </w:rPr>
        <w:t>GROUP_NAME</w:t>
      </w:r>
      <w:r w:rsidR="00AC4196">
        <w:rPr>
          <w:rFonts w:hint="eastAsia"/>
        </w:rPr>
        <w:t>展现名字</w:t>
      </w:r>
      <w:r>
        <w:rPr>
          <w:rFonts w:hint="eastAsia"/>
        </w:rPr>
        <w:t>。</w:t>
      </w:r>
    </w:p>
    <w:p w:rsidR="001B74A9" w:rsidRDefault="001B74A9" w:rsidP="006E582E">
      <w:pPr>
        <w:pStyle w:val="af"/>
        <w:numPr>
          <w:ilvl w:val="0"/>
          <w:numId w:val="89"/>
        </w:numPr>
        <w:ind w:firstLineChars="0"/>
        <w:jc w:val="left"/>
      </w:pPr>
      <w:r>
        <w:rPr>
          <w:rFonts w:hint="eastAsia"/>
        </w:rPr>
        <w:t>根据获取期事件执行记录。</w:t>
      </w:r>
    </w:p>
    <w:p w:rsidR="00291350" w:rsidRDefault="00291350" w:rsidP="001B74A9">
      <w:pPr>
        <w:pStyle w:val="af"/>
        <w:numPr>
          <w:ilvl w:val="1"/>
          <w:numId w:val="89"/>
        </w:numPr>
        <w:ind w:firstLineChars="0"/>
        <w:jc w:val="left"/>
      </w:pPr>
      <w:r>
        <w:rPr>
          <w:rFonts w:hint="eastAsia"/>
        </w:rPr>
        <w:t>如果</w:t>
      </w:r>
      <w:r w:rsidRPr="00046F08">
        <w:t xml:space="preserve">SYS_ISSUE_EVENT_ </w:t>
      </w:r>
      <w:r>
        <w:rPr>
          <w:rFonts w:hint="eastAsia"/>
        </w:rPr>
        <w:t>EXE_</w:t>
      </w:r>
      <w:r w:rsidRPr="00046F08">
        <w:t>T</w:t>
      </w:r>
      <w:r>
        <w:rPr>
          <w:rFonts w:hint="eastAsia"/>
        </w:rPr>
        <w:t>.</w:t>
      </w:r>
      <w:r w:rsidRPr="00C47A42">
        <w:t xml:space="preserve"> EXE_PERMIT</w:t>
      </w:r>
      <w:r>
        <w:rPr>
          <w:rFonts w:hint="eastAsia"/>
        </w:rPr>
        <w:t>等于</w:t>
      </w:r>
      <w:r>
        <w:rPr>
          <w:rFonts w:hint="eastAsia"/>
        </w:rPr>
        <w:t>0</w:t>
      </w:r>
      <w:r>
        <w:rPr>
          <w:rFonts w:hint="eastAsia"/>
        </w:rPr>
        <w:t>则不可设置。同时检查</w:t>
      </w:r>
      <w:r w:rsidRPr="00525227">
        <w:rPr>
          <w:rFonts w:hint="eastAsia"/>
        </w:rPr>
        <w:t>EXE_PERMIT_GROUP_ID</w:t>
      </w:r>
      <w:r>
        <w:rPr>
          <w:rFonts w:hint="eastAsia"/>
        </w:rPr>
        <w:t>字段值相同的其他事件。</w:t>
      </w:r>
    </w:p>
    <w:p w:rsidR="00C70A74" w:rsidRDefault="00C70A74" w:rsidP="001B74A9">
      <w:pPr>
        <w:pStyle w:val="af"/>
        <w:numPr>
          <w:ilvl w:val="1"/>
          <w:numId w:val="89"/>
        </w:numPr>
        <w:ind w:firstLineChars="0"/>
        <w:jc w:val="left"/>
      </w:pPr>
      <w:r>
        <w:rPr>
          <w:rFonts w:hint="eastAsia"/>
        </w:rPr>
        <w:t>如果某事件正在处理中，则不允许设置。</w:t>
      </w:r>
    </w:p>
    <w:p w:rsidR="001B74A9" w:rsidRDefault="001B74A9" w:rsidP="001B74A9">
      <w:pPr>
        <w:pStyle w:val="af"/>
        <w:numPr>
          <w:ilvl w:val="1"/>
          <w:numId w:val="89"/>
        </w:numPr>
        <w:ind w:firstLineChars="0"/>
        <w:jc w:val="left"/>
      </w:pPr>
      <w:r>
        <w:rPr>
          <w:rFonts w:hint="eastAsia"/>
        </w:rPr>
        <w:t>如果某事件已手动执行成功，则不允许设置为自动模式。</w:t>
      </w:r>
      <w:r w:rsidR="000D1734">
        <w:rPr>
          <w:rFonts w:hint="eastAsia"/>
        </w:rPr>
        <w:t>同时检查</w:t>
      </w:r>
      <w:r w:rsidR="000D1734" w:rsidRPr="00525227">
        <w:rPr>
          <w:rFonts w:hint="eastAsia"/>
        </w:rPr>
        <w:t>EXE_PERMIT_GROUP_ID</w:t>
      </w:r>
      <w:r w:rsidR="000D1734">
        <w:rPr>
          <w:rFonts w:hint="eastAsia"/>
        </w:rPr>
        <w:t>字段值相同的其他事件。</w:t>
      </w:r>
    </w:p>
    <w:p w:rsidR="00AC4196" w:rsidRDefault="001B74A9" w:rsidP="001B74A9">
      <w:pPr>
        <w:pStyle w:val="af"/>
        <w:numPr>
          <w:ilvl w:val="1"/>
          <w:numId w:val="89"/>
        </w:numPr>
        <w:ind w:firstLineChars="0"/>
        <w:jc w:val="left"/>
      </w:pPr>
      <w:r>
        <w:rPr>
          <w:rFonts w:hint="eastAsia"/>
        </w:rPr>
        <w:t>如果某事件执行成功，则需要进行重复执行事件码</w:t>
      </w:r>
      <w:r w:rsidR="009071D2">
        <w:rPr>
          <w:rFonts w:hint="eastAsia"/>
        </w:rPr>
        <w:t>的检查</w:t>
      </w:r>
      <w:r>
        <w:rPr>
          <w:rFonts w:hint="eastAsia"/>
        </w:rPr>
        <w:t>，如果检查不通过则不允许设置。</w:t>
      </w:r>
      <w:r w:rsidR="000D1734">
        <w:rPr>
          <w:rFonts w:hint="eastAsia"/>
        </w:rPr>
        <w:t>同时检查</w:t>
      </w:r>
      <w:r w:rsidR="000D1734" w:rsidRPr="00525227">
        <w:rPr>
          <w:rFonts w:hint="eastAsia"/>
        </w:rPr>
        <w:t>EXE_PERMIT_GROUP_ID</w:t>
      </w:r>
      <w:r w:rsidR="000D1734">
        <w:rPr>
          <w:rFonts w:hint="eastAsia"/>
        </w:rPr>
        <w:t>字段值相同的其他事件。</w:t>
      </w:r>
    </w:p>
    <w:p w:rsidR="00544BE5" w:rsidRPr="00196D7C" w:rsidRDefault="00525227" w:rsidP="006E582E">
      <w:pPr>
        <w:pStyle w:val="af"/>
        <w:numPr>
          <w:ilvl w:val="0"/>
          <w:numId w:val="89"/>
        </w:numPr>
        <w:ind w:firstLineChars="0"/>
        <w:jc w:val="left"/>
      </w:pPr>
      <w:r>
        <w:rPr>
          <w:rFonts w:hint="eastAsia"/>
        </w:rPr>
        <w:t>界面选择为</w:t>
      </w:r>
      <w:r w:rsidR="00544BE5">
        <w:rPr>
          <w:rFonts w:hint="eastAsia"/>
        </w:rPr>
        <w:t>许可模式</w:t>
      </w:r>
      <w:r>
        <w:rPr>
          <w:rFonts w:hint="eastAsia"/>
        </w:rPr>
        <w:t>，</w:t>
      </w:r>
      <w:r w:rsidRPr="00525227">
        <w:rPr>
          <w:rFonts w:hint="eastAsia"/>
        </w:rPr>
        <w:t>获取该许可分组</w:t>
      </w:r>
      <w:r w:rsidRPr="00525227">
        <w:rPr>
          <w:rFonts w:hint="eastAsia"/>
        </w:rPr>
        <w:t>ID</w:t>
      </w:r>
      <w:r w:rsidRPr="00525227">
        <w:rPr>
          <w:rFonts w:hint="eastAsia"/>
        </w:rPr>
        <w:t>，并查询</w:t>
      </w:r>
      <w:r w:rsidRPr="00525227">
        <w:rPr>
          <w:rFonts w:hint="eastAsia"/>
        </w:rPr>
        <w:t>EXE_PERMIT_GROUP_ID</w:t>
      </w:r>
      <w:r w:rsidRPr="00525227">
        <w:rPr>
          <w:rFonts w:hint="eastAsia"/>
        </w:rPr>
        <w:lastRenderedPageBreak/>
        <w:t>等于该分组</w:t>
      </w:r>
      <w:r w:rsidRPr="00525227">
        <w:rPr>
          <w:rFonts w:hint="eastAsia"/>
        </w:rPr>
        <w:t>ID</w:t>
      </w:r>
      <w:r w:rsidRPr="00525227">
        <w:rPr>
          <w:rFonts w:hint="eastAsia"/>
        </w:rPr>
        <w:t>的许可记录，一并修改为</w:t>
      </w:r>
      <w:r w:rsidR="00544BE5">
        <w:rPr>
          <w:rFonts w:hint="eastAsia"/>
        </w:rPr>
        <w:t>许可</w:t>
      </w:r>
      <w:r w:rsidRPr="00525227">
        <w:rPr>
          <w:rFonts w:hint="eastAsia"/>
        </w:rPr>
        <w:t>模式。</w:t>
      </w:r>
    </w:p>
    <w:p w:rsidR="00574281" w:rsidRDefault="00574281" w:rsidP="00DB3149">
      <w:pPr>
        <w:pStyle w:val="3"/>
      </w:pPr>
      <w:bookmarkStart w:id="135" w:name="_Toc459793765"/>
      <w:r>
        <w:rPr>
          <w:rFonts w:hint="eastAsia"/>
        </w:rPr>
        <w:t>新期参数管理</w:t>
      </w:r>
      <w:bookmarkEnd w:id="135"/>
    </w:p>
    <w:p w:rsidR="00CA4E67" w:rsidRDefault="00CA4E67" w:rsidP="00CA4E67">
      <w:pPr>
        <w:ind w:firstLineChars="200" w:firstLine="426"/>
        <w:jc w:val="left"/>
      </w:pPr>
      <w:r>
        <w:rPr>
          <w:rFonts w:hint="eastAsia"/>
        </w:rPr>
        <w:t>查询条件设置规则：游戏名称：按照数据查询约定获取游戏列表。</w:t>
      </w:r>
    </w:p>
    <w:p w:rsidR="00CA4E67" w:rsidRDefault="00CA4E67" w:rsidP="00CA4E67">
      <w:pPr>
        <w:ind w:firstLineChars="200" w:firstLine="426"/>
        <w:jc w:val="left"/>
      </w:pPr>
      <w:r>
        <w:rPr>
          <w:rFonts w:hint="eastAsia"/>
        </w:rPr>
        <w:t>操作逻辑如下：</w:t>
      </w:r>
    </w:p>
    <w:p w:rsidR="00CA4E67" w:rsidRDefault="00CA4E67" w:rsidP="006E582E">
      <w:pPr>
        <w:pStyle w:val="af"/>
        <w:numPr>
          <w:ilvl w:val="0"/>
          <w:numId w:val="90"/>
        </w:numPr>
        <w:ind w:firstLineChars="0"/>
        <w:jc w:val="left"/>
      </w:pPr>
      <w:r>
        <w:rPr>
          <w:rFonts w:hint="eastAsia"/>
        </w:rPr>
        <w:t>根据游戏、期号查询，如果期状态不为</w:t>
      </w:r>
      <w:r>
        <w:rPr>
          <w:rFonts w:hint="eastAsia"/>
        </w:rPr>
        <w:t>0</w:t>
      </w:r>
      <w:r>
        <w:rPr>
          <w:rFonts w:hint="eastAsia"/>
        </w:rPr>
        <w:t>则不允许修改，否则允许修改。数据不存在允许新增。</w:t>
      </w:r>
    </w:p>
    <w:p w:rsidR="00CD25BF" w:rsidRDefault="00CD25BF" w:rsidP="006E582E">
      <w:pPr>
        <w:pStyle w:val="af"/>
        <w:numPr>
          <w:ilvl w:val="0"/>
          <w:numId w:val="90"/>
        </w:numPr>
        <w:ind w:firstLineChars="0"/>
        <w:jc w:val="left"/>
      </w:pPr>
      <w:r>
        <w:rPr>
          <w:rFonts w:hint="eastAsia"/>
        </w:rPr>
        <w:t>逻辑如下：</w:t>
      </w:r>
    </w:p>
    <w:p w:rsidR="000B1B95" w:rsidRDefault="00CD25BF" w:rsidP="006E582E">
      <w:pPr>
        <w:pStyle w:val="af"/>
        <w:numPr>
          <w:ilvl w:val="1"/>
          <w:numId w:val="90"/>
        </w:numPr>
        <w:ind w:firstLineChars="0"/>
        <w:jc w:val="left"/>
      </w:pPr>
      <w:r>
        <w:rPr>
          <w:rFonts w:hint="eastAsia"/>
        </w:rPr>
        <w:t>验证期号是否连续</w:t>
      </w:r>
      <w:r w:rsidR="000B1B95">
        <w:rPr>
          <w:rFonts w:hint="eastAsia"/>
        </w:rPr>
        <w:t>、本期开始销售时间是否在上期期结时间之后</w:t>
      </w:r>
      <w:r>
        <w:rPr>
          <w:rFonts w:hint="eastAsia"/>
        </w:rPr>
        <w:t>。</w:t>
      </w:r>
    </w:p>
    <w:p w:rsidR="000B1B95" w:rsidRDefault="00CD25BF" w:rsidP="006E582E">
      <w:pPr>
        <w:pStyle w:val="af"/>
        <w:numPr>
          <w:ilvl w:val="2"/>
          <w:numId w:val="90"/>
        </w:numPr>
        <w:ind w:firstLineChars="0"/>
        <w:jc w:val="left"/>
      </w:pPr>
      <w:r>
        <w:rPr>
          <w:rFonts w:hint="eastAsia"/>
        </w:rPr>
        <w:t>期号后三位为</w:t>
      </w:r>
      <w:r>
        <w:rPr>
          <w:rFonts w:hint="eastAsia"/>
        </w:rPr>
        <w:t>001</w:t>
      </w:r>
      <w:r>
        <w:rPr>
          <w:rFonts w:hint="eastAsia"/>
        </w:rPr>
        <w:t>，</w:t>
      </w:r>
      <w:r w:rsidR="000B1B95">
        <w:rPr>
          <w:rFonts w:hint="eastAsia"/>
        </w:rPr>
        <w:t>根据游戏</w:t>
      </w:r>
      <w:r w:rsidR="000B1B95">
        <w:rPr>
          <w:rFonts w:hint="eastAsia"/>
        </w:rPr>
        <w:t>ID</w:t>
      </w:r>
      <w:r w:rsidR="000B1B95">
        <w:rPr>
          <w:rFonts w:hint="eastAsia"/>
        </w:rPr>
        <w:t>查询当前系统是否有期数据，如果无期数据则验证通过。否则获取</w:t>
      </w:r>
      <w:r>
        <w:rPr>
          <w:rFonts w:hint="eastAsia"/>
        </w:rPr>
        <w:t>期号前</w:t>
      </w:r>
      <w:r>
        <w:rPr>
          <w:rFonts w:hint="eastAsia"/>
        </w:rPr>
        <w:t>4</w:t>
      </w:r>
      <w:r>
        <w:rPr>
          <w:rFonts w:hint="eastAsia"/>
        </w:rPr>
        <w:t>位为年，查询去年</w:t>
      </w:r>
      <w:r w:rsidR="00DA5B50">
        <w:rPr>
          <w:rFonts w:hint="eastAsia"/>
        </w:rPr>
        <w:t>最后一期期数据</w:t>
      </w:r>
      <w:r w:rsidR="000B1B95">
        <w:rPr>
          <w:rFonts w:hint="eastAsia"/>
        </w:rPr>
        <w:t>，如果数据不存在则表示期号不连续，同时验证本期开始销售时间是否在上期期结时间之后。</w:t>
      </w:r>
    </w:p>
    <w:p w:rsidR="00CD25BF" w:rsidRDefault="00CD25BF" w:rsidP="006E582E">
      <w:pPr>
        <w:pStyle w:val="af"/>
        <w:numPr>
          <w:ilvl w:val="2"/>
          <w:numId w:val="90"/>
        </w:numPr>
        <w:ind w:firstLineChars="0"/>
        <w:jc w:val="left"/>
      </w:pPr>
      <w:r>
        <w:rPr>
          <w:rFonts w:hint="eastAsia"/>
        </w:rPr>
        <w:t>期号后三位不为</w:t>
      </w:r>
      <w:r>
        <w:rPr>
          <w:rFonts w:hint="eastAsia"/>
        </w:rPr>
        <w:t>001</w:t>
      </w:r>
      <w:r>
        <w:rPr>
          <w:rFonts w:hint="eastAsia"/>
        </w:rPr>
        <w:t>，则按期号</w:t>
      </w:r>
      <w:r>
        <w:rPr>
          <w:rFonts w:hint="eastAsia"/>
        </w:rPr>
        <w:t>-1</w:t>
      </w:r>
      <w:r>
        <w:rPr>
          <w:rFonts w:hint="eastAsia"/>
        </w:rPr>
        <w:t>查询期数据</w:t>
      </w:r>
      <w:r w:rsidR="00DA5B50">
        <w:rPr>
          <w:rFonts w:hint="eastAsia"/>
        </w:rPr>
        <w:t>。</w:t>
      </w:r>
      <w:r>
        <w:rPr>
          <w:rFonts w:hint="eastAsia"/>
        </w:rPr>
        <w:t>如果期数据</w:t>
      </w:r>
      <w:r w:rsidR="00DA5B50">
        <w:rPr>
          <w:rFonts w:hint="eastAsia"/>
        </w:rPr>
        <w:t>不存在，则表示期号不连续</w:t>
      </w:r>
      <w:r w:rsidR="000B1B95">
        <w:rPr>
          <w:rFonts w:hint="eastAsia"/>
        </w:rPr>
        <w:t>，同时验证本期开始销售时间是否在上期期结时间之后</w:t>
      </w:r>
      <w:r w:rsidR="00DA5B50">
        <w:rPr>
          <w:rFonts w:hint="eastAsia"/>
        </w:rPr>
        <w:t>。</w:t>
      </w:r>
    </w:p>
    <w:p w:rsidR="000B1B95" w:rsidRDefault="00374D43" w:rsidP="006E582E">
      <w:pPr>
        <w:pStyle w:val="af"/>
        <w:numPr>
          <w:ilvl w:val="1"/>
          <w:numId w:val="90"/>
        </w:numPr>
        <w:ind w:firstLineChars="0"/>
        <w:jc w:val="left"/>
      </w:pPr>
      <w:r>
        <w:rPr>
          <w:rFonts w:hint="eastAsia"/>
        </w:rPr>
        <w:t>验证弃奖期号。</w:t>
      </w:r>
    </w:p>
    <w:p w:rsidR="00374D43" w:rsidRDefault="0067663B" w:rsidP="006E582E">
      <w:pPr>
        <w:pStyle w:val="af"/>
        <w:numPr>
          <w:ilvl w:val="2"/>
          <w:numId w:val="90"/>
        </w:numPr>
        <w:ind w:firstLineChars="0"/>
        <w:jc w:val="left"/>
      </w:pPr>
      <w:r>
        <w:rPr>
          <w:rFonts w:hint="eastAsia"/>
        </w:rPr>
        <w:t>弃奖数量为</w:t>
      </w:r>
      <w:r>
        <w:rPr>
          <w:rFonts w:hint="eastAsia"/>
        </w:rPr>
        <w:t>0</w:t>
      </w:r>
      <w:r w:rsidR="00374D43">
        <w:rPr>
          <w:rFonts w:hint="eastAsia"/>
        </w:rPr>
        <w:t>，则弃奖起始期号必须为空。</w:t>
      </w:r>
    </w:p>
    <w:p w:rsidR="0067663B" w:rsidRDefault="0067663B" w:rsidP="006E582E">
      <w:pPr>
        <w:pStyle w:val="af"/>
        <w:numPr>
          <w:ilvl w:val="2"/>
          <w:numId w:val="90"/>
        </w:numPr>
        <w:ind w:firstLineChars="0"/>
        <w:jc w:val="left"/>
      </w:pPr>
      <w:r>
        <w:rPr>
          <w:rFonts w:hint="eastAsia"/>
        </w:rPr>
        <w:t>弃奖数量为</w:t>
      </w:r>
      <w:r>
        <w:rPr>
          <w:rFonts w:hint="eastAsia"/>
        </w:rPr>
        <w:t>1</w:t>
      </w:r>
      <w:r>
        <w:rPr>
          <w:rFonts w:hint="eastAsia"/>
        </w:rPr>
        <w:t>。</w:t>
      </w:r>
    </w:p>
    <w:p w:rsidR="00374D43" w:rsidRDefault="0067663B" w:rsidP="006E582E">
      <w:pPr>
        <w:pStyle w:val="af"/>
        <w:numPr>
          <w:ilvl w:val="3"/>
          <w:numId w:val="90"/>
        </w:numPr>
        <w:ind w:firstLineChars="0"/>
        <w:jc w:val="left"/>
      </w:pPr>
      <w:r>
        <w:rPr>
          <w:rFonts w:hint="eastAsia"/>
        </w:rPr>
        <w:t>根据弃奖起始期号获取期数据（简称弃奖期），如果数据不存在则验证失败。</w:t>
      </w:r>
    </w:p>
    <w:p w:rsidR="0067663B" w:rsidRDefault="0067663B" w:rsidP="006E582E">
      <w:pPr>
        <w:pStyle w:val="af"/>
        <w:numPr>
          <w:ilvl w:val="3"/>
          <w:numId w:val="90"/>
        </w:numPr>
        <w:ind w:firstLineChars="0"/>
        <w:jc w:val="left"/>
      </w:pPr>
      <w:r>
        <w:rPr>
          <w:rFonts w:hint="eastAsia"/>
        </w:rPr>
        <w:t>如果弃奖起的兑奖截止时间在本期开期时间之前或本期开期时间之后，则验证失败。</w:t>
      </w:r>
    </w:p>
    <w:p w:rsidR="0067663B" w:rsidRDefault="0067663B" w:rsidP="006E582E">
      <w:pPr>
        <w:pStyle w:val="af"/>
        <w:numPr>
          <w:ilvl w:val="2"/>
          <w:numId w:val="90"/>
        </w:numPr>
        <w:ind w:firstLineChars="0"/>
        <w:jc w:val="left"/>
      </w:pPr>
      <w:r>
        <w:rPr>
          <w:rFonts w:hint="eastAsia"/>
        </w:rPr>
        <w:t>弃奖数量大于</w:t>
      </w:r>
      <w:r>
        <w:rPr>
          <w:rFonts w:hint="eastAsia"/>
        </w:rPr>
        <w:t>1</w:t>
      </w:r>
      <w:r>
        <w:rPr>
          <w:rFonts w:hint="eastAsia"/>
        </w:rPr>
        <w:t>。</w:t>
      </w:r>
    </w:p>
    <w:p w:rsidR="0067663B" w:rsidRDefault="00CF441D" w:rsidP="006E582E">
      <w:pPr>
        <w:pStyle w:val="af"/>
        <w:numPr>
          <w:ilvl w:val="3"/>
          <w:numId w:val="90"/>
        </w:numPr>
        <w:ind w:firstLineChars="0"/>
        <w:jc w:val="left"/>
      </w:pPr>
      <w:r>
        <w:rPr>
          <w:rFonts w:hint="eastAsia"/>
        </w:rPr>
        <w:t>弃奖起始期年份大于本期年份，则验证失败。</w:t>
      </w:r>
    </w:p>
    <w:p w:rsidR="00CF441D" w:rsidRDefault="00CF441D" w:rsidP="006E582E">
      <w:pPr>
        <w:pStyle w:val="af"/>
        <w:numPr>
          <w:ilvl w:val="3"/>
          <w:numId w:val="90"/>
        </w:numPr>
        <w:ind w:firstLineChars="0"/>
        <w:jc w:val="left"/>
      </w:pPr>
      <w:r>
        <w:rPr>
          <w:rFonts w:hint="eastAsia"/>
        </w:rPr>
        <w:t>弃奖起始期年份等于本期年份。</w:t>
      </w:r>
    </w:p>
    <w:p w:rsidR="00CF441D" w:rsidRDefault="00CF441D" w:rsidP="006E582E">
      <w:pPr>
        <w:pStyle w:val="af"/>
        <w:numPr>
          <w:ilvl w:val="4"/>
          <w:numId w:val="90"/>
        </w:numPr>
        <w:ind w:firstLineChars="0"/>
        <w:jc w:val="left"/>
      </w:pPr>
      <w:r>
        <w:rPr>
          <w:rFonts w:hint="eastAsia"/>
        </w:rPr>
        <w:t>弃奖起始期号</w:t>
      </w:r>
      <w:r>
        <w:rPr>
          <w:rFonts w:hint="eastAsia"/>
        </w:rPr>
        <w:t>+</w:t>
      </w:r>
      <w:r>
        <w:rPr>
          <w:rFonts w:hint="eastAsia"/>
        </w:rPr>
        <w:t>弃奖期数量大于等于本期期号，则验证失败。</w:t>
      </w:r>
    </w:p>
    <w:p w:rsidR="0080475F" w:rsidRDefault="0080475F" w:rsidP="006E582E">
      <w:pPr>
        <w:pStyle w:val="af"/>
        <w:numPr>
          <w:ilvl w:val="4"/>
          <w:numId w:val="90"/>
        </w:numPr>
        <w:ind w:firstLineChars="0"/>
        <w:jc w:val="left"/>
      </w:pPr>
      <w:r>
        <w:rPr>
          <w:rFonts w:hint="eastAsia"/>
        </w:rPr>
        <w:t>获取弃奖截止期号期信息，期号</w:t>
      </w:r>
      <w:r>
        <w:rPr>
          <w:rFonts w:hint="eastAsia"/>
        </w:rPr>
        <w:t>=</w:t>
      </w:r>
      <w:r>
        <w:rPr>
          <w:rFonts w:hint="eastAsia"/>
        </w:rPr>
        <w:t>弃奖起始期号</w:t>
      </w:r>
      <w:r>
        <w:rPr>
          <w:rFonts w:hint="eastAsia"/>
        </w:rPr>
        <w:t>+</w:t>
      </w:r>
      <w:r>
        <w:rPr>
          <w:rFonts w:hint="eastAsia"/>
        </w:rPr>
        <w:t>弃奖期数量</w:t>
      </w:r>
      <w:r w:rsidR="00756713">
        <w:rPr>
          <w:rFonts w:hint="eastAsia"/>
        </w:rPr>
        <w:t>-1</w:t>
      </w:r>
      <w:r>
        <w:rPr>
          <w:rFonts w:hint="eastAsia"/>
        </w:rPr>
        <w:t>，如果期信息在本期开期时间之前或本期开期时间之后，则验证失败。</w:t>
      </w:r>
    </w:p>
    <w:p w:rsidR="00CF441D" w:rsidRDefault="00CF441D" w:rsidP="006E582E">
      <w:pPr>
        <w:pStyle w:val="af"/>
        <w:numPr>
          <w:ilvl w:val="3"/>
          <w:numId w:val="90"/>
        </w:numPr>
        <w:ind w:firstLineChars="0"/>
        <w:jc w:val="left"/>
      </w:pPr>
      <w:r>
        <w:rPr>
          <w:rFonts w:hint="eastAsia"/>
        </w:rPr>
        <w:t>弃奖起始期年份小于本期年份。查询期信息，期号大于等于弃奖起始期，小于本期，按期号升序，简称期信息集合。</w:t>
      </w:r>
    </w:p>
    <w:p w:rsidR="00CF441D" w:rsidRDefault="00CF441D" w:rsidP="006E582E">
      <w:pPr>
        <w:pStyle w:val="af"/>
        <w:numPr>
          <w:ilvl w:val="4"/>
          <w:numId w:val="90"/>
        </w:numPr>
        <w:ind w:firstLineChars="0"/>
        <w:jc w:val="left"/>
      </w:pPr>
      <w:r>
        <w:rPr>
          <w:rFonts w:hint="eastAsia"/>
        </w:rPr>
        <w:t>如果期信息集合数量小于弃奖数量，则验证失败。</w:t>
      </w:r>
    </w:p>
    <w:p w:rsidR="00CF441D" w:rsidRDefault="00CF441D" w:rsidP="006E582E">
      <w:pPr>
        <w:pStyle w:val="af"/>
        <w:numPr>
          <w:ilvl w:val="4"/>
          <w:numId w:val="90"/>
        </w:numPr>
        <w:ind w:firstLineChars="0"/>
        <w:jc w:val="left"/>
      </w:pPr>
      <w:r>
        <w:rPr>
          <w:rFonts w:hint="eastAsia"/>
        </w:rPr>
        <w:t>如果期信息集合第一条记录的期号不等于弃奖起始期号，则验证失败。</w:t>
      </w:r>
    </w:p>
    <w:p w:rsidR="00CF441D" w:rsidRDefault="00CF441D" w:rsidP="006E582E">
      <w:pPr>
        <w:pStyle w:val="af"/>
        <w:numPr>
          <w:ilvl w:val="4"/>
          <w:numId w:val="90"/>
        </w:numPr>
        <w:ind w:firstLineChars="0"/>
        <w:jc w:val="left"/>
      </w:pPr>
      <w:r>
        <w:rPr>
          <w:rFonts w:hint="eastAsia"/>
        </w:rPr>
        <w:t>如果期信息集合第一条期信息的兑奖时间在本期开期时间之前或本期开期时间之后，则验证失败。</w:t>
      </w:r>
    </w:p>
    <w:p w:rsidR="00CF441D" w:rsidRDefault="00CF441D" w:rsidP="006E582E">
      <w:pPr>
        <w:pStyle w:val="af"/>
        <w:numPr>
          <w:ilvl w:val="4"/>
          <w:numId w:val="90"/>
        </w:numPr>
        <w:ind w:firstLineChars="0"/>
        <w:jc w:val="left"/>
      </w:pPr>
      <w:r>
        <w:rPr>
          <w:rFonts w:hint="eastAsia"/>
        </w:rPr>
        <w:t>如果期信息集合第</w:t>
      </w:r>
      <w:r>
        <w:rPr>
          <w:rFonts w:hint="eastAsia"/>
        </w:rPr>
        <w:t>N</w:t>
      </w:r>
      <w:r>
        <w:rPr>
          <w:rFonts w:hint="eastAsia"/>
        </w:rPr>
        <w:t>条期信息的兑奖时间在本期开期时间之前或本期开期时间之后，则验证失败。</w:t>
      </w:r>
      <w:r>
        <w:rPr>
          <w:rFonts w:hint="eastAsia"/>
        </w:rPr>
        <w:t>N</w:t>
      </w:r>
      <w:r>
        <w:rPr>
          <w:rFonts w:hint="eastAsia"/>
        </w:rPr>
        <w:t>等于弃奖数量。</w:t>
      </w:r>
    </w:p>
    <w:p w:rsidR="0080475F" w:rsidRDefault="0080475F" w:rsidP="006E582E">
      <w:pPr>
        <w:pStyle w:val="af"/>
        <w:numPr>
          <w:ilvl w:val="4"/>
          <w:numId w:val="90"/>
        </w:numPr>
        <w:ind w:firstLineChars="0"/>
        <w:jc w:val="left"/>
      </w:pPr>
      <w:r>
        <w:rPr>
          <w:rFonts w:hint="eastAsia"/>
        </w:rPr>
        <w:lastRenderedPageBreak/>
        <w:t>参照【中彩开奖管理系统接口实现概述】【新期导入逻辑】。</w:t>
      </w:r>
    </w:p>
    <w:p w:rsidR="00DA5B50" w:rsidRPr="00CA4E67" w:rsidRDefault="00DA5B50" w:rsidP="000B1B95">
      <w:pPr>
        <w:pStyle w:val="af"/>
        <w:ind w:left="1266" w:firstLineChars="0" w:firstLine="0"/>
        <w:jc w:val="left"/>
      </w:pPr>
    </w:p>
    <w:p w:rsidR="00574281" w:rsidRDefault="00574281" w:rsidP="00DB3149">
      <w:pPr>
        <w:pStyle w:val="3"/>
      </w:pPr>
      <w:bookmarkStart w:id="136" w:name="_Toc459793766"/>
      <w:r>
        <w:rPr>
          <w:rFonts w:hint="eastAsia"/>
        </w:rPr>
        <w:t>期结处理</w:t>
      </w:r>
      <w:bookmarkEnd w:id="136"/>
    </w:p>
    <w:p w:rsidR="00DB3149" w:rsidRPr="00DB3149" w:rsidRDefault="00DB3149" w:rsidP="0080475F">
      <w:pPr>
        <w:ind w:firstLineChars="200" w:firstLine="426"/>
      </w:pPr>
      <w:r>
        <w:rPr>
          <w:rFonts w:hint="eastAsia"/>
        </w:rPr>
        <w:t>查询</w:t>
      </w:r>
      <w:r>
        <w:rPr>
          <w:rFonts w:hint="eastAsia"/>
        </w:rPr>
        <w:t>ISSUE_EVENT_T</w:t>
      </w:r>
      <w:r>
        <w:rPr>
          <w:rFonts w:hint="eastAsia"/>
        </w:rPr>
        <w:t>获取期执行事件明细，根据需求完成验证。</w:t>
      </w:r>
    </w:p>
    <w:p w:rsidR="0080475F" w:rsidRDefault="0080475F" w:rsidP="0080475F">
      <w:pPr>
        <w:ind w:firstLineChars="200" w:firstLine="426"/>
      </w:pPr>
      <w:r>
        <w:rPr>
          <w:rFonts w:hint="eastAsia"/>
        </w:rPr>
        <w:t>参考【中彩开奖管理系统接口实现概述】完成操作。</w:t>
      </w:r>
    </w:p>
    <w:p w:rsidR="00DB3149" w:rsidRDefault="00DB3149" w:rsidP="0080475F">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46695F" w:rsidRDefault="0046695F" w:rsidP="0080475F">
      <w:pPr>
        <w:ind w:firstLineChars="200" w:firstLine="426"/>
      </w:pPr>
      <w:r>
        <w:rPr>
          <w:rFonts w:hint="eastAsia"/>
        </w:rPr>
        <w:t>监控日志从</w:t>
      </w:r>
      <w:r>
        <w:rPr>
          <w:rFonts w:hint="eastAsia"/>
        </w:rPr>
        <w:t>LOG_EVENT_T</w:t>
      </w:r>
      <w:r>
        <w:rPr>
          <w:rFonts w:hint="eastAsia"/>
        </w:rPr>
        <w:t>获取。</w:t>
      </w:r>
    </w:p>
    <w:p w:rsidR="00E92C0F" w:rsidRDefault="00E92C0F" w:rsidP="00E92C0F">
      <w:pPr>
        <w:pStyle w:val="3"/>
      </w:pPr>
      <w:bookmarkStart w:id="137" w:name="_Toc459793767"/>
      <w:r>
        <w:rPr>
          <w:rFonts w:hint="eastAsia"/>
        </w:rPr>
        <w:t>上报期结数据</w:t>
      </w:r>
      <w:bookmarkEnd w:id="137"/>
    </w:p>
    <w:p w:rsidR="00E92C0F" w:rsidRDefault="00E92C0F" w:rsidP="00E92C0F">
      <w:pPr>
        <w:ind w:firstLineChars="200" w:firstLine="426"/>
      </w:pPr>
      <w:r>
        <w:rPr>
          <w:rFonts w:hint="eastAsia"/>
        </w:rPr>
        <w:t>查询</w:t>
      </w:r>
      <w:r>
        <w:rPr>
          <w:rFonts w:hint="eastAsia"/>
        </w:rPr>
        <w:t>ISSUE_EVENT_T</w:t>
      </w:r>
      <w:r>
        <w:rPr>
          <w:rFonts w:hint="eastAsia"/>
        </w:rPr>
        <w:t>获取期执行事件明细，根据需求完成验证。</w:t>
      </w:r>
    </w:p>
    <w:p w:rsidR="00E92C0F" w:rsidRPr="00DB3149" w:rsidRDefault="001012E3" w:rsidP="00E92C0F">
      <w:pPr>
        <w:ind w:firstLineChars="200" w:firstLine="426"/>
      </w:pPr>
      <w:r>
        <w:rPr>
          <w:rFonts w:hint="eastAsia"/>
        </w:rPr>
        <w:t>操作前需检查</w:t>
      </w:r>
      <w:r w:rsidR="00217F21">
        <w:rPr>
          <w:rFonts w:hint="eastAsia"/>
        </w:rPr>
        <w:t>期结原始文件是否已下载。</w:t>
      </w:r>
    </w:p>
    <w:p w:rsidR="00E92C0F" w:rsidRDefault="00E92C0F" w:rsidP="00E92C0F">
      <w:pPr>
        <w:ind w:firstLineChars="200" w:firstLine="426"/>
      </w:pPr>
      <w:r>
        <w:rPr>
          <w:rFonts w:hint="eastAsia"/>
        </w:rPr>
        <w:t>参考【中彩开奖管理系统接口实现概述】完成操作。</w:t>
      </w:r>
    </w:p>
    <w:p w:rsidR="00E92C0F" w:rsidRDefault="00E92C0F" w:rsidP="00E92C0F">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38" w:name="_Toc459793768"/>
      <w:r>
        <w:rPr>
          <w:rFonts w:hint="eastAsia"/>
        </w:rPr>
        <w:t>开奖号码管理</w:t>
      </w:r>
      <w:bookmarkEnd w:id="138"/>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9C4B11" w:rsidRPr="0080475F" w:rsidRDefault="00DB3149" w:rsidP="00F16A71">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39" w:name="_Toc459793769"/>
      <w:r>
        <w:rPr>
          <w:rFonts w:hint="eastAsia"/>
        </w:rPr>
        <w:t>中奖计算处理</w:t>
      </w:r>
      <w:bookmarkEnd w:id="139"/>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Default="00DB3149" w:rsidP="00DB3149">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9C4B11" w:rsidRDefault="009C4B11" w:rsidP="00DB3149">
      <w:pPr>
        <w:ind w:firstLineChars="200" w:firstLine="426"/>
      </w:pPr>
      <w:r>
        <w:rPr>
          <w:rFonts w:hint="eastAsia"/>
        </w:rPr>
        <w:t>监控日志从</w:t>
      </w:r>
      <w:r>
        <w:rPr>
          <w:rFonts w:hint="eastAsia"/>
        </w:rPr>
        <w:t>LOG_EVENT_T</w:t>
      </w:r>
      <w:r>
        <w:rPr>
          <w:rFonts w:hint="eastAsia"/>
        </w:rPr>
        <w:t>获取。</w:t>
      </w:r>
    </w:p>
    <w:p w:rsidR="00F16A71" w:rsidRDefault="00F16A71" w:rsidP="00F16A71">
      <w:pPr>
        <w:pStyle w:val="3"/>
      </w:pPr>
      <w:bookmarkStart w:id="140" w:name="_Toc459793770"/>
      <w:r>
        <w:rPr>
          <w:rFonts w:hint="eastAsia"/>
        </w:rPr>
        <w:t>上报中奖数据</w:t>
      </w:r>
      <w:bookmarkEnd w:id="140"/>
    </w:p>
    <w:p w:rsidR="00F16A71" w:rsidRDefault="00F16A71" w:rsidP="00F16A71">
      <w:pPr>
        <w:ind w:firstLineChars="200" w:firstLine="426"/>
      </w:pPr>
      <w:r>
        <w:rPr>
          <w:rFonts w:hint="eastAsia"/>
        </w:rPr>
        <w:t>查询</w:t>
      </w:r>
      <w:r>
        <w:rPr>
          <w:rFonts w:hint="eastAsia"/>
        </w:rPr>
        <w:t>ISSUE_EVENT_T</w:t>
      </w:r>
      <w:r>
        <w:rPr>
          <w:rFonts w:hint="eastAsia"/>
        </w:rPr>
        <w:t>获取期执行事件明细，根据需求完成验证。</w:t>
      </w:r>
    </w:p>
    <w:p w:rsidR="00F16A71" w:rsidRPr="00DB3149" w:rsidRDefault="00EE53E9" w:rsidP="00F16A71">
      <w:pPr>
        <w:ind w:firstLineChars="200" w:firstLine="426"/>
      </w:pPr>
      <w:r>
        <w:rPr>
          <w:rFonts w:hint="eastAsia"/>
        </w:rPr>
        <w:t>操作前需检查兑奖明细原始文件是否已下载</w:t>
      </w:r>
      <w:r w:rsidR="00F16A71">
        <w:rPr>
          <w:rFonts w:hint="eastAsia"/>
        </w:rPr>
        <w:t>。</w:t>
      </w:r>
    </w:p>
    <w:p w:rsidR="00F16A71" w:rsidRDefault="00F16A71" w:rsidP="00F16A71">
      <w:pPr>
        <w:ind w:firstLineChars="200" w:firstLine="426"/>
      </w:pPr>
      <w:r>
        <w:rPr>
          <w:rFonts w:hint="eastAsia"/>
        </w:rPr>
        <w:t>参考【中彩开奖管理系统接口实现概述】完成操作。</w:t>
      </w:r>
    </w:p>
    <w:p w:rsidR="00F16A71" w:rsidRPr="0080475F" w:rsidRDefault="00F16A71" w:rsidP="00F16A71">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41" w:name="_Toc459793771"/>
      <w:r>
        <w:rPr>
          <w:rFonts w:hint="eastAsia"/>
        </w:rPr>
        <w:lastRenderedPageBreak/>
        <w:t>开奖公告管理</w:t>
      </w:r>
      <w:bookmarkEnd w:id="141"/>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Default="00DB3149" w:rsidP="00DB3149">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9C4B11" w:rsidRPr="0080475F" w:rsidRDefault="009C4B11" w:rsidP="00DB3149">
      <w:pPr>
        <w:ind w:firstLineChars="200" w:firstLine="426"/>
      </w:pPr>
      <w:r>
        <w:rPr>
          <w:rFonts w:hint="eastAsia"/>
        </w:rPr>
        <w:t>监控日志从</w:t>
      </w:r>
      <w:r>
        <w:rPr>
          <w:rFonts w:hint="eastAsia"/>
        </w:rPr>
        <w:t>LOG_EVENT_T</w:t>
      </w:r>
      <w:r>
        <w:rPr>
          <w:rFonts w:hint="eastAsia"/>
        </w:rPr>
        <w:t>获取。</w:t>
      </w:r>
    </w:p>
    <w:p w:rsidR="00574281" w:rsidRDefault="00574281" w:rsidP="00DB3149">
      <w:pPr>
        <w:pStyle w:val="3"/>
      </w:pPr>
      <w:bookmarkStart w:id="142" w:name="_Toc459793772"/>
      <w:r>
        <w:rPr>
          <w:rFonts w:hint="eastAsia"/>
        </w:rPr>
        <w:t>开奖公告通知处理</w:t>
      </w:r>
      <w:bookmarkEnd w:id="142"/>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Pr="002052E9" w:rsidRDefault="00DB3149" w:rsidP="002052E9">
      <w:pPr>
        <w:ind w:firstLineChars="200" w:firstLine="426"/>
      </w:pPr>
      <w:r w:rsidRPr="002052E9">
        <w:rPr>
          <w:rFonts w:hint="eastAsia"/>
        </w:rPr>
        <w:t>参考日志约定记录管理员操作日志（</w:t>
      </w:r>
      <w:r w:rsidRPr="002052E9">
        <w:rPr>
          <w:rFonts w:hint="eastAsia"/>
        </w:rPr>
        <w:t>LOG_T</w:t>
      </w:r>
      <w:r w:rsidRPr="002052E9">
        <w:rPr>
          <w:rFonts w:hint="eastAsia"/>
        </w:rPr>
        <w:t>、</w:t>
      </w:r>
      <w:r w:rsidRPr="002052E9">
        <w:rPr>
          <w:rFonts w:hint="eastAsia"/>
        </w:rPr>
        <w:t>LOG_USER_T</w:t>
      </w:r>
      <w:r w:rsidRPr="002052E9">
        <w:rPr>
          <w:rFonts w:hint="eastAsia"/>
        </w:rPr>
        <w:t>）。</w:t>
      </w:r>
    </w:p>
    <w:p w:rsidR="00574281" w:rsidRDefault="00574281" w:rsidP="00DB3149">
      <w:pPr>
        <w:pStyle w:val="3"/>
      </w:pPr>
      <w:bookmarkStart w:id="143" w:name="_Toc459793773"/>
      <w:r>
        <w:rPr>
          <w:rFonts w:hint="eastAsia"/>
        </w:rPr>
        <w:t>数据文件处理</w:t>
      </w:r>
      <w:bookmarkEnd w:id="143"/>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Pr="0080475F" w:rsidRDefault="00DB3149" w:rsidP="00DB3149">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44" w:name="_Toc459793774"/>
      <w:r>
        <w:rPr>
          <w:rFonts w:hint="eastAsia"/>
        </w:rPr>
        <w:t>游戏期信息查询</w:t>
      </w:r>
      <w:bookmarkEnd w:id="144"/>
    </w:p>
    <w:p w:rsidR="004B0206" w:rsidRDefault="00D21685" w:rsidP="004B0206">
      <w:pPr>
        <w:ind w:firstLineChars="200" w:firstLine="426"/>
      </w:pPr>
      <w:r>
        <w:rPr>
          <w:rFonts w:hint="eastAsia"/>
        </w:rPr>
        <w:t>基于</w:t>
      </w:r>
      <w:r>
        <w:rPr>
          <w:rFonts w:hint="eastAsia"/>
        </w:rPr>
        <w:t>ISSUE_T</w:t>
      </w:r>
      <w:r>
        <w:rPr>
          <w:rFonts w:hint="eastAsia"/>
        </w:rPr>
        <w:t>、</w:t>
      </w:r>
      <w:r>
        <w:rPr>
          <w:rFonts w:hint="eastAsia"/>
        </w:rPr>
        <w:t>GAME_T</w:t>
      </w:r>
      <w:r>
        <w:rPr>
          <w:rFonts w:hint="eastAsia"/>
        </w:rPr>
        <w:t>获取期数据。</w:t>
      </w:r>
    </w:p>
    <w:p w:rsidR="00D21685" w:rsidRDefault="00D21685" w:rsidP="004B0206">
      <w:pPr>
        <w:ind w:firstLineChars="200" w:firstLine="426"/>
      </w:pPr>
      <w:r>
        <w:rPr>
          <w:rFonts w:hint="eastAsia"/>
        </w:rPr>
        <w:t>查询条件设置规则如下：</w:t>
      </w:r>
    </w:p>
    <w:p w:rsidR="00D21685" w:rsidRDefault="00D21685" w:rsidP="006E582E">
      <w:pPr>
        <w:pStyle w:val="af"/>
        <w:numPr>
          <w:ilvl w:val="0"/>
          <w:numId w:val="56"/>
        </w:numPr>
        <w:ind w:firstLineChars="0"/>
      </w:pPr>
      <w:r>
        <w:rPr>
          <w:rFonts w:hint="eastAsia"/>
        </w:rPr>
        <w:t>游戏名称：按照数据查询约定获取游戏列表。</w:t>
      </w:r>
    </w:p>
    <w:p w:rsidR="00D21685" w:rsidRDefault="00D21685" w:rsidP="006E582E">
      <w:pPr>
        <w:pStyle w:val="af"/>
        <w:numPr>
          <w:ilvl w:val="0"/>
          <w:numId w:val="56"/>
        </w:numPr>
        <w:ind w:firstLineChars="0"/>
      </w:pPr>
      <w:r>
        <w:rPr>
          <w:rFonts w:hint="eastAsia"/>
        </w:rPr>
        <w:t>开始期号：从</w:t>
      </w:r>
      <w:r>
        <w:rPr>
          <w:rFonts w:hint="eastAsia"/>
        </w:rPr>
        <w:t>ISSUE_T</w:t>
      </w:r>
      <w:r>
        <w:rPr>
          <w:rFonts w:hint="eastAsia"/>
        </w:rPr>
        <w:t>表按照期号倒序获取第三十条数据。</w:t>
      </w:r>
      <w:r w:rsidR="003D0E69">
        <w:rPr>
          <w:rFonts w:hint="eastAsia"/>
        </w:rPr>
        <w:t>如果不足三十条数据则取最后条数据。</w:t>
      </w:r>
    </w:p>
    <w:p w:rsidR="00D21685" w:rsidRDefault="00D21685" w:rsidP="006E582E">
      <w:pPr>
        <w:pStyle w:val="af"/>
        <w:numPr>
          <w:ilvl w:val="0"/>
          <w:numId w:val="56"/>
        </w:numPr>
        <w:ind w:firstLineChars="0"/>
      </w:pPr>
      <w:r>
        <w:rPr>
          <w:rFonts w:hint="eastAsia"/>
        </w:rPr>
        <w:t>结束期号：从</w:t>
      </w:r>
      <w:r>
        <w:rPr>
          <w:rFonts w:hint="eastAsia"/>
        </w:rPr>
        <w:t>ISSUE_T</w:t>
      </w:r>
      <w:r>
        <w:rPr>
          <w:rFonts w:hint="eastAsia"/>
        </w:rPr>
        <w:t>表按照期号倒序获取第一条数据。</w:t>
      </w:r>
    </w:p>
    <w:p w:rsidR="006A27B2" w:rsidRDefault="006A27B2" w:rsidP="006A27B2">
      <w:pPr>
        <w:pStyle w:val="af"/>
        <w:ind w:firstLine="426"/>
      </w:pPr>
      <w:r>
        <w:rPr>
          <w:rFonts w:hint="eastAsia"/>
        </w:rPr>
        <w:t>查询结果展现规则如下：</w:t>
      </w:r>
    </w:p>
    <w:p w:rsidR="006A27B2" w:rsidRDefault="006A27B2" w:rsidP="006E582E">
      <w:pPr>
        <w:pStyle w:val="af"/>
        <w:numPr>
          <w:ilvl w:val="0"/>
          <w:numId w:val="57"/>
        </w:numPr>
        <w:ind w:firstLineChars="0"/>
      </w:pPr>
      <w:r>
        <w:rPr>
          <w:rFonts w:hint="eastAsia"/>
        </w:rPr>
        <w:t>促销状态：</w:t>
      </w:r>
      <w:r w:rsidRPr="006A27B2">
        <w:t>ISSUE_T</w:t>
      </w:r>
      <w:r>
        <w:rPr>
          <w:rFonts w:hint="eastAsia"/>
        </w:rPr>
        <w:t>.</w:t>
      </w:r>
      <w:r w:rsidRPr="006A27B2">
        <w:t xml:space="preserve"> GAME_PROMOTION_OID</w:t>
      </w:r>
      <w:r>
        <w:rPr>
          <w:rFonts w:hint="eastAsia"/>
        </w:rPr>
        <w:t>.</w:t>
      </w:r>
      <w:r w:rsidRPr="006A27B2">
        <w:t xml:space="preserve"> PROMOTION_NAME</w:t>
      </w:r>
    </w:p>
    <w:p w:rsidR="006A27B2" w:rsidRPr="006A27B2" w:rsidRDefault="006A27B2" w:rsidP="006E582E">
      <w:pPr>
        <w:pStyle w:val="af"/>
        <w:numPr>
          <w:ilvl w:val="0"/>
          <w:numId w:val="57"/>
        </w:numPr>
        <w:ind w:firstLineChars="0"/>
      </w:pPr>
      <w:r>
        <w:rPr>
          <w:rFonts w:hint="eastAsia"/>
        </w:rPr>
        <w:t>其余字段从</w:t>
      </w:r>
      <w:r>
        <w:rPr>
          <w:rFonts w:hint="eastAsia"/>
        </w:rPr>
        <w:t>ISSUE_T</w:t>
      </w:r>
      <w:r>
        <w:rPr>
          <w:rFonts w:hint="eastAsia"/>
        </w:rPr>
        <w:t>、</w:t>
      </w:r>
      <w:r>
        <w:rPr>
          <w:rFonts w:hint="eastAsia"/>
        </w:rPr>
        <w:t>GAME_T</w:t>
      </w:r>
      <w:r>
        <w:rPr>
          <w:rFonts w:hint="eastAsia"/>
        </w:rPr>
        <w:t>表获取。</w:t>
      </w:r>
    </w:p>
    <w:p w:rsidR="00574281" w:rsidRDefault="00574281" w:rsidP="00DB3149">
      <w:pPr>
        <w:pStyle w:val="3"/>
      </w:pPr>
      <w:bookmarkStart w:id="145" w:name="_Toc459793775"/>
      <w:r>
        <w:rPr>
          <w:rFonts w:hint="eastAsia"/>
        </w:rPr>
        <w:t>游戏开奖公告查询</w:t>
      </w:r>
      <w:bookmarkEnd w:id="145"/>
    </w:p>
    <w:p w:rsidR="00574281" w:rsidRDefault="005F274A" w:rsidP="005F274A">
      <w:pPr>
        <w:ind w:firstLineChars="200" w:firstLine="426"/>
      </w:pPr>
      <w:r>
        <w:rPr>
          <w:rFonts w:hint="eastAsia"/>
        </w:rPr>
        <w:t>基于</w:t>
      </w:r>
      <w:r w:rsidRPr="005F274A">
        <w:t>ISSUE_OPEN_T</w:t>
      </w:r>
      <w:r>
        <w:rPr>
          <w:rFonts w:hint="eastAsia"/>
        </w:rPr>
        <w:t>、</w:t>
      </w:r>
      <w:r w:rsidRPr="005F274A">
        <w:t>ISSUE_OPEN_GROUP_T</w:t>
      </w:r>
      <w:r>
        <w:rPr>
          <w:rFonts w:hint="eastAsia"/>
        </w:rPr>
        <w:t>、</w:t>
      </w:r>
      <w:r w:rsidRPr="005F274A">
        <w:t>ISSUE_OPEN_GRADE_T</w:t>
      </w:r>
      <w:r>
        <w:rPr>
          <w:rFonts w:hint="eastAsia"/>
        </w:rPr>
        <w:t>获取数据。</w:t>
      </w:r>
    </w:p>
    <w:p w:rsidR="005F274A" w:rsidRDefault="005F274A" w:rsidP="005F274A">
      <w:pPr>
        <w:ind w:firstLineChars="200" w:firstLine="426"/>
      </w:pPr>
      <w:r>
        <w:rPr>
          <w:rFonts w:hint="eastAsia"/>
        </w:rPr>
        <w:t>查询条件设置规则如下：</w:t>
      </w:r>
    </w:p>
    <w:p w:rsidR="005F274A" w:rsidRDefault="005F274A" w:rsidP="006E582E">
      <w:pPr>
        <w:pStyle w:val="af"/>
        <w:numPr>
          <w:ilvl w:val="0"/>
          <w:numId w:val="58"/>
        </w:numPr>
        <w:ind w:firstLineChars="0"/>
      </w:pPr>
      <w:r>
        <w:rPr>
          <w:rFonts w:hint="eastAsia"/>
        </w:rPr>
        <w:t>游戏名称：按照数据查询约定获取游戏列表。</w:t>
      </w:r>
    </w:p>
    <w:p w:rsidR="005F274A" w:rsidRDefault="005F274A" w:rsidP="006E582E">
      <w:pPr>
        <w:pStyle w:val="af"/>
        <w:numPr>
          <w:ilvl w:val="0"/>
          <w:numId w:val="58"/>
        </w:numPr>
        <w:ind w:firstLineChars="0"/>
      </w:pPr>
      <w:r>
        <w:rPr>
          <w:rFonts w:hint="eastAsia"/>
        </w:rPr>
        <w:t>开始期号：从</w:t>
      </w:r>
      <w:r>
        <w:rPr>
          <w:rFonts w:hint="eastAsia"/>
        </w:rPr>
        <w:t>ISSUE_</w:t>
      </w:r>
      <w:r w:rsidR="003D0E69">
        <w:rPr>
          <w:rFonts w:hint="eastAsia"/>
        </w:rPr>
        <w:t>EVENT_</w:t>
      </w:r>
      <w:r>
        <w:rPr>
          <w:rFonts w:hint="eastAsia"/>
        </w:rPr>
        <w:t>T</w:t>
      </w:r>
      <w:r>
        <w:rPr>
          <w:rFonts w:hint="eastAsia"/>
        </w:rPr>
        <w:t>表按照期号倒序获取</w:t>
      </w:r>
      <w:r w:rsidR="003D0E69">
        <w:rPr>
          <w:rFonts w:hint="eastAsia"/>
        </w:rPr>
        <w:t>事件码等于</w:t>
      </w:r>
      <w:r w:rsidR="003D0E69">
        <w:rPr>
          <w:rFonts w:hint="eastAsia"/>
        </w:rPr>
        <w:t>1</w:t>
      </w:r>
      <w:r w:rsidR="003C065D">
        <w:rPr>
          <w:rFonts w:hint="eastAsia"/>
        </w:rPr>
        <w:t>3</w:t>
      </w:r>
      <w:r w:rsidR="003D0E69">
        <w:rPr>
          <w:rFonts w:hint="eastAsia"/>
        </w:rPr>
        <w:t>0</w:t>
      </w:r>
      <w:r>
        <w:rPr>
          <w:rFonts w:hint="eastAsia"/>
        </w:rPr>
        <w:t>第三十</w:t>
      </w:r>
      <w:r>
        <w:rPr>
          <w:rFonts w:hint="eastAsia"/>
        </w:rPr>
        <w:lastRenderedPageBreak/>
        <w:t>条数据。</w:t>
      </w:r>
      <w:r w:rsidR="003D0E69">
        <w:rPr>
          <w:rFonts w:hint="eastAsia"/>
        </w:rPr>
        <w:t>如果不足三十条数据则取最后条数据。</w:t>
      </w:r>
    </w:p>
    <w:p w:rsidR="005F274A" w:rsidRDefault="005F274A" w:rsidP="006E582E">
      <w:pPr>
        <w:pStyle w:val="af"/>
        <w:numPr>
          <w:ilvl w:val="0"/>
          <w:numId w:val="58"/>
        </w:numPr>
        <w:ind w:firstLineChars="0"/>
      </w:pPr>
      <w:r>
        <w:rPr>
          <w:rFonts w:hint="eastAsia"/>
        </w:rPr>
        <w:t>结束期号：</w:t>
      </w:r>
      <w:r w:rsidR="003D0E69">
        <w:rPr>
          <w:rFonts w:hint="eastAsia"/>
        </w:rPr>
        <w:t>从</w:t>
      </w:r>
      <w:r w:rsidR="003D0E69">
        <w:rPr>
          <w:rFonts w:hint="eastAsia"/>
        </w:rPr>
        <w:t>ISSUE_EVENT_T</w:t>
      </w:r>
      <w:r w:rsidR="003D0E69">
        <w:rPr>
          <w:rFonts w:hint="eastAsia"/>
        </w:rPr>
        <w:t>表按照期号倒序获取事件码等于</w:t>
      </w:r>
      <w:r w:rsidR="003D0E69">
        <w:rPr>
          <w:rFonts w:hint="eastAsia"/>
        </w:rPr>
        <w:t>1</w:t>
      </w:r>
      <w:r w:rsidR="003C065D">
        <w:rPr>
          <w:rFonts w:hint="eastAsia"/>
        </w:rPr>
        <w:t>3</w:t>
      </w:r>
      <w:r w:rsidR="003D0E69">
        <w:rPr>
          <w:rFonts w:hint="eastAsia"/>
        </w:rPr>
        <w:t>0</w:t>
      </w:r>
      <w:r w:rsidR="003D0E69">
        <w:rPr>
          <w:rFonts w:hint="eastAsia"/>
        </w:rPr>
        <w:t>第一条数据。</w:t>
      </w:r>
    </w:p>
    <w:p w:rsidR="00A7032F" w:rsidRDefault="00A7032F" w:rsidP="00A7032F">
      <w:pPr>
        <w:pStyle w:val="af"/>
        <w:ind w:firstLine="426"/>
      </w:pPr>
      <w:r>
        <w:rPr>
          <w:rFonts w:hint="eastAsia"/>
        </w:rPr>
        <w:t>列表查询结果展现规则如下：</w:t>
      </w:r>
    </w:p>
    <w:p w:rsidR="00A7032F" w:rsidRDefault="00A7032F" w:rsidP="006E582E">
      <w:pPr>
        <w:pStyle w:val="af"/>
        <w:numPr>
          <w:ilvl w:val="0"/>
          <w:numId w:val="59"/>
        </w:numPr>
        <w:ind w:firstLineChars="0"/>
      </w:pPr>
      <w:r>
        <w:rPr>
          <w:rFonts w:hint="eastAsia"/>
        </w:rPr>
        <w:t>从</w:t>
      </w:r>
      <w:r>
        <w:rPr>
          <w:rFonts w:hint="eastAsia"/>
        </w:rPr>
        <w:t>ISSUE_OPEN_T</w:t>
      </w:r>
      <w:r>
        <w:rPr>
          <w:rFonts w:hint="eastAsia"/>
        </w:rPr>
        <w:t>获取</w:t>
      </w:r>
    </w:p>
    <w:p w:rsidR="00A7032F" w:rsidRDefault="00A7032F" w:rsidP="00A7032F">
      <w:pPr>
        <w:pStyle w:val="af"/>
        <w:ind w:firstLine="426"/>
      </w:pPr>
      <w:r>
        <w:rPr>
          <w:rFonts w:hint="eastAsia"/>
        </w:rPr>
        <w:t>详情结果展现规则如下：</w:t>
      </w:r>
    </w:p>
    <w:p w:rsidR="00A7032F" w:rsidRDefault="00A7032F" w:rsidP="006E582E">
      <w:pPr>
        <w:pStyle w:val="af"/>
        <w:numPr>
          <w:ilvl w:val="0"/>
          <w:numId w:val="60"/>
        </w:numPr>
        <w:ind w:firstLineChars="0"/>
      </w:pPr>
      <w:r>
        <w:rPr>
          <w:rFonts w:hint="eastAsia"/>
        </w:rPr>
        <w:t>根据</w:t>
      </w:r>
      <w:r>
        <w:rPr>
          <w:rFonts w:hint="eastAsia"/>
        </w:rPr>
        <w:t>ISSUE_OPEN_T.IWOID</w:t>
      </w:r>
      <w:r>
        <w:rPr>
          <w:rFonts w:hint="eastAsia"/>
        </w:rPr>
        <w:t>获取开奖号码组记录（</w:t>
      </w:r>
      <w:r w:rsidRPr="00A7032F">
        <w:t>ISSUE_OPEN_GROUP_T</w:t>
      </w:r>
      <w:r>
        <w:rPr>
          <w:rFonts w:hint="eastAsia"/>
        </w:rPr>
        <w:t>）</w:t>
      </w:r>
    </w:p>
    <w:p w:rsidR="00A7032F" w:rsidRDefault="00A7032F" w:rsidP="006E582E">
      <w:pPr>
        <w:pStyle w:val="af"/>
        <w:numPr>
          <w:ilvl w:val="0"/>
          <w:numId w:val="60"/>
        </w:numPr>
        <w:ind w:firstLineChars="0"/>
      </w:pPr>
      <w:r>
        <w:rPr>
          <w:rFonts w:hint="eastAsia"/>
        </w:rPr>
        <w:t>根据开奖号码组获取开奖公告记录（</w:t>
      </w:r>
      <w:r w:rsidRPr="00A7032F">
        <w:t>ISSUE_OPEN_GRADE_T</w:t>
      </w:r>
      <w:r>
        <w:rPr>
          <w:rFonts w:hint="eastAsia"/>
        </w:rPr>
        <w:t>）</w:t>
      </w:r>
    </w:p>
    <w:p w:rsidR="00A7032F" w:rsidRDefault="00A7032F" w:rsidP="006E582E">
      <w:pPr>
        <w:pStyle w:val="af"/>
        <w:numPr>
          <w:ilvl w:val="0"/>
          <w:numId w:val="60"/>
        </w:numPr>
        <w:ind w:firstLineChars="0"/>
      </w:pPr>
      <w:r>
        <w:rPr>
          <w:rFonts w:hint="eastAsia"/>
        </w:rPr>
        <w:t>开奖轮数：</w:t>
      </w:r>
      <w:r w:rsidRPr="00A7032F">
        <w:t>ISSUE_OPEN_GROUP_T</w:t>
      </w:r>
      <w:r>
        <w:rPr>
          <w:rFonts w:hint="eastAsia"/>
        </w:rPr>
        <w:t>.</w:t>
      </w:r>
      <w:r w:rsidRPr="00A7032F">
        <w:t xml:space="preserve"> NUMBER_GROUP</w:t>
      </w:r>
    </w:p>
    <w:p w:rsidR="00A7032F" w:rsidRDefault="00A7032F" w:rsidP="006E582E">
      <w:pPr>
        <w:pStyle w:val="af"/>
        <w:numPr>
          <w:ilvl w:val="0"/>
          <w:numId w:val="60"/>
        </w:numPr>
        <w:ind w:firstLineChars="0"/>
      </w:pPr>
      <w:r>
        <w:rPr>
          <w:rFonts w:hint="eastAsia"/>
        </w:rPr>
        <w:t>奖等编号：</w:t>
      </w:r>
      <w:r w:rsidRPr="00A7032F">
        <w:t>ISSUE_OPEN_GRADE_T</w:t>
      </w:r>
      <w:r>
        <w:rPr>
          <w:rFonts w:hint="eastAsia"/>
        </w:rPr>
        <w:t>.</w:t>
      </w:r>
      <w:r w:rsidRPr="00A7032F">
        <w:t>GRADE</w:t>
      </w:r>
    </w:p>
    <w:p w:rsidR="00A7032F" w:rsidRDefault="00A7032F" w:rsidP="006E582E">
      <w:pPr>
        <w:pStyle w:val="af"/>
        <w:numPr>
          <w:ilvl w:val="0"/>
          <w:numId w:val="60"/>
        </w:numPr>
        <w:ind w:firstLineChars="0"/>
      </w:pPr>
      <w:r>
        <w:rPr>
          <w:rFonts w:hint="eastAsia"/>
        </w:rPr>
        <w:t>中奖注数：</w:t>
      </w:r>
      <w:r w:rsidRPr="00A7032F">
        <w:t>ISSUE_OPEN_GRADE_T</w:t>
      </w:r>
      <w:r>
        <w:rPr>
          <w:rFonts w:hint="eastAsia"/>
        </w:rPr>
        <w:t>.</w:t>
      </w:r>
      <w:r w:rsidRPr="00A7032F">
        <w:t>WIN_COUNT</w:t>
      </w:r>
    </w:p>
    <w:p w:rsidR="00A7032F" w:rsidRDefault="00A7032F" w:rsidP="006E582E">
      <w:pPr>
        <w:pStyle w:val="af"/>
        <w:numPr>
          <w:ilvl w:val="0"/>
          <w:numId w:val="60"/>
        </w:numPr>
        <w:ind w:firstLineChars="0"/>
      </w:pPr>
      <w:r>
        <w:rPr>
          <w:rFonts w:hint="eastAsia"/>
        </w:rPr>
        <w:t>奖等奖金：</w:t>
      </w:r>
      <w:r w:rsidRPr="00A7032F">
        <w:t>ISSUE_OPEN_GRADE_T</w:t>
      </w:r>
      <w:r>
        <w:rPr>
          <w:rFonts w:hint="eastAsia"/>
        </w:rPr>
        <w:t>.</w:t>
      </w:r>
      <w:r w:rsidRPr="00A7032F">
        <w:t>WIN_AMOUNT</w:t>
      </w:r>
    </w:p>
    <w:p w:rsidR="00213757" w:rsidRDefault="00213757" w:rsidP="00DB3149">
      <w:pPr>
        <w:pStyle w:val="2"/>
      </w:pPr>
      <w:bookmarkStart w:id="146" w:name="_Toc459793776"/>
      <w:r>
        <w:rPr>
          <w:rFonts w:hint="eastAsia"/>
        </w:rPr>
        <w:t>业务监控</w:t>
      </w:r>
      <w:r>
        <w:rPr>
          <w:rFonts w:hint="eastAsia"/>
        </w:rPr>
        <w:t>-</w:t>
      </w:r>
      <w:r>
        <w:rPr>
          <w:rFonts w:hint="eastAsia"/>
        </w:rPr>
        <w:t>彩票销售</w:t>
      </w:r>
      <w:bookmarkEnd w:id="146"/>
    </w:p>
    <w:p w:rsidR="00213757" w:rsidRDefault="00213757" w:rsidP="00DB3149">
      <w:pPr>
        <w:pStyle w:val="3"/>
      </w:pPr>
      <w:bookmarkStart w:id="147" w:name="_Toc459793777"/>
      <w:r>
        <w:rPr>
          <w:rFonts w:hint="eastAsia"/>
        </w:rPr>
        <w:t>彩票销售期状态</w:t>
      </w:r>
      <w:bookmarkEnd w:id="147"/>
    </w:p>
    <w:p w:rsidR="00A545EE" w:rsidRDefault="00A545EE" w:rsidP="00DB7F39">
      <w:pPr>
        <w:ind w:firstLineChars="200" w:firstLine="426"/>
        <w:jc w:val="left"/>
      </w:pPr>
      <w:r>
        <w:rPr>
          <w:rFonts w:hint="eastAsia"/>
        </w:rPr>
        <w:t>基于</w:t>
      </w:r>
      <w:r>
        <w:rPr>
          <w:rFonts w:hint="eastAsia"/>
        </w:rPr>
        <w:t>ISSUE_EVENT_T</w:t>
      </w:r>
      <w:r>
        <w:rPr>
          <w:rFonts w:hint="eastAsia"/>
        </w:rPr>
        <w:t>按照需求查询数据。</w:t>
      </w:r>
    </w:p>
    <w:p w:rsidR="00A545EE" w:rsidRDefault="00A545EE" w:rsidP="00DB7F39">
      <w:pPr>
        <w:ind w:firstLineChars="200" w:firstLine="426"/>
        <w:jc w:val="left"/>
      </w:pPr>
      <w:r>
        <w:rPr>
          <w:rFonts w:hint="eastAsia"/>
        </w:rPr>
        <w:t>查询条件设置规则：</w:t>
      </w:r>
    </w:p>
    <w:p w:rsidR="00A545EE" w:rsidRDefault="00A545EE" w:rsidP="006E582E">
      <w:pPr>
        <w:pStyle w:val="af"/>
        <w:numPr>
          <w:ilvl w:val="0"/>
          <w:numId w:val="79"/>
        </w:numPr>
        <w:ind w:firstLineChars="0"/>
        <w:jc w:val="left"/>
      </w:pPr>
      <w:r>
        <w:rPr>
          <w:rFonts w:hint="eastAsia"/>
        </w:rPr>
        <w:t>游戏名称：按照数据查询约定获取游戏列表。</w:t>
      </w:r>
    </w:p>
    <w:p w:rsidR="00A545EE" w:rsidRDefault="00A545EE" w:rsidP="006E582E">
      <w:pPr>
        <w:pStyle w:val="af"/>
        <w:numPr>
          <w:ilvl w:val="0"/>
          <w:numId w:val="79"/>
        </w:numPr>
        <w:ind w:firstLineChars="0"/>
        <w:jc w:val="left"/>
      </w:pPr>
      <w:r>
        <w:rPr>
          <w:rFonts w:hint="eastAsia"/>
        </w:rPr>
        <w:t>开始期号：从</w:t>
      </w:r>
      <w:r>
        <w:rPr>
          <w:rFonts w:hint="eastAsia"/>
        </w:rPr>
        <w:t>ISSUE_T</w:t>
      </w:r>
      <w:r>
        <w:rPr>
          <w:rFonts w:hint="eastAsia"/>
        </w:rPr>
        <w:t>表按照期号倒序获取第三十条数据。如果不足三十条数据则取最后</w:t>
      </w:r>
      <w:r w:rsidR="009749EC">
        <w:rPr>
          <w:rFonts w:hint="eastAsia"/>
        </w:rPr>
        <w:t>一</w:t>
      </w:r>
      <w:r>
        <w:rPr>
          <w:rFonts w:hint="eastAsia"/>
        </w:rPr>
        <w:t>条数据。</w:t>
      </w:r>
    </w:p>
    <w:p w:rsidR="00A545EE" w:rsidRDefault="00A545EE" w:rsidP="006E582E">
      <w:pPr>
        <w:pStyle w:val="af"/>
        <w:numPr>
          <w:ilvl w:val="0"/>
          <w:numId w:val="79"/>
        </w:numPr>
        <w:ind w:firstLineChars="0"/>
        <w:jc w:val="left"/>
      </w:pPr>
      <w:r>
        <w:rPr>
          <w:rFonts w:hint="eastAsia"/>
        </w:rPr>
        <w:t>结束期号：从</w:t>
      </w:r>
      <w:r>
        <w:rPr>
          <w:rFonts w:hint="eastAsia"/>
        </w:rPr>
        <w:t>ISSUE_T</w:t>
      </w:r>
      <w:r>
        <w:rPr>
          <w:rFonts w:hint="eastAsia"/>
        </w:rPr>
        <w:t>表按照期号倒序获取第一条数据。</w:t>
      </w:r>
    </w:p>
    <w:p w:rsidR="00A545EE" w:rsidRDefault="00A545EE" w:rsidP="00DB7F39">
      <w:pPr>
        <w:pStyle w:val="af"/>
        <w:ind w:firstLine="426"/>
        <w:jc w:val="left"/>
      </w:pPr>
      <w:r>
        <w:rPr>
          <w:rFonts w:hint="eastAsia"/>
        </w:rPr>
        <w:t>查询结果展现规则：</w:t>
      </w:r>
    </w:p>
    <w:p w:rsidR="00A545EE" w:rsidRDefault="002F3CD1" w:rsidP="006E582E">
      <w:pPr>
        <w:pStyle w:val="af"/>
        <w:numPr>
          <w:ilvl w:val="0"/>
          <w:numId w:val="80"/>
        </w:numPr>
        <w:ind w:firstLineChars="0"/>
        <w:jc w:val="left"/>
      </w:pPr>
      <w:r>
        <w:rPr>
          <w:rFonts w:hint="eastAsia"/>
        </w:rPr>
        <w:t>按照游戏、期号从</w:t>
      </w:r>
      <w:r>
        <w:rPr>
          <w:rFonts w:hint="eastAsia"/>
        </w:rPr>
        <w:t>ISSUE_EVENT_T</w:t>
      </w:r>
      <w:r>
        <w:rPr>
          <w:rFonts w:hint="eastAsia"/>
        </w:rPr>
        <w:t>获取</w:t>
      </w:r>
      <w:r w:rsidRPr="002F3CD1">
        <w:t>SYS_ISSUE_EVENT_T</w:t>
      </w:r>
      <w:r>
        <w:rPr>
          <w:rFonts w:hint="eastAsia"/>
        </w:rPr>
        <w:t>.SHOW_FLAG2</w:t>
      </w:r>
      <w:r>
        <w:rPr>
          <w:rFonts w:hint="eastAsia"/>
        </w:rPr>
        <w:t>等于</w:t>
      </w:r>
      <w:r>
        <w:rPr>
          <w:rFonts w:hint="eastAsia"/>
        </w:rPr>
        <w:t>1</w:t>
      </w:r>
      <w:r>
        <w:rPr>
          <w:rFonts w:hint="eastAsia"/>
        </w:rPr>
        <w:t>的数据。</w:t>
      </w:r>
    </w:p>
    <w:p w:rsidR="002F3CD1" w:rsidRDefault="00DB7F39" w:rsidP="006E582E">
      <w:pPr>
        <w:pStyle w:val="af"/>
        <w:numPr>
          <w:ilvl w:val="0"/>
          <w:numId w:val="80"/>
        </w:numPr>
        <w:ind w:firstLineChars="0"/>
        <w:jc w:val="left"/>
      </w:pPr>
      <w:r>
        <w:rPr>
          <w:rFonts w:hint="eastAsia"/>
        </w:rPr>
        <w:t>根据</w:t>
      </w:r>
      <w:r w:rsidR="002F3CD1">
        <w:rPr>
          <w:rFonts w:hint="eastAsia"/>
        </w:rPr>
        <w:t>ISSUE_EVENT_T</w:t>
      </w:r>
      <w:r w:rsidR="00756CD5">
        <w:rPr>
          <w:rFonts w:hint="eastAsia"/>
        </w:rPr>
        <w:t>（</w:t>
      </w:r>
      <w:r w:rsidR="00756CD5" w:rsidRPr="00756CD5">
        <w:t>PROCESS_STATE</w:t>
      </w:r>
      <w:r w:rsidR="00756CD5">
        <w:rPr>
          <w:rFonts w:hint="eastAsia"/>
        </w:rPr>
        <w:t>等于</w:t>
      </w:r>
      <w:r w:rsidR="00756CD5">
        <w:rPr>
          <w:rFonts w:hint="eastAsia"/>
        </w:rPr>
        <w:t>1</w:t>
      </w:r>
      <w:r w:rsidR="00756CD5">
        <w:rPr>
          <w:rFonts w:hint="eastAsia"/>
        </w:rPr>
        <w:t>）</w:t>
      </w:r>
      <w:r>
        <w:rPr>
          <w:rFonts w:hint="eastAsia"/>
        </w:rPr>
        <w:t>数据设置</w:t>
      </w:r>
      <w:r w:rsidR="0004760F">
        <w:rPr>
          <w:rFonts w:hint="eastAsia"/>
        </w:rPr>
        <w:t>高亮显示。</w:t>
      </w:r>
    </w:p>
    <w:p w:rsidR="0004760F" w:rsidRPr="00A545EE" w:rsidRDefault="0004760F" w:rsidP="006E582E">
      <w:pPr>
        <w:pStyle w:val="af"/>
        <w:numPr>
          <w:ilvl w:val="0"/>
          <w:numId w:val="80"/>
        </w:numPr>
        <w:ind w:firstLineChars="0"/>
        <w:jc w:val="left"/>
      </w:pPr>
      <w:r>
        <w:rPr>
          <w:rFonts w:hint="eastAsia"/>
        </w:rPr>
        <w:t>选择某一期，按照期</w:t>
      </w:r>
      <w:r>
        <w:rPr>
          <w:rFonts w:hint="eastAsia"/>
        </w:rPr>
        <w:t>OID</w:t>
      </w:r>
      <w:r>
        <w:rPr>
          <w:rFonts w:hint="eastAsia"/>
        </w:rPr>
        <w:t>从</w:t>
      </w:r>
      <w:r>
        <w:rPr>
          <w:rFonts w:hint="eastAsia"/>
        </w:rPr>
        <w:t>ISSUE_EVENT_T</w:t>
      </w:r>
      <w:r>
        <w:rPr>
          <w:rFonts w:hint="eastAsia"/>
        </w:rPr>
        <w:t>获取数据，按照</w:t>
      </w:r>
      <w:r w:rsidRPr="0004760F">
        <w:t>START_DATE</w:t>
      </w:r>
      <w:r w:rsidR="00B14D2B">
        <w:rPr>
          <w:rFonts w:hint="eastAsia"/>
        </w:rPr>
        <w:t>升</w:t>
      </w:r>
      <w:r>
        <w:rPr>
          <w:rFonts w:hint="eastAsia"/>
        </w:rPr>
        <w:t>序展现记录。</w:t>
      </w:r>
    </w:p>
    <w:p w:rsidR="00213757" w:rsidRDefault="00213757" w:rsidP="00DB3149">
      <w:pPr>
        <w:pStyle w:val="3"/>
      </w:pPr>
      <w:bookmarkStart w:id="148" w:name="_Toc459793778"/>
      <w:r>
        <w:rPr>
          <w:rFonts w:hint="eastAsia"/>
        </w:rPr>
        <w:t>当前销售票</w:t>
      </w:r>
      <w:bookmarkEnd w:id="148"/>
    </w:p>
    <w:p w:rsidR="00AF69C7" w:rsidRDefault="00AF69C7" w:rsidP="00AF69C7">
      <w:pPr>
        <w:ind w:firstLineChars="200" w:firstLine="426"/>
      </w:pPr>
      <w:r>
        <w:rPr>
          <w:rFonts w:hint="eastAsia"/>
        </w:rPr>
        <w:t>基于</w:t>
      </w:r>
      <w:r>
        <w:rPr>
          <w:rFonts w:hint="eastAsia"/>
        </w:rPr>
        <w:t>Redis</w:t>
      </w:r>
      <w:r>
        <w:rPr>
          <w:rFonts w:hint="eastAsia"/>
        </w:rPr>
        <w:t>、销售临时表（</w:t>
      </w:r>
      <w:r w:rsidRPr="00AF69C7">
        <w:t>SALE_DETAIL_GAME_ISSUE_T</w:t>
      </w:r>
      <w:r>
        <w:rPr>
          <w:rFonts w:hint="eastAsia"/>
        </w:rPr>
        <w:t>）按照需求获取数据。</w:t>
      </w:r>
    </w:p>
    <w:p w:rsidR="00AF69C7" w:rsidRDefault="00AF69C7" w:rsidP="00AF69C7">
      <w:pPr>
        <w:ind w:firstLineChars="200" w:firstLine="426"/>
      </w:pPr>
      <w:r>
        <w:rPr>
          <w:rFonts w:hint="eastAsia"/>
        </w:rPr>
        <w:t>查询条件设置规则：</w:t>
      </w:r>
    </w:p>
    <w:p w:rsidR="00AF69C7" w:rsidRDefault="00AF69C7" w:rsidP="006E582E">
      <w:pPr>
        <w:pStyle w:val="af"/>
        <w:numPr>
          <w:ilvl w:val="0"/>
          <w:numId w:val="81"/>
        </w:numPr>
        <w:ind w:firstLineChars="0"/>
      </w:pPr>
      <w:r>
        <w:rPr>
          <w:rFonts w:hint="eastAsia"/>
        </w:rPr>
        <w:t>游戏名称：按照数据查询约定获取游戏列表。</w:t>
      </w:r>
    </w:p>
    <w:p w:rsidR="00AF69C7" w:rsidRDefault="00AF69C7" w:rsidP="006E582E">
      <w:pPr>
        <w:pStyle w:val="af"/>
        <w:numPr>
          <w:ilvl w:val="0"/>
          <w:numId w:val="81"/>
        </w:numPr>
        <w:ind w:firstLineChars="0"/>
      </w:pPr>
      <w:r>
        <w:rPr>
          <w:rFonts w:hint="eastAsia"/>
        </w:rPr>
        <w:t>期号：按游戏从</w:t>
      </w:r>
      <w:r>
        <w:rPr>
          <w:rFonts w:hint="eastAsia"/>
        </w:rPr>
        <w:t>ISSUE_T</w:t>
      </w:r>
      <w:r>
        <w:rPr>
          <w:rFonts w:hint="eastAsia"/>
        </w:rPr>
        <w:t>获取</w:t>
      </w:r>
      <w:r w:rsidRPr="00AF69C7">
        <w:t>ISSUE_STATE</w:t>
      </w:r>
      <w:r>
        <w:rPr>
          <w:rFonts w:hint="eastAsia"/>
        </w:rPr>
        <w:t>等于</w:t>
      </w:r>
      <w:r>
        <w:rPr>
          <w:rFonts w:hint="eastAsia"/>
        </w:rPr>
        <w:t>1</w:t>
      </w:r>
      <w:r>
        <w:rPr>
          <w:rFonts w:hint="eastAsia"/>
        </w:rPr>
        <w:t>的数据。</w:t>
      </w:r>
    </w:p>
    <w:p w:rsidR="00AF69C7" w:rsidRDefault="00AF69C7" w:rsidP="00AF69C7">
      <w:pPr>
        <w:pStyle w:val="af"/>
        <w:ind w:firstLine="426"/>
      </w:pPr>
      <w:r>
        <w:rPr>
          <w:rFonts w:hint="eastAsia"/>
        </w:rPr>
        <w:t>查询结果规则：</w:t>
      </w:r>
    </w:p>
    <w:p w:rsidR="00AF69C7" w:rsidRDefault="00AF69C7" w:rsidP="006E582E">
      <w:pPr>
        <w:pStyle w:val="af"/>
        <w:numPr>
          <w:ilvl w:val="0"/>
          <w:numId w:val="82"/>
        </w:numPr>
        <w:ind w:firstLineChars="0"/>
      </w:pPr>
      <w:r>
        <w:rPr>
          <w:rFonts w:hint="eastAsia"/>
        </w:rPr>
        <w:t>按特征码查询：</w:t>
      </w:r>
    </w:p>
    <w:p w:rsidR="00AF69C7" w:rsidRDefault="00AF69C7" w:rsidP="006E582E">
      <w:pPr>
        <w:pStyle w:val="af"/>
        <w:numPr>
          <w:ilvl w:val="1"/>
          <w:numId w:val="82"/>
        </w:numPr>
        <w:ind w:firstLineChars="0"/>
      </w:pPr>
      <w:r>
        <w:rPr>
          <w:rFonts w:hint="eastAsia"/>
        </w:rPr>
        <w:t>从</w:t>
      </w:r>
      <w:r>
        <w:rPr>
          <w:rFonts w:hint="eastAsia"/>
        </w:rPr>
        <w:t>Redis</w:t>
      </w:r>
      <w:r>
        <w:rPr>
          <w:rFonts w:hint="eastAsia"/>
        </w:rPr>
        <w:t>按特征码查询当前销售记录。</w:t>
      </w:r>
    </w:p>
    <w:p w:rsidR="00AF69C7" w:rsidRDefault="006E5371" w:rsidP="006E582E">
      <w:pPr>
        <w:pStyle w:val="af"/>
        <w:numPr>
          <w:ilvl w:val="1"/>
          <w:numId w:val="82"/>
        </w:numPr>
        <w:ind w:firstLineChars="0"/>
      </w:pPr>
      <w:r>
        <w:rPr>
          <w:rFonts w:hint="eastAsia"/>
        </w:rPr>
        <w:lastRenderedPageBreak/>
        <w:t>缓存无</w:t>
      </w:r>
      <w:r w:rsidR="00AF69C7">
        <w:rPr>
          <w:rFonts w:hint="eastAsia"/>
        </w:rPr>
        <w:t>数据不存在</w:t>
      </w:r>
      <w:r w:rsidR="008F584B">
        <w:rPr>
          <w:rFonts w:hint="eastAsia"/>
        </w:rPr>
        <w:t>从销售临时表（</w:t>
      </w:r>
      <w:r w:rsidR="008F584B" w:rsidRPr="00AF69C7">
        <w:t>SALE_DETAIL_GAME_ISSUE_T</w:t>
      </w:r>
      <w:r w:rsidR="008F584B">
        <w:rPr>
          <w:rFonts w:hint="eastAsia"/>
        </w:rPr>
        <w:t>）查询数据。</w:t>
      </w:r>
    </w:p>
    <w:p w:rsidR="00455A1C" w:rsidRDefault="00455A1C" w:rsidP="006E582E">
      <w:pPr>
        <w:pStyle w:val="af"/>
        <w:numPr>
          <w:ilvl w:val="1"/>
          <w:numId w:val="82"/>
        </w:numPr>
        <w:ind w:firstLineChars="0"/>
      </w:pPr>
      <w:r>
        <w:rPr>
          <w:rFonts w:hint="eastAsia"/>
        </w:rPr>
        <w:t>投注结果失败原因根据错误码展现。</w:t>
      </w:r>
    </w:p>
    <w:p w:rsidR="008F584B" w:rsidRDefault="008F584B" w:rsidP="006E582E">
      <w:pPr>
        <w:pStyle w:val="af"/>
        <w:numPr>
          <w:ilvl w:val="0"/>
          <w:numId w:val="82"/>
        </w:numPr>
        <w:ind w:firstLineChars="0"/>
      </w:pPr>
      <w:r>
        <w:rPr>
          <w:rFonts w:hint="eastAsia"/>
        </w:rPr>
        <w:t>按投</w:t>
      </w:r>
      <w:r w:rsidR="00563C78">
        <w:rPr>
          <w:rFonts w:hint="eastAsia"/>
        </w:rPr>
        <w:t>注</w:t>
      </w:r>
      <w:r>
        <w:rPr>
          <w:rFonts w:hint="eastAsia"/>
        </w:rPr>
        <w:t>账号查询</w:t>
      </w:r>
    </w:p>
    <w:p w:rsidR="008F584B" w:rsidRDefault="008F584B" w:rsidP="006E582E">
      <w:pPr>
        <w:pStyle w:val="af"/>
        <w:numPr>
          <w:ilvl w:val="1"/>
          <w:numId w:val="82"/>
        </w:numPr>
        <w:ind w:firstLineChars="0"/>
      </w:pPr>
      <w:r>
        <w:rPr>
          <w:rFonts w:hint="eastAsia"/>
        </w:rPr>
        <w:t>从</w:t>
      </w:r>
      <w:r>
        <w:rPr>
          <w:rFonts w:hint="eastAsia"/>
        </w:rPr>
        <w:t>Redis</w:t>
      </w:r>
      <w:r>
        <w:rPr>
          <w:rFonts w:hint="eastAsia"/>
        </w:rPr>
        <w:t>按投注账号查询当期销售记录</w:t>
      </w:r>
      <w:r>
        <w:rPr>
          <w:rFonts w:hint="eastAsia"/>
        </w:rPr>
        <w:t>OID</w:t>
      </w:r>
      <w:r>
        <w:rPr>
          <w:rFonts w:hint="eastAsia"/>
        </w:rPr>
        <w:t>有序集合，按照分页条件倒序获取销售记录</w:t>
      </w:r>
      <w:r>
        <w:rPr>
          <w:rFonts w:hint="eastAsia"/>
        </w:rPr>
        <w:t>OID</w:t>
      </w:r>
      <w:r>
        <w:rPr>
          <w:rFonts w:hint="eastAsia"/>
        </w:rPr>
        <w:t>列表。</w:t>
      </w:r>
    </w:p>
    <w:p w:rsidR="008F584B" w:rsidRDefault="008F584B" w:rsidP="006E582E">
      <w:pPr>
        <w:pStyle w:val="af"/>
        <w:numPr>
          <w:ilvl w:val="1"/>
          <w:numId w:val="82"/>
        </w:numPr>
        <w:ind w:firstLineChars="0"/>
      </w:pPr>
      <w:r>
        <w:rPr>
          <w:rFonts w:hint="eastAsia"/>
        </w:rPr>
        <w:t>根据销售列表从</w:t>
      </w:r>
      <w:r>
        <w:rPr>
          <w:rFonts w:hint="eastAsia"/>
        </w:rPr>
        <w:t>Redis</w:t>
      </w:r>
      <w:r>
        <w:rPr>
          <w:rFonts w:hint="eastAsia"/>
        </w:rPr>
        <w:t>获取按投注账号查询当期销售记录明细。</w:t>
      </w:r>
    </w:p>
    <w:p w:rsidR="008F584B" w:rsidRDefault="006E5371" w:rsidP="006E582E">
      <w:pPr>
        <w:pStyle w:val="af"/>
        <w:numPr>
          <w:ilvl w:val="1"/>
          <w:numId w:val="82"/>
        </w:numPr>
        <w:ind w:firstLineChars="0"/>
      </w:pPr>
      <w:r>
        <w:rPr>
          <w:rFonts w:hint="eastAsia"/>
        </w:rPr>
        <w:t>缓存无数据不存在从销售临时表（</w:t>
      </w:r>
      <w:r w:rsidRPr="00AF69C7">
        <w:t>SALE_DETAIL_GAME_ISSUE_T</w:t>
      </w:r>
      <w:r>
        <w:rPr>
          <w:rFonts w:hint="eastAsia"/>
        </w:rPr>
        <w:t>）查询数据。</w:t>
      </w:r>
    </w:p>
    <w:p w:rsidR="00455A1C" w:rsidRPr="00AF69C7" w:rsidRDefault="00455A1C" w:rsidP="006E582E">
      <w:pPr>
        <w:pStyle w:val="af"/>
        <w:numPr>
          <w:ilvl w:val="1"/>
          <w:numId w:val="82"/>
        </w:numPr>
        <w:ind w:firstLineChars="0"/>
      </w:pPr>
      <w:r>
        <w:rPr>
          <w:rFonts w:hint="eastAsia"/>
        </w:rPr>
        <w:t>投注结果失败原因根据错误码展现。</w:t>
      </w:r>
    </w:p>
    <w:p w:rsidR="00213757" w:rsidRDefault="00213757" w:rsidP="00DB3149">
      <w:pPr>
        <w:pStyle w:val="3"/>
      </w:pPr>
      <w:bookmarkStart w:id="149" w:name="_Toc459793779"/>
      <w:r>
        <w:rPr>
          <w:rFonts w:hint="eastAsia"/>
        </w:rPr>
        <w:t>历史销售票</w:t>
      </w:r>
      <w:bookmarkEnd w:id="149"/>
    </w:p>
    <w:p w:rsidR="00BB34A0" w:rsidRDefault="00BB34A0" w:rsidP="00BB34A0">
      <w:pPr>
        <w:ind w:firstLineChars="200" w:firstLine="426"/>
      </w:pPr>
      <w:r>
        <w:rPr>
          <w:rFonts w:hint="eastAsia"/>
        </w:rPr>
        <w:t>基于</w:t>
      </w:r>
      <w:r>
        <w:rPr>
          <w:rFonts w:hint="eastAsia"/>
        </w:rPr>
        <w:t>SALE_DETAIL_T</w:t>
      </w:r>
      <w:r>
        <w:rPr>
          <w:rFonts w:hint="eastAsia"/>
        </w:rPr>
        <w:t>按照需求获取数据。</w:t>
      </w:r>
    </w:p>
    <w:p w:rsidR="00BB34A0" w:rsidRDefault="00BB34A0" w:rsidP="00BB34A0">
      <w:pPr>
        <w:ind w:firstLineChars="200" w:firstLine="426"/>
      </w:pPr>
      <w:r>
        <w:rPr>
          <w:rFonts w:hint="eastAsia"/>
        </w:rPr>
        <w:t>主要查询条件设置规则：</w:t>
      </w:r>
    </w:p>
    <w:p w:rsidR="00BB34A0" w:rsidRDefault="00BB34A0" w:rsidP="006E582E">
      <w:pPr>
        <w:pStyle w:val="af"/>
        <w:numPr>
          <w:ilvl w:val="0"/>
          <w:numId w:val="83"/>
        </w:numPr>
        <w:ind w:firstLineChars="0"/>
      </w:pPr>
      <w:r>
        <w:rPr>
          <w:rFonts w:hint="eastAsia"/>
        </w:rPr>
        <w:t>游戏名称：按照数据查询约定获取游戏列表。</w:t>
      </w:r>
    </w:p>
    <w:p w:rsidR="00BB34A0" w:rsidRDefault="00BB34A0" w:rsidP="00BB34A0">
      <w:pPr>
        <w:pStyle w:val="af"/>
        <w:ind w:firstLine="426"/>
      </w:pPr>
      <w:r>
        <w:rPr>
          <w:rFonts w:hint="eastAsia"/>
        </w:rPr>
        <w:t>查询结果规则：</w:t>
      </w:r>
    </w:p>
    <w:p w:rsidR="00BB34A0" w:rsidRDefault="00BB34A0" w:rsidP="006E582E">
      <w:pPr>
        <w:pStyle w:val="af"/>
        <w:numPr>
          <w:ilvl w:val="0"/>
          <w:numId w:val="84"/>
        </w:numPr>
        <w:ind w:firstLineChars="0"/>
      </w:pPr>
      <w:r>
        <w:rPr>
          <w:rFonts w:hint="eastAsia"/>
        </w:rPr>
        <w:t>根据游戏、期号获取期数据，从</w:t>
      </w:r>
      <w:r>
        <w:rPr>
          <w:rFonts w:hint="eastAsia"/>
        </w:rPr>
        <w:t>SALE_DETAIL_T</w:t>
      </w:r>
      <w:r>
        <w:rPr>
          <w:rFonts w:hint="eastAsia"/>
        </w:rPr>
        <w:t>获取数据，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BB34A0" w:rsidRDefault="00BB34A0" w:rsidP="006E582E">
      <w:pPr>
        <w:pStyle w:val="af"/>
        <w:numPr>
          <w:ilvl w:val="0"/>
          <w:numId w:val="84"/>
        </w:numPr>
        <w:ind w:firstLineChars="0"/>
      </w:pPr>
      <w:r>
        <w:rPr>
          <w:rFonts w:hint="eastAsia"/>
        </w:rPr>
        <w:t>查询明细规则：</w:t>
      </w:r>
    </w:p>
    <w:p w:rsidR="00BB34A0" w:rsidRDefault="00224F9F" w:rsidP="006E582E">
      <w:pPr>
        <w:pStyle w:val="af"/>
        <w:numPr>
          <w:ilvl w:val="1"/>
          <w:numId w:val="84"/>
        </w:numPr>
        <w:ind w:firstLineChars="0"/>
      </w:pPr>
      <w:r>
        <w:rPr>
          <w:rFonts w:hint="eastAsia"/>
        </w:rPr>
        <w:t>先从</w:t>
      </w:r>
      <w:r>
        <w:rPr>
          <w:rFonts w:hint="eastAsia"/>
        </w:rPr>
        <w:t>SALE_DETAIL_WIN_T</w:t>
      </w:r>
      <w:r>
        <w:rPr>
          <w:rFonts w:hint="eastAsia"/>
        </w:rPr>
        <w:t>表获取数据，如果数据不存在则从</w:t>
      </w:r>
      <w:r>
        <w:rPr>
          <w:rFonts w:hint="eastAsia"/>
        </w:rPr>
        <w:t>SALE_DETAIL_T</w:t>
      </w:r>
      <w:r>
        <w:rPr>
          <w:rFonts w:hint="eastAsia"/>
        </w:rPr>
        <w:t>表获取数据（中奖信息均不填写）。</w:t>
      </w:r>
    </w:p>
    <w:p w:rsidR="00583F04" w:rsidRDefault="00224F9F" w:rsidP="006E582E">
      <w:pPr>
        <w:pStyle w:val="af"/>
        <w:numPr>
          <w:ilvl w:val="1"/>
          <w:numId w:val="84"/>
        </w:numPr>
        <w:ind w:firstLineChars="0"/>
      </w:pPr>
      <w:r>
        <w:rPr>
          <w:rFonts w:hint="eastAsia"/>
        </w:rPr>
        <w:t>中奖标志：</w:t>
      </w:r>
    </w:p>
    <w:p w:rsidR="00583F04" w:rsidRDefault="00583F04" w:rsidP="00583F04">
      <w:pPr>
        <w:pStyle w:val="af"/>
        <w:numPr>
          <w:ilvl w:val="2"/>
          <w:numId w:val="84"/>
        </w:numPr>
        <w:ind w:firstLineChars="0"/>
      </w:pPr>
      <w:r>
        <w:rPr>
          <w:rFonts w:hint="eastAsia"/>
        </w:rPr>
        <w:t>从</w:t>
      </w:r>
      <w:r>
        <w:rPr>
          <w:rFonts w:hint="eastAsia"/>
        </w:rPr>
        <w:t>ISSUE_EVENT_T</w:t>
      </w:r>
      <w:r>
        <w:rPr>
          <w:rFonts w:hint="eastAsia"/>
        </w:rPr>
        <w:t>表获取事件码等于</w:t>
      </w:r>
      <w:r>
        <w:rPr>
          <w:rFonts w:hint="eastAsia"/>
        </w:rPr>
        <w:t>130</w:t>
      </w:r>
      <w:r>
        <w:rPr>
          <w:rFonts w:hint="eastAsia"/>
        </w:rPr>
        <w:t>的记录</w:t>
      </w:r>
      <w:r>
        <w:rPr>
          <w:rFonts w:hint="eastAsia"/>
        </w:rPr>
        <w:t>,</w:t>
      </w:r>
      <w:r>
        <w:rPr>
          <w:rFonts w:hint="eastAsia"/>
        </w:rPr>
        <w:t>如果没有该</w:t>
      </w:r>
      <w:r>
        <w:t>期的记录则</w:t>
      </w:r>
      <w:r>
        <w:rPr>
          <w:rFonts w:hint="eastAsia"/>
        </w:rPr>
        <w:t>为</w:t>
      </w:r>
      <w:r>
        <w:t>未开奖。</w:t>
      </w:r>
    </w:p>
    <w:p w:rsidR="00224F9F" w:rsidRPr="00BB34A0" w:rsidRDefault="00583F04" w:rsidP="00583F04">
      <w:pPr>
        <w:pStyle w:val="af"/>
        <w:numPr>
          <w:ilvl w:val="2"/>
          <w:numId w:val="84"/>
        </w:numPr>
        <w:ind w:firstLineChars="0"/>
      </w:pPr>
      <w:r>
        <w:rPr>
          <w:rFonts w:hint="eastAsia"/>
        </w:rPr>
        <w:t>从</w:t>
      </w:r>
      <w:r>
        <w:rPr>
          <w:rFonts w:hint="eastAsia"/>
        </w:rPr>
        <w:t>ISSUE_EVENT_T</w:t>
      </w:r>
      <w:r>
        <w:rPr>
          <w:rFonts w:hint="eastAsia"/>
        </w:rPr>
        <w:t>表获取事件码等于</w:t>
      </w:r>
      <w:r>
        <w:rPr>
          <w:rFonts w:hint="eastAsia"/>
        </w:rPr>
        <w:t>130</w:t>
      </w:r>
      <w:r>
        <w:rPr>
          <w:rFonts w:hint="eastAsia"/>
        </w:rPr>
        <w:t>的记录</w:t>
      </w:r>
      <w:r>
        <w:rPr>
          <w:rFonts w:hint="eastAsia"/>
        </w:rPr>
        <w:t>,</w:t>
      </w:r>
      <w:r>
        <w:rPr>
          <w:rFonts w:hint="eastAsia"/>
        </w:rPr>
        <w:t>如果有该</w:t>
      </w:r>
      <w:r>
        <w:t>期的记录</w:t>
      </w:r>
      <w:r>
        <w:rPr>
          <w:rFonts w:hint="eastAsia"/>
        </w:rPr>
        <w:t>且</w:t>
      </w:r>
      <w:r w:rsidR="00224F9F">
        <w:rPr>
          <w:rFonts w:hint="eastAsia"/>
        </w:rPr>
        <w:t>中奖表无数据，则为未中奖</w:t>
      </w:r>
      <w:r>
        <w:rPr>
          <w:rFonts w:hint="eastAsia"/>
        </w:rPr>
        <w:t>，否则</w:t>
      </w:r>
      <w:r>
        <w:t>为已中奖</w:t>
      </w:r>
    </w:p>
    <w:p w:rsidR="00213757" w:rsidRDefault="00213757" w:rsidP="00DB3149">
      <w:pPr>
        <w:pStyle w:val="3"/>
      </w:pPr>
      <w:bookmarkStart w:id="150" w:name="_Toc459793780"/>
      <w:r>
        <w:rPr>
          <w:rFonts w:hint="eastAsia"/>
        </w:rPr>
        <w:t>中奖彩票</w:t>
      </w:r>
      <w:bookmarkEnd w:id="150"/>
    </w:p>
    <w:p w:rsidR="00BC53E1" w:rsidRDefault="00BC53E1" w:rsidP="00BC53E1">
      <w:pPr>
        <w:ind w:firstLineChars="200" w:firstLine="426"/>
      </w:pPr>
      <w:r>
        <w:rPr>
          <w:rFonts w:hint="eastAsia"/>
        </w:rPr>
        <w:t>基于</w:t>
      </w:r>
      <w:r>
        <w:rPr>
          <w:rFonts w:hint="eastAsia"/>
        </w:rPr>
        <w:t>SALE_DETAIL_WIN_T</w:t>
      </w:r>
      <w:r>
        <w:rPr>
          <w:rFonts w:hint="eastAsia"/>
        </w:rPr>
        <w:t>按照需求获取数据。</w:t>
      </w:r>
    </w:p>
    <w:p w:rsidR="00BC53E1" w:rsidRDefault="00BC53E1" w:rsidP="00BC53E1">
      <w:pPr>
        <w:ind w:firstLineChars="200" w:firstLine="426"/>
      </w:pPr>
      <w:r>
        <w:rPr>
          <w:rFonts w:hint="eastAsia"/>
        </w:rPr>
        <w:t>主要查询条件设置规则：</w:t>
      </w:r>
    </w:p>
    <w:p w:rsidR="00BC53E1" w:rsidRDefault="00BC53E1" w:rsidP="006E582E">
      <w:pPr>
        <w:pStyle w:val="af"/>
        <w:numPr>
          <w:ilvl w:val="0"/>
          <w:numId w:val="83"/>
        </w:numPr>
        <w:ind w:firstLineChars="0"/>
      </w:pPr>
      <w:r>
        <w:rPr>
          <w:rFonts w:hint="eastAsia"/>
        </w:rPr>
        <w:t>游戏名称：按照数据查询约定获取游戏列表。</w:t>
      </w:r>
    </w:p>
    <w:p w:rsidR="00BC53E1" w:rsidRDefault="00BC53E1" w:rsidP="00BC53E1">
      <w:pPr>
        <w:pStyle w:val="af"/>
        <w:ind w:firstLine="426"/>
      </w:pPr>
      <w:r>
        <w:rPr>
          <w:rFonts w:hint="eastAsia"/>
        </w:rPr>
        <w:t>查询结果规则：</w:t>
      </w:r>
    </w:p>
    <w:p w:rsidR="00BC53E1" w:rsidRPr="00BC53E1" w:rsidRDefault="00BC53E1" w:rsidP="006E582E">
      <w:pPr>
        <w:pStyle w:val="af"/>
        <w:numPr>
          <w:ilvl w:val="0"/>
          <w:numId w:val="84"/>
        </w:numPr>
        <w:ind w:firstLineChars="0"/>
      </w:pPr>
      <w:r>
        <w:rPr>
          <w:rFonts w:hint="eastAsia"/>
        </w:rPr>
        <w:t>根据游戏、期号获取期数据，从</w:t>
      </w:r>
      <w:r>
        <w:rPr>
          <w:rFonts w:hint="eastAsia"/>
        </w:rPr>
        <w:t>SALE_DETAIL_WIN_T</w:t>
      </w:r>
      <w:r>
        <w:rPr>
          <w:rFonts w:hint="eastAsia"/>
        </w:rPr>
        <w:t>获取数据，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213757" w:rsidRDefault="00213757" w:rsidP="00DB3149">
      <w:pPr>
        <w:pStyle w:val="3"/>
      </w:pPr>
      <w:bookmarkStart w:id="151" w:name="_Toc459793781"/>
      <w:r>
        <w:rPr>
          <w:rFonts w:hint="eastAsia"/>
        </w:rPr>
        <w:lastRenderedPageBreak/>
        <w:t>兑奖彩票</w:t>
      </w:r>
      <w:bookmarkEnd w:id="151"/>
    </w:p>
    <w:p w:rsidR="00BC53E1" w:rsidRDefault="00BC53E1" w:rsidP="00BC53E1">
      <w:pPr>
        <w:ind w:firstLineChars="200" w:firstLine="426"/>
      </w:pPr>
      <w:r>
        <w:rPr>
          <w:rFonts w:hint="eastAsia"/>
        </w:rPr>
        <w:t>基于</w:t>
      </w:r>
      <w:r>
        <w:rPr>
          <w:rFonts w:hint="eastAsia"/>
        </w:rPr>
        <w:t>SALE_DETAIL_WIN_T</w:t>
      </w:r>
      <w:r>
        <w:rPr>
          <w:rFonts w:hint="eastAsia"/>
        </w:rPr>
        <w:t>按照需求获取数据。</w:t>
      </w:r>
    </w:p>
    <w:p w:rsidR="00BC53E1" w:rsidRDefault="00BC53E1" w:rsidP="00BC53E1">
      <w:pPr>
        <w:ind w:firstLineChars="200" w:firstLine="426"/>
      </w:pPr>
      <w:r>
        <w:rPr>
          <w:rFonts w:hint="eastAsia"/>
        </w:rPr>
        <w:t>主要查询条件设置规则：</w:t>
      </w:r>
    </w:p>
    <w:p w:rsidR="00BC53E1" w:rsidRDefault="00BC53E1" w:rsidP="006E582E">
      <w:pPr>
        <w:pStyle w:val="af"/>
        <w:numPr>
          <w:ilvl w:val="0"/>
          <w:numId w:val="85"/>
        </w:numPr>
        <w:ind w:firstLineChars="0"/>
      </w:pPr>
      <w:r>
        <w:rPr>
          <w:rFonts w:hint="eastAsia"/>
        </w:rPr>
        <w:t>游戏名称：按照数据查询约定获取游戏列表。</w:t>
      </w:r>
    </w:p>
    <w:p w:rsidR="00BC53E1" w:rsidRDefault="00BC53E1" w:rsidP="00BC53E1">
      <w:pPr>
        <w:pStyle w:val="af"/>
        <w:ind w:firstLine="426"/>
      </w:pPr>
      <w:r>
        <w:rPr>
          <w:rFonts w:hint="eastAsia"/>
        </w:rPr>
        <w:t>查询结果规则：</w:t>
      </w:r>
    </w:p>
    <w:p w:rsidR="00BC53E1" w:rsidRPr="00BC53E1" w:rsidRDefault="00BC53E1" w:rsidP="006E582E">
      <w:pPr>
        <w:pStyle w:val="af"/>
        <w:numPr>
          <w:ilvl w:val="0"/>
          <w:numId w:val="86"/>
        </w:numPr>
        <w:ind w:firstLineChars="0"/>
      </w:pPr>
      <w:r>
        <w:rPr>
          <w:rFonts w:hint="eastAsia"/>
        </w:rPr>
        <w:t>根据游戏、期号获取期数据，从</w:t>
      </w:r>
      <w:r>
        <w:rPr>
          <w:rFonts w:hint="eastAsia"/>
        </w:rPr>
        <w:t>SALE_DETAIL_WIN_T</w:t>
      </w:r>
      <w:r>
        <w:rPr>
          <w:rFonts w:hint="eastAsia"/>
        </w:rPr>
        <w:t>获取</w:t>
      </w:r>
      <w:r>
        <w:rPr>
          <w:rFonts w:hint="eastAsia"/>
        </w:rPr>
        <w:t>ENCASH_FLAG</w:t>
      </w:r>
      <w:r>
        <w:rPr>
          <w:rFonts w:hint="eastAsia"/>
        </w:rPr>
        <w:t>等于</w:t>
      </w:r>
      <w:r>
        <w:rPr>
          <w:rFonts w:hint="eastAsia"/>
        </w:rPr>
        <w:t>1</w:t>
      </w:r>
      <w:r>
        <w:rPr>
          <w:rFonts w:hint="eastAsia"/>
        </w:rPr>
        <w:t>的数据，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213757" w:rsidRDefault="00213757" w:rsidP="00DB3149">
      <w:pPr>
        <w:pStyle w:val="3"/>
      </w:pPr>
      <w:bookmarkStart w:id="152" w:name="_Toc459793782"/>
      <w:r>
        <w:rPr>
          <w:rFonts w:hint="eastAsia"/>
        </w:rPr>
        <w:t>弃奖彩票</w:t>
      </w:r>
      <w:bookmarkEnd w:id="152"/>
    </w:p>
    <w:p w:rsidR="00BC53E1" w:rsidRDefault="00BC53E1" w:rsidP="00BC53E1">
      <w:pPr>
        <w:ind w:firstLineChars="200" w:firstLine="426"/>
      </w:pPr>
      <w:r>
        <w:rPr>
          <w:rFonts w:hint="eastAsia"/>
        </w:rPr>
        <w:t>基于</w:t>
      </w:r>
      <w:r>
        <w:rPr>
          <w:rFonts w:hint="eastAsia"/>
        </w:rPr>
        <w:t>SALE_DETAIL_WIN_T</w:t>
      </w:r>
      <w:r>
        <w:rPr>
          <w:rFonts w:hint="eastAsia"/>
        </w:rPr>
        <w:t>按照需求获取数据。</w:t>
      </w:r>
    </w:p>
    <w:p w:rsidR="00BC53E1" w:rsidRDefault="00BC53E1" w:rsidP="00BC53E1">
      <w:pPr>
        <w:ind w:firstLineChars="200" w:firstLine="426"/>
      </w:pPr>
      <w:r>
        <w:rPr>
          <w:rFonts w:hint="eastAsia"/>
        </w:rPr>
        <w:t>主要查询条件设置规则：</w:t>
      </w:r>
    </w:p>
    <w:p w:rsidR="00BC53E1" w:rsidRDefault="00BC53E1" w:rsidP="006E582E">
      <w:pPr>
        <w:pStyle w:val="af"/>
        <w:numPr>
          <w:ilvl w:val="0"/>
          <w:numId w:val="87"/>
        </w:numPr>
        <w:ind w:firstLineChars="0"/>
      </w:pPr>
      <w:r>
        <w:rPr>
          <w:rFonts w:hint="eastAsia"/>
        </w:rPr>
        <w:t>游戏名称：按照数据查询约定获取游戏列表。</w:t>
      </w:r>
    </w:p>
    <w:p w:rsidR="00BC53E1" w:rsidRDefault="00BC53E1" w:rsidP="00BC53E1">
      <w:pPr>
        <w:pStyle w:val="af"/>
        <w:ind w:firstLine="426"/>
      </w:pPr>
      <w:r>
        <w:rPr>
          <w:rFonts w:hint="eastAsia"/>
        </w:rPr>
        <w:t>查询结果规则：</w:t>
      </w:r>
    </w:p>
    <w:p w:rsidR="00BC53E1" w:rsidRPr="00BC53E1" w:rsidRDefault="00BC53E1" w:rsidP="006E582E">
      <w:pPr>
        <w:pStyle w:val="af"/>
        <w:numPr>
          <w:ilvl w:val="0"/>
          <w:numId w:val="88"/>
        </w:numPr>
        <w:ind w:firstLineChars="0"/>
      </w:pPr>
      <w:r>
        <w:rPr>
          <w:rFonts w:hint="eastAsia"/>
        </w:rPr>
        <w:t>根据游戏、期号获取期数据，从</w:t>
      </w:r>
      <w:r>
        <w:rPr>
          <w:rFonts w:hint="eastAsia"/>
        </w:rPr>
        <w:t>SALE_DETAIL_WIN_T</w:t>
      </w:r>
      <w:r>
        <w:rPr>
          <w:rFonts w:hint="eastAsia"/>
        </w:rPr>
        <w:t>获取</w:t>
      </w:r>
      <w:r w:rsidRPr="00BC53E1">
        <w:t>ABANDON_FLAG</w:t>
      </w:r>
      <w:r>
        <w:rPr>
          <w:rFonts w:hint="eastAsia"/>
        </w:rPr>
        <w:t>等于</w:t>
      </w:r>
      <w:r>
        <w:rPr>
          <w:rFonts w:hint="eastAsia"/>
        </w:rPr>
        <w:t>1</w:t>
      </w:r>
      <w:r>
        <w:rPr>
          <w:rFonts w:hint="eastAsia"/>
        </w:rPr>
        <w:t>的数据，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213757" w:rsidRDefault="00715D33" w:rsidP="00DB3149">
      <w:pPr>
        <w:pStyle w:val="3"/>
      </w:pPr>
      <w:bookmarkStart w:id="153" w:name="_Toc459793783"/>
      <w:r>
        <w:rPr>
          <w:rFonts w:hint="eastAsia"/>
        </w:rPr>
        <w:t>彩票销售期汇总数据</w:t>
      </w:r>
      <w:bookmarkEnd w:id="153"/>
    </w:p>
    <w:p w:rsidR="00A545EE" w:rsidRDefault="00A545EE" w:rsidP="00A545EE">
      <w:pPr>
        <w:ind w:firstLineChars="200" w:firstLine="426"/>
      </w:pPr>
      <w:r>
        <w:rPr>
          <w:rFonts w:hint="eastAsia"/>
        </w:rPr>
        <w:t>基于</w:t>
      </w:r>
      <w:r w:rsidRPr="00A545EE">
        <w:t>RPT_SELL_STATISTICS_T</w:t>
      </w:r>
      <w:r>
        <w:rPr>
          <w:rFonts w:hint="eastAsia"/>
        </w:rPr>
        <w:t>按照需求查询数据。</w:t>
      </w:r>
    </w:p>
    <w:p w:rsidR="00A545EE" w:rsidRDefault="00A545EE" w:rsidP="00A545EE">
      <w:pPr>
        <w:ind w:firstLineChars="200" w:firstLine="426"/>
      </w:pPr>
      <w:r>
        <w:rPr>
          <w:rFonts w:hint="eastAsia"/>
        </w:rPr>
        <w:t>查询条件设置规则：</w:t>
      </w:r>
    </w:p>
    <w:p w:rsidR="00A545EE" w:rsidRDefault="00A545EE" w:rsidP="006E582E">
      <w:pPr>
        <w:pStyle w:val="af"/>
        <w:numPr>
          <w:ilvl w:val="0"/>
          <w:numId w:val="78"/>
        </w:numPr>
        <w:ind w:firstLineChars="0"/>
      </w:pPr>
      <w:r>
        <w:rPr>
          <w:rFonts w:hint="eastAsia"/>
        </w:rPr>
        <w:t>游戏名称：按照数据查询约定获取游戏列表。</w:t>
      </w:r>
    </w:p>
    <w:p w:rsidR="00A545EE" w:rsidRDefault="00A545EE" w:rsidP="006E582E">
      <w:pPr>
        <w:pStyle w:val="af"/>
        <w:numPr>
          <w:ilvl w:val="0"/>
          <w:numId w:val="78"/>
        </w:numPr>
        <w:ind w:firstLineChars="0"/>
      </w:pPr>
      <w:r>
        <w:rPr>
          <w:rFonts w:hint="eastAsia"/>
        </w:rPr>
        <w:t>开始期号：从</w:t>
      </w:r>
      <w:r>
        <w:rPr>
          <w:rFonts w:hint="eastAsia"/>
        </w:rPr>
        <w:t>ISSUE_EVENT_T</w:t>
      </w:r>
      <w:r>
        <w:rPr>
          <w:rFonts w:hint="eastAsia"/>
        </w:rPr>
        <w:t>表按照期号倒序获取事件码等于</w:t>
      </w:r>
      <w:r w:rsidR="00F549EC">
        <w:rPr>
          <w:rFonts w:hint="eastAsia"/>
        </w:rPr>
        <w:t>50</w:t>
      </w:r>
      <w:r>
        <w:rPr>
          <w:rFonts w:hint="eastAsia"/>
        </w:rPr>
        <w:t>第三十条数据。如果不足三十条数据则取最后条数据。</w:t>
      </w:r>
    </w:p>
    <w:p w:rsidR="00A545EE" w:rsidRPr="00A545EE" w:rsidRDefault="00A545EE" w:rsidP="006E582E">
      <w:pPr>
        <w:pStyle w:val="af"/>
        <w:numPr>
          <w:ilvl w:val="0"/>
          <w:numId w:val="78"/>
        </w:numPr>
        <w:ind w:firstLineChars="0"/>
      </w:pPr>
      <w:r>
        <w:rPr>
          <w:rFonts w:hint="eastAsia"/>
        </w:rPr>
        <w:t>结束期号：从</w:t>
      </w:r>
      <w:r>
        <w:rPr>
          <w:rFonts w:hint="eastAsia"/>
        </w:rPr>
        <w:t>ISSUE_EVENT_T</w:t>
      </w:r>
      <w:r>
        <w:rPr>
          <w:rFonts w:hint="eastAsia"/>
        </w:rPr>
        <w:t>表按照期号倒序获取事件码等于</w:t>
      </w:r>
      <w:r w:rsidR="00F549EC">
        <w:rPr>
          <w:rFonts w:hint="eastAsia"/>
        </w:rPr>
        <w:t>50</w:t>
      </w:r>
      <w:r>
        <w:rPr>
          <w:rFonts w:hint="eastAsia"/>
        </w:rPr>
        <w:t>第一条数据。</w:t>
      </w:r>
    </w:p>
    <w:p w:rsidR="00715D33" w:rsidRDefault="001510AD" w:rsidP="00DB3149">
      <w:pPr>
        <w:pStyle w:val="2"/>
      </w:pPr>
      <w:bookmarkStart w:id="154" w:name="_Toc459793784"/>
      <w:r>
        <w:rPr>
          <w:rFonts w:hint="eastAsia"/>
        </w:rPr>
        <w:t>投注账户</w:t>
      </w:r>
      <w:bookmarkEnd w:id="154"/>
    </w:p>
    <w:p w:rsidR="001510AD" w:rsidRDefault="001510AD" w:rsidP="00DB3149">
      <w:pPr>
        <w:pStyle w:val="3"/>
      </w:pPr>
      <w:bookmarkStart w:id="155" w:name="_Toc459793785"/>
      <w:r>
        <w:rPr>
          <w:rFonts w:hint="eastAsia"/>
        </w:rPr>
        <w:t>投注账户信息</w:t>
      </w:r>
      <w:bookmarkEnd w:id="155"/>
    </w:p>
    <w:p w:rsidR="005F4E9C" w:rsidRDefault="005F4E9C" w:rsidP="005F4E9C">
      <w:pPr>
        <w:ind w:firstLineChars="200" w:firstLine="426"/>
      </w:pPr>
      <w:r>
        <w:rPr>
          <w:rFonts w:hint="eastAsia"/>
        </w:rPr>
        <w:t>基于</w:t>
      </w:r>
      <w:r w:rsidRPr="005F4E9C">
        <w:t>BET_USER_T</w:t>
      </w:r>
      <w:r>
        <w:rPr>
          <w:rFonts w:hint="eastAsia"/>
        </w:rPr>
        <w:t>、</w:t>
      </w:r>
      <w:r w:rsidRPr="005F4E9C">
        <w:t>BET_USER_GAME_T</w:t>
      </w:r>
      <w:r>
        <w:rPr>
          <w:rFonts w:hint="eastAsia"/>
        </w:rPr>
        <w:t>按照需求查询数据。</w:t>
      </w:r>
    </w:p>
    <w:p w:rsidR="005F4E9C" w:rsidRDefault="005F4E9C" w:rsidP="005F4E9C">
      <w:pPr>
        <w:ind w:firstLineChars="200" w:firstLine="426"/>
      </w:pPr>
      <w:r>
        <w:rPr>
          <w:rFonts w:hint="eastAsia"/>
        </w:rPr>
        <w:t>查询条件设置规则：</w:t>
      </w:r>
    </w:p>
    <w:p w:rsidR="005F4E9C" w:rsidRDefault="005F4E9C" w:rsidP="006E582E">
      <w:pPr>
        <w:pStyle w:val="af"/>
        <w:numPr>
          <w:ilvl w:val="0"/>
          <w:numId w:val="76"/>
        </w:numPr>
        <w:ind w:firstLineChars="0"/>
      </w:pPr>
      <w:r>
        <w:rPr>
          <w:rFonts w:hint="eastAsia"/>
        </w:rPr>
        <w:lastRenderedPageBreak/>
        <w:t>游戏名称：按照数据查询约定获取游戏列表。</w:t>
      </w:r>
    </w:p>
    <w:p w:rsidR="005F4E9C" w:rsidRDefault="005F4E9C" w:rsidP="005F4E9C">
      <w:pPr>
        <w:pStyle w:val="af"/>
        <w:ind w:firstLine="426"/>
      </w:pPr>
      <w:r>
        <w:rPr>
          <w:rFonts w:hint="eastAsia"/>
        </w:rPr>
        <w:t>查询结果展现规则：</w:t>
      </w:r>
    </w:p>
    <w:p w:rsidR="005F4E9C" w:rsidRDefault="005F4E9C" w:rsidP="006E582E">
      <w:pPr>
        <w:pStyle w:val="af"/>
        <w:numPr>
          <w:ilvl w:val="0"/>
          <w:numId w:val="77"/>
        </w:numPr>
        <w:ind w:firstLineChars="0"/>
      </w:pPr>
      <w:r>
        <w:rPr>
          <w:rFonts w:hint="eastAsia"/>
        </w:rPr>
        <w:t>根据投注账号从</w:t>
      </w:r>
      <w:r w:rsidRPr="005F4E9C">
        <w:t>BET_USER_T</w:t>
      </w:r>
      <w:r>
        <w:rPr>
          <w:rFonts w:hint="eastAsia"/>
        </w:rPr>
        <w:t>获取用户数据。</w:t>
      </w:r>
    </w:p>
    <w:p w:rsidR="005F4E9C" w:rsidRPr="005F4E9C" w:rsidRDefault="005F4E9C" w:rsidP="006E582E">
      <w:pPr>
        <w:pStyle w:val="af"/>
        <w:numPr>
          <w:ilvl w:val="0"/>
          <w:numId w:val="77"/>
        </w:numPr>
        <w:ind w:firstLineChars="0"/>
      </w:pPr>
      <w:r>
        <w:rPr>
          <w:rFonts w:hint="eastAsia"/>
        </w:rPr>
        <w:t>如果游戏名称选择全部则从</w:t>
      </w:r>
      <w:r>
        <w:rPr>
          <w:rFonts w:hint="eastAsia"/>
        </w:rPr>
        <w:t>BET_USER_T</w:t>
      </w:r>
      <w:r>
        <w:rPr>
          <w:rFonts w:hint="eastAsia"/>
        </w:rPr>
        <w:t>获取展现数据，否则从</w:t>
      </w:r>
      <w:r>
        <w:rPr>
          <w:rFonts w:hint="eastAsia"/>
        </w:rPr>
        <w:t>BET_USER_GAME_T</w:t>
      </w:r>
      <w:r>
        <w:rPr>
          <w:rFonts w:hint="eastAsia"/>
        </w:rPr>
        <w:t>获取展现数据。</w:t>
      </w:r>
    </w:p>
    <w:p w:rsidR="001510AD" w:rsidRDefault="001510AD" w:rsidP="00DB3149">
      <w:pPr>
        <w:pStyle w:val="2"/>
      </w:pPr>
      <w:bookmarkStart w:id="156" w:name="_Toc459793786"/>
      <w:r>
        <w:rPr>
          <w:rFonts w:hint="eastAsia"/>
        </w:rPr>
        <w:t>资金统计</w:t>
      </w:r>
      <w:bookmarkEnd w:id="156"/>
    </w:p>
    <w:p w:rsidR="001510AD" w:rsidRDefault="001510AD" w:rsidP="00DB3149">
      <w:pPr>
        <w:pStyle w:val="3"/>
      </w:pPr>
      <w:bookmarkStart w:id="157" w:name="_Toc459793787"/>
      <w:r>
        <w:rPr>
          <w:rFonts w:hint="eastAsia"/>
        </w:rPr>
        <w:t>销售资金统计</w:t>
      </w:r>
      <w:bookmarkEnd w:id="157"/>
    </w:p>
    <w:p w:rsidR="00ED2D9A" w:rsidRPr="00ED2D9A" w:rsidRDefault="00ED2D9A" w:rsidP="00ED2D9A">
      <w:pPr>
        <w:ind w:firstLineChars="200" w:firstLine="426"/>
      </w:pPr>
      <w:r>
        <w:rPr>
          <w:rFonts w:hint="eastAsia"/>
        </w:rPr>
        <w:t>基于</w:t>
      </w:r>
      <w:r w:rsidRPr="00ED2D9A">
        <w:t>RPT_SELL_FUND_DAY_T</w:t>
      </w:r>
      <w:r>
        <w:rPr>
          <w:rFonts w:hint="eastAsia"/>
        </w:rPr>
        <w:t>、</w:t>
      </w:r>
      <w:r w:rsidRPr="00ED2D9A">
        <w:t>RPT_SELL_FUND_MONTH_T</w:t>
      </w:r>
      <w:r>
        <w:rPr>
          <w:rFonts w:hint="eastAsia"/>
        </w:rPr>
        <w:t>按照需求查询数据。</w:t>
      </w:r>
    </w:p>
    <w:p w:rsidR="001510AD" w:rsidRDefault="001510AD" w:rsidP="00DB3149">
      <w:pPr>
        <w:pStyle w:val="3"/>
      </w:pPr>
      <w:bookmarkStart w:id="158" w:name="_Toc459793788"/>
      <w:r>
        <w:rPr>
          <w:rFonts w:hint="eastAsia"/>
        </w:rPr>
        <w:t>兑奖资金统计</w:t>
      </w:r>
      <w:bookmarkEnd w:id="158"/>
    </w:p>
    <w:p w:rsidR="00ED2D9A" w:rsidRPr="00ED2D9A" w:rsidRDefault="00ED2D9A" w:rsidP="00ED2D9A">
      <w:pPr>
        <w:ind w:firstLineChars="200" w:firstLine="426"/>
      </w:pPr>
      <w:r>
        <w:rPr>
          <w:rFonts w:hint="eastAsia"/>
        </w:rPr>
        <w:t>基于</w:t>
      </w:r>
      <w:r w:rsidRPr="00ED2D9A">
        <w:t>RPT_ENCASH_FUND_STAT_T</w:t>
      </w:r>
      <w:r>
        <w:rPr>
          <w:rFonts w:hint="eastAsia"/>
        </w:rPr>
        <w:t>按照需求查询数据。</w:t>
      </w:r>
    </w:p>
    <w:p w:rsidR="001510AD" w:rsidRDefault="001510AD" w:rsidP="00DB3149">
      <w:pPr>
        <w:pStyle w:val="3"/>
      </w:pPr>
      <w:bookmarkStart w:id="159" w:name="_Toc459793789"/>
      <w:r>
        <w:rPr>
          <w:rFonts w:hint="eastAsia"/>
        </w:rPr>
        <w:t>弃奖资金统计</w:t>
      </w:r>
      <w:bookmarkEnd w:id="159"/>
    </w:p>
    <w:p w:rsidR="00ED2D9A" w:rsidRPr="00ED2D9A" w:rsidRDefault="00ED2D9A" w:rsidP="00ED2D9A">
      <w:pPr>
        <w:ind w:firstLineChars="200" w:firstLine="426"/>
      </w:pPr>
      <w:r>
        <w:rPr>
          <w:rFonts w:hint="eastAsia"/>
        </w:rPr>
        <w:t>基于</w:t>
      </w:r>
      <w:r w:rsidRPr="00ED2D9A">
        <w:t>RPT_ABANDON_FUND_STAT_T</w:t>
      </w:r>
      <w:r>
        <w:rPr>
          <w:rFonts w:hint="eastAsia"/>
        </w:rPr>
        <w:t>按照需求查询数据。</w:t>
      </w:r>
    </w:p>
    <w:p w:rsidR="001510AD" w:rsidRDefault="001510AD" w:rsidP="00DB3149">
      <w:pPr>
        <w:pStyle w:val="3"/>
      </w:pPr>
      <w:bookmarkStart w:id="160" w:name="_Toc459793790"/>
      <w:r>
        <w:rPr>
          <w:rFonts w:hint="eastAsia"/>
        </w:rPr>
        <w:t>中奖情况统计</w:t>
      </w:r>
      <w:bookmarkEnd w:id="160"/>
    </w:p>
    <w:p w:rsidR="00ED2D9A" w:rsidRPr="00ED2D9A" w:rsidRDefault="00ED2D9A" w:rsidP="00ED2D9A">
      <w:pPr>
        <w:ind w:firstLineChars="200" w:firstLine="426"/>
      </w:pPr>
      <w:r>
        <w:rPr>
          <w:rFonts w:hint="eastAsia"/>
        </w:rPr>
        <w:t>基于</w:t>
      </w:r>
      <w:r w:rsidRPr="00ED2D9A">
        <w:t>RPT_WIN_FUND_STAT_T</w:t>
      </w:r>
      <w:r>
        <w:rPr>
          <w:rFonts w:hint="eastAsia"/>
        </w:rPr>
        <w:t>按照需求查询数据。</w:t>
      </w:r>
    </w:p>
    <w:p w:rsidR="001510AD" w:rsidRDefault="001510AD" w:rsidP="00DB3149">
      <w:pPr>
        <w:pStyle w:val="2"/>
      </w:pPr>
      <w:bookmarkStart w:id="161" w:name="_Toc459793791"/>
      <w:r>
        <w:rPr>
          <w:rFonts w:hint="eastAsia"/>
        </w:rPr>
        <w:t>打印制式报表</w:t>
      </w:r>
      <w:bookmarkEnd w:id="161"/>
    </w:p>
    <w:p w:rsidR="001510AD" w:rsidRDefault="001510AD" w:rsidP="00DB3149">
      <w:pPr>
        <w:pStyle w:val="3"/>
      </w:pPr>
      <w:bookmarkStart w:id="162" w:name="_Toc459793792"/>
      <w:r>
        <w:rPr>
          <w:rFonts w:hint="eastAsia"/>
        </w:rPr>
        <w:t>当期中奖结果报告单</w:t>
      </w:r>
      <w:bookmarkEnd w:id="162"/>
    </w:p>
    <w:p w:rsidR="009A3F9F" w:rsidRDefault="00393145" w:rsidP="009A3F9F">
      <w:pPr>
        <w:ind w:firstLineChars="200" w:firstLine="426"/>
      </w:pPr>
      <w:r>
        <w:rPr>
          <w:rFonts w:hint="eastAsia"/>
        </w:rPr>
        <w:t>基于</w:t>
      </w:r>
      <w:r w:rsidRPr="00393145">
        <w:t>RPT_ISSUE_PRIZE_MERGE_T</w:t>
      </w:r>
      <w:r>
        <w:rPr>
          <w:rFonts w:hint="eastAsia"/>
        </w:rPr>
        <w:t>按照需求数据。</w:t>
      </w:r>
    </w:p>
    <w:p w:rsidR="00393145" w:rsidRDefault="00393145" w:rsidP="009A3F9F">
      <w:pPr>
        <w:ind w:firstLineChars="200" w:firstLine="426"/>
      </w:pPr>
      <w:r>
        <w:rPr>
          <w:rFonts w:hint="eastAsia"/>
        </w:rPr>
        <w:t>查询条件设置规则：</w:t>
      </w:r>
    </w:p>
    <w:p w:rsidR="002A3F24" w:rsidRDefault="002A3F24" w:rsidP="006E582E">
      <w:pPr>
        <w:pStyle w:val="af"/>
        <w:numPr>
          <w:ilvl w:val="0"/>
          <w:numId w:val="61"/>
        </w:numPr>
        <w:ind w:firstLineChars="0"/>
      </w:pPr>
      <w:r>
        <w:rPr>
          <w:rFonts w:hint="eastAsia"/>
        </w:rPr>
        <w:t>游戏名称：</w:t>
      </w:r>
      <w:r w:rsidR="00B226A7">
        <w:rPr>
          <w:rFonts w:hint="eastAsia"/>
        </w:rPr>
        <w:t>按照数据查询约定获取游戏列表。</w:t>
      </w:r>
    </w:p>
    <w:p w:rsidR="00B226A7" w:rsidRDefault="00B226A7" w:rsidP="006E582E">
      <w:pPr>
        <w:pStyle w:val="af"/>
        <w:numPr>
          <w:ilvl w:val="0"/>
          <w:numId w:val="61"/>
        </w:numPr>
        <w:ind w:firstLineChars="0"/>
      </w:pPr>
      <w:r>
        <w:rPr>
          <w:rFonts w:hint="eastAsia"/>
        </w:rPr>
        <w:t>销售期号：</w:t>
      </w:r>
      <w:r w:rsidR="00B331BA">
        <w:rPr>
          <w:rFonts w:hint="eastAsia"/>
        </w:rPr>
        <w:t>从</w:t>
      </w:r>
      <w:r w:rsidR="00B331BA">
        <w:rPr>
          <w:rFonts w:hint="eastAsia"/>
        </w:rPr>
        <w:t>ISSUE_EVENT_T</w:t>
      </w:r>
      <w:r w:rsidR="00B331BA">
        <w:rPr>
          <w:rFonts w:hint="eastAsia"/>
        </w:rPr>
        <w:t>表按照期号倒序获取事件码等于</w:t>
      </w:r>
      <w:r w:rsidR="00EC22CE">
        <w:rPr>
          <w:rFonts w:hint="eastAsia"/>
        </w:rPr>
        <w:t>90</w:t>
      </w:r>
      <w:r w:rsidR="00B331BA">
        <w:rPr>
          <w:rFonts w:hint="eastAsia"/>
        </w:rPr>
        <w:t>第一条数据。</w:t>
      </w:r>
    </w:p>
    <w:p w:rsidR="00EA21E1" w:rsidRDefault="00EA21E1" w:rsidP="00EA21E1">
      <w:pPr>
        <w:pStyle w:val="af"/>
        <w:ind w:firstLine="426"/>
      </w:pPr>
      <w:r>
        <w:rPr>
          <w:rFonts w:hint="eastAsia"/>
        </w:rPr>
        <w:t>查询结果展现条件设置规则：</w:t>
      </w:r>
    </w:p>
    <w:p w:rsidR="00EA21E1" w:rsidRDefault="00E305D4" w:rsidP="006E582E">
      <w:pPr>
        <w:pStyle w:val="af"/>
        <w:numPr>
          <w:ilvl w:val="0"/>
          <w:numId w:val="73"/>
        </w:numPr>
        <w:ind w:firstLineChars="0"/>
      </w:pPr>
      <w:r>
        <w:rPr>
          <w:rFonts w:hint="eastAsia"/>
        </w:rPr>
        <w:t>按游戏、按期号从</w:t>
      </w:r>
      <w:r w:rsidRPr="00E305D4">
        <w:t>RPT_ISSUE_PRIZE_MERGE_T</w:t>
      </w:r>
      <w:r>
        <w:rPr>
          <w:rFonts w:hint="eastAsia"/>
        </w:rPr>
        <w:t>查询</w:t>
      </w:r>
      <w:r w:rsidRPr="00E305D4">
        <w:t>MERGE_TYPE</w:t>
      </w:r>
      <w:r>
        <w:rPr>
          <w:rFonts w:hint="eastAsia"/>
        </w:rPr>
        <w:t>等于</w:t>
      </w:r>
      <w:r w:rsidR="009D3AB1">
        <w:rPr>
          <w:rFonts w:hint="eastAsia"/>
        </w:rPr>
        <w:lastRenderedPageBreak/>
        <w:t>3</w:t>
      </w:r>
      <w:r>
        <w:rPr>
          <w:rFonts w:hint="eastAsia"/>
        </w:rPr>
        <w:t>的数据。</w:t>
      </w:r>
    </w:p>
    <w:p w:rsidR="005C6CEE" w:rsidRDefault="005C6CEE" w:rsidP="006E582E">
      <w:pPr>
        <w:pStyle w:val="af"/>
        <w:numPr>
          <w:ilvl w:val="0"/>
          <w:numId w:val="73"/>
        </w:numPr>
        <w:ind w:firstLineChars="0"/>
      </w:pPr>
      <w:r>
        <w:rPr>
          <w:rFonts w:hint="eastAsia"/>
        </w:rPr>
        <w:t>奖等：</w:t>
      </w:r>
      <w:r w:rsidRPr="00E305D4">
        <w:t>RPT_ISSUE_PRIZE_MERGE_T</w:t>
      </w:r>
      <w:r>
        <w:rPr>
          <w:rFonts w:hint="eastAsia"/>
        </w:rPr>
        <w:t>.</w:t>
      </w:r>
      <w:r w:rsidRPr="005C6CEE">
        <w:t>GRADE</w:t>
      </w:r>
    </w:p>
    <w:p w:rsidR="005C6CEE" w:rsidRDefault="005C6CEE" w:rsidP="006E582E">
      <w:pPr>
        <w:pStyle w:val="af"/>
        <w:numPr>
          <w:ilvl w:val="0"/>
          <w:numId w:val="73"/>
        </w:numPr>
        <w:ind w:firstLineChars="0"/>
      </w:pPr>
      <w:r>
        <w:rPr>
          <w:rFonts w:hint="eastAsia"/>
        </w:rPr>
        <w:t>中奖注数：</w:t>
      </w:r>
      <w:r w:rsidRPr="00E305D4">
        <w:t>RPT_ISSUE_PRIZE_MERGE_T</w:t>
      </w:r>
      <w:r>
        <w:rPr>
          <w:rFonts w:hint="eastAsia"/>
        </w:rPr>
        <w:t>.</w:t>
      </w:r>
      <w:r w:rsidRPr="005C6CEE">
        <w:t>WIN_AMOUNT</w:t>
      </w:r>
    </w:p>
    <w:p w:rsidR="00443F1C" w:rsidRPr="00EA21E1" w:rsidRDefault="00443F1C" w:rsidP="006E582E">
      <w:pPr>
        <w:pStyle w:val="af"/>
        <w:numPr>
          <w:ilvl w:val="0"/>
          <w:numId w:val="73"/>
        </w:numPr>
        <w:ind w:firstLineChars="0"/>
      </w:pPr>
      <w:r>
        <w:rPr>
          <w:rFonts w:hint="eastAsia"/>
        </w:rPr>
        <w:t>幸运二等奖、特别奖为</w:t>
      </w:r>
      <w:r>
        <w:rPr>
          <w:rFonts w:hint="eastAsia"/>
        </w:rPr>
        <w:t>0</w:t>
      </w:r>
      <w:r>
        <w:rPr>
          <w:rFonts w:hint="eastAsia"/>
        </w:rPr>
        <w:t>。</w:t>
      </w:r>
    </w:p>
    <w:p w:rsidR="001510AD" w:rsidRDefault="001510AD" w:rsidP="00DB3149">
      <w:pPr>
        <w:pStyle w:val="3"/>
      </w:pPr>
      <w:bookmarkStart w:id="163" w:name="_Toc459793793"/>
      <w:r>
        <w:rPr>
          <w:rFonts w:hint="eastAsia"/>
        </w:rPr>
        <w:t>当前弃奖</w:t>
      </w:r>
      <w:r>
        <w:rPr>
          <w:rFonts w:hint="eastAsia"/>
        </w:rPr>
        <w:t>/</w:t>
      </w:r>
      <w:r>
        <w:rPr>
          <w:rFonts w:hint="eastAsia"/>
        </w:rPr>
        <w:t>销售报告单</w:t>
      </w:r>
      <w:bookmarkEnd w:id="163"/>
    </w:p>
    <w:p w:rsidR="008E4FC8" w:rsidRDefault="008E4FC8" w:rsidP="008E4FC8">
      <w:pPr>
        <w:ind w:firstLineChars="200" w:firstLine="426"/>
      </w:pPr>
      <w:r>
        <w:rPr>
          <w:rFonts w:hint="eastAsia"/>
        </w:rPr>
        <w:t>基于</w:t>
      </w:r>
      <w:r w:rsidRPr="00393145">
        <w:t>RPT_ISSUE_PRIZE_MERGE_T</w:t>
      </w:r>
      <w:r>
        <w:rPr>
          <w:rFonts w:hint="eastAsia"/>
        </w:rPr>
        <w:t>按照需求数据。</w:t>
      </w:r>
    </w:p>
    <w:p w:rsidR="008E4FC8" w:rsidRDefault="008E4FC8" w:rsidP="008E4FC8">
      <w:pPr>
        <w:ind w:firstLineChars="200" w:firstLine="426"/>
      </w:pPr>
      <w:r>
        <w:rPr>
          <w:rFonts w:hint="eastAsia"/>
        </w:rPr>
        <w:t>查询条件设置规则：</w:t>
      </w:r>
    </w:p>
    <w:p w:rsidR="008E4FC8" w:rsidRDefault="008E4FC8" w:rsidP="006E582E">
      <w:pPr>
        <w:pStyle w:val="af"/>
        <w:numPr>
          <w:ilvl w:val="0"/>
          <w:numId w:val="74"/>
        </w:numPr>
        <w:ind w:firstLineChars="0"/>
      </w:pPr>
      <w:r>
        <w:rPr>
          <w:rFonts w:hint="eastAsia"/>
        </w:rPr>
        <w:t>游戏名称：按照数据查询约定获取游戏列表。</w:t>
      </w:r>
    </w:p>
    <w:p w:rsidR="008E4FC8" w:rsidRDefault="008E4FC8" w:rsidP="006E582E">
      <w:pPr>
        <w:pStyle w:val="af"/>
        <w:numPr>
          <w:ilvl w:val="0"/>
          <w:numId w:val="74"/>
        </w:numPr>
        <w:ind w:firstLineChars="0"/>
      </w:pPr>
      <w:r>
        <w:rPr>
          <w:rFonts w:hint="eastAsia"/>
        </w:rPr>
        <w:t>销售期号：从</w:t>
      </w:r>
      <w:r>
        <w:rPr>
          <w:rFonts w:hint="eastAsia"/>
        </w:rPr>
        <w:t>ISSUE_EVENT_T</w:t>
      </w:r>
      <w:r>
        <w:rPr>
          <w:rFonts w:hint="eastAsia"/>
        </w:rPr>
        <w:t>表按照期号倒序获取事件码等于</w:t>
      </w:r>
      <w:r w:rsidR="00EC22CE">
        <w:rPr>
          <w:rFonts w:hint="eastAsia"/>
        </w:rPr>
        <w:t>5</w:t>
      </w:r>
      <w:r>
        <w:rPr>
          <w:rFonts w:hint="eastAsia"/>
        </w:rPr>
        <w:t>0</w:t>
      </w:r>
      <w:r>
        <w:rPr>
          <w:rFonts w:hint="eastAsia"/>
        </w:rPr>
        <w:t>第一条数据。</w:t>
      </w:r>
    </w:p>
    <w:p w:rsidR="008E4FC8" w:rsidRDefault="008E4FC8" w:rsidP="008E4FC8">
      <w:pPr>
        <w:pStyle w:val="af"/>
        <w:ind w:firstLine="426"/>
      </w:pPr>
      <w:r>
        <w:rPr>
          <w:rFonts w:hint="eastAsia"/>
        </w:rPr>
        <w:t>查询结果展现条件设置规则：</w:t>
      </w:r>
    </w:p>
    <w:p w:rsidR="008E4FC8" w:rsidRDefault="008E4FC8" w:rsidP="006E582E">
      <w:pPr>
        <w:pStyle w:val="af"/>
        <w:numPr>
          <w:ilvl w:val="0"/>
          <w:numId w:val="75"/>
        </w:numPr>
        <w:ind w:firstLineChars="0"/>
      </w:pPr>
      <w:r>
        <w:rPr>
          <w:rFonts w:hint="eastAsia"/>
        </w:rPr>
        <w:t>按游戏、按期号从</w:t>
      </w:r>
      <w:r w:rsidRPr="00E305D4">
        <w:t>RPT_ISSUE_PRIZE_MERGE_T</w:t>
      </w:r>
      <w:r>
        <w:rPr>
          <w:rFonts w:hint="eastAsia"/>
        </w:rPr>
        <w:t>查询</w:t>
      </w:r>
      <w:r w:rsidRPr="00E305D4">
        <w:t>MERGE_TYPE</w:t>
      </w:r>
      <w:r>
        <w:rPr>
          <w:rFonts w:hint="eastAsia"/>
        </w:rPr>
        <w:t>等于</w:t>
      </w:r>
      <w:r w:rsidR="009D3AB1">
        <w:rPr>
          <w:rFonts w:hint="eastAsia"/>
        </w:rPr>
        <w:t>3</w:t>
      </w:r>
      <w:r>
        <w:rPr>
          <w:rFonts w:hint="eastAsia"/>
        </w:rPr>
        <w:t>的数据。</w:t>
      </w:r>
    </w:p>
    <w:p w:rsidR="008E4FC8" w:rsidRDefault="00443F1C" w:rsidP="006E582E">
      <w:pPr>
        <w:pStyle w:val="af"/>
        <w:numPr>
          <w:ilvl w:val="0"/>
          <w:numId w:val="75"/>
        </w:numPr>
        <w:ind w:firstLineChars="0"/>
      </w:pPr>
      <w:r>
        <w:rPr>
          <w:rFonts w:hint="eastAsia"/>
        </w:rPr>
        <w:t>销售额</w:t>
      </w:r>
      <w:r w:rsidR="008E4FC8">
        <w:rPr>
          <w:rFonts w:hint="eastAsia"/>
        </w:rPr>
        <w:t>：</w:t>
      </w:r>
      <w:r w:rsidR="008E4FC8" w:rsidRPr="00E305D4">
        <w:t>RPT_ISSUE_PRIZE_MERGE_T</w:t>
      </w:r>
      <w:r w:rsidR="008E4FC8">
        <w:rPr>
          <w:rFonts w:hint="eastAsia"/>
        </w:rPr>
        <w:t>.</w:t>
      </w:r>
      <w:r w:rsidRPr="00443F1C">
        <w:t>SELL_MONEY</w:t>
      </w:r>
    </w:p>
    <w:p w:rsidR="008E4FC8" w:rsidRDefault="00443F1C" w:rsidP="006E582E">
      <w:pPr>
        <w:pStyle w:val="af"/>
        <w:numPr>
          <w:ilvl w:val="0"/>
          <w:numId w:val="75"/>
        </w:numPr>
        <w:ind w:firstLineChars="0"/>
      </w:pPr>
      <w:r>
        <w:rPr>
          <w:rFonts w:hint="eastAsia"/>
        </w:rPr>
        <w:t>弃奖额</w:t>
      </w:r>
      <w:r w:rsidR="008E4FC8">
        <w:rPr>
          <w:rFonts w:hint="eastAsia"/>
        </w:rPr>
        <w:t>：</w:t>
      </w:r>
      <w:r>
        <w:rPr>
          <w:rFonts w:hint="eastAsia"/>
        </w:rPr>
        <w:t>SUM(</w:t>
      </w:r>
      <w:r w:rsidR="008E4FC8" w:rsidRPr="00E305D4">
        <w:t>RPT_ISSUE_PRIZE_MERGE_T</w:t>
      </w:r>
      <w:r w:rsidR="008E4FC8">
        <w:rPr>
          <w:rFonts w:hint="eastAsia"/>
        </w:rPr>
        <w:t>.</w:t>
      </w:r>
      <w:r w:rsidRPr="00443F1C">
        <w:t>ABANDON_MONEY</w:t>
      </w:r>
      <w:r>
        <w:rPr>
          <w:rFonts w:hint="eastAsia"/>
        </w:rPr>
        <w:t>)</w:t>
      </w:r>
    </w:p>
    <w:p w:rsidR="00D56AA8" w:rsidRDefault="00D56AA8" w:rsidP="006E582E">
      <w:pPr>
        <w:pStyle w:val="af"/>
        <w:numPr>
          <w:ilvl w:val="0"/>
          <w:numId w:val="75"/>
        </w:numPr>
        <w:ind w:firstLineChars="0"/>
      </w:pPr>
      <w:r>
        <w:rPr>
          <w:rFonts w:hint="eastAsia"/>
        </w:rPr>
        <w:t>弃奖奖等：</w:t>
      </w:r>
      <w:r w:rsidRPr="00E305D4">
        <w:t>RPT_ISSUE_PRIZE_MERGE_T</w:t>
      </w:r>
      <w:r>
        <w:rPr>
          <w:rFonts w:hint="eastAsia"/>
        </w:rPr>
        <w:t>.</w:t>
      </w:r>
      <w:r w:rsidRPr="005C6CEE">
        <w:t>GRADE</w:t>
      </w:r>
    </w:p>
    <w:p w:rsidR="00D56AA8" w:rsidRDefault="00D56AA8" w:rsidP="006E582E">
      <w:pPr>
        <w:pStyle w:val="af"/>
        <w:numPr>
          <w:ilvl w:val="0"/>
          <w:numId w:val="75"/>
        </w:numPr>
        <w:ind w:firstLineChars="0"/>
      </w:pPr>
      <w:r>
        <w:rPr>
          <w:rFonts w:hint="eastAsia"/>
        </w:rPr>
        <w:t>弃奖奖等金额：</w:t>
      </w:r>
      <w:r w:rsidRPr="00E305D4">
        <w:t>RPT_ISSUE_PRIZE_MERGE_T</w:t>
      </w:r>
      <w:r>
        <w:rPr>
          <w:rFonts w:hint="eastAsia"/>
        </w:rPr>
        <w:t>.</w:t>
      </w:r>
      <w:r w:rsidRPr="00443F1C">
        <w:t>ABANDON_MONEY</w:t>
      </w:r>
    </w:p>
    <w:p w:rsidR="00D56AA8" w:rsidRDefault="00D56AA8" w:rsidP="006E582E">
      <w:pPr>
        <w:pStyle w:val="af"/>
        <w:numPr>
          <w:ilvl w:val="0"/>
          <w:numId w:val="75"/>
        </w:numPr>
        <w:ind w:firstLineChars="0"/>
      </w:pPr>
      <w:r>
        <w:rPr>
          <w:rFonts w:hint="eastAsia"/>
        </w:rPr>
        <w:t>幸运二等奖、特别奖为</w:t>
      </w:r>
      <w:r>
        <w:rPr>
          <w:rFonts w:hint="eastAsia"/>
        </w:rPr>
        <w:t>0</w:t>
      </w:r>
      <w:r>
        <w:rPr>
          <w:rFonts w:hint="eastAsia"/>
        </w:rPr>
        <w:t>。</w:t>
      </w:r>
    </w:p>
    <w:p w:rsidR="00E81D0C" w:rsidRDefault="00D56AA8" w:rsidP="006E582E">
      <w:pPr>
        <w:pStyle w:val="af"/>
        <w:numPr>
          <w:ilvl w:val="0"/>
          <w:numId w:val="75"/>
        </w:numPr>
        <w:ind w:firstLineChars="0"/>
      </w:pPr>
      <w:r>
        <w:rPr>
          <w:rFonts w:hint="eastAsia"/>
        </w:rPr>
        <w:t>弃奖期区间：</w:t>
      </w:r>
    </w:p>
    <w:p w:rsidR="00D56AA8" w:rsidRDefault="00974C8F" w:rsidP="006E582E">
      <w:pPr>
        <w:pStyle w:val="af"/>
        <w:numPr>
          <w:ilvl w:val="1"/>
          <w:numId w:val="75"/>
        </w:numPr>
        <w:ind w:firstLineChars="0"/>
      </w:pPr>
      <w:r>
        <w:rPr>
          <w:rFonts w:hint="eastAsia"/>
        </w:rPr>
        <w:t>按照游戏期号</w:t>
      </w:r>
      <w:r w:rsidR="00E81D0C">
        <w:rPr>
          <w:rFonts w:hint="eastAsia"/>
        </w:rPr>
        <w:t>从</w:t>
      </w:r>
      <w:r w:rsidR="00E81D0C">
        <w:rPr>
          <w:rFonts w:hint="eastAsia"/>
        </w:rPr>
        <w:t>ISSUE_T</w:t>
      </w:r>
      <w:r w:rsidR="00E81D0C">
        <w:rPr>
          <w:rFonts w:hint="eastAsia"/>
        </w:rPr>
        <w:t>获取数据。如果弃奖起始期为空则弃奖区间无。</w:t>
      </w:r>
    </w:p>
    <w:p w:rsidR="00E81D0C" w:rsidRDefault="00E81D0C" w:rsidP="006E582E">
      <w:pPr>
        <w:pStyle w:val="af"/>
        <w:numPr>
          <w:ilvl w:val="1"/>
          <w:numId w:val="75"/>
        </w:numPr>
        <w:ind w:firstLineChars="0"/>
      </w:pPr>
      <w:r>
        <w:rPr>
          <w:rFonts w:hint="eastAsia"/>
        </w:rPr>
        <w:t>弃奖起始期号为</w:t>
      </w:r>
      <w:r>
        <w:rPr>
          <w:rFonts w:hint="eastAsia"/>
        </w:rPr>
        <w:t>ISSUE_T.</w:t>
      </w:r>
      <w:r w:rsidRPr="00E81D0C">
        <w:t>ABANDON_BEGIN_ISSUE_NUMBER</w:t>
      </w:r>
    </w:p>
    <w:p w:rsidR="00E81D0C" w:rsidRDefault="00E81D0C" w:rsidP="006E582E">
      <w:pPr>
        <w:pStyle w:val="af"/>
        <w:numPr>
          <w:ilvl w:val="1"/>
          <w:numId w:val="75"/>
        </w:numPr>
        <w:ind w:firstLineChars="0"/>
      </w:pPr>
      <w:r>
        <w:rPr>
          <w:rFonts w:hint="eastAsia"/>
        </w:rPr>
        <w:t>从</w:t>
      </w:r>
      <w:r>
        <w:rPr>
          <w:rFonts w:hint="eastAsia"/>
        </w:rPr>
        <w:t>ISSUE_T</w:t>
      </w:r>
      <w:r>
        <w:rPr>
          <w:rFonts w:hint="eastAsia"/>
        </w:rPr>
        <w:t>按游戏查询期号大于弃奖期号的记录，按期号</w:t>
      </w:r>
      <w:r w:rsidR="00E944AF">
        <w:rPr>
          <w:rFonts w:hint="eastAsia"/>
        </w:rPr>
        <w:t>升</w:t>
      </w:r>
      <w:r>
        <w:rPr>
          <w:rFonts w:hint="eastAsia"/>
        </w:rPr>
        <w:t>序排序，记录条数为</w:t>
      </w:r>
      <w:r>
        <w:rPr>
          <w:rFonts w:hint="eastAsia"/>
        </w:rPr>
        <w:t>ISSUE_T.</w:t>
      </w:r>
      <w:r w:rsidRPr="00E81D0C">
        <w:t>ABANDON_ISSUE_AMOUNT</w:t>
      </w:r>
      <w:r>
        <w:rPr>
          <w:rFonts w:hint="eastAsia"/>
        </w:rPr>
        <w:t>，最后一条记录的期号为弃奖结束期号。</w:t>
      </w:r>
    </w:p>
    <w:p w:rsidR="00962570" w:rsidRDefault="00962570" w:rsidP="00962570">
      <w:pPr>
        <w:pStyle w:val="1"/>
      </w:pPr>
      <w:bookmarkStart w:id="164" w:name="_Toc459793794"/>
      <w:r>
        <w:rPr>
          <w:rFonts w:hint="eastAsia"/>
        </w:rPr>
        <w:t>报表计算</w:t>
      </w:r>
      <w:bookmarkEnd w:id="164"/>
    </w:p>
    <w:p w:rsidR="00962570" w:rsidRDefault="00962570" w:rsidP="00962570">
      <w:pPr>
        <w:ind w:left="420"/>
      </w:pPr>
      <w:r>
        <w:rPr>
          <w:rFonts w:hint="eastAsia"/>
        </w:rPr>
        <w:t>报表统计的业务特点主要有如下方面：</w:t>
      </w:r>
    </w:p>
    <w:p w:rsidR="00962570" w:rsidRDefault="00962570" w:rsidP="00962570">
      <w:pPr>
        <w:numPr>
          <w:ilvl w:val="0"/>
          <w:numId w:val="17"/>
        </w:numPr>
      </w:pPr>
      <w:r>
        <w:rPr>
          <w:rFonts w:hint="eastAsia"/>
        </w:rPr>
        <w:t>数据量巨大</w:t>
      </w:r>
    </w:p>
    <w:p w:rsidR="00962570" w:rsidRDefault="00962570" w:rsidP="00962570">
      <w:pPr>
        <w:ind w:left="780" w:firstLine="420"/>
        <w:rPr>
          <w:rFonts w:ascii="宋体" w:hAnsi="宋体"/>
          <w:szCs w:val="21"/>
        </w:rPr>
      </w:pPr>
      <w:r>
        <w:rPr>
          <w:rFonts w:ascii="宋体" w:hAnsi="宋体" w:hint="eastAsia"/>
          <w:szCs w:val="21"/>
        </w:rPr>
        <w:t>各种销售、中奖等数据量巨大。</w:t>
      </w:r>
    </w:p>
    <w:p w:rsidR="00962570" w:rsidRDefault="00962570" w:rsidP="00962570">
      <w:pPr>
        <w:numPr>
          <w:ilvl w:val="0"/>
          <w:numId w:val="17"/>
        </w:numPr>
      </w:pPr>
      <w:r>
        <w:rPr>
          <w:rFonts w:hint="eastAsia"/>
        </w:rPr>
        <w:t>逻辑较复杂</w:t>
      </w:r>
    </w:p>
    <w:p w:rsidR="00962570" w:rsidRDefault="00962570" w:rsidP="00962570">
      <w:pPr>
        <w:ind w:left="780" w:firstLine="420"/>
        <w:rPr>
          <w:rFonts w:ascii="宋体" w:hAnsi="宋体"/>
          <w:szCs w:val="21"/>
        </w:rPr>
      </w:pPr>
      <w:r>
        <w:rPr>
          <w:rFonts w:ascii="宋体" w:hAnsi="宋体" w:hint="eastAsia"/>
          <w:szCs w:val="21"/>
        </w:rPr>
        <w:t>各报表数据统计口径都不相同，比如按照期结日、销售日、弃奖日等统计时间。</w:t>
      </w:r>
    </w:p>
    <w:p w:rsidR="00962570" w:rsidRDefault="00962570" w:rsidP="00962570">
      <w:pPr>
        <w:ind w:left="780" w:firstLine="420"/>
        <w:rPr>
          <w:rFonts w:ascii="宋体" w:hAnsi="宋体"/>
          <w:szCs w:val="21"/>
        </w:rPr>
      </w:pPr>
    </w:p>
    <w:p w:rsidR="00962570" w:rsidRDefault="00962570" w:rsidP="00962570">
      <w:pPr>
        <w:ind w:firstLineChars="200" w:firstLine="426"/>
        <w:rPr>
          <w:rFonts w:ascii="宋体" w:hAnsi="宋体"/>
          <w:szCs w:val="21"/>
        </w:rPr>
      </w:pPr>
      <w:r>
        <w:rPr>
          <w:rFonts w:ascii="宋体" w:hAnsi="宋体" w:hint="eastAsia"/>
          <w:szCs w:val="21"/>
        </w:rPr>
        <w:t>因此可以先将销售、中奖等数据按照各种统计口径每日生成一批报表中间表数据，然后再从此中间表中汇总统计出各个报表的展示数据。</w:t>
      </w:r>
    </w:p>
    <w:p w:rsidR="00962570" w:rsidRDefault="00962570" w:rsidP="00962570">
      <w:pPr>
        <w:ind w:left="420"/>
      </w:pPr>
    </w:p>
    <w:p w:rsidR="00962570" w:rsidRDefault="00962570" w:rsidP="00962570">
      <w:pPr>
        <w:ind w:left="420"/>
      </w:pPr>
    </w:p>
    <w:p w:rsidR="00962570" w:rsidRDefault="00962570" w:rsidP="00962570">
      <w:pPr>
        <w:ind w:left="420"/>
      </w:pPr>
      <w:r>
        <w:object w:dxaOrig="8174" w:dyaOrig="3348">
          <v:shape id="_x0000_i1029" type="#_x0000_t75" style="width:342.9pt;height:140.3pt" o:ole="">
            <v:imagedata r:id="rId45" o:title=""/>
          </v:shape>
          <o:OLEObject Type="Embed" ProgID="Visio.Drawing.11" ShapeID="_x0000_i1029" DrawAspect="Content" ObjectID="_1539614650" r:id="rId46"/>
        </w:object>
      </w:r>
    </w:p>
    <w:p w:rsidR="00962570" w:rsidRDefault="00962570" w:rsidP="00962570">
      <w:pPr>
        <w:ind w:left="420"/>
      </w:pPr>
    </w:p>
    <w:p w:rsidR="00962570" w:rsidRDefault="00962570" w:rsidP="00962570">
      <w:pPr>
        <w:pStyle w:val="2"/>
      </w:pPr>
      <w:bookmarkStart w:id="165" w:name="_Toc459793795"/>
      <w:r>
        <w:rPr>
          <w:rFonts w:hint="eastAsia"/>
        </w:rPr>
        <w:t>报表计算通用核查功能</w:t>
      </w:r>
      <w:bookmarkEnd w:id="165"/>
    </w:p>
    <w:p w:rsidR="00962570" w:rsidRDefault="00962570" w:rsidP="00962570">
      <w:pPr>
        <w:pStyle w:val="3"/>
        <w:tabs>
          <w:tab w:val="clear" w:pos="1080"/>
          <w:tab w:val="num" w:pos="1506"/>
        </w:tabs>
        <w:ind w:left="1135"/>
      </w:pPr>
      <w:bookmarkStart w:id="166" w:name="_Toc459793796"/>
      <w:r>
        <w:rPr>
          <w:rFonts w:hint="eastAsia"/>
        </w:rPr>
        <w:t>通用核查原则</w:t>
      </w:r>
      <w:bookmarkEnd w:id="166"/>
    </w:p>
    <w:p w:rsidR="00962570" w:rsidRDefault="00962570" w:rsidP="00962570">
      <w:pPr>
        <w:ind w:left="420" w:firstLineChars="200" w:firstLine="426"/>
      </w:pPr>
      <w:r>
        <w:rPr>
          <w:rFonts w:hint="eastAsia"/>
        </w:rPr>
        <w:t>每张报表计算时都应该先检查一下该报表所依赖的数据源表是否计算完成，核查通过则正常进行报表统计，并在统计结束后向“报表核查表”中插入该报表当前计算日期已计算完成的记录。</w:t>
      </w:r>
    </w:p>
    <w:p w:rsidR="00962570" w:rsidRPr="00287069" w:rsidRDefault="00962570" w:rsidP="00962570"/>
    <w:p w:rsidR="00962570" w:rsidRDefault="00962570" w:rsidP="00962570">
      <w:pPr>
        <w:pStyle w:val="3"/>
        <w:tabs>
          <w:tab w:val="clear" w:pos="1080"/>
          <w:tab w:val="num" w:pos="1506"/>
        </w:tabs>
        <w:ind w:left="1135"/>
      </w:pPr>
      <w:bookmarkStart w:id="167" w:name="_Toc459793797"/>
      <w:r>
        <w:rPr>
          <w:rFonts w:hint="eastAsia"/>
        </w:rPr>
        <w:lastRenderedPageBreak/>
        <w:t>通用核查流程图</w:t>
      </w:r>
      <w:bookmarkEnd w:id="167"/>
    </w:p>
    <w:p w:rsidR="00962570" w:rsidRDefault="00962570" w:rsidP="00962570">
      <w:pPr>
        <w:ind w:left="420"/>
      </w:pPr>
      <w:r>
        <w:object w:dxaOrig="5240" w:dyaOrig="8842">
          <v:shape id="_x0000_i1030" type="#_x0000_t75" style="width:261.75pt;height:441.65pt" o:ole="">
            <v:imagedata r:id="rId47" o:title=""/>
          </v:shape>
          <o:OLEObject Type="Embed" ProgID="Visio.Drawing.11" ShapeID="_x0000_i1030" DrawAspect="Content" ObjectID="_1539614651" r:id="rId48"/>
        </w:object>
      </w:r>
    </w:p>
    <w:p w:rsidR="00962570" w:rsidRDefault="00962570" w:rsidP="00962570">
      <w:pPr>
        <w:pStyle w:val="3"/>
        <w:tabs>
          <w:tab w:val="clear" w:pos="1080"/>
          <w:tab w:val="num" w:pos="1506"/>
        </w:tabs>
        <w:ind w:left="1135"/>
      </w:pPr>
      <w:bookmarkStart w:id="168" w:name="_Toc459793798"/>
      <w:r>
        <w:rPr>
          <w:rFonts w:hint="eastAsia"/>
        </w:rPr>
        <w:t>实现概述</w:t>
      </w:r>
      <w:bookmarkEnd w:id="168"/>
    </w:p>
    <w:p w:rsidR="00C2405A" w:rsidRDefault="00C2405A" w:rsidP="00C2405A">
      <w:pPr>
        <w:pStyle w:val="af"/>
        <w:numPr>
          <w:ilvl w:val="0"/>
          <w:numId w:val="92"/>
        </w:numPr>
        <w:ind w:firstLineChars="0"/>
      </w:pPr>
      <w:r>
        <w:t>S</w:t>
      </w:r>
      <w:r>
        <w:rPr>
          <w:rFonts w:hint="eastAsia"/>
        </w:rPr>
        <w:t>pring</w:t>
      </w:r>
      <w:r>
        <w:rPr>
          <w:rFonts w:hint="eastAsia"/>
        </w:rPr>
        <w:t>注入属性增加</w:t>
      </w:r>
      <w:r>
        <w:rPr>
          <w:rFonts w:hint="eastAsia"/>
        </w:rPr>
        <w:t>commonCheckFlag</w:t>
      </w:r>
      <w:r>
        <w:rPr>
          <w:rFonts w:hint="eastAsia"/>
        </w:rPr>
        <w:t>公共核查标识字段（</w:t>
      </w:r>
      <w:r w:rsidRPr="00673654">
        <w:t>com.iwt.vasoss.gameengine1.report.util</w:t>
      </w:r>
      <w:r w:rsidRPr="00673654">
        <w:rPr>
          <w:rFonts w:hint="eastAsia"/>
        </w:rPr>
        <w:t>.</w:t>
      </w:r>
      <w:r w:rsidRPr="00673654">
        <w:t>ParamBean</w:t>
      </w:r>
      <w:r>
        <w:rPr>
          <w:rFonts w:hint="eastAsia"/>
        </w:rPr>
        <w:t>）</w:t>
      </w:r>
    </w:p>
    <w:p w:rsidR="00C2405A" w:rsidRDefault="00C2405A" w:rsidP="00C2405A">
      <w:pPr>
        <w:pStyle w:val="af"/>
        <w:numPr>
          <w:ilvl w:val="0"/>
          <w:numId w:val="92"/>
        </w:numPr>
        <w:ind w:firstLineChars="0"/>
      </w:pPr>
      <w:r w:rsidRPr="00950F7E">
        <w:t>clearFirst</w:t>
      </w:r>
      <w:r>
        <w:rPr>
          <w:rFonts w:hint="eastAsia"/>
        </w:rPr>
        <w:t>为真的时候，除了清除报表数据之外还应清除“报表核查表”相对应数据。</w:t>
      </w:r>
    </w:p>
    <w:p w:rsidR="00C2405A" w:rsidRDefault="00C2405A" w:rsidP="00C2405A">
      <w:pPr>
        <w:pStyle w:val="af"/>
        <w:numPr>
          <w:ilvl w:val="0"/>
          <w:numId w:val="92"/>
        </w:numPr>
        <w:ind w:firstLineChars="0"/>
      </w:pPr>
      <w:r>
        <w:rPr>
          <w:rFonts w:hint="eastAsia"/>
        </w:rPr>
        <w:t>根据</w:t>
      </w:r>
      <w:r>
        <w:rPr>
          <w:rFonts w:hint="eastAsia"/>
        </w:rPr>
        <w:t>commonCheckFlag</w:t>
      </w:r>
      <w:r>
        <w:rPr>
          <w:rFonts w:hint="eastAsia"/>
        </w:rPr>
        <w:t>判断是否执行公共核查。</w:t>
      </w:r>
    </w:p>
    <w:p w:rsidR="00C2405A" w:rsidRDefault="00C2405A" w:rsidP="00C2405A">
      <w:pPr>
        <w:pStyle w:val="af"/>
        <w:numPr>
          <w:ilvl w:val="0"/>
          <w:numId w:val="92"/>
        </w:numPr>
        <w:ind w:firstLineChars="0"/>
      </w:pPr>
      <w:r>
        <w:rPr>
          <w:rFonts w:hint="eastAsia"/>
        </w:rPr>
        <w:t>所有报表计算完毕后均向“报表核查表”中插入当前日期该报表计算结果。</w:t>
      </w:r>
    </w:p>
    <w:p w:rsidR="00C2405A" w:rsidRDefault="00C2405A" w:rsidP="00C2405A"/>
    <w:p w:rsidR="00C2405A" w:rsidRPr="007F737A" w:rsidRDefault="00C2405A" w:rsidP="00C2405A"/>
    <w:p w:rsidR="00C2405A" w:rsidRPr="00094B17" w:rsidRDefault="00C2405A" w:rsidP="00C2405A">
      <w:pPr>
        <w:pStyle w:val="2"/>
      </w:pPr>
      <w:bookmarkStart w:id="169" w:name="_Toc447180391"/>
      <w:bookmarkStart w:id="170" w:name="_Toc459793799"/>
      <w:r w:rsidRPr="00094B17">
        <w:lastRenderedPageBreak/>
        <w:t>报表中间表统计</w:t>
      </w:r>
      <w:bookmarkEnd w:id="169"/>
      <w:bookmarkEnd w:id="170"/>
    </w:p>
    <w:p w:rsidR="00C2405A" w:rsidRPr="00094B17" w:rsidRDefault="00C2405A" w:rsidP="00C2405A">
      <w:pPr>
        <w:pStyle w:val="3"/>
        <w:tabs>
          <w:tab w:val="clear" w:pos="1080"/>
          <w:tab w:val="num" w:pos="1506"/>
        </w:tabs>
        <w:ind w:left="1135"/>
      </w:pPr>
      <w:bookmarkStart w:id="171" w:name="_Toc447180392"/>
      <w:bookmarkStart w:id="172" w:name="_Toc459793800"/>
      <w:r w:rsidRPr="00094B17">
        <w:rPr>
          <w:rFonts w:hint="eastAsia"/>
        </w:rPr>
        <w:t>销售数据中间表统计</w:t>
      </w:r>
      <w:bookmarkEnd w:id="171"/>
      <w:bookmarkEnd w:id="172"/>
    </w:p>
    <w:p w:rsidR="00C2405A" w:rsidRPr="00094B17" w:rsidRDefault="00C2405A" w:rsidP="00C2405A">
      <w:pPr>
        <w:pStyle w:val="af"/>
        <w:numPr>
          <w:ilvl w:val="0"/>
          <w:numId w:val="7"/>
        </w:numPr>
        <w:ind w:firstLineChars="0"/>
        <w:jc w:val="left"/>
      </w:pPr>
      <w:r w:rsidRPr="00094B17">
        <w:rPr>
          <w:rFonts w:hint="eastAsia"/>
        </w:rPr>
        <w:t>检查当天期结的期是否在计算时已经期结：</w:t>
      </w:r>
    </w:p>
    <w:p w:rsidR="00C2405A" w:rsidRPr="00094B17" w:rsidRDefault="00C2405A" w:rsidP="00C2405A">
      <w:pPr>
        <w:pStyle w:val="a"/>
        <w:numPr>
          <w:ilvl w:val="0"/>
          <w:numId w:val="0"/>
        </w:numPr>
        <w:ind w:left="426" w:firstLine="414"/>
      </w:pPr>
      <w:r w:rsidRPr="00094B17">
        <w:t>根据期结时间</w:t>
      </w:r>
      <w:r w:rsidRPr="00094B17">
        <w:t>ISSUE_END_TIME</w:t>
      </w:r>
      <w:r w:rsidRPr="00094B17">
        <w:t>在当天</w:t>
      </w:r>
      <w:r w:rsidRPr="00094B17">
        <w:rPr>
          <w:rFonts w:hint="eastAsia"/>
        </w:rPr>
        <w:t>00</w:t>
      </w:r>
      <w:r w:rsidRPr="00094B17">
        <w:t>:00:00~23:59:59</w:t>
      </w:r>
      <w:r w:rsidRPr="00094B17">
        <w:t>之间，查询</w:t>
      </w:r>
      <w:r w:rsidRPr="00094B17">
        <w:t>ISSUE_T</w:t>
      </w:r>
      <w:r w:rsidRPr="00094B17">
        <w:t>，检查</w:t>
      </w:r>
      <w:r w:rsidRPr="00094B17">
        <w:t>ISSUE_T. ISSUE_STATE</w:t>
      </w:r>
      <w:r w:rsidRPr="00094B17">
        <w:t>状态是否</w:t>
      </w:r>
      <w:r w:rsidRPr="00094B17">
        <w:t>&lt;2</w:t>
      </w:r>
      <w:r w:rsidRPr="00094B17">
        <w:t>（</w:t>
      </w:r>
      <w:r w:rsidRPr="00094B17">
        <w:rPr>
          <w:rFonts w:hint="eastAsia"/>
        </w:rPr>
        <w:t>2</w:t>
      </w:r>
      <w:r w:rsidRPr="00094B17">
        <w:t>：</w:t>
      </w:r>
      <w:r w:rsidRPr="00094B17">
        <w:rPr>
          <w:rFonts w:hint="eastAsia"/>
        </w:rPr>
        <w:t>期结</w:t>
      </w:r>
      <w:r w:rsidRPr="00094B17">
        <w:t>），</w:t>
      </w:r>
      <w:bookmarkStart w:id="173" w:name="OLE_LINK1"/>
      <w:bookmarkStart w:id="174" w:name="OLE_LINK2"/>
      <w:r w:rsidRPr="00094B17">
        <w:rPr>
          <w:rFonts w:hint="eastAsia"/>
        </w:rPr>
        <w:t>是则打印警告日志结束报表计算</w:t>
      </w:r>
      <w:bookmarkEnd w:id="173"/>
      <w:bookmarkEnd w:id="174"/>
      <w:r w:rsidRPr="00094B17">
        <w:rPr>
          <w:rFonts w:hint="eastAsia"/>
        </w:rPr>
        <w:t>，否则继续；</w:t>
      </w:r>
    </w:p>
    <w:p w:rsidR="00C2405A" w:rsidRPr="00094B17" w:rsidRDefault="00C2405A" w:rsidP="00C2405A">
      <w:pPr>
        <w:pStyle w:val="af"/>
        <w:numPr>
          <w:ilvl w:val="0"/>
          <w:numId w:val="7"/>
        </w:numPr>
        <w:ind w:firstLineChars="0"/>
        <w:jc w:val="left"/>
      </w:pPr>
      <w:r w:rsidRPr="00094B17">
        <w:rPr>
          <w:rFonts w:hint="eastAsia"/>
        </w:rPr>
        <w:t>每天从</w:t>
      </w:r>
      <w:r w:rsidRPr="00094B17">
        <w:rPr>
          <w:rFonts w:hint="eastAsia"/>
        </w:rPr>
        <w:t>SALE_DETAIL_T</w:t>
      </w:r>
      <w:r w:rsidRPr="00094B17">
        <w:rPr>
          <w:rFonts w:hint="eastAsia"/>
        </w:rPr>
        <w:t>表获取销售数据，具体条件如下：</w:t>
      </w:r>
    </w:p>
    <w:p w:rsidR="00C2405A" w:rsidRDefault="00C2405A" w:rsidP="00C2405A">
      <w:pPr>
        <w:numPr>
          <w:ilvl w:val="0"/>
          <w:numId w:val="62"/>
        </w:numPr>
        <w:jc w:val="left"/>
      </w:pPr>
      <w:r w:rsidRPr="00094B17">
        <w:t>TICKET_STATE</w:t>
      </w:r>
      <w:r w:rsidRPr="00094B17">
        <w:rPr>
          <w:rFonts w:hint="eastAsia"/>
        </w:rPr>
        <w:t>等于</w:t>
      </w:r>
      <w:r w:rsidRPr="00094B17">
        <w:t>1</w:t>
      </w:r>
    </w:p>
    <w:p w:rsidR="00C2405A" w:rsidRPr="00480BE3" w:rsidRDefault="00C2405A" w:rsidP="00C2405A">
      <w:pPr>
        <w:numPr>
          <w:ilvl w:val="0"/>
          <w:numId w:val="62"/>
        </w:numPr>
        <w:jc w:val="left"/>
        <w:rPr>
          <w:color w:val="FF0000"/>
        </w:rPr>
      </w:pPr>
      <w:r w:rsidRPr="00480BE3">
        <w:rPr>
          <w:color w:val="FF0000"/>
        </w:rPr>
        <w:t>WAGER_TYPE</w:t>
      </w:r>
      <w:r w:rsidRPr="00480BE3">
        <w:rPr>
          <w:rFonts w:hint="eastAsia"/>
          <w:color w:val="FF0000"/>
        </w:rPr>
        <w:t>等于</w:t>
      </w:r>
      <w:r w:rsidRPr="00480BE3">
        <w:rPr>
          <w:rFonts w:hint="eastAsia"/>
          <w:color w:val="FF0000"/>
        </w:rPr>
        <w:t>1</w:t>
      </w:r>
    </w:p>
    <w:p w:rsidR="00C2405A" w:rsidRPr="00094B17" w:rsidRDefault="00C2405A" w:rsidP="00C2405A">
      <w:pPr>
        <w:numPr>
          <w:ilvl w:val="0"/>
          <w:numId w:val="62"/>
        </w:numPr>
        <w:jc w:val="left"/>
      </w:pPr>
      <w:r w:rsidRPr="00094B17">
        <w:t>BEGIN_TIME</w:t>
      </w:r>
      <w:r w:rsidRPr="00094B17">
        <w:rPr>
          <w:rFonts w:hint="eastAsia"/>
        </w:rPr>
        <w:t>（受理开始时间，如果投注成功该时间为出票时间）</w:t>
      </w:r>
      <w:r w:rsidRPr="00094B17">
        <w:t>在当天</w:t>
      </w:r>
      <w:r w:rsidRPr="00094B17">
        <w:rPr>
          <w:rFonts w:hint="eastAsia"/>
        </w:rPr>
        <w:t>00</w:t>
      </w:r>
      <w:r w:rsidRPr="00094B17">
        <w:t>:00:00~23:59:59</w:t>
      </w:r>
      <w:r w:rsidRPr="00094B17">
        <w:rPr>
          <w:rFonts w:hint="eastAsia"/>
        </w:rPr>
        <w:t>.999</w:t>
      </w:r>
      <w:r w:rsidRPr="00094B17">
        <w:t>之间</w:t>
      </w:r>
    </w:p>
    <w:p w:rsidR="00C2405A" w:rsidRDefault="00C2405A" w:rsidP="00C2405A">
      <w:pPr>
        <w:pStyle w:val="af"/>
        <w:numPr>
          <w:ilvl w:val="0"/>
          <w:numId w:val="7"/>
        </w:numPr>
        <w:ind w:firstLineChars="0"/>
        <w:jc w:val="left"/>
      </w:pPr>
      <w:bookmarkStart w:id="175" w:name="OLE_LINK3"/>
      <w:bookmarkStart w:id="176" w:name="OLE_LINK4"/>
      <w:r w:rsidRPr="00094B17">
        <w:rPr>
          <w:rFonts w:hint="eastAsia"/>
        </w:rPr>
        <w:t>按照游戏、期、省、销售系统分组将</w:t>
      </w:r>
      <w:bookmarkEnd w:id="175"/>
      <w:bookmarkEnd w:id="176"/>
      <w:r w:rsidRPr="00094B17">
        <w:rPr>
          <w:rFonts w:hint="eastAsia"/>
        </w:rPr>
        <w:t>数据记录至</w:t>
      </w:r>
      <w:r w:rsidRPr="00094B17">
        <w:t>RPT_MIDDLE_SELL_T</w:t>
      </w:r>
      <w:r w:rsidRPr="00094B17">
        <w:rPr>
          <w:rFonts w:hint="eastAsia"/>
        </w:rPr>
        <w:t>表中。</w:t>
      </w:r>
    </w:p>
    <w:p w:rsidR="00C2405A"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jc w:val="left"/>
      </w:pPr>
    </w:p>
    <w:p w:rsidR="00C2405A" w:rsidRPr="00094B17" w:rsidRDefault="00C2405A" w:rsidP="00C2405A">
      <w:pPr>
        <w:pStyle w:val="3"/>
        <w:tabs>
          <w:tab w:val="clear" w:pos="1080"/>
          <w:tab w:val="num" w:pos="1506"/>
        </w:tabs>
        <w:ind w:left="1135"/>
      </w:pPr>
      <w:bookmarkStart w:id="177" w:name="_Toc447180393"/>
      <w:bookmarkStart w:id="178" w:name="_Toc459793801"/>
      <w:r w:rsidRPr="00094B17">
        <w:rPr>
          <w:rFonts w:hint="eastAsia"/>
        </w:rPr>
        <w:t>中奖数据中间表统计</w:t>
      </w:r>
      <w:bookmarkEnd w:id="177"/>
      <w:bookmarkEnd w:id="178"/>
    </w:p>
    <w:p w:rsidR="00C2405A" w:rsidRPr="00094B17" w:rsidRDefault="00C2405A" w:rsidP="00C2405A">
      <w:pPr>
        <w:pStyle w:val="af"/>
        <w:numPr>
          <w:ilvl w:val="0"/>
          <w:numId w:val="7"/>
        </w:numPr>
        <w:ind w:firstLineChars="0"/>
        <w:jc w:val="left"/>
      </w:pPr>
      <w:r w:rsidRPr="00094B17">
        <w:rPr>
          <w:rFonts w:hint="eastAsia"/>
        </w:rPr>
        <w:t>检查当天期结的期是否在计算时已经中奖计算</w:t>
      </w:r>
    </w:p>
    <w:p w:rsidR="00C2405A" w:rsidRPr="00094B17" w:rsidRDefault="00C2405A" w:rsidP="00C2405A">
      <w:pPr>
        <w:ind w:left="420" w:firstLine="420"/>
        <w:jc w:val="left"/>
      </w:pPr>
      <w:r w:rsidRPr="00094B17">
        <w:t>根据期结时间</w:t>
      </w:r>
      <w:r w:rsidRPr="00094B17">
        <w:t>ISSUE_END_TIME</w:t>
      </w:r>
      <w:r w:rsidRPr="00094B17">
        <w:t>在当天</w:t>
      </w:r>
      <w:r w:rsidRPr="00094B17">
        <w:rPr>
          <w:rFonts w:hint="eastAsia"/>
        </w:rPr>
        <w:t>00</w:t>
      </w:r>
      <w:r w:rsidRPr="00094B17">
        <w:t>:00:00~23:59:59</w:t>
      </w:r>
      <w:r w:rsidRPr="00094B17">
        <w:t>之间，查询</w:t>
      </w:r>
      <w:r w:rsidRPr="00094B17">
        <w:t>ISSUE_T</w:t>
      </w:r>
      <w:r w:rsidRPr="00094B17">
        <w:t>，检查</w:t>
      </w:r>
      <w:r w:rsidRPr="00094B17">
        <w:t>ISSUE_T. ISSUE_STATE</w:t>
      </w:r>
      <w:r w:rsidRPr="00094B17">
        <w:t>状态是否</w:t>
      </w:r>
      <w:r w:rsidRPr="00094B17">
        <w:t>&lt;3</w:t>
      </w:r>
      <w:r w:rsidRPr="00094B17">
        <w:t>（</w:t>
      </w:r>
      <w:r w:rsidRPr="00094B17">
        <w:rPr>
          <w:rFonts w:hint="eastAsia"/>
        </w:rPr>
        <w:t>3:</w:t>
      </w:r>
      <w:r w:rsidRPr="00094B17">
        <w:rPr>
          <w:rFonts w:hint="eastAsia"/>
        </w:rPr>
        <w:t>已开奖</w:t>
      </w:r>
      <w:r w:rsidRPr="00094B17">
        <w:t>），</w:t>
      </w:r>
      <w:r w:rsidRPr="00094B17">
        <w:rPr>
          <w:rFonts w:hint="eastAsia"/>
        </w:rPr>
        <w:t>是则打印警告日志结束报表计算，否则继续；</w:t>
      </w:r>
    </w:p>
    <w:p w:rsidR="00C2405A" w:rsidRPr="00094B17" w:rsidRDefault="00C2405A" w:rsidP="00C2405A">
      <w:pPr>
        <w:pStyle w:val="af"/>
        <w:numPr>
          <w:ilvl w:val="0"/>
          <w:numId w:val="7"/>
        </w:numPr>
        <w:ind w:firstLineChars="0"/>
        <w:jc w:val="left"/>
      </w:pPr>
      <w:r w:rsidRPr="00094B17">
        <w:rPr>
          <w:rFonts w:hint="eastAsia"/>
        </w:rPr>
        <w:t>每天从</w:t>
      </w:r>
      <w:r w:rsidRPr="00094B17">
        <w:rPr>
          <w:rFonts w:hint="eastAsia"/>
        </w:rPr>
        <w:t>SALE_DETAIL_WIN_T</w:t>
      </w:r>
      <w:r w:rsidRPr="00094B17">
        <w:rPr>
          <w:rFonts w:hint="eastAsia"/>
        </w:rPr>
        <w:t>表获取中奖数据，具体条件如下：</w:t>
      </w:r>
      <w:r w:rsidRPr="00094B17">
        <w:tab/>
      </w:r>
    </w:p>
    <w:p w:rsidR="00C2405A" w:rsidRPr="00094B17" w:rsidRDefault="00C2405A" w:rsidP="00C2405A">
      <w:pPr>
        <w:numPr>
          <w:ilvl w:val="0"/>
          <w:numId w:val="63"/>
        </w:numPr>
        <w:jc w:val="left"/>
      </w:pPr>
      <w:r w:rsidRPr="00094B17">
        <w:t>TICKET_STATE</w:t>
      </w:r>
      <w:r w:rsidRPr="00094B17">
        <w:rPr>
          <w:rFonts w:hint="eastAsia"/>
        </w:rPr>
        <w:t>等于</w:t>
      </w:r>
      <w:r w:rsidRPr="00094B17">
        <w:t>1</w:t>
      </w:r>
    </w:p>
    <w:p w:rsidR="00C2405A" w:rsidRPr="00094B17" w:rsidRDefault="00C2405A" w:rsidP="00C2405A">
      <w:pPr>
        <w:numPr>
          <w:ilvl w:val="0"/>
          <w:numId w:val="63"/>
        </w:numPr>
        <w:jc w:val="left"/>
      </w:pPr>
      <w:r>
        <w:rPr>
          <w:rFonts w:hint="eastAsia"/>
        </w:rPr>
        <w:t>实际</w:t>
      </w:r>
      <w:r w:rsidRPr="00094B17">
        <w:t>期结时间</w:t>
      </w:r>
      <w:r w:rsidRPr="00094B17">
        <w:t>ISSUE_T.</w:t>
      </w:r>
      <w:r w:rsidRPr="000F3E64">
        <w:t xml:space="preserve"> ACTUAL_ISSUE_END_TIME</w:t>
      </w:r>
      <w:r w:rsidRPr="00094B17">
        <w:t>在当天</w:t>
      </w:r>
      <w:r w:rsidRPr="00094B17">
        <w:rPr>
          <w:rFonts w:hint="eastAsia"/>
        </w:rPr>
        <w:t>00</w:t>
      </w:r>
      <w:r w:rsidRPr="00094B17">
        <w:t>:00:00~23:59:59</w:t>
      </w:r>
      <w:r w:rsidRPr="00094B17">
        <w:t>之间</w:t>
      </w:r>
    </w:p>
    <w:p w:rsidR="00C2405A" w:rsidRPr="00094B17" w:rsidRDefault="00C2405A" w:rsidP="00C2405A">
      <w:pPr>
        <w:numPr>
          <w:ilvl w:val="0"/>
          <w:numId w:val="63"/>
        </w:numPr>
        <w:jc w:val="left"/>
      </w:pPr>
      <w:r w:rsidRPr="00094B17">
        <w:t>分区条件：</w:t>
      </w:r>
      <w:r w:rsidRPr="00094B17">
        <w:t>BEGIN_TIME</w:t>
      </w:r>
      <w:r w:rsidRPr="00094B17">
        <w:t>在</w:t>
      </w:r>
      <w:r w:rsidRPr="00094B17">
        <w:t>ISSUE_T. ISSUE_BEGIN_TIME</w:t>
      </w:r>
      <w:r w:rsidRPr="00094B17">
        <w:t>的</w:t>
      </w:r>
      <w:r w:rsidRPr="00094B17">
        <w:rPr>
          <w:rFonts w:hint="eastAsia"/>
        </w:rPr>
        <w:t>00</w:t>
      </w:r>
      <w:r w:rsidRPr="00094B17">
        <w:t xml:space="preserve">:00:00~ ISSUE_T. </w:t>
      </w:r>
      <w:r w:rsidRPr="000F3E64">
        <w:t>ACTUAL_ISSUE_END_TIME</w:t>
      </w:r>
      <w:r w:rsidRPr="00094B17">
        <w:t>的</w:t>
      </w:r>
      <w:r w:rsidRPr="00094B17">
        <w:t>23:59:59</w:t>
      </w:r>
      <w:r w:rsidRPr="00094B17">
        <w:t>之间</w:t>
      </w:r>
    </w:p>
    <w:p w:rsidR="00C2405A" w:rsidRDefault="00C2405A" w:rsidP="00C2405A">
      <w:pPr>
        <w:pStyle w:val="af"/>
        <w:numPr>
          <w:ilvl w:val="0"/>
          <w:numId w:val="69"/>
        </w:numPr>
        <w:ind w:firstLineChars="0"/>
        <w:jc w:val="left"/>
      </w:pPr>
      <w:r w:rsidRPr="00094B17">
        <w:rPr>
          <w:rFonts w:hint="eastAsia"/>
        </w:rPr>
        <w:t>按照游戏、期、省、销售系统、大小奖标记分组将将数据记录至</w:t>
      </w:r>
      <w:r w:rsidRPr="00094B17">
        <w:t>RPT_MIDDLE_WIN_T</w:t>
      </w:r>
      <w:r w:rsidRPr="00094B17">
        <w:rPr>
          <w:rFonts w:hint="eastAsia"/>
        </w:rPr>
        <w:t>表中</w:t>
      </w:r>
      <w:r>
        <w:rPr>
          <w:rFonts w:hint="eastAsia"/>
        </w:rPr>
        <w:t>；</w:t>
      </w:r>
    </w:p>
    <w:p w:rsidR="00C2405A" w:rsidRDefault="00C2405A" w:rsidP="00C2405A">
      <w:pPr>
        <w:pStyle w:val="af"/>
        <w:numPr>
          <w:ilvl w:val="0"/>
          <w:numId w:val="69"/>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af"/>
        <w:ind w:left="840" w:firstLineChars="0" w:firstLine="0"/>
        <w:jc w:val="left"/>
      </w:pPr>
    </w:p>
    <w:p w:rsidR="00C2405A" w:rsidRPr="00094B17" w:rsidRDefault="00C2405A" w:rsidP="00C2405A">
      <w:pPr>
        <w:pStyle w:val="3"/>
        <w:tabs>
          <w:tab w:val="clear" w:pos="1080"/>
          <w:tab w:val="num" w:pos="1506"/>
        </w:tabs>
        <w:ind w:left="1135"/>
      </w:pPr>
      <w:bookmarkStart w:id="179" w:name="_Toc447180394"/>
      <w:bookmarkStart w:id="180" w:name="_Toc459793802"/>
      <w:r w:rsidRPr="00094B17">
        <w:rPr>
          <w:rFonts w:hint="eastAsia"/>
        </w:rPr>
        <w:lastRenderedPageBreak/>
        <w:t>兑奖数据中间表统计</w:t>
      </w:r>
      <w:bookmarkEnd w:id="179"/>
      <w:bookmarkEnd w:id="180"/>
    </w:p>
    <w:p w:rsidR="00C2405A" w:rsidRPr="00094B17" w:rsidRDefault="00C2405A" w:rsidP="00C2405A">
      <w:pPr>
        <w:pStyle w:val="af"/>
        <w:numPr>
          <w:ilvl w:val="0"/>
          <w:numId w:val="69"/>
        </w:numPr>
        <w:ind w:firstLineChars="0"/>
        <w:jc w:val="left"/>
      </w:pPr>
      <w:r w:rsidRPr="00094B17">
        <w:rPr>
          <w:rFonts w:hint="eastAsia"/>
        </w:rPr>
        <w:t>每天从</w:t>
      </w:r>
      <w:r w:rsidRPr="00094B17">
        <w:t>SALE_DETAIL_ENCASH_DETAIL_T</w:t>
      </w:r>
      <w:r w:rsidRPr="00094B17">
        <w:rPr>
          <w:rFonts w:hint="eastAsia"/>
        </w:rPr>
        <w:t>表获取兑奖数据，具体条件如下：</w:t>
      </w:r>
    </w:p>
    <w:p w:rsidR="00C2405A" w:rsidRPr="00094B17" w:rsidRDefault="00C2405A" w:rsidP="00C2405A">
      <w:pPr>
        <w:numPr>
          <w:ilvl w:val="0"/>
          <w:numId w:val="71"/>
        </w:numPr>
        <w:jc w:val="left"/>
      </w:pPr>
      <w:r w:rsidRPr="00094B17">
        <w:rPr>
          <w:rFonts w:hint="eastAsia"/>
        </w:rPr>
        <w:t>ENCASH_TIME</w:t>
      </w:r>
      <w:r w:rsidRPr="00094B17">
        <w:rPr>
          <w:rFonts w:hint="eastAsia"/>
        </w:rPr>
        <w:t>为时间条件，</w:t>
      </w:r>
      <w:r w:rsidRPr="00094B17">
        <w:t>在当天</w:t>
      </w:r>
      <w:r w:rsidRPr="00094B17">
        <w:rPr>
          <w:rFonts w:hint="eastAsia"/>
        </w:rPr>
        <w:t>00</w:t>
      </w:r>
      <w:r w:rsidRPr="00094B17">
        <w:t>:00:00~23:59:59</w:t>
      </w:r>
      <w:r w:rsidRPr="00094B17">
        <w:t>之间</w:t>
      </w:r>
    </w:p>
    <w:p w:rsidR="00C2405A" w:rsidRPr="00094B17" w:rsidRDefault="00C2405A" w:rsidP="00C2405A">
      <w:pPr>
        <w:numPr>
          <w:ilvl w:val="0"/>
          <w:numId w:val="71"/>
        </w:numPr>
        <w:jc w:val="left"/>
      </w:pPr>
      <w:r w:rsidRPr="00094B17">
        <w:t>ECNASH_STATE</w:t>
      </w:r>
      <w:r w:rsidRPr="00094B17">
        <w:rPr>
          <w:rFonts w:hint="eastAsia"/>
        </w:rPr>
        <w:t>等于</w:t>
      </w:r>
      <w:r w:rsidRPr="00FE2E09">
        <w:rPr>
          <w:color w:val="FF0000"/>
        </w:rPr>
        <w:t>0</w:t>
      </w:r>
    </w:p>
    <w:p w:rsidR="00C2405A" w:rsidRPr="00094B17" w:rsidRDefault="00C2405A" w:rsidP="00C2405A">
      <w:pPr>
        <w:ind w:left="1260"/>
        <w:jc w:val="left"/>
      </w:pPr>
    </w:p>
    <w:p w:rsidR="00C2405A" w:rsidRDefault="00C2405A" w:rsidP="00C2405A">
      <w:pPr>
        <w:pStyle w:val="af"/>
        <w:numPr>
          <w:ilvl w:val="0"/>
          <w:numId w:val="69"/>
        </w:numPr>
        <w:ind w:firstLineChars="0"/>
        <w:jc w:val="left"/>
      </w:pPr>
      <w:r w:rsidRPr="00094B17">
        <w:rPr>
          <w:rFonts w:hint="eastAsia"/>
        </w:rPr>
        <w:t>按照</w:t>
      </w:r>
      <w:r w:rsidRPr="00673654">
        <w:rPr>
          <w:rFonts w:hint="eastAsia"/>
        </w:rPr>
        <w:t>游戏、期、省、销售系统、大小奖标记</w:t>
      </w:r>
      <w:r>
        <w:rPr>
          <w:rFonts w:hint="eastAsia"/>
        </w:rPr>
        <w:t>、兑奖当前期</w:t>
      </w:r>
      <w:r w:rsidRPr="00094B17">
        <w:rPr>
          <w:rFonts w:hint="eastAsia"/>
        </w:rPr>
        <w:t>分组将将数据记录至</w:t>
      </w:r>
      <w:r w:rsidRPr="00094B17">
        <w:t>RPT_MIDDLE_ENCASH_T</w:t>
      </w:r>
      <w:r w:rsidRPr="00094B17">
        <w:rPr>
          <w:rFonts w:hint="eastAsia"/>
        </w:rPr>
        <w:t>表中</w:t>
      </w:r>
      <w:r>
        <w:rPr>
          <w:rFonts w:hint="eastAsia"/>
        </w:rPr>
        <w:t>；</w:t>
      </w:r>
    </w:p>
    <w:p w:rsidR="00C2405A" w:rsidRDefault="00C2405A" w:rsidP="00C2405A">
      <w:pPr>
        <w:pStyle w:val="af"/>
        <w:numPr>
          <w:ilvl w:val="0"/>
          <w:numId w:val="69"/>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af"/>
        <w:ind w:left="840" w:firstLineChars="0" w:firstLine="0"/>
        <w:jc w:val="left"/>
      </w:pPr>
    </w:p>
    <w:p w:rsidR="00C2405A" w:rsidRPr="00094B17" w:rsidRDefault="00C2405A" w:rsidP="00C2405A">
      <w:pPr>
        <w:pStyle w:val="3"/>
        <w:tabs>
          <w:tab w:val="clear" w:pos="1080"/>
          <w:tab w:val="num" w:pos="1506"/>
        </w:tabs>
        <w:ind w:left="1135"/>
      </w:pPr>
      <w:bookmarkStart w:id="181" w:name="_Toc447180395"/>
      <w:bookmarkStart w:id="182" w:name="_Toc459793803"/>
      <w:r w:rsidRPr="00094B17">
        <w:rPr>
          <w:rFonts w:hint="eastAsia"/>
        </w:rPr>
        <w:t>弃奖数据中间表统计</w:t>
      </w:r>
      <w:bookmarkEnd w:id="181"/>
      <w:bookmarkEnd w:id="182"/>
    </w:p>
    <w:p w:rsidR="00C2405A" w:rsidRPr="00094B17" w:rsidRDefault="00C2405A" w:rsidP="00C2405A">
      <w:pPr>
        <w:pStyle w:val="af"/>
        <w:numPr>
          <w:ilvl w:val="0"/>
          <w:numId w:val="7"/>
        </w:numPr>
        <w:ind w:firstLineChars="0"/>
        <w:jc w:val="left"/>
      </w:pPr>
      <w:bookmarkStart w:id="183" w:name="OLE_LINK36"/>
      <w:bookmarkStart w:id="184" w:name="OLE_LINK37"/>
      <w:r w:rsidRPr="00094B17">
        <w:rPr>
          <w:rFonts w:hint="eastAsia"/>
        </w:rPr>
        <w:t>检查当天期结的期是否在计算时已经期结：</w:t>
      </w:r>
    </w:p>
    <w:p w:rsidR="00C2405A" w:rsidRPr="00094B17" w:rsidRDefault="00C2405A" w:rsidP="00C2405A">
      <w:pPr>
        <w:pStyle w:val="a"/>
        <w:numPr>
          <w:ilvl w:val="0"/>
          <w:numId w:val="0"/>
        </w:numPr>
        <w:ind w:left="426" w:firstLine="414"/>
      </w:pPr>
      <w:r w:rsidRPr="00094B17">
        <w:t>根据期结时间</w:t>
      </w:r>
      <w:r w:rsidRPr="00094B17">
        <w:t>ISSUE_END_TIME</w:t>
      </w:r>
      <w:r w:rsidRPr="00094B17">
        <w:t>在当天</w:t>
      </w:r>
      <w:r w:rsidRPr="00094B17">
        <w:rPr>
          <w:rFonts w:hint="eastAsia"/>
        </w:rPr>
        <w:t>00</w:t>
      </w:r>
      <w:r w:rsidRPr="00094B17">
        <w:t>:00:00~23:59:59</w:t>
      </w:r>
      <w:r w:rsidRPr="00094B17">
        <w:t>之间，查询</w:t>
      </w:r>
      <w:r w:rsidRPr="00094B17">
        <w:t>ISSUE_T</w:t>
      </w:r>
      <w:r w:rsidRPr="00094B17">
        <w:t>，检查</w:t>
      </w:r>
      <w:r w:rsidRPr="00094B17">
        <w:t>ISSUE_T. ISSUE_STATE</w:t>
      </w:r>
      <w:r w:rsidRPr="00094B17">
        <w:t>状态是否</w:t>
      </w:r>
      <w:r w:rsidRPr="00094B17">
        <w:t>&lt;2</w:t>
      </w:r>
      <w:r w:rsidRPr="00094B17">
        <w:t>（</w:t>
      </w:r>
      <w:r w:rsidRPr="00094B17">
        <w:rPr>
          <w:rFonts w:hint="eastAsia"/>
        </w:rPr>
        <w:t>2</w:t>
      </w:r>
      <w:r w:rsidRPr="00094B17">
        <w:t>：</w:t>
      </w:r>
      <w:r w:rsidRPr="00094B17">
        <w:rPr>
          <w:rFonts w:hint="eastAsia"/>
        </w:rPr>
        <w:t>期结</w:t>
      </w:r>
      <w:r w:rsidRPr="00094B17">
        <w:t>），</w:t>
      </w:r>
      <w:r w:rsidRPr="00094B17">
        <w:rPr>
          <w:rFonts w:hint="eastAsia"/>
        </w:rPr>
        <w:t>是则打印警告日志结束报表计算，否则继续；</w:t>
      </w:r>
    </w:p>
    <w:p w:rsidR="00C2405A" w:rsidRPr="00094B17" w:rsidRDefault="00C2405A" w:rsidP="00C2405A">
      <w:pPr>
        <w:pStyle w:val="af"/>
        <w:numPr>
          <w:ilvl w:val="0"/>
          <w:numId w:val="7"/>
        </w:numPr>
        <w:ind w:firstLineChars="0"/>
        <w:jc w:val="left"/>
      </w:pPr>
      <w:r w:rsidRPr="00094B17">
        <w:rPr>
          <w:rFonts w:hint="eastAsia"/>
        </w:rPr>
        <w:t>每天从</w:t>
      </w:r>
      <w:r w:rsidRPr="00094B17">
        <w:rPr>
          <w:rFonts w:hint="eastAsia"/>
        </w:rPr>
        <w:t>SALE_DETAIL_WIN_T</w:t>
      </w:r>
      <w:r w:rsidRPr="00094B17">
        <w:rPr>
          <w:rFonts w:hint="eastAsia"/>
        </w:rPr>
        <w:t>表获取弃奖数据，具体条件如下：</w:t>
      </w:r>
    </w:p>
    <w:p w:rsidR="00C2405A" w:rsidRPr="00094B17" w:rsidRDefault="00C2405A" w:rsidP="00C2405A">
      <w:pPr>
        <w:numPr>
          <w:ilvl w:val="0"/>
          <w:numId w:val="64"/>
        </w:numPr>
        <w:jc w:val="left"/>
      </w:pPr>
      <w:r w:rsidRPr="00094B17">
        <w:t>TICKET_STATE</w:t>
      </w:r>
      <w:r w:rsidRPr="00094B17">
        <w:rPr>
          <w:rFonts w:hint="eastAsia"/>
        </w:rPr>
        <w:t>等于</w:t>
      </w:r>
      <w:r w:rsidRPr="00094B17">
        <w:t>1</w:t>
      </w:r>
    </w:p>
    <w:p w:rsidR="00C2405A" w:rsidRPr="00094B17" w:rsidRDefault="00C2405A" w:rsidP="00C2405A">
      <w:pPr>
        <w:numPr>
          <w:ilvl w:val="0"/>
          <w:numId w:val="64"/>
        </w:numPr>
        <w:jc w:val="left"/>
      </w:pPr>
      <w:r w:rsidRPr="00094B17">
        <w:rPr>
          <w:rFonts w:hint="eastAsia"/>
        </w:rPr>
        <w:t>ABANDON_FLAG</w:t>
      </w:r>
      <w:r w:rsidRPr="00094B17">
        <w:rPr>
          <w:rFonts w:hint="eastAsia"/>
        </w:rPr>
        <w:t>等于</w:t>
      </w:r>
      <w:r w:rsidRPr="00094B17">
        <w:rPr>
          <w:rFonts w:hint="eastAsia"/>
        </w:rPr>
        <w:t>1</w:t>
      </w:r>
    </w:p>
    <w:p w:rsidR="00C2405A" w:rsidRPr="00094B17" w:rsidRDefault="00C2405A" w:rsidP="00C2405A">
      <w:pPr>
        <w:numPr>
          <w:ilvl w:val="0"/>
          <w:numId w:val="64"/>
        </w:numPr>
        <w:jc w:val="left"/>
      </w:pPr>
      <w:r w:rsidRPr="00094B17">
        <w:t>SYSTEM_ABANDON_TIME</w:t>
      </w:r>
      <w:r w:rsidRPr="00094B17">
        <w:t>在当天</w:t>
      </w:r>
      <w:r w:rsidRPr="00094B17">
        <w:rPr>
          <w:rFonts w:hint="eastAsia"/>
        </w:rPr>
        <w:t>00</w:t>
      </w:r>
      <w:r w:rsidRPr="00094B17">
        <w:t>:00:00~23:59:59</w:t>
      </w:r>
      <w:r w:rsidRPr="00094B17">
        <w:t>之间</w:t>
      </w:r>
    </w:p>
    <w:p w:rsidR="00C2405A" w:rsidRPr="00094B17" w:rsidRDefault="00C2405A" w:rsidP="00C2405A">
      <w:pPr>
        <w:numPr>
          <w:ilvl w:val="0"/>
          <w:numId w:val="64"/>
        </w:numPr>
        <w:jc w:val="left"/>
      </w:pPr>
      <w:r w:rsidRPr="00094B17">
        <w:t>分区条件：</w:t>
      </w:r>
      <w:r w:rsidRPr="00094B17">
        <w:rPr>
          <w:rFonts w:hint="eastAsia"/>
        </w:rPr>
        <w:t>SALE_DETAIL_WIN_T.</w:t>
      </w:r>
      <w:r w:rsidRPr="00094B17">
        <w:t>ISSUE_OID</w:t>
      </w:r>
      <w:r w:rsidRPr="00094B17">
        <w:rPr>
          <w:rFonts w:hint="eastAsia"/>
        </w:rPr>
        <w:t>关联期表</w:t>
      </w:r>
      <w:r w:rsidRPr="00094B17">
        <w:rPr>
          <w:rFonts w:hint="eastAsia"/>
        </w:rPr>
        <w:t>, SALE_DETAIL_WIN_T.</w:t>
      </w:r>
      <w:r w:rsidRPr="00094B17">
        <w:t>BEGIN_TIME</w:t>
      </w:r>
      <w:r w:rsidRPr="00094B17">
        <w:t>在</w:t>
      </w:r>
      <w:r w:rsidRPr="00094B17">
        <w:t>ISSUE_T. ISSUE_BEGIN_TIME</w:t>
      </w:r>
      <w:r w:rsidRPr="00094B17">
        <w:t>的</w:t>
      </w:r>
      <w:r w:rsidRPr="00094B17">
        <w:rPr>
          <w:rFonts w:hint="eastAsia"/>
        </w:rPr>
        <w:t>00</w:t>
      </w:r>
      <w:r w:rsidRPr="00094B17">
        <w:t xml:space="preserve">:00:00~ ISSUE_T. </w:t>
      </w:r>
      <w:r w:rsidRPr="001C28CE">
        <w:t>ACTUAL_ISSUE_END_TIME</w:t>
      </w:r>
      <w:r w:rsidRPr="00094B17">
        <w:t>的</w:t>
      </w:r>
      <w:r w:rsidRPr="00094B17">
        <w:t>23:59:59</w:t>
      </w:r>
      <w:r w:rsidRPr="00094B17">
        <w:t>之间</w:t>
      </w:r>
    </w:p>
    <w:bookmarkEnd w:id="183"/>
    <w:bookmarkEnd w:id="184"/>
    <w:p w:rsidR="00C2405A" w:rsidRDefault="00C2405A" w:rsidP="00C2405A">
      <w:pPr>
        <w:pStyle w:val="af"/>
        <w:numPr>
          <w:ilvl w:val="0"/>
          <w:numId w:val="7"/>
        </w:numPr>
        <w:ind w:firstLineChars="0"/>
        <w:jc w:val="left"/>
      </w:pPr>
      <w:r w:rsidRPr="00094B17">
        <w:rPr>
          <w:rFonts w:hint="eastAsia"/>
        </w:rPr>
        <w:t>按照</w:t>
      </w:r>
      <w:r w:rsidRPr="00673654">
        <w:rPr>
          <w:rFonts w:hint="eastAsia"/>
        </w:rPr>
        <w:t>游戏、销售期、弃奖期、省、销售系统、大小奖标记</w:t>
      </w:r>
      <w:r>
        <w:rPr>
          <w:rFonts w:hint="eastAsia"/>
        </w:rPr>
        <w:t>、弃奖当前期</w:t>
      </w:r>
      <w:r w:rsidRPr="00094B17">
        <w:rPr>
          <w:rFonts w:hint="eastAsia"/>
        </w:rPr>
        <w:t>分组将将数据记录至</w:t>
      </w:r>
      <w:r w:rsidRPr="00094B17">
        <w:t>RPT_MIDDLE_ABANDON_T</w:t>
      </w:r>
      <w:r w:rsidRPr="00094B17">
        <w:rPr>
          <w:rFonts w:hint="eastAsia"/>
        </w:rPr>
        <w:t>表中</w:t>
      </w:r>
    </w:p>
    <w:p w:rsidR="00C2405A" w:rsidRPr="00094B17"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2"/>
      </w:pPr>
      <w:bookmarkStart w:id="185" w:name="_Toc447180396"/>
      <w:bookmarkStart w:id="186" w:name="_Toc459793804"/>
      <w:r w:rsidRPr="00094B17">
        <w:t>资金统计</w:t>
      </w:r>
      <w:bookmarkEnd w:id="185"/>
      <w:bookmarkEnd w:id="186"/>
    </w:p>
    <w:p w:rsidR="00C2405A" w:rsidRPr="00094B17" w:rsidRDefault="00C2405A" w:rsidP="00C2405A">
      <w:pPr>
        <w:pStyle w:val="3"/>
        <w:tabs>
          <w:tab w:val="clear" w:pos="1080"/>
          <w:tab w:val="num" w:pos="1506"/>
        </w:tabs>
        <w:ind w:left="1135"/>
      </w:pPr>
      <w:bookmarkStart w:id="187" w:name="_Toc447180397"/>
      <w:bookmarkStart w:id="188" w:name="_Toc459793805"/>
      <w:r w:rsidRPr="00094B17">
        <w:rPr>
          <w:rFonts w:hint="eastAsia"/>
        </w:rPr>
        <w:t>销售资金统计</w:t>
      </w:r>
      <w:bookmarkEnd w:id="187"/>
      <w:bookmarkEnd w:id="188"/>
    </w:p>
    <w:p w:rsidR="00C2405A" w:rsidRPr="00094B17" w:rsidRDefault="00C2405A" w:rsidP="00C2405A">
      <w:pPr>
        <w:ind w:firstLineChars="200" w:firstLine="426"/>
        <w:jc w:val="left"/>
      </w:pPr>
      <w:r w:rsidRPr="00094B17">
        <w:rPr>
          <w:rFonts w:hint="eastAsia"/>
        </w:rPr>
        <w:t>日报：</w:t>
      </w:r>
    </w:p>
    <w:p w:rsidR="00C2405A" w:rsidRPr="00094B17" w:rsidRDefault="00C2405A" w:rsidP="00C2405A">
      <w:pPr>
        <w:pStyle w:val="af"/>
        <w:numPr>
          <w:ilvl w:val="0"/>
          <w:numId w:val="7"/>
        </w:numPr>
        <w:ind w:firstLineChars="0"/>
        <w:jc w:val="left"/>
      </w:pPr>
      <w:r w:rsidRPr="00094B17">
        <w:rPr>
          <w:rFonts w:hint="eastAsia"/>
        </w:rPr>
        <w:t>每天从</w:t>
      </w:r>
      <w:r w:rsidRPr="00094B17">
        <w:t>RPT_MIDDLE_SELL_T</w:t>
      </w:r>
      <w:r w:rsidRPr="00094B17">
        <w:rPr>
          <w:rFonts w:hint="eastAsia"/>
        </w:rPr>
        <w:t>表计算销售数据，具体条件如下：</w:t>
      </w:r>
    </w:p>
    <w:p w:rsidR="00C2405A" w:rsidRPr="00094B17" w:rsidRDefault="00C2405A" w:rsidP="00C2405A">
      <w:pPr>
        <w:numPr>
          <w:ilvl w:val="0"/>
          <w:numId w:val="65"/>
        </w:numPr>
      </w:pPr>
      <w:r w:rsidRPr="00094B17">
        <w:lastRenderedPageBreak/>
        <w:t>START_TIME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Default="00C2405A" w:rsidP="00C2405A">
      <w:pPr>
        <w:numPr>
          <w:ilvl w:val="0"/>
          <w:numId w:val="65"/>
        </w:numPr>
      </w:pPr>
      <w:r w:rsidRPr="00094B17">
        <w:rPr>
          <w:rFonts w:hint="eastAsia"/>
        </w:rPr>
        <w:t>分省、销售系统、游戏、期汇总出销售总注数、总金额，数据记录至</w:t>
      </w:r>
      <w:r w:rsidRPr="00094B17">
        <w:t>RPT_SELL_FUND_DAY_T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1260"/>
        <w:jc w:val="left"/>
      </w:pPr>
      <w:r w:rsidRPr="0045279D">
        <w:t>GAME_T</w:t>
      </w:r>
      <w:r>
        <w:t>、</w:t>
      </w:r>
      <w:r>
        <w:t>ISSUE_T</w:t>
      </w:r>
      <w:r>
        <w:t>、</w:t>
      </w:r>
      <w:r w:rsidRPr="0045279D">
        <w:t>SYS_REGION_T</w:t>
      </w:r>
      <w:r>
        <w:t>、</w:t>
      </w:r>
      <w:r w:rsidRPr="00F33A75">
        <w:t>PLATFORM_T</w:t>
      </w:r>
      <w:r>
        <w:t>关联，根据</w:t>
      </w:r>
      <w:r>
        <w:t>ISSUE_T.</w:t>
      </w:r>
      <w:r w:rsidRPr="0067588E">
        <w:t xml:space="preserve"> ISSUE_END_TIME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RPT_MIDDLE_SELL_T</w:t>
      </w:r>
      <w:r>
        <w:t>表记录为条件，统计为无效</w:t>
      </w:r>
      <w:r>
        <w:rPr>
          <w:rFonts w:hint="eastAsia"/>
        </w:rPr>
        <w:t>数据（</w:t>
      </w:r>
      <w:r w:rsidRPr="0067588E">
        <w:t>DATA_TYPE</w:t>
      </w:r>
      <w:r>
        <w:t>=0</w:t>
      </w:r>
      <w:r>
        <w:rPr>
          <w:rFonts w:hint="eastAsia"/>
        </w:rPr>
        <w:t>）并</w:t>
      </w:r>
      <w:r w:rsidRPr="00094B17">
        <w:rPr>
          <w:rFonts w:hint="eastAsia"/>
        </w:rPr>
        <w:t>记录至</w:t>
      </w:r>
      <w:r w:rsidRPr="00094B17">
        <w:t>RPT_SELL_FUND_DAY_T</w:t>
      </w:r>
      <w:r w:rsidRPr="00094B17">
        <w:rPr>
          <w:rFonts w:hint="eastAsia"/>
        </w:rPr>
        <w:t>;</w:t>
      </w:r>
    </w:p>
    <w:p w:rsidR="00C2405A"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ind w:left="1260"/>
        <w:jc w:val="left"/>
      </w:pPr>
    </w:p>
    <w:p w:rsidR="00C2405A" w:rsidRPr="00094B17" w:rsidRDefault="00C2405A" w:rsidP="00C2405A">
      <w:pPr>
        <w:ind w:left="420"/>
      </w:pPr>
      <w:r w:rsidRPr="00094B17">
        <w:rPr>
          <w:rFonts w:hint="eastAsia"/>
        </w:rPr>
        <w:t>月报：</w:t>
      </w:r>
    </w:p>
    <w:p w:rsidR="00C2405A" w:rsidRPr="00094B17" w:rsidRDefault="00C2405A" w:rsidP="00C2405A">
      <w:pPr>
        <w:pStyle w:val="af"/>
        <w:numPr>
          <w:ilvl w:val="0"/>
          <w:numId w:val="7"/>
        </w:numPr>
        <w:ind w:firstLineChars="0"/>
        <w:jc w:val="left"/>
      </w:pPr>
      <w:r w:rsidRPr="00094B17">
        <w:rPr>
          <w:rFonts w:hint="eastAsia"/>
        </w:rPr>
        <w:t>每月从</w:t>
      </w:r>
      <w:r w:rsidRPr="003C1821">
        <w:t>RPT_SELL_FUND_DAY_T</w:t>
      </w:r>
      <w:r w:rsidRPr="00094B17">
        <w:rPr>
          <w:rFonts w:hint="eastAsia"/>
        </w:rPr>
        <w:t>表计算销售数据，具体条件如下：</w:t>
      </w:r>
    </w:p>
    <w:p w:rsidR="00C2405A" w:rsidRPr="00094B17" w:rsidRDefault="00C2405A" w:rsidP="00C2405A">
      <w:pPr>
        <w:numPr>
          <w:ilvl w:val="0"/>
          <w:numId w:val="72"/>
        </w:numPr>
      </w:pPr>
      <w:r w:rsidRPr="00094B17">
        <w:rPr>
          <w:rFonts w:hint="eastAsia"/>
        </w:rPr>
        <w:t>检查当月日报是否计算完毕，未计算完毕则打印警告日志结束报表计算，完毕则继续；</w:t>
      </w:r>
    </w:p>
    <w:p w:rsidR="00C2405A" w:rsidRPr="00094B17" w:rsidRDefault="00C2405A" w:rsidP="00C2405A">
      <w:pPr>
        <w:numPr>
          <w:ilvl w:val="0"/>
          <w:numId w:val="72"/>
        </w:numPr>
      </w:pPr>
      <w:r w:rsidRPr="00094B17">
        <w:rPr>
          <w:rFonts w:hint="eastAsia"/>
        </w:rPr>
        <w:t>月报为月初第一天</w:t>
      </w:r>
      <w:r w:rsidRPr="00094B17">
        <w:rPr>
          <w:rFonts w:hint="eastAsia"/>
        </w:rPr>
        <w:t>00</w:t>
      </w:r>
      <w:r w:rsidRPr="00094B17">
        <w:t>:00:00</w:t>
      </w:r>
      <w:r w:rsidRPr="00094B17">
        <w:rPr>
          <w:rFonts w:hint="eastAsia"/>
        </w:rPr>
        <w:t>和月末最后一天的</w:t>
      </w:r>
      <w:r w:rsidRPr="00094B17">
        <w:t>23:59:59</w:t>
      </w:r>
      <w:r w:rsidRPr="00094B17">
        <w:rPr>
          <w:rFonts w:hint="eastAsia"/>
        </w:rPr>
        <w:t>；</w:t>
      </w:r>
    </w:p>
    <w:p w:rsidR="00C2405A" w:rsidRDefault="00C2405A" w:rsidP="00C2405A">
      <w:pPr>
        <w:numPr>
          <w:ilvl w:val="0"/>
          <w:numId w:val="72"/>
        </w:numPr>
      </w:pPr>
      <w:r w:rsidRPr="00094B17">
        <w:rPr>
          <w:rFonts w:hint="eastAsia"/>
        </w:rPr>
        <w:t>分省、销售系统、游戏</w:t>
      </w:r>
      <w:r>
        <w:rPr>
          <w:rFonts w:hint="eastAsia"/>
        </w:rPr>
        <w:t>、</w:t>
      </w:r>
      <w:r>
        <w:t>DATA_TYPE</w:t>
      </w:r>
      <w:r w:rsidRPr="00094B17">
        <w:rPr>
          <w:rFonts w:hint="eastAsia"/>
        </w:rPr>
        <w:t>汇总出销售总注数、总金额，数据记录至</w:t>
      </w:r>
      <w:r w:rsidRPr="00094B17">
        <w:t>RPT_SELL_FUND_</w:t>
      </w:r>
      <w:r w:rsidRPr="00094B17">
        <w:rPr>
          <w:rFonts w:hint="eastAsia"/>
        </w:rPr>
        <w:t>MONTH</w:t>
      </w:r>
      <w:r w:rsidRPr="00094B17">
        <w:t>_T</w:t>
      </w:r>
      <w:r w:rsidRPr="00094B17">
        <w:rPr>
          <w:rFonts w:hint="eastAsia"/>
        </w:rPr>
        <w:t>;</w:t>
      </w:r>
    </w:p>
    <w:p w:rsidR="00C2405A"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Default="00C2405A" w:rsidP="00C2405A">
      <w:pPr>
        <w:ind w:left="1260"/>
      </w:pPr>
    </w:p>
    <w:p w:rsidR="00C2405A" w:rsidRPr="00094B17" w:rsidRDefault="00C2405A" w:rsidP="00C2405A">
      <w:pPr>
        <w:pStyle w:val="3"/>
        <w:tabs>
          <w:tab w:val="clear" w:pos="1080"/>
          <w:tab w:val="num" w:pos="1506"/>
        </w:tabs>
        <w:ind w:left="1135"/>
      </w:pPr>
      <w:bookmarkStart w:id="189" w:name="_Toc447180398"/>
      <w:bookmarkStart w:id="190" w:name="_Toc459793806"/>
      <w:r w:rsidRPr="00094B17">
        <w:t>中奖情况统计</w:t>
      </w:r>
      <w:bookmarkEnd w:id="189"/>
      <w:bookmarkEnd w:id="190"/>
    </w:p>
    <w:p w:rsidR="00C2405A" w:rsidRPr="00094B17" w:rsidRDefault="00C2405A" w:rsidP="00C2405A">
      <w:pPr>
        <w:pStyle w:val="af"/>
        <w:numPr>
          <w:ilvl w:val="0"/>
          <w:numId w:val="7"/>
        </w:numPr>
        <w:ind w:firstLineChars="0"/>
        <w:jc w:val="left"/>
      </w:pPr>
      <w:r w:rsidRPr="00094B17">
        <w:rPr>
          <w:rFonts w:hint="eastAsia"/>
        </w:rPr>
        <w:t>每天从</w:t>
      </w:r>
      <w:r w:rsidRPr="00094B17">
        <w:t>RPT_MIDDLE_WIN_T</w:t>
      </w:r>
      <w:r w:rsidRPr="00094B17">
        <w:rPr>
          <w:rFonts w:hint="eastAsia"/>
        </w:rPr>
        <w:t>表计算中奖数据，具体条件如下：</w:t>
      </w:r>
    </w:p>
    <w:p w:rsidR="00C2405A" w:rsidRPr="00094B17" w:rsidRDefault="00C2405A" w:rsidP="00C2405A">
      <w:pPr>
        <w:numPr>
          <w:ilvl w:val="0"/>
          <w:numId w:val="66"/>
        </w:numPr>
      </w:pPr>
      <w:r w:rsidRPr="00094B17">
        <w:t>START_TIME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Pr="00094B17" w:rsidRDefault="00C2405A" w:rsidP="00C2405A">
      <w:pPr>
        <w:numPr>
          <w:ilvl w:val="0"/>
          <w:numId w:val="66"/>
        </w:numPr>
      </w:pPr>
      <w:r w:rsidRPr="00094B17">
        <w:rPr>
          <w:rFonts w:hint="eastAsia"/>
        </w:rPr>
        <w:t>分省、销售系统、游戏、期汇总出中奖注数、中奖金额和各奖等信息；</w:t>
      </w:r>
    </w:p>
    <w:p w:rsidR="00C2405A" w:rsidRPr="00094B17" w:rsidRDefault="00C2405A" w:rsidP="00C2405A">
      <w:pPr>
        <w:numPr>
          <w:ilvl w:val="0"/>
          <w:numId w:val="66"/>
        </w:numPr>
      </w:pPr>
      <w:r w:rsidRPr="00094B17">
        <w:rPr>
          <w:rFonts w:hint="eastAsia"/>
        </w:rPr>
        <w:t>单注奖金用销售期关联</w:t>
      </w:r>
      <w:r w:rsidRPr="00673654">
        <w:t>ISSUE_OPEN_T</w:t>
      </w:r>
      <w:r w:rsidRPr="00673654">
        <w:t>、</w:t>
      </w:r>
      <w:r w:rsidRPr="00673654">
        <w:t>ISSUE_OPEN_GROUP_T</w:t>
      </w:r>
      <w:r w:rsidRPr="00673654">
        <w:rPr>
          <w:rFonts w:hint="eastAsia"/>
        </w:rPr>
        <w:t>和</w:t>
      </w:r>
      <w:r w:rsidRPr="00673654">
        <w:t>ISSUE_OPEN_GRADE_T</w:t>
      </w:r>
      <w:r w:rsidRPr="00094B17">
        <w:rPr>
          <w:rFonts w:hint="eastAsia"/>
        </w:rPr>
        <w:t>获取；</w:t>
      </w:r>
    </w:p>
    <w:p w:rsidR="00C2405A" w:rsidRDefault="00C2405A" w:rsidP="00C2405A">
      <w:pPr>
        <w:pStyle w:val="af"/>
        <w:numPr>
          <w:ilvl w:val="0"/>
          <w:numId w:val="7"/>
        </w:numPr>
        <w:ind w:firstLineChars="0"/>
      </w:pPr>
      <w:r w:rsidRPr="00094B17">
        <w:t>将</w:t>
      </w:r>
      <w:r w:rsidRPr="00094B17">
        <w:rPr>
          <w:rFonts w:hint="eastAsia"/>
        </w:rPr>
        <w:t>数据记录至</w:t>
      </w:r>
      <w:r w:rsidRPr="00094B17">
        <w:t>RPT_WIN_FUND_STAT_T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1260"/>
      </w:pPr>
      <w:r w:rsidRPr="0045279D">
        <w:t>GAME_T</w:t>
      </w:r>
      <w:r>
        <w:t>、</w:t>
      </w:r>
      <w:r>
        <w:t>ISSUE_T</w:t>
      </w:r>
      <w:r>
        <w:t>、</w:t>
      </w:r>
      <w:r w:rsidRPr="0045279D">
        <w:t>SYS_REGION_T</w:t>
      </w:r>
      <w:r>
        <w:t>、</w:t>
      </w:r>
      <w:r w:rsidRPr="00F33A75">
        <w:t>PLATFORM_T</w:t>
      </w:r>
      <w:r>
        <w:t>关联，根据</w:t>
      </w:r>
      <w:r>
        <w:t>ISSUE_T.</w:t>
      </w:r>
      <w:r w:rsidRPr="0067588E">
        <w:t xml:space="preserve"> ISSUE_END_TIME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RPT_MIDDLE_WIN_T</w:t>
      </w:r>
      <w:r>
        <w:t>表记录为条件，统计为无效</w:t>
      </w:r>
      <w:r>
        <w:rPr>
          <w:rFonts w:hint="eastAsia"/>
        </w:rPr>
        <w:t>数据（</w:t>
      </w:r>
      <w:r w:rsidRPr="00673654">
        <w:t>DATA_TYPE=0</w:t>
      </w:r>
      <w:r>
        <w:rPr>
          <w:rFonts w:hint="eastAsia"/>
        </w:rPr>
        <w:t>）并</w:t>
      </w:r>
      <w:r w:rsidRPr="00094B17">
        <w:rPr>
          <w:rFonts w:hint="eastAsia"/>
        </w:rPr>
        <w:t>记录至</w:t>
      </w:r>
      <w:r w:rsidRPr="00094B17">
        <w:t>RPT_WIN_FUND_STAT_T</w:t>
      </w:r>
      <w:r w:rsidRPr="00094B17">
        <w:rPr>
          <w:rFonts w:hint="eastAsia"/>
        </w:rPr>
        <w:t>;</w:t>
      </w:r>
    </w:p>
    <w:p w:rsidR="00C2405A" w:rsidRPr="00094B17"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3"/>
        <w:tabs>
          <w:tab w:val="clear" w:pos="1080"/>
          <w:tab w:val="num" w:pos="1506"/>
        </w:tabs>
        <w:ind w:left="1135"/>
      </w:pPr>
      <w:bookmarkStart w:id="191" w:name="_Toc447180399"/>
      <w:bookmarkStart w:id="192" w:name="_Toc459793807"/>
      <w:r w:rsidRPr="00094B17">
        <w:rPr>
          <w:rFonts w:hint="eastAsia"/>
        </w:rPr>
        <w:lastRenderedPageBreak/>
        <w:t>兑奖资金统计</w:t>
      </w:r>
      <w:bookmarkEnd w:id="191"/>
      <w:bookmarkEnd w:id="192"/>
    </w:p>
    <w:p w:rsidR="00C2405A" w:rsidRPr="00094B17" w:rsidRDefault="00C2405A" w:rsidP="00C2405A">
      <w:pPr>
        <w:pStyle w:val="af"/>
        <w:numPr>
          <w:ilvl w:val="0"/>
          <w:numId w:val="7"/>
        </w:numPr>
        <w:ind w:firstLineChars="0"/>
        <w:jc w:val="left"/>
      </w:pPr>
      <w:r w:rsidRPr="00094B17">
        <w:rPr>
          <w:rFonts w:hint="eastAsia"/>
        </w:rPr>
        <w:t>每天从</w:t>
      </w:r>
      <w:r w:rsidRPr="00094B17">
        <w:t>RPT_MIDDLE_ENCASH_T</w:t>
      </w:r>
      <w:r w:rsidRPr="00094B17">
        <w:rPr>
          <w:rFonts w:hint="eastAsia"/>
        </w:rPr>
        <w:t>计算出当日的已兑奖数据，具体条件如下：</w:t>
      </w:r>
    </w:p>
    <w:p w:rsidR="00C2405A" w:rsidRPr="00094B17" w:rsidRDefault="00C2405A" w:rsidP="00C2405A">
      <w:pPr>
        <w:numPr>
          <w:ilvl w:val="0"/>
          <w:numId w:val="67"/>
        </w:numPr>
      </w:pPr>
      <w:r w:rsidRPr="00094B17">
        <w:t>SELL_ENCASH_END_TIME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Pr="00094B17" w:rsidRDefault="00C2405A" w:rsidP="00C2405A">
      <w:pPr>
        <w:numPr>
          <w:ilvl w:val="0"/>
          <w:numId w:val="67"/>
        </w:numPr>
      </w:pPr>
      <w:r w:rsidRPr="00094B17">
        <w:rPr>
          <w:rFonts w:hint="eastAsia"/>
        </w:rPr>
        <w:t>分省、销售系统、游戏、期汇总出兑奖注数、兑奖金额；</w:t>
      </w:r>
    </w:p>
    <w:p w:rsidR="00C2405A" w:rsidRPr="00094B17" w:rsidRDefault="00C2405A" w:rsidP="00C2405A">
      <w:pPr>
        <w:numPr>
          <w:ilvl w:val="0"/>
          <w:numId w:val="67"/>
        </w:numPr>
      </w:pPr>
      <w:r w:rsidRPr="00094B17">
        <w:rPr>
          <w:rFonts w:hint="eastAsia"/>
        </w:rPr>
        <w:t>单注奖金用销售期关联</w:t>
      </w:r>
      <w:r w:rsidRPr="00673654">
        <w:t>ISSUE_OPEN_T</w:t>
      </w:r>
      <w:r w:rsidRPr="00673654">
        <w:t>、</w:t>
      </w:r>
      <w:r w:rsidRPr="00673654">
        <w:t>ISSUE_OPEN_GROUP_T</w:t>
      </w:r>
      <w:r w:rsidRPr="00673654">
        <w:rPr>
          <w:rFonts w:hint="eastAsia"/>
        </w:rPr>
        <w:t>和</w:t>
      </w:r>
      <w:r w:rsidRPr="00673654">
        <w:t>ISSUE_OPEN_GRADE_T</w:t>
      </w:r>
      <w:r w:rsidRPr="00094B17">
        <w:rPr>
          <w:rFonts w:hint="eastAsia"/>
        </w:rPr>
        <w:t>获取；</w:t>
      </w:r>
    </w:p>
    <w:p w:rsidR="00C2405A" w:rsidRDefault="00C2405A" w:rsidP="00C2405A">
      <w:pPr>
        <w:pStyle w:val="af"/>
        <w:numPr>
          <w:ilvl w:val="0"/>
          <w:numId w:val="7"/>
        </w:numPr>
        <w:ind w:firstLineChars="0"/>
      </w:pPr>
      <w:r w:rsidRPr="00094B17">
        <w:t>将</w:t>
      </w:r>
      <w:r w:rsidRPr="00094B17">
        <w:rPr>
          <w:rFonts w:hint="eastAsia"/>
        </w:rPr>
        <w:t>数据记录至</w:t>
      </w:r>
      <w:r w:rsidRPr="00094B17">
        <w:t>RPT_ENCASH_FUND_STAT_T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1260"/>
      </w:pPr>
      <w:r w:rsidRPr="0045279D">
        <w:t>GAME_T</w:t>
      </w:r>
      <w:r>
        <w:t>、</w:t>
      </w:r>
      <w:r>
        <w:t>ISSUE_T</w:t>
      </w:r>
      <w:r>
        <w:t>、</w:t>
      </w:r>
      <w:r w:rsidRPr="0045279D">
        <w:t>SYS_REGION_T</w:t>
      </w:r>
      <w:r>
        <w:t>、</w:t>
      </w:r>
      <w:r w:rsidRPr="00F33A75">
        <w:t>PLATFORM_T</w:t>
      </w:r>
      <w:r>
        <w:t>关联，根据</w:t>
      </w:r>
      <w:r>
        <w:t>ISSUE_T.</w:t>
      </w:r>
      <w:r w:rsidRPr="0067588E">
        <w:t xml:space="preserve"> ENCASH_END_TIME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RPT_MIDDLE_ENCASH_T</w:t>
      </w:r>
      <w:r>
        <w:t>表记录为条件，统计为无效</w:t>
      </w:r>
      <w:r>
        <w:rPr>
          <w:rFonts w:hint="eastAsia"/>
        </w:rPr>
        <w:t>数据（</w:t>
      </w:r>
      <w:r w:rsidRPr="0067588E">
        <w:t>DATA_TYPE</w:t>
      </w:r>
      <w:r>
        <w:t>=</w:t>
      </w:r>
      <w:r w:rsidRPr="00673654">
        <w:t>0</w:t>
      </w:r>
      <w:r>
        <w:rPr>
          <w:rFonts w:hint="eastAsia"/>
        </w:rPr>
        <w:t>）并</w:t>
      </w:r>
      <w:r w:rsidRPr="00094B17">
        <w:rPr>
          <w:rFonts w:hint="eastAsia"/>
        </w:rPr>
        <w:t>记录至</w:t>
      </w:r>
      <w:r w:rsidRPr="00094B17">
        <w:t>RPT_ENCASH_FUND_STAT_T</w:t>
      </w:r>
      <w:r w:rsidRPr="00094B17">
        <w:rPr>
          <w:rFonts w:hint="eastAsia"/>
        </w:rPr>
        <w:t>;</w:t>
      </w:r>
    </w:p>
    <w:p w:rsidR="00C2405A" w:rsidRPr="00094B17"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3"/>
        <w:tabs>
          <w:tab w:val="clear" w:pos="1080"/>
          <w:tab w:val="num" w:pos="1506"/>
        </w:tabs>
        <w:ind w:left="1135"/>
      </w:pPr>
      <w:bookmarkStart w:id="193" w:name="_Toc447180400"/>
      <w:bookmarkStart w:id="194" w:name="_Toc459793808"/>
      <w:r w:rsidRPr="00094B17">
        <w:rPr>
          <w:rFonts w:hint="eastAsia"/>
        </w:rPr>
        <w:t>弃奖资金统计</w:t>
      </w:r>
      <w:bookmarkEnd w:id="193"/>
      <w:bookmarkEnd w:id="194"/>
    </w:p>
    <w:p w:rsidR="00C2405A" w:rsidRPr="00094B17" w:rsidRDefault="00C2405A" w:rsidP="00C2405A">
      <w:pPr>
        <w:pStyle w:val="af"/>
        <w:numPr>
          <w:ilvl w:val="0"/>
          <w:numId w:val="7"/>
        </w:numPr>
        <w:ind w:firstLineChars="0"/>
        <w:jc w:val="left"/>
      </w:pPr>
      <w:r w:rsidRPr="00094B17">
        <w:rPr>
          <w:rFonts w:hint="eastAsia"/>
        </w:rPr>
        <w:t>每天从</w:t>
      </w:r>
      <w:r w:rsidRPr="00094B17">
        <w:t>RPT_MIDDLE_ABANDON_T</w:t>
      </w:r>
      <w:r w:rsidRPr="00094B17">
        <w:rPr>
          <w:rFonts w:hint="eastAsia"/>
        </w:rPr>
        <w:t>计算出弃奖时间为当日的已弃奖数据，具体条件如下：</w:t>
      </w:r>
    </w:p>
    <w:p w:rsidR="00C2405A" w:rsidRPr="00094B17" w:rsidRDefault="00C2405A" w:rsidP="00C2405A">
      <w:pPr>
        <w:numPr>
          <w:ilvl w:val="0"/>
          <w:numId w:val="68"/>
        </w:numPr>
      </w:pPr>
      <w:r w:rsidRPr="00094B17">
        <w:t>SELL_ENCASH_END_TIME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Pr="00094B17" w:rsidRDefault="00C2405A" w:rsidP="00C2405A">
      <w:pPr>
        <w:numPr>
          <w:ilvl w:val="0"/>
          <w:numId w:val="68"/>
        </w:numPr>
      </w:pPr>
      <w:r w:rsidRPr="00094B17">
        <w:rPr>
          <w:rFonts w:hint="eastAsia"/>
        </w:rPr>
        <w:t>分省、销售系统、游戏、期汇总出弃奖注数、弃奖金额；</w:t>
      </w:r>
    </w:p>
    <w:p w:rsidR="00C2405A" w:rsidRPr="00094B17" w:rsidRDefault="00C2405A" w:rsidP="00C2405A">
      <w:pPr>
        <w:numPr>
          <w:ilvl w:val="0"/>
          <w:numId w:val="68"/>
        </w:numPr>
      </w:pPr>
      <w:r w:rsidRPr="00094B17">
        <w:rPr>
          <w:rFonts w:hint="eastAsia"/>
        </w:rPr>
        <w:t>单注奖金用销售期关联</w:t>
      </w:r>
      <w:r w:rsidRPr="00673654">
        <w:t>ISSUE_OPEN_T</w:t>
      </w:r>
      <w:r w:rsidRPr="00673654">
        <w:t>、</w:t>
      </w:r>
      <w:r w:rsidRPr="00673654">
        <w:t>ISSUE_OPEN_GROUP_T</w:t>
      </w:r>
      <w:r w:rsidRPr="00673654">
        <w:rPr>
          <w:rFonts w:hint="eastAsia"/>
        </w:rPr>
        <w:t>和</w:t>
      </w:r>
      <w:r w:rsidRPr="00673654">
        <w:t>ISSUE_OPEN_GRADE_T</w:t>
      </w:r>
      <w:r w:rsidRPr="00094B17">
        <w:rPr>
          <w:rFonts w:hint="eastAsia"/>
        </w:rPr>
        <w:t>获取；</w:t>
      </w:r>
    </w:p>
    <w:p w:rsidR="00C2405A" w:rsidRDefault="00C2405A" w:rsidP="00C2405A">
      <w:pPr>
        <w:pStyle w:val="af"/>
        <w:numPr>
          <w:ilvl w:val="0"/>
          <w:numId w:val="7"/>
        </w:numPr>
        <w:ind w:firstLineChars="0"/>
      </w:pPr>
      <w:r w:rsidRPr="00094B17">
        <w:t>将</w:t>
      </w:r>
      <w:r w:rsidRPr="00094B17">
        <w:rPr>
          <w:rFonts w:hint="eastAsia"/>
        </w:rPr>
        <w:t>数据记录至</w:t>
      </w:r>
      <w:r w:rsidRPr="00094B17">
        <w:t>RPT_ABANDON_FUND_STAT_T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840"/>
      </w:pPr>
      <w:r w:rsidRPr="0045279D">
        <w:t>GAME_T</w:t>
      </w:r>
      <w:r>
        <w:t>、</w:t>
      </w:r>
      <w:r>
        <w:t>ISSUE_T</w:t>
      </w:r>
      <w:r>
        <w:t>、</w:t>
      </w:r>
      <w:r w:rsidRPr="0045279D">
        <w:t>SYS_REGION_T</w:t>
      </w:r>
      <w:r>
        <w:t>、</w:t>
      </w:r>
      <w:r w:rsidRPr="00F33A75">
        <w:t>PLATFORM_T</w:t>
      </w:r>
      <w:r>
        <w:t>关联，根据</w:t>
      </w:r>
      <w:r>
        <w:t>ISSUE_T.</w:t>
      </w:r>
      <w:r w:rsidRPr="0067588E">
        <w:t>SYSTEM_ISSUE_END_TIME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RPT_MIDDLE_ABANDON_T</w:t>
      </w:r>
      <w:r>
        <w:t>表记录为条件，统计为无效</w:t>
      </w:r>
      <w:r>
        <w:rPr>
          <w:rFonts w:hint="eastAsia"/>
        </w:rPr>
        <w:t>数据（</w:t>
      </w:r>
      <w:r w:rsidRPr="0067588E">
        <w:t>DATA_TYPE</w:t>
      </w:r>
      <w:r>
        <w:t>=</w:t>
      </w:r>
      <w:r w:rsidRPr="00673654">
        <w:t>0</w:t>
      </w:r>
      <w:r>
        <w:rPr>
          <w:rFonts w:hint="eastAsia"/>
        </w:rPr>
        <w:t>）并</w:t>
      </w:r>
      <w:r w:rsidRPr="00094B17">
        <w:rPr>
          <w:rFonts w:hint="eastAsia"/>
        </w:rPr>
        <w:t>记录至</w:t>
      </w:r>
      <w:r w:rsidRPr="00094B17">
        <w:t>RPT_ABANDON_FUND_STAT_T</w:t>
      </w:r>
      <w:r w:rsidRPr="00094B17">
        <w:rPr>
          <w:rFonts w:hint="eastAsia"/>
        </w:rPr>
        <w:t>;</w:t>
      </w:r>
    </w:p>
    <w:p w:rsidR="00962570" w:rsidRPr="008E4FC8" w:rsidRDefault="00C2405A" w:rsidP="005F793D">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sectPr w:rsidR="00962570" w:rsidRPr="008E4FC8" w:rsidSect="000B0A55">
      <w:pgSz w:w="11906" w:h="16838" w:code="9"/>
      <w:pgMar w:top="1440" w:right="2125" w:bottom="1440" w:left="1797" w:header="851" w:footer="992" w:gutter="0"/>
      <w:pgNumType w:start="1"/>
      <w:cols w:space="425"/>
      <w:docGrid w:type="linesAndChars" w:linePitch="340" w:charSpace="6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9FC" w:rsidRDefault="00D219FC">
      <w:r>
        <w:separator/>
      </w:r>
    </w:p>
  </w:endnote>
  <w:endnote w:type="continuationSeparator" w:id="0">
    <w:p w:rsidR="00D219FC" w:rsidRDefault="00D21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modern"/>
    <w:pitch w:val="fixed"/>
    <w:sig w:usb0="00000000"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1E3" w:rsidRDefault="00447611" w:rsidP="00C51871">
    <w:pPr>
      <w:pStyle w:val="a8"/>
      <w:jc w:val="center"/>
    </w:pPr>
    <w:r>
      <w:rPr>
        <w:noProof/>
        <w:kern w:val="0"/>
        <w:sz w:val="20"/>
        <w:szCs w:val="21"/>
      </w:rPr>
      <mc:AlternateContent>
        <mc:Choice Requires="wps">
          <w:drawing>
            <wp:anchor distT="0" distB="0" distL="114300" distR="114300" simplePos="0" relativeHeight="251658240" behindDoc="0" locked="0" layoutInCell="1" allowOverlap="1">
              <wp:simplePos x="0" y="0"/>
              <wp:positionH relativeFrom="column">
                <wp:posOffset>4057650</wp:posOffset>
              </wp:positionH>
              <wp:positionV relativeFrom="paragraph">
                <wp:posOffset>-22225</wp:posOffset>
              </wp:positionV>
              <wp:extent cx="2299335" cy="252095"/>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21E3" w:rsidRDefault="005921E3" w:rsidP="005F4E9C">
                          <w:pPr>
                            <w:tabs>
                              <w:tab w:val="left" w:pos="1440"/>
                            </w:tabs>
                            <w:ind w:left="1" w:rightChars="495" w:right="1039"/>
                            <w:rPr>
                              <w:b/>
                              <w:sz w:val="15"/>
                            </w:rPr>
                          </w:pPr>
                          <w:r>
                            <w:rPr>
                              <w:rFonts w:hint="eastAsia"/>
                              <w:b/>
                              <w:sz w:val="15"/>
                            </w:rPr>
                            <w:t>北京英泰伟业通信技术开发有限公司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left:0;text-align:left;margin-left:319.5pt;margin-top:-1.75pt;width:181.05pt;height:1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HmfgIAAAY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" stroked="f">
              <v:textbox inset="0,0,0,0">
                <w:txbxContent>
                  <w:p w:rsidR="005921E3" w:rsidRDefault="005921E3" w:rsidP="005F4E9C">
                    <w:pPr>
                      <w:tabs>
                        <w:tab w:val="left" w:pos="1440"/>
                      </w:tabs>
                      <w:ind w:left="1" w:rightChars="495" w:right="1039"/>
                      <w:rPr>
                        <w:b/>
                        <w:sz w:val="15"/>
                      </w:rPr>
                    </w:pPr>
                    <w:r>
                      <w:rPr>
                        <w:rFonts w:hint="eastAsia"/>
                        <w:b/>
                        <w:sz w:val="15"/>
                      </w:rPr>
                      <w:t>北京英泰伟业通信技术开发有限公司</w:t>
                    </w:r>
                  </w:p>
                </w:txbxContent>
              </v:textbox>
            </v:shape>
          </w:pict>
        </mc:Fallback>
      </mc:AlternateContent>
    </w:r>
    <w:r>
      <w:rPr>
        <w:noProof/>
        <w:kern w:val="0"/>
        <w:sz w:val="20"/>
        <w:szCs w:val="21"/>
      </w:rPr>
      <mc:AlternateContent>
        <mc:Choice Requires="wps">
          <w:drawing>
            <wp:anchor distT="0" distB="0" distL="114300" distR="114300" simplePos="0" relativeHeight="251659264" behindDoc="0" locked="0" layoutInCell="1" allowOverlap="1">
              <wp:simplePos x="0" y="0"/>
              <wp:positionH relativeFrom="column">
                <wp:posOffset>-255270</wp:posOffset>
              </wp:positionH>
              <wp:positionV relativeFrom="paragraph">
                <wp:posOffset>-10160</wp:posOffset>
              </wp:positionV>
              <wp:extent cx="1828800" cy="240030"/>
              <wp:effectExtent l="1905"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21E3" w:rsidRDefault="005921E3" w:rsidP="00C51871">
                          <w:pPr>
                            <w:rPr>
                              <w:b/>
                              <w:sz w:val="15"/>
                            </w:rPr>
                          </w:pPr>
                          <w:r>
                            <w:rPr>
                              <w:rFonts w:hint="eastAsia"/>
                              <w:b/>
                              <w:sz w:val="15"/>
                            </w:rPr>
                            <w:t>仅供内部使用</w:t>
                          </w:r>
                        </w:p>
                        <w:p w:rsidR="005921E3" w:rsidRDefault="005921E3" w:rsidP="00C51871">
                          <w:pPr>
                            <w:rPr>
                              <w:b/>
                              <w:sz w:val="1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20.1pt;margin-top:-.8pt;width:2in;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" stroked="f">
              <v:textbox inset="0,0,0,0">
                <w:txbxContent>
                  <w:p w:rsidR="005921E3" w:rsidRDefault="005921E3" w:rsidP="00C51871">
                    <w:pPr>
                      <w:rPr>
                        <w:b/>
                        <w:sz w:val="15"/>
                      </w:rPr>
                    </w:pPr>
                    <w:r>
                      <w:rPr>
                        <w:rFonts w:hint="eastAsia"/>
                        <w:b/>
                        <w:sz w:val="15"/>
                      </w:rPr>
                      <w:t>仅供内部使用</w:t>
                    </w:r>
                  </w:p>
                  <w:p w:rsidR="005921E3" w:rsidRDefault="005921E3" w:rsidP="00C51871">
                    <w:pPr>
                      <w:rPr>
                        <w:b/>
                        <w:sz w:val="15"/>
                      </w:rPr>
                    </w:pPr>
                  </w:p>
                </w:txbxContent>
              </v:textbox>
            </v:shape>
          </w:pict>
        </mc:Fallback>
      </mc:AlternateContent>
    </w:r>
    <w:r w:rsidR="005921E3">
      <w:rPr>
        <w:rFonts w:hint="eastAsia"/>
        <w:kern w:val="0"/>
        <w:sz w:val="15"/>
        <w:szCs w:val="21"/>
      </w:rPr>
      <w:t>第</w:t>
    </w:r>
    <w:r w:rsidR="005921E3">
      <w:rPr>
        <w:kern w:val="0"/>
        <w:sz w:val="15"/>
        <w:szCs w:val="21"/>
      </w:rPr>
      <w:fldChar w:fldCharType="begin"/>
    </w:r>
    <w:r w:rsidR="005921E3">
      <w:rPr>
        <w:kern w:val="0"/>
        <w:sz w:val="15"/>
        <w:szCs w:val="21"/>
      </w:rPr>
      <w:instrText xml:space="preserve"> PAGE </w:instrText>
    </w:r>
    <w:r w:rsidR="005921E3">
      <w:rPr>
        <w:kern w:val="0"/>
        <w:sz w:val="15"/>
        <w:szCs w:val="21"/>
      </w:rPr>
      <w:fldChar w:fldCharType="separate"/>
    </w:r>
    <w:r>
      <w:rPr>
        <w:noProof/>
        <w:kern w:val="0"/>
        <w:sz w:val="15"/>
        <w:szCs w:val="21"/>
      </w:rPr>
      <w:t>80</w:t>
    </w:r>
    <w:r w:rsidR="005921E3">
      <w:rPr>
        <w:kern w:val="0"/>
        <w:sz w:val="15"/>
        <w:szCs w:val="21"/>
      </w:rPr>
      <w:fldChar w:fldCharType="end"/>
    </w:r>
    <w:r w:rsidR="005921E3">
      <w:rPr>
        <w:rFonts w:hint="eastAsia"/>
        <w:kern w:val="0"/>
        <w:sz w:val="15"/>
        <w:szCs w:val="21"/>
      </w:rPr>
      <w:t>页共</w:t>
    </w:r>
    <w:r w:rsidR="005921E3">
      <w:rPr>
        <w:kern w:val="0"/>
        <w:sz w:val="15"/>
        <w:szCs w:val="21"/>
      </w:rPr>
      <w:fldChar w:fldCharType="begin"/>
    </w:r>
    <w:r w:rsidR="005921E3">
      <w:rPr>
        <w:kern w:val="0"/>
        <w:sz w:val="15"/>
        <w:szCs w:val="21"/>
      </w:rPr>
      <w:instrText xml:space="preserve"> NUMPAGES </w:instrText>
    </w:r>
    <w:r w:rsidR="005921E3">
      <w:rPr>
        <w:kern w:val="0"/>
        <w:sz w:val="15"/>
        <w:szCs w:val="21"/>
      </w:rPr>
      <w:fldChar w:fldCharType="separate"/>
    </w:r>
    <w:r>
      <w:rPr>
        <w:noProof/>
        <w:kern w:val="0"/>
        <w:sz w:val="15"/>
        <w:szCs w:val="21"/>
      </w:rPr>
      <w:t>91</w:t>
    </w:r>
    <w:r w:rsidR="005921E3">
      <w:rPr>
        <w:kern w:val="0"/>
        <w:sz w:val="15"/>
        <w:szCs w:val="21"/>
      </w:rPr>
      <w:fldChar w:fldCharType="end"/>
    </w:r>
    <w:r w:rsidR="005921E3">
      <w:rPr>
        <w:rFonts w:hint="eastAsia"/>
        <w:kern w:val="0"/>
        <w:sz w:val="15"/>
        <w:szCs w:val="21"/>
      </w:rPr>
      <w:t>页</w:t>
    </w:r>
  </w:p>
  <w:p w:rsidR="005921E3" w:rsidRDefault="005921E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9FC" w:rsidRDefault="00D219FC">
      <w:r>
        <w:separator/>
      </w:r>
    </w:p>
  </w:footnote>
  <w:footnote w:type="continuationSeparator" w:id="0">
    <w:p w:rsidR="00D219FC" w:rsidRDefault="00D219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1E3" w:rsidRPr="0005132A" w:rsidRDefault="00447611" w:rsidP="0005132A">
    <w:pPr>
      <w:pStyle w:val="a7"/>
      <w:pBdr>
        <w:bottom w:val="single" w:sz="6" w:space="0" w:color="auto"/>
      </w:pBdr>
      <w:ind w:firstLineChars="1400" w:firstLine="2951"/>
      <w:jc w:val="both"/>
      <w:rPr>
        <w:rFonts w:ascii="仿宋_GB2312" w:eastAsia="仿宋_GB2312"/>
        <w:b/>
        <w:sz w:val="21"/>
      </w:rPr>
    </w:pPr>
    <w:r>
      <w:rPr>
        <w:rFonts w:ascii="仿宋_GB2312" w:eastAsia="仿宋_GB2312"/>
        <w:b/>
        <w:noProof/>
        <w:sz w:val="21"/>
      </w:rPr>
      <mc:AlternateContent>
        <mc:Choice Requires="wps">
          <w:drawing>
            <wp:anchor distT="0" distB="0" distL="114300" distR="114300" simplePos="0" relativeHeight="251661312" behindDoc="0" locked="0" layoutInCell="1" allowOverlap="1">
              <wp:simplePos x="0" y="0"/>
              <wp:positionH relativeFrom="column">
                <wp:posOffset>4831080</wp:posOffset>
              </wp:positionH>
              <wp:positionV relativeFrom="paragraph">
                <wp:posOffset>19685</wp:posOffset>
              </wp:positionV>
              <wp:extent cx="1272540" cy="154305"/>
              <wp:effectExtent l="1905" t="635" r="1905" b="0"/>
              <wp:wrapNone/>
              <wp:docPr id="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32A" w:rsidRDefault="0005132A" w:rsidP="0005132A">
                          <w:pPr>
                            <w:tabs>
                              <w:tab w:val="left" w:pos="780"/>
                            </w:tabs>
                            <w:rPr>
                              <w:b/>
                              <w:sz w:val="15"/>
                            </w:rPr>
                          </w:pPr>
                          <w:r>
                            <w:rPr>
                              <w:rFonts w:hint="eastAsia"/>
                              <w:b/>
                              <w:sz w:val="15"/>
                            </w:rPr>
                            <w:t>密级：机密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80.4pt;margin-top:1.55pt;width:100.2pt;height:1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XVrrA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" filled="f" stroked="f">
              <v:textbox inset="0,0,0,0">
                <w:txbxContent>
                  <w:p w:rsidR="0005132A" w:rsidRDefault="0005132A" w:rsidP="0005132A">
                    <w:pPr>
                      <w:tabs>
                        <w:tab w:val="left" w:pos="780"/>
                      </w:tabs>
                      <w:rPr>
                        <w:b/>
                        <w:sz w:val="15"/>
                      </w:rPr>
                    </w:pPr>
                    <w:r>
                      <w:rPr>
                        <w:rFonts w:hint="eastAsia"/>
                        <w:b/>
                        <w:sz w:val="15"/>
                      </w:rPr>
                      <w:t>密级：机密</w:t>
                    </w:r>
                  </w:p>
                </w:txbxContent>
              </v:textbox>
            </v:shape>
          </w:pict>
        </mc:Fallback>
      </mc:AlternateContent>
    </w:r>
    <w:r>
      <w:rPr>
        <w:rFonts w:ascii="仿宋_GB2312" w:eastAsia="仿宋_GB2312"/>
        <w:b/>
        <w:noProof/>
        <w:sz w:val="21"/>
      </w:rPr>
      <mc:AlternateContent>
        <mc:Choice Requires="wps">
          <w:drawing>
            <wp:anchor distT="0" distB="0" distL="114300" distR="114300" simplePos="0" relativeHeight="251662336" behindDoc="0" locked="0" layoutInCell="1" allowOverlap="1">
              <wp:simplePos x="0" y="0"/>
              <wp:positionH relativeFrom="column">
                <wp:posOffset>20353020</wp:posOffset>
              </wp:positionH>
              <wp:positionV relativeFrom="paragraph">
                <wp:posOffset>-45085</wp:posOffset>
              </wp:positionV>
              <wp:extent cx="1272540" cy="154305"/>
              <wp:effectExtent l="0" t="2540" r="0" b="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32A" w:rsidRDefault="0005132A" w:rsidP="0005132A">
                          <w:pPr>
                            <w:tabs>
                              <w:tab w:val="left" w:pos="780"/>
                            </w:tabs>
                            <w:rPr>
                              <w:b/>
                              <w:sz w:val="15"/>
                            </w:rPr>
                          </w:pPr>
                          <w:r>
                            <w:rPr>
                              <w:rFonts w:hint="eastAsia"/>
                              <w:b/>
                              <w:sz w:val="15"/>
                            </w:rPr>
                            <w:t>密级：机密日期：</w:t>
                          </w:r>
                          <w:r>
                            <w:rPr>
                              <w:b/>
                              <w:sz w:val="15"/>
                            </w:rPr>
                            <w:fldChar w:fldCharType="begin"/>
                          </w:r>
                          <w:r>
                            <w:rPr>
                              <w:b/>
                              <w:sz w:val="15"/>
                            </w:rPr>
                            <w:instrText xml:space="preserve"> DATE \@ "yyyy-M-d" </w:instrText>
                          </w:r>
                          <w:r>
                            <w:rPr>
                              <w:b/>
                              <w:sz w:val="15"/>
                            </w:rPr>
                            <w:fldChar w:fldCharType="separate"/>
                          </w:r>
                          <w:r w:rsidR="00447611">
                            <w:rPr>
                              <w:b/>
                              <w:noProof/>
                              <w:sz w:val="15"/>
                            </w:rPr>
                            <w:t>2016-11-2</w:t>
                          </w:r>
                          <w:r>
                            <w:rPr>
                              <w:b/>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602.6pt;margin-top:-3.55pt;width:100.2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ibsA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" filled="f" stroked="f">
              <v:textbox inset="0,0,0,0">
                <w:txbxContent>
                  <w:p w:rsidR="0005132A" w:rsidRDefault="0005132A" w:rsidP="0005132A">
                    <w:pPr>
                      <w:tabs>
                        <w:tab w:val="left" w:pos="780"/>
                      </w:tabs>
                      <w:rPr>
                        <w:b/>
                        <w:sz w:val="15"/>
                      </w:rPr>
                    </w:pPr>
                    <w:r>
                      <w:rPr>
                        <w:rFonts w:hint="eastAsia"/>
                        <w:b/>
                        <w:sz w:val="15"/>
                      </w:rPr>
                      <w:t>密级：机密日期：</w:t>
                    </w:r>
                    <w:r>
                      <w:rPr>
                        <w:b/>
                        <w:sz w:val="15"/>
                      </w:rPr>
                      <w:fldChar w:fldCharType="begin"/>
                    </w:r>
                    <w:r>
                      <w:rPr>
                        <w:b/>
                        <w:sz w:val="15"/>
                      </w:rPr>
                      <w:instrText xml:space="preserve"> DATE \@ "yyyy-M-d" </w:instrText>
                    </w:r>
                    <w:r>
                      <w:rPr>
                        <w:b/>
                        <w:sz w:val="15"/>
                      </w:rPr>
                      <w:fldChar w:fldCharType="separate"/>
                    </w:r>
                    <w:r w:rsidR="00447611">
                      <w:rPr>
                        <w:b/>
                        <w:noProof/>
                        <w:sz w:val="15"/>
                      </w:rPr>
                      <w:t>2016-11-2</w:t>
                    </w:r>
                    <w:r>
                      <w:rPr>
                        <w:b/>
                        <w:sz w:val="15"/>
                      </w:rPr>
                      <w:fldChar w:fldCharType="end"/>
                    </w:r>
                  </w:p>
                </w:txbxContent>
              </v:textbox>
            </v:shape>
          </w:pict>
        </mc:Fallback>
      </mc:AlternateContent>
    </w:r>
    <w:r>
      <w:rPr>
        <w:rFonts w:ascii="仿宋_GB2312" w:eastAsia="仿宋_GB2312"/>
        <w:b/>
        <w:noProof/>
        <w:sz w:val="20"/>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-220345</wp:posOffset>
              </wp:positionV>
              <wp:extent cx="735330" cy="415925"/>
              <wp:effectExtent l="0" t="0" r="0" b="317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5132A" w:rsidRDefault="0005132A" w:rsidP="0005132A">
                          <w:r>
                            <w:rPr>
                              <w:noProof/>
                            </w:rPr>
                            <w:drawing>
                              <wp:inline distT="0" distB="0" distL="0" distR="0" wp14:anchorId="2E3235A9" wp14:editId="57415AE7">
                                <wp:extent cx="552450" cy="323850"/>
                                <wp:effectExtent l="0" t="0" r="0" b="0"/>
                                <wp:docPr id="21" name="图片 21" descr="IW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WT-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2450" cy="323850"/>
                                        </a:xfrm>
                                        <a:prstGeom prst="rect">
                                          <a:avLst/>
                                        </a:prstGeom>
                                        <a:noFill/>
                                        <a:ln>
                                          <a:noFill/>
                                        </a:ln>
                                      </pic:spPr>
                                    </pic:pic>
                                  </a:graphicData>
                                </a:graphic>
                              </wp:inline>
                            </w:drawing>
                          </w:r>
                        </w:p>
                      </w:txbxContent>
                    </wps:txbx>
                    <wps:bodyPr rot="0" vert="eaVert"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pt;margin-top:-17.35pt;width:57.9pt;height:32.7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" filled="f" stroked="f" strokeweight="0">
              <v:textbox style="layout-flow:vertical-ideographic;mso-fit-shape-to-text:t">
                <w:txbxContent>
                  <w:p w:rsidR="0005132A" w:rsidRDefault="0005132A" w:rsidP="0005132A">
                    <w:r>
                      <w:rPr>
                        <w:noProof/>
                      </w:rPr>
                      <w:drawing>
                        <wp:inline distT="0" distB="0" distL="0" distR="0" wp14:anchorId="2E3235A9" wp14:editId="57415AE7">
                          <wp:extent cx="552450" cy="323850"/>
                          <wp:effectExtent l="0" t="0" r="0" b="0"/>
                          <wp:docPr id="21" name="图片 21" descr="IW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WT-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2450" cy="323850"/>
                                  </a:xfrm>
                                  <a:prstGeom prst="rect">
                                    <a:avLst/>
                                  </a:prstGeom>
                                  <a:noFill/>
                                  <a:ln>
                                    <a:noFill/>
                                  </a:ln>
                                </pic:spPr>
                              </pic:pic>
                            </a:graphicData>
                          </a:graphic>
                        </wp:inline>
                      </w:drawing>
                    </w:r>
                  </w:p>
                </w:txbxContent>
              </v:textbox>
            </v:shape>
          </w:pict>
        </mc:Fallback>
      </mc:AlternateContent>
    </w:r>
    <w:r w:rsidR="0005132A">
      <w:rPr>
        <w:rFonts w:ascii="仿宋_GB2312" w:eastAsia="仿宋_GB2312" w:hint="eastAsia"/>
        <w:b/>
        <w:noProof/>
        <w:sz w:val="21"/>
      </w:rPr>
      <w:t>游戏引擎系统-概要设计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A90ABE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EC18F3"/>
    <w:multiLevelType w:val="hybridMultilevel"/>
    <w:tmpl w:val="BB0A09EE"/>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nsid w:val="012D44A8"/>
    <w:multiLevelType w:val="hybridMultilevel"/>
    <w:tmpl w:val="429813F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01490DA7"/>
    <w:multiLevelType w:val="hybridMultilevel"/>
    <w:tmpl w:val="FFD6762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015F40A4"/>
    <w:multiLevelType w:val="hybridMultilevel"/>
    <w:tmpl w:val="1294F84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02BA5129"/>
    <w:multiLevelType w:val="hybridMultilevel"/>
    <w:tmpl w:val="922069C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03C82E66"/>
    <w:multiLevelType w:val="hybridMultilevel"/>
    <w:tmpl w:val="78640E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403147F"/>
    <w:multiLevelType w:val="hybridMultilevel"/>
    <w:tmpl w:val="F118E26E"/>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041672B9"/>
    <w:multiLevelType w:val="hybridMultilevel"/>
    <w:tmpl w:val="1294F84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043E5FC8"/>
    <w:multiLevelType w:val="hybridMultilevel"/>
    <w:tmpl w:val="75440F4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06632C47"/>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07405A54"/>
    <w:multiLevelType w:val="hybridMultilevel"/>
    <w:tmpl w:val="A3F80BBE"/>
    <w:lvl w:ilvl="0" w:tplc="7A36D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763128D"/>
    <w:multiLevelType w:val="hybridMultilevel"/>
    <w:tmpl w:val="21AE9BE2"/>
    <w:lvl w:ilvl="0" w:tplc="29E8245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0A051E32"/>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0AD53839"/>
    <w:multiLevelType w:val="hybridMultilevel"/>
    <w:tmpl w:val="0436E29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0E1449D5"/>
    <w:multiLevelType w:val="hybridMultilevel"/>
    <w:tmpl w:val="C5B2EF6E"/>
    <w:lvl w:ilvl="0" w:tplc="72768B3A">
      <w:start w:val="1"/>
      <w:numFmt w:val="decimal"/>
      <w:lvlText w:val="%1、"/>
      <w:lvlJc w:val="left"/>
      <w:pPr>
        <w:ind w:left="786" w:hanging="36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130844F8"/>
    <w:multiLevelType w:val="hybridMultilevel"/>
    <w:tmpl w:val="528E6B8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13F30480"/>
    <w:multiLevelType w:val="hybridMultilevel"/>
    <w:tmpl w:val="80468CB4"/>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170E23CD"/>
    <w:multiLevelType w:val="hybridMultilevel"/>
    <w:tmpl w:val="555AE28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17E5590C"/>
    <w:multiLevelType w:val="hybridMultilevel"/>
    <w:tmpl w:val="B0C86CC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9EE6FBA"/>
    <w:multiLevelType w:val="hybridMultilevel"/>
    <w:tmpl w:val="0436E29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1C7D26BE"/>
    <w:multiLevelType w:val="hybridMultilevel"/>
    <w:tmpl w:val="1C48460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nsid w:val="214E6061"/>
    <w:multiLevelType w:val="hybridMultilevel"/>
    <w:tmpl w:val="5E24FAB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217C48E9"/>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223A49D3"/>
    <w:multiLevelType w:val="hybridMultilevel"/>
    <w:tmpl w:val="DC321D9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33A2A90"/>
    <w:multiLevelType w:val="hybridMultilevel"/>
    <w:tmpl w:val="80082034"/>
    <w:lvl w:ilvl="0" w:tplc="03ECC502">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nsid w:val="23C32D83"/>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24DB1640"/>
    <w:multiLevelType w:val="hybridMultilevel"/>
    <w:tmpl w:val="9A86A9C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2706405B"/>
    <w:multiLevelType w:val="hybridMultilevel"/>
    <w:tmpl w:val="9F64526C"/>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294158DE"/>
    <w:multiLevelType w:val="hybridMultilevel"/>
    <w:tmpl w:val="D486B406"/>
    <w:lvl w:ilvl="0" w:tplc="AF4A372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2C154D43"/>
    <w:multiLevelType w:val="hybridMultilevel"/>
    <w:tmpl w:val="D486B406"/>
    <w:lvl w:ilvl="0" w:tplc="AF4A372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2C741CC9"/>
    <w:multiLevelType w:val="hybridMultilevel"/>
    <w:tmpl w:val="835855EE"/>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E984975"/>
    <w:multiLevelType w:val="hybridMultilevel"/>
    <w:tmpl w:val="9612A6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2F592529"/>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2F951DA3"/>
    <w:multiLevelType w:val="hybridMultilevel"/>
    <w:tmpl w:val="4316FE4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5">
    <w:nsid w:val="309F779F"/>
    <w:multiLevelType w:val="hybridMultilevel"/>
    <w:tmpl w:val="B0BEF34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6">
    <w:nsid w:val="30B26208"/>
    <w:multiLevelType w:val="hybridMultilevel"/>
    <w:tmpl w:val="3A90F01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34531C37"/>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nsid w:val="35152E56"/>
    <w:multiLevelType w:val="hybridMultilevel"/>
    <w:tmpl w:val="528E6B8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9">
    <w:nsid w:val="359D78DE"/>
    <w:multiLevelType w:val="hybridMultilevel"/>
    <w:tmpl w:val="5EE4E35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0">
    <w:nsid w:val="37D93EE4"/>
    <w:multiLevelType w:val="hybridMultilevel"/>
    <w:tmpl w:val="BF3866F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1">
    <w:nsid w:val="38FB2F3E"/>
    <w:multiLevelType w:val="hybridMultilevel"/>
    <w:tmpl w:val="D486B406"/>
    <w:lvl w:ilvl="0" w:tplc="AF4A372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3B03199D"/>
    <w:multiLevelType w:val="hybridMultilevel"/>
    <w:tmpl w:val="69A44A84"/>
    <w:lvl w:ilvl="0" w:tplc="87E627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B405459"/>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nsid w:val="3C3A3F44"/>
    <w:multiLevelType w:val="hybridMultilevel"/>
    <w:tmpl w:val="C548140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5">
    <w:nsid w:val="3CFB3017"/>
    <w:multiLevelType w:val="hybridMultilevel"/>
    <w:tmpl w:val="9F64526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6">
    <w:nsid w:val="3E086F30"/>
    <w:multiLevelType w:val="hybridMultilevel"/>
    <w:tmpl w:val="429813F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7">
    <w:nsid w:val="3EA91E7B"/>
    <w:multiLevelType w:val="multilevel"/>
    <w:tmpl w:val="26EA564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720"/>
        </w:tabs>
        <w:ind w:left="567" w:hanging="567"/>
      </w:pPr>
      <w:rPr>
        <w:rFonts w:hint="eastAsia"/>
      </w:rPr>
    </w:lvl>
    <w:lvl w:ilvl="2">
      <w:start w:val="1"/>
      <w:numFmt w:val="decimal"/>
      <w:pStyle w:val="3"/>
      <w:lvlText w:val="%1.%2.%3."/>
      <w:lvlJc w:val="left"/>
      <w:pPr>
        <w:tabs>
          <w:tab w:val="num" w:pos="1506"/>
        </w:tabs>
        <w:ind w:left="1135" w:hanging="709"/>
      </w:pPr>
      <w:rPr>
        <w:rFonts w:hint="eastAsia"/>
      </w:rPr>
    </w:lvl>
    <w:lvl w:ilvl="3">
      <w:start w:val="1"/>
      <w:numFmt w:val="decimal"/>
      <w:pStyle w:val="4"/>
      <w:lvlText w:val="%1.%2.%3.%4."/>
      <w:lvlJc w:val="left"/>
      <w:pPr>
        <w:tabs>
          <w:tab w:val="num" w:pos="1440"/>
        </w:tabs>
        <w:ind w:left="851" w:hanging="851"/>
      </w:pPr>
      <w:rPr>
        <w:rFonts w:hint="eastAsia"/>
      </w:rPr>
    </w:lvl>
    <w:lvl w:ilvl="4">
      <w:start w:val="1"/>
      <w:numFmt w:val="decimal"/>
      <w:pStyle w:val="5"/>
      <w:isLgl/>
      <w:lvlText w:val="%1.%2.%3.%4.%5."/>
      <w:lvlJc w:val="left"/>
      <w:pPr>
        <w:tabs>
          <w:tab w:val="num" w:pos="1800"/>
        </w:tabs>
        <w:ind w:left="992" w:hanging="992"/>
      </w:pPr>
      <w:rPr>
        <w:rFonts w:hint="eastAsia"/>
      </w:rPr>
    </w:lvl>
    <w:lvl w:ilvl="5">
      <w:start w:val="1"/>
      <w:numFmt w:val="decimal"/>
      <w:pStyle w:val="6"/>
      <w:lvlText w:val="%1.%2.%3.%4.%5.%6."/>
      <w:lvlJc w:val="left"/>
      <w:pPr>
        <w:tabs>
          <w:tab w:val="num" w:pos="2160"/>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8">
    <w:nsid w:val="3EE474AD"/>
    <w:multiLevelType w:val="hybridMultilevel"/>
    <w:tmpl w:val="3D30D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45D415CD"/>
    <w:multiLevelType w:val="hybridMultilevel"/>
    <w:tmpl w:val="C8D8B372"/>
    <w:lvl w:ilvl="0" w:tplc="0409000B">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0">
    <w:nsid w:val="46347445"/>
    <w:multiLevelType w:val="hybridMultilevel"/>
    <w:tmpl w:val="A17A5C5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1">
    <w:nsid w:val="49EE06BF"/>
    <w:multiLevelType w:val="hybridMultilevel"/>
    <w:tmpl w:val="F8E4D80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2">
    <w:nsid w:val="4C1219A8"/>
    <w:multiLevelType w:val="hybridMultilevel"/>
    <w:tmpl w:val="01F0D71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3">
    <w:nsid w:val="4ED2265B"/>
    <w:multiLevelType w:val="hybridMultilevel"/>
    <w:tmpl w:val="4F20F47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4">
    <w:nsid w:val="4F134A56"/>
    <w:multiLevelType w:val="hybridMultilevel"/>
    <w:tmpl w:val="D486B406"/>
    <w:lvl w:ilvl="0" w:tplc="AF4A372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nsid w:val="4F274340"/>
    <w:multiLevelType w:val="hybridMultilevel"/>
    <w:tmpl w:val="BA1C4F48"/>
    <w:lvl w:ilvl="0" w:tplc="C8ACFA52">
      <w:start w:val="1"/>
      <w:numFmt w:val="decimal"/>
      <w:pStyle w:val="20"/>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CE7889C6">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nsid w:val="514D43C3"/>
    <w:multiLevelType w:val="hybridMultilevel"/>
    <w:tmpl w:val="99BC6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51B30F28"/>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8">
    <w:nsid w:val="520E1A05"/>
    <w:multiLevelType w:val="hybridMultilevel"/>
    <w:tmpl w:val="E7AEA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525416F2"/>
    <w:multiLevelType w:val="multilevel"/>
    <w:tmpl w:val="525416F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nsid w:val="53D55B32"/>
    <w:multiLevelType w:val="hybridMultilevel"/>
    <w:tmpl w:val="9142F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53ED6880"/>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nsid w:val="5460200A"/>
    <w:multiLevelType w:val="hybridMultilevel"/>
    <w:tmpl w:val="C1EE3C4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3">
    <w:nsid w:val="548233AA"/>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nsid w:val="56F12C42"/>
    <w:multiLevelType w:val="hybridMultilevel"/>
    <w:tmpl w:val="1F2884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7F7589B"/>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6">
    <w:nsid w:val="5A5D7B7C"/>
    <w:multiLevelType w:val="hybridMultilevel"/>
    <w:tmpl w:val="1E4A716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7">
    <w:nsid w:val="5AFE7B4F"/>
    <w:multiLevelType w:val="hybridMultilevel"/>
    <w:tmpl w:val="A15E3024"/>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8">
    <w:nsid w:val="5BF50389"/>
    <w:multiLevelType w:val="hybridMultilevel"/>
    <w:tmpl w:val="C2CA773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9">
    <w:nsid w:val="5C2B1512"/>
    <w:multiLevelType w:val="hybridMultilevel"/>
    <w:tmpl w:val="A17A5C5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0">
    <w:nsid w:val="5E3A28C2"/>
    <w:multiLevelType w:val="hybridMultilevel"/>
    <w:tmpl w:val="F8E4D80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1">
    <w:nsid w:val="5F772131"/>
    <w:multiLevelType w:val="hybridMultilevel"/>
    <w:tmpl w:val="0F208B9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2">
    <w:nsid w:val="613A45ED"/>
    <w:multiLevelType w:val="hybridMultilevel"/>
    <w:tmpl w:val="8A86B5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61605F4B"/>
    <w:multiLevelType w:val="hybridMultilevel"/>
    <w:tmpl w:val="F4CCE4D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4">
    <w:nsid w:val="617B73FF"/>
    <w:multiLevelType w:val="hybridMultilevel"/>
    <w:tmpl w:val="35E268CE"/>
    <w:lvl w:ilvl="0" w:tplc="A92A2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29E01DB"/>
    <w:multiLevelType w:val="multilevel"/>
    <w:tmpl w:val="6BFCF95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6">
    <w:nsid w:val="64235779"/>
    <w:multiLevelType w:val="hybridMultilevel"/>
    <w:tmpl w:val="2F287B7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6428309D"/>
    <w:multiLevelType w:val="hybridMultilevel"/>
    <w:tmpl w:val="8608843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8">
    <w:nsid w:val="64E57A8E"/>
    <w:multiLevelType w:val="hybridMultilevel"/>
    <w:tmpl w:val="C2CA773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9">
    <w:nsid w:val="6973252A"/>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0">
    <w:nsid w:val="6A952225"/>
    <w:multiLevelType w:val="hybridMultilevel"/>
    <w:tmpl w:val="1750987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1">
    <w:nsid w:val="6C542C14"/>
    <w:multiLevelType w:val="hybridMultilevel"/>
    <w:tmpl w:val="70FE37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6D1808FB"/>
    <w:multiLevelType w:val="hybridMultilevel"/>
    <w:tmpl w:val="D486B406"/>
    <w:lvl w:ilvl="0" w:tplc="AF4A372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3">
    <w:nsid w:val="6F235C4A"/>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4">
    <w:nsid w:val="73B36032"/>
    <w:multiLevelType w:val="hybridMultilevel"/>
    <w:tmpl w:val="5CD488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748A1992"/>
    <w:multiLevelType w:val="hybridMultilevel"/>
    <w:tmpl w:val="79F4144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6">
    <w:nsid w:val="751C07AC"/>
    <w:multiLevelType w:val="hybridMultilevel"/>
    <w:tmpl w:val="E1C851B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7">
    <w:nsid w:val="78966B64"/>
    <w:multiLevelType w:val="hybridMultilevel"/>
    <w:tmpl w:val="429813F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8">
    <w:nsid w:val="7AF30F84"/>
    <w:multiLevelType w:val="hybridMultilevel"/>
    <w:tmpl w:val="CD16405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9">
    <w:nsid w:val="7B071701"/>
    <w:multiLevelType w:val="hybridMultilevel"/>
    <w:tmpl w:val="6186DEE4"/>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0">
    <w:nsid w:val="7B6F2897"/>
    <w:multiLevelType w:val="hybridMultilevel"/>
    <w:tmpl w:val="8608843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1">
    <w:nsid w:val="7C353F9C"/>
    <w:multiLevelType w:val="singleLevel"/>
    <w:tmpl w:val="B63A492C"/>
    <w:lvl w:ilvl="0">
      <w:start w:val="1"/>
      <w:numFmt w:val="bullet"/>
      <w:pStyle w:val="a1"/>
      <w:lvlText w:val=""/>
      <w:lvlJc w:val="left"/>
      <w:pPr>
        <w:tabs>
          <w:tab w:val="num" w:pos="425"/>
        </w:tabs>
        <w:ind w:left="425" w:hanging="425"/>
      </w:pPr>
      <w:rPr>
        <w:rFonts w:ascii="Symbol" w:hAnsi="Symbol" w:hint="default"/>
      </w:rPr>
    </w:lvl>
  </w:abstractNum>
  <w:abstractNum w:abstractNumId="92">
    <w:nsid w:val="7F8A23DC"/>
    <w:multiLevelType w:val="hybridMultilevel"/>
    <w:tmpl w:val="D6F297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5"/>
  </w:num>
  <w:num w:numId="2">
    <w:abstractNumId w:val="47"/>
  </w:num>
  <w:num w:numId="3">
    <w:abstractNumId w:val="91"/>
  </w:num>
  <w:num w:numId="4">
    <w:abstractNumId w:val="49"/>
  </w:num>
  <w:num w:numId="5">
    <w:abstractNumId w:val="19"/>
  </w:num>
  <w:num w:numId="6">
    <w:abstractNumId w:val="55"/>
  </w:num>
  <w:num w:numId="7">
    <w:abstractNumId w:val="60"/>
  </w:num>
  <w:num w:numId="8">
    <w:abstractNumId w:val="12"/>
  </w:num>
  <w:num w:numId="9">
    <w:abstractNumId w:val="15"/>
  </w:num>
  <w:num w:numId="10">
    <w:abstractNumId w:val="31"/>
  </w:num>
  <w:num w:numId="11">
    <w:abstractNumId w:val="84"/>
  </w:num>
  <w:num w:numId="12">
    <w:abstractNumId w:val="36"/>
  </w:num>
  <w:num w:numId="13">
    <w:abstractNumId w:val="92"/>
  </w:num>
  <w:num w:numId="14">
    <w:abstractNumId w:val="72"/>
  </w:num>
  <w:num w:numId="15">
    <w:abstractNumId w:val="25"/>
  </w:num>
  <w:num w:numId="16">
    <w:abstractNumId w:val="64"/>
  </w:num>
  <w:num w:numId="17">
    <w:abstractNumId w:val="59"/>
  </w:num>
  <w:num w:numId="18">
    <w:abstractNumId w:val="43"/>
  </w:num>
  <w:num w:numId="19">
    <w:abstractNumId w:val="87"/>
  </w:num>
  <w:num w:numId="20">
    <w:abstractNumId w:val="83"/>
  </w:num>
  <w:num w:numId="21">
    <w:abstractNumId w:val="46"/>
  </w:num>
  <w:num w:numId="22">
    <w:abstractNumId w:val="79"/>
  </w:num>
  <w:num w:numId="23">
    <w:abstractNumId w:val="2"/>
  </w:num>
  <w:num w:numId="24">
    <w:abstractNumId w:val="80"/>
  </w:num>
  <w:num w:numId="25">
    <w:abstractNumId w:val="37"/>
  </w:num>
  <w:num w:numId="26">
    <w:abstractNumId w:val="26"/>
  </w:num>
  <w:num w:numId="27">
    <w:abstractNumId w:val="13"/>
  </w:num>
  <w:num w:numId="28">
    <w:abstractNumId w:val="10"/>
  </w:num>
  <w:num w:numId="29">
    <w:abstractNumId w:val="65"/>
  </w:num>
  <w:num w:numId="30">
    <w:abstractNumId w:val="17"/>
  </w:num>
  <w:num w:numId="31">
    <w:abstractNumId w:val="71"/>
  </w:num>
  <w:num w:numId="32">
    <w:abstractNumId w:val="52"/>
  </w:num>
  <w:num w:numId="33">
    <w:abstractNumId w:val="88"/>
  </w:num>
  <w:num w:numId="34">
    <w:abstractNumId w:val="44"/>
  </w:num>
  <w:num w:numId="35">
    <w:abstractNumId w:val="67"/>
  </w:num>
  <w:num w:numId="36">
    <w:abstractNumId w:val="22"/>
  </w:num>
  <w:num w:numId="37">
    <w:abstractNumId w:val="40"/>
  </w:num>
  <w:num w:numId="38">
    <w:abstractNumId w:val="73"/>
  </w:num>
  <w:num w:numId="39">
    <w:abstractNumId w:val="51"/>
  </w:num>
  <w:num w:numId="40">
    <w:abstractNumId w:val="58"/>
  </w:num>
  <w:num w:numId="41">
    <w:abstractNumId w:val="70"/>
  </w:num>
  <w:num w:numId="42">
    <w:abstractNumId w:val="57"/>
  </w:num>
  <w:num w:numId="43">
    <w:abstractNumId w:val="35"/>
  </w:num>
  <w:num w:numId="44">
    <w:abstractNumId w:val="42"/>
  </w:num>
  <w:num w:numId="45">
    <w:abstractNumId w:val="11"/>
  </w:num>
  <w:num w:numId="46">
    <w:abstractNumId w:val="7"/>
  </w:num>
  <w:num w:numId="47">
    <w:abstractNumId w:val="5"/>
  </w:num>
  <w:num w:numId="48">
    <w:abstractNumId w:val="3"/>
  </w:num>
  <w:num w:numId="49">
    <w:abstractNumId w:val="6"/>
  </w:num>
  <w:num w:numId="50">
    <w:abstractNumId w:val="81"/>
  </w:num>
  <w:num w:numId="51">
    <w:abstractNumId w:val="34"/>
  </w:num>
  <w:num w:numId="52">
    <w:abstractNumId w:val="85"/>
  </w:num>
  <w:num w:numId="53">
    <w:abstractNumId w:val="86"/>
  </w:num>
  <w:num w:numId="54">
    <w:abstractNumId w:val="62"/>
  </w:num>
  <w:num w:numId="55">
    <w:abstractNumId w:val="89"/>
  </w:num>
  <w:num w:numId="56">
    <w:abstractNumId w:val="21"/>
  </w:num>
  <w:num w:numId="57">
    <w:abstractNumId w:val="76"/>
  </w:num>
  <w:num w:numId="58">
    <w:abstractNumId w:val="27"/>
  </w:num>
  <w:num w:numId="59">
    <w:abstractNumId w:val="20"/>
  </w:num>
  <w:num w:numId="60">
    <w:abstractNumId w:val="14"/>
  </w:num>
  <w:num w:numId="61">
    <w:abstractNumId w:val="16"/>
  </w:num>
  <w:num w:numId="62">
    <w:abstractNumId w:val="33"/>
  </w:num>
  <w:num w:numId="63">
    <w:abstractNumId w:val="23"/>
  </w:num>
  <w:num w:numId="64">
    <w:abstractNumId w:val="63"/>
  </w:num>
  <w:num w:numId="65">
    <w:abstractNumId w:val="29"/>
  </w:num>
  <w:num w:numId="66">
    <w:abstractNumId w:val="41"/>
  </w:num>
  <w:num w:numId="67">
    <w:abstractNumId w:val="82"/>
  </w:num>
  <w:num w:numId="68">
    <w:abstractNumId w:val="54"/>
  </w:num>
  <w:num w:numId="69">
    <w:abstractNumId w:val="48"/>
  </w:num>
  <w:num w:numId="70">
    <w:abstractNumId w:val="0"/>
  </w:num>
  <w:num w:numId="71">
    <w:abstractNumId w:val="61"/>
  </w:num>
  <w:num w:numId="72">
    <w:abstractNumId w:val="30"/>
  </w:num>
  <w:num w:numId="73">
    <w:abstractNumId w:val="50"/>
  </w:num>
  <w:num w:numId="74">
    <w:abstractNumId w:val="38"/>
  </w:num>
  <w:num w:numId="75">
    <w:abstractNumId w:val="69"/>
  </w:num>
  <w:num w:numId="76">
    <w:abstractNumId w:val="90"/>
  </w:num>
  <w:num w:numId="77">
    <w:abstractNumId w:val="77"/>
  </w:num>
  <w:num w:numId="78">
    <w:abstractNumId w:val="32"/>
  </w:num>
  <w:num w:numId="79">
    <w:abstractNumId w:val="9"/>
  </w:num>
  <w:num w:numId="80">
    <w:abstractNumId w:val="53"/>
  </w:num>
  <w:num w:numId="81">
    <w:abstractNumId w:val="39"/>
  </w:num>
  <w:num w:numId="82">
    <w:abstractNumId w:val="66"/>
  </w:num>
  <w:num w:numId="83">
    <w:abstractNumId w:val="45"/>
  </w:num>
  <w:num w:numId="84">
    <w:abstractNumId w:val="28"/>
  </w:num>
  <w:num w:numId="85">
    <w:abstractNumId w:val="78"/>
  </w:num>
  <w:num w:numId="86">
    <w:abstractNumId w:val="68"/>
  </w:num>
  <w:num w:numId="87">
    <w:abstractNumId w:val="4"/>
  </w:num>
  <w:num w:numId="88">
    <w:abstractNumId w:val="8"/>
  </w:num>
  <w:num w:numId="89">
    <w:abstractNumId w:val="1"/>
  </w:num>
  <w:num w:numId="90">
    <w:abstractNumId w:val="18"/>
  </w:num>
  <w:num w:numId="91">
    <w:abstractNumId w:val="24"/>
  </w:num>
  <w:num w:numId="92">
    <w:abstractNumId w:val="74"/>
  </w:num>
  <w:num w:numId="93">
    <w:abstractNumId w:val="56"/>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3"/>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19B"/>
    <w:rsid w:val="000000DF"/>
    <w:rsid w:val="000002EA"/>
    <w:rsid w:val="00000867"/>
    <w:rsid w:val="0000088F"/>
    <w:rsid w:val="00000A37"/>
    <w:rsid w:val="00001486"/>
    <w:rsid w:val="0000148A"/>
    <w:rsid w:val="000014FC"/>
    <w:rsid w:val="0000179A"/>
    <w:rsid w:val="0000204C"/>
    <w:rsid w:val="000020C2"/>
    <w:rsid w:val="000023C1"/>
    <w:rsid w:val="00002785"/>
    <w:rsid w:val="00002E35"/>
    <w:rsid w:val="00002F73"/>
    <w:rsid w:val="000030DD"/>
    <w:rsid w:val="00003856"/>
    <w:rsid w:val="00004520"/>
    <w:rsid w:val="00004AA2"/>
    <w:rsid w:val="0000531E"/>
    <w:rsid w:val="000060BF"/>
    <w:rsid w:val="0000687B"/>
    <w:rsid w:val="00007B01"/>
    <w:rsid w:val="00007B27"/>
    <w:rsid w:val="00007DE9"/>
    <w:rsid w:val="00007F1D"/>
    <w:rsid w:val="000106F9"/>
    <w:rsid w:val="000109B2"/>
    <w:rsid w:val="00010ED6"/>
    <w:rsid w:val="00011DC8"/>
    <w:rsid w:val="000124E7"/>
    <w:rsid w:val="00012666"/>
    <w:rsid w:val="000128C7"/>
    <w:rsid w:val="00013134"/>
    <w:rsid w:val="0001358A"/>
    <w:rsid w:val="00013987"/>
    <w:rsid w:val="00013F1C"/>
    <w:rsid w:val="000149A0"/>
    <w:rsid w:val="00014D31"/>
    <w:rsid w:val="00014F2A"/>
    <w:rsid w:val="00015015"/>
    <w:rsid w:val="000153FF"/>
    <w:rsid w:val="00015735"/>
    <w:rsid w:val="00015EC1"/>
    <w:rsid w:val="00016200"/>
    <w:rsid w:val="0001703F"/>
    <w:rsid w:val="000173E9"/>
    <w:rsid w:val="000176FC"/>
    <w:rsid w:val="000177CD"/>
    <w:rsid w:val="00017CBA"/>
    <w:rsid w:val="0002048C"/>
    <w:rsid w:val="00020ED0"/>
    <w:rsid w:val="000210DA"/>
    <w:rsid w:val="00021D14"/>
    <w:rsid w:val="00021EFC"/>
    <w:rsid w:val="0002281F"/>
    <w:rsid w:val="00022F32"/>
    <w:rsid w:val="000232CD"/>
    <w:rsid w:val="00023416"/>
    <w:rsid w:val="000235DD"/>
    <w:rsid w:val="00023F01"/>
    <w:rsid w:val="00024BC2"/>
    <w:rsid w:val="000252A3"/>
    <w:rsid w:val="000255D2"/>
    <w:rsid w:val="00025A3A"/>
    <w:rsid w:val="0002759C"/>
    <w:rsid w:val="00027F94"/>
    <w:rsid w:val="00030258"/>
    <w:rsid w:val="00030742"/>
    <w:rsid w:val="00030A76"/>
    <w:rsid w:val="00030FE5"/>
    <w:rsid w:val="0003116A"/>
    <w:rsid w:val="000312A4"/>
    <w:rsid w:val="00032750"/>
    <w:rsid w:val="00032DFD"/>
    <w:rsid w:val="00033FA2"/>
    <w:rsid w:val="00034371"/>
    <w:rsid w:val="000345D6"/>
    <w:rsid w:val="00034733"/>
    <w:rsid w:val="00034B42"/>
    <w:rsid w:val="00034DF9"/>
    <w:rsid w:val="00034F32"/>
    <w:rsid w:val="00035926"/>
    <w:rsid w:val="000359BF"/>
    <w:rsid w:val="00035A0D"/>
    <w:rsid w:val="00035B00"/>
    <w:rsid w:val="00035F77"/>
    <w:rsid w:val="000362EF"/>
    <w:rsid w:val="0003638A"/>
    <w:rsid w:val="000364F7"/>
    <w:rsid w:val="00036A3A"/>
    <w:rsid w:val="00036D5F"/>
    <w:rsid w:val="00037A95"/>
    <w:rsid w:val="00037CA2"/>
    <w:rsid w:val="00040559"/>
    <w:rsid w:val="00040604"/>
    <w:rsid w:val="00041370"/>
    <w:rsid w:val="000416F2"/>
    <w:rsid w:val="000428FC"/>
    <w:rsid w:val="00042E64"/>
    <w:rsid w:val="00042F5A"/>
    <w:rsid w:val="00043064"/>
    <w:rsid w:val="0004390C"/>
    <w:rsid w:val="00043CE5"/>
    <w:rsid w:val="00043D54"/>
    <w:rsid w:val="00044090"/>
    <w:rsid w:val="0004468D"/>
    <w:rsid w:val="0004486F"/>
    <w:rsid w:val="00044A26"/>
    <w:rsid w:val="00044C97"/>
    <w:rsid w:val="0004566D"/>
    <w:rsid w:val="00045B34"/>
    <w:rsid w:val="000469EB"/>
    <w:rsid w:val="00046A91"/>
    <w:rsid w:val="00046F08"/>
    <w:rsid w:val="0004742B"/>
    <w:rsid w:val="0004757B"/>
    <w:rsid w:val="0004760F"/>
    <w:rsid w:val="00050119"/>
    <w:rsid w:val="00050125"/>
    <w:rsid w:val="0005132A"/>
    <w:rsid w:val="0005132D"/>
    <w:rsid w:val="00051F25"/>
    <w:rsid w:val="000522F9"/>
    <w:rsid w:val="000523D8"/>
    <w:rsid w:val="00052780"/>
    <w:rsid w:val="00052B39"/>
    <w:rsid w:val="00052D49"/>
    <w:rsid w:val="00052FA0"/>
    <w:rsid w:val="00053087"/>
    <w:rsid w:val="000531AC"/>
    <w:rsid w:val="000533E5"/>
    <w:rsid w:val="000539FE"/>
    <w:rsid w:val="00053B2C"/>
    <w:rsid w:val="0005419C"/>
    <w:rsid w:val="00054736"/>
    <w:rsid w:val="000564EE"/>
    <w:rsid w:val="000566FB"/>
    <w:rsid w:val="00056985"/>
    <w:rsid w:val="00056B77"/>
    <w:rsid w:val="00057788"/>
    <w:rsid w:val="00060505"/>
    <w:rsid w:val="00061578"/>
    <w:rsid w:val="000619A5"/>
    <w:rsid w:val="00061BD8"/>
    <w:rsid w:val="00061EBF"/>
    <w:rsid w:val="000620BC"/>
    <w:rsid w:val="00062404"/>
    <w:rsid w:val="000635A3"/>
    <w:rsid w:val="000635DA"/>
    <w:rsid w:val="000638BD"/>
    <w:rsid w:val="00064527"/>
    <w:rsid w:val="00064BD5"/>
    <w:rsid w:val="000654B8"/>
    <w:rsid w:val="00065727"/>
    <w:rsid w:val="00065EBE"/>
    <w:rsid w:val="000661CB"/>
    <w:rsid w:val="000661E2"/>
    <w:rsid w:val="00066792"/>
    <w:rsid w:val="00066D9B"/>
    <w:rsid w:val="00067270"/>
    <w:rsid w:val="00067631"/>
    <w:rsid w:val="00067A44"/>
    <w:rsid w:val="000700AA"/>
    <w:rsid w:val="0007013C"/>
    <w:rsid w:val="00070E3D"/>
    <w:rsid w:val="0007171D"/>
    <w:rsid w:val="00071AFB"/>
    <w:rsid w:val="00071BA9"/>
    <w:rsid w:val="00071D37"/>
    <w:rsid w:val="0007262B"/>
    <w:rsid w:val="0007274E"/>
    <w:rsid w:val="000727BC"/>
    <w:rsid w:val="000727F1"/>
    <w:rsid w:val="00073057"/>
    <w:rsid w:val="00073090"/>
    <w:rsid w:val="000735E0"/>
    <w:rsid w:val="000737B7"/>
    <w:rsid w:val="00073FDC"/>
    <w:rsid w:val="0007419C"/>
    <w:rsid w:val="000741ED"/>
    <w:rsid w:val="00074444"/>
    <w:rsid w:val="0007529F"/>
    <w:rsid w:val="000755DF"/>
    <w:rsid w:val="00076B05"/>
    <w:rsid w:val="00076B36"/>
    <w:rsid w:val="0007700F"/>
    <w:rsid w:val="00077298"/>
    <w:rsid w:val="00077792"/>
    <w:rsid w:val="000777DB"/>
    <w:rsid w:val="000778AC"/>
    <w:rsid w:val="00081127"/>
    <w:rsid w:val="000818FE"/>
    <w:rsid w:val="00081E96"/>
    <w:rsid w:val="00082BA6"/>
    <w:rsid w:val="000831F1"/>
    <w:rsid w:val="000832CB"/>
    <w:rsid w:val="000835AA"/>
    <w:rsid w:val="00083FEE"/>
    <w:rsid w:val="000840A9"/>
    <w:rsid w:val="00084248"/>
    <w:rsid w:val="00084E5E"/>
    <w:rsid w:val="0008507D"/>
    <w:rsid w:val="0008511A"/>
    <w:rsid w:val="0008514A"/>
    <w:rsid w:val="000853F0"/>
    <w:rsid w:val="00085847"/>
    <w:rsid w:val="000858EE"/>
    <w:rsid w:val="00085C16"/>
    <w:rsid w:val="00086C29"/>
    <w:rsid w:val="00087172"/>
    <w:rsid w:val="00087612"/>
    <w:rsid w:val="0008763F"/>
    <w:rsid w:val="00087686"/>
    <w:rsid w:val="00087ADD"/>
    <w:rsid w:val="00090280"/>
    <w:rsid w:val="00090415"/>
    <w:rsid w:val="000906F4"/>
    <w:rsid w:val="00090897"/>
    <w:rsid w:val="000908AC"/>
    <w:rsid w:val="00090EC0"/>
    <w:rsid w:val="000911BB"/>
    <w:rsid w:val="00091541"/>
    <w:rsid w:val="00091896"/>
    <w:rsid w:val="00091E94"/>
    <w:rsid w:val="00092075"/>
    <w:rsid w:val="00092142"/>
    <w:rsid w:val="00092770"/>
    <w:rsid w:val="00092D99"/>
    <w:rsid w:val="000934B8"/>
    <w:rsid w:val="000939C6"/>
    <w:rsid w:val="00094630"/>
    <w:rsid w:val="00094682"/>
    <w:rsid w:val="00094846"/>
    <w:rsid w:val="00094BC1"/>
    <w:rsid w:val="00094CD4"/>
    <w:rsid w:val="0009521A"/>
    <w:rsid w:val="0009547D"/>
    <w:rsid w:val="00095F2B"/>
    <w:rsid w:val="0009694D"/>
    <w:rsid w:val="00096B97"/>
    <w:rsid w:val="00096FAB"/>
    <w:rsid w:val="0009718E"/>
    <w:rsid w:val="0009757A"/>
    <w:rsid w:val="00097C78"/>
    <w:rsid w:val="00097E82"/>
    <w:rsid w:val="000A06EB"/>
    <w:rsid w:val="000A09FF"/>
    <w:rsid w:val="000A0A6B"/>
    <w:rsid w:val="000A0B94"/>
    <w:rsid w:val="000A0E52"/>
    <w:rsid w:val="000A27CF"/>
    <w:rsid w:val="000A28C0"/>
    <w:rsid w:val="000A37A4"/>
    <w:rsid w:val="000A4E37"/>
    <w:rsid w:val="000A4F3B"/>
    <w:rsid w:val="000A5235"/>
    <w:rsid w:val="000A5803"/>
    <w:rsid w:val="000A5CAD"/>
    <w:rsid w:val="000A6329"/>
    <w:rsid w:val="000A655F"/>
    <w:rsid w:val="000A6D6F"/>
    <w:rsid w:val="000A7168"/>
    <w:rsid w:val="000A7826"/>
    <w:rsid w:val="000B066D"/>
    <w:rsid w:val="000B0A55"/>
    <w:rsid w:val="000B0C93"/>
    <w:rsid w:val="000B1B1D"/>
    <w:rsid w:val="000B1B95"/>
    <w:rsid w:val="000B1C7E"/>
    <w:rsid w:val="000B1FD2"/>
    <w:rsid w:val="000B2DA6"/>
    <w:rsid w:val="000B39BF"/>
    <w:rsid w:val="000B42A4"/>
    <w:rsid w:val="000B4FFB"/>
    <w:rsid w:val="000B5739"/>
    <w:rsid w:val="000B5B65"/>
    <w:rsid w:val="000B6228"/>
    <w:rsid w:val="000C085E"/>
    <w:rsid w:val="000C0A18"/>
    <w:rsid w:val="000C1383"/>
    <w:rsid w:val="000C1CDB"/>
    <w:rsid w:val="000C1DE3"/>
    <w:rsid w:val="000C1EDA"/>
    <w:rsid w:val="000C20CA"/>
    <w:rsid w:val="000C23EA"/>
    <w:rsid w:val="000C32EF"/>
    <w:rsid w:val="000C3EBE"/>
    <w:rsid w:val="000C499E"/>
    <w:rsid w:val="000C4C80"/>
    <w:rsid w:val="000C4D10"/>
    <w:rsid w:val="000C5DDB"/>
    <w:rsid w:val="000C6229"/>
    <w:rsid w:val="000C637C"/>
    <w:rsid w:val="000C6767"/>
    <w:rsid w:val="000C6BCF"/>
    <w:rsid w:val="000C6D87"/>
    <w:rsid w:val="000C70E9"/>
    <w:rsid w:val="000C7AD7"/>
    <w:rsid w:val="000C7FE2"/>
    <w:rsid w:val="000D1734"/>
    <w:rsid w:val="000D2246"/>
    <w:rsid w:val="000D2262"/>
    <w:rsid w:val="000D26A9"/>
    <w:rsid w:val="000D2EE0"/>
    <w:rsid w:val="000D3D37"/>
    <w:rsid w:val="000D3DF4"/>
    <w:rsid w:val="000D41DA"/>
    <w:rsid w:val="000D4D68"/>
    <w:rsid w:val="000D503B"/>
    <w:rsid w:val="000D533A"/>
    <w:rsid w:val="000D5EC2"/>
    <w:rsid w:val="000D63DE"/>
    <w:rsid w:val="000D68BB"/>
    <w:rsid w:val="000D6D06"/>
    <w:rsid w:val="000D7147"/>
    <w:rsid w:val="000D71D5"/>
    <w:rsid w:val="000D7374"/>
    <w:rsid w:val="000D75E0"/>
    <w:rsid w:val="000D79DB"/>
    <w:rsid w:val="000D79E7"/>
    <w:rsid w:val="000D7C5B"/>
    <w:rsid w:val="000D7D66"/>
    <w:rsid w:val="000D7FE6"/>
    <w:rsid w:val="000E04FF"/>
    <w:rsid w:val="000E0969"/>
    <w:rsid w:val="000E10DF"/>
    <w:rsid w:val="000E1838"/>
    <w:rsid w:val="000E1C14"/>
    <w:rsid w:val="000E22D4"/>
    <w:rsid w:val="000E27F7"/>
    <w:rsid w:val="000E28D3"/>
    <w:rsid w:val="000E5068"/>
    <w:rsid w:val="000E5149"/>
    <w:rsid w:val="000E5361"/>
    <w:rsid w:val="000E5B17"/>
    <w:rsid w:val="000E649A"/>
    <w:rsid w:val="000E676F"/>
    <w:rsid w:val="000E6EAD"/>
    <w:rsid w:val="000E7199"/>
    <w:rsid w:val="000E7706"/>
    <w:rsid w:val="000F090B"/>
    <w:rsid w:val="000F0FE9"/>
    <w:rsid w:val="000F1304"/>
    <w:rsid w:val="000F1BEA"/>
    <w:rsid w:val="000F284A"/>
    <w:rsid w:val="000F2AB1"/>
    <w:rsid w:val="000F2C51"/>
    <w:rsid w:val="000F2ED8"/>
    <w:rsid w:val="000F2FAB"/>
    <w:rsid w:val="000F3E64"/>
    <w:rsid w:val="000F3EBF"/>
    <w:rsid w:val="000F4130"/>
    <w:rsid w:val="000F4158"/>
    <w:rsid w:val="000F4550"/>
    <w:rsid w:val="000F5031"/>
    <w:rsid w:val="000F52A6"/>
    <w:rsid w:val="000F54EC"/>
    <w:rsid w:val="000F5B52"/>
    <w:rsid w:val="000F5C11"/>
    <w:rsid w:val="000F5C9D"/>
    <w:rsid w:val="000F6283"/>
    <w:rsid w:val="000F6ACC"/>
    <w:rsid w:val="000F6E7F"/>
    <w:rsid w:val="000F6F0D"/>
    <w:rsid w:val="000F7BD6"/>
    <w:rsid w:val="00100638"/>
    <w:rsid w:val="001006A5"/>
    <w:rsid w:val="001012E3"/>
    <w:rsid w:val="001020CD"/>
    <w:rsid w:val="001021FE"/>
    <w:rsid w:val="00102ACC"/>
    <w:rsid w:val="00103FA7"/>
    <w:rsid w:val="00104B89"/>
    <w:rsid w:val="00105216"/>
    <w:rsid w:val="0010533E"/>
    <w:rsid w:val="001055EE"/>
    <w:rsid w:val="0010691D"/>
    <w:rsid w:val="00106FD8"/>
    <w:rsid w:val="00107C7B"/>
    <w:rsid w:val="00107D07"/>
    <w:rsid w:val="0011035B"/>
    <w:rsid w:val="001108DD"/>
    <w:rsid w:val="001113A7"/>
    <w:rsid w:val="001113AA"/>
    <w:rsid w:val="00111906"/>
    <w:rsid w:val="00112922"/>
    <w:rsid w:val="00112F57"/>
    <w:rsid w:val="00113A30"/>
    <w:rsid w:val="00113B84"/>
    <w:rsid w:val="00113FBF"/>
    <w:rsid w:val="0011404A"/>
    <w:rsid w:val="001146E1"/>
    <w:rsid w:val="0011490A"/>
    <w:rsid w:val="00114E31"/>
    <w:rsid w:val="0011542A"/>
    <w:rsid w:val="00116516"/>
    <w:rsid w:val="00116816"/>
    <w:rsid w:val="00117226"/>
    <w:rsid w:val="00117798"/>
    <w:rsid w:val="001177D2"/>
    <w:rsid w:val="0012088E"/>
    <w:rsid w:val="00120BFE"/>
    <w:rsid w:val="00120E06"/>
    <w:rsid w:val="001213E9"/>
    <w:rsid w:val="0012162F"/>
    <w:rsid w:val="0012175C"/>
    <w:rsid w:val="00121D64"/>
    <w:rsid w:val="0012203D"/>
    <w:rsid w:val="00122253"/>
    <w:rsid w:val="00122327"/>
    <w:rsid w:val="00122CCF"/>
    <w:rsid w:val="00122DC5"/>
    <w:rsid w:val="00122DED"/>
    <w:rsid w:val="00122E3A"/>
    <w:rsid w:val="00123D4D"/>
    <w:rsid w:val="0012402E"/>
    <w:rsid w:val="001245D4"/>
    <w:rsid w:val="00124B20"/>
    <w:rsid w:val="00125709"/>
    <w:rsid w:val="00125905"/>
    <w:rsid w:val="001259BE"/>
    <w:rsid w:val="00125C5F"/>
    <w:rsid w:val="00125D79"/>
    <w:rsid w:val="00125E92"/>
    <w:rsid w:val="00125F74"/>
    <w:rsid w:val="00126227"/>
    <w:rsid w:val="00126285"/>
    <w:rsid w:val="0012672F"/>
    <w:rsid w:val="001279CA"/>
    <w:rsid w:val="00130740"/>
    <w:rsid w:val="001307B8"/>
    <w:rsid w:val="00130873"/>
    <w:rsid w:val="001313F8"/>
    <w:rsid w:val="0013152D"/>
    <w:rsid w:val="001317B0"/>
    <w:rsid w:val="00131885"/>
    <w:rsid w:val="001318F0"/>
    <w:rsid w:val="00131BD2"/>
    <w:rsid w:val="001323FE"/>
    <w:rsid w:val="0013277E"/>
    <w:rsid w:val="00132A26"/>
    <w:rsid w:val="00132AED"/>
    <w:rsid w:val="00132E53"/>
    <w:rsid w:val="00133169"/>
    <w:rsid w:val="001336D8"/>
    <w:rsid w:val="00133CB8"/>
    <w:rsid w:val="00134F52"/>
    <w:rsid w:val="00134FB6"/>
    <w:rsid w:val="001359F2"/>
    <w:rsid w:val="00135FEE"/>
    <w:rsid w:val="00136101"/>
    <w:rsid w:val="00136188"/>
    <w:rsid w:val="001364D0"/>
    <w:rsid w:val="00136B08"/>
    <w:rsid w:val="00136C03"/>
    <w:rsid w:val="001403E7"/>
    <w:rsid w:val="00140A5E"/>
    <w:rsid w:val="00140FA3"/>
    <w:rsid w:val="00141366"/>
    <w:rsid w:val="001417FB"/>
    <w:rsid w:val="00141805"/>
    <w:rsid w:val="00141817"/>
    <w:rsid w:val="00141952"/>
    <w:rsid w:val="00141D1B"/>
    <w:rsid w:val="00142319"/>
    <w:rsid w:val="00142A1A"/>
    <w:rsid w:val="001433ED"/>
    <w:rsid w:val="0014394A"/>
    <w:rsid w:val="00143A09"/>
    <w:rsid w:val="00143C83"/>
    <w:rsid w:val="001441EB"/>
    <w:rsid w:val="0014573E"/>
    <w:rsid w:val="00145F8E"/>
    <w:rsid w:val="00146969"/>
    <w:rsid w:val="001469EB"/>
    <w:rsid w:val="00146C35"/>
    <w:rsid w:val="00146E1F"/>
    <w:rsid w:val="00147171"/>
    <w:rsid w:val="00147922"/>
    <w:rsid w:val="00150119"/>
    <w:rsid w:val="001503FD"/>
    <w:rsid w:val="001507A5"/>
    <w:rsid w:val="001509E7"/>
    <w:rsid w:val="001510AD"/>
    <w:rsid w:val="00151660"/>
    <w:rsid w:val="00151A84"/>
    <w:rsid w:val="00151C42"/>
    <w:rsid w:val="00151E08"/>
    <w:rsid w:val="00152389"/>
    <w:rsid w:val="00153800"/>
    <w:rsid w:val="00153ED2"/>
    <w:rsid w:val="0015436D"/>
    <w:rsid w:val="001545EE"/>
    <w:rsid w:val="0015468B"/>
    <w:rsid w:val="00154A2B"/>
    <w:rsid w:val="00155A92"/>
    <w:rsid w:val="00156926"/>
    <w:rsid w:val="00156B36"/>
    <w:rsid w:val="00156DD4"/>
    <w:rsid w:val="0015781B"/>
    <w:rsid w:val="00157CA7"/>
    <w:rsid w:val="001601B5"/>
    <w:rsid w:val="001601F9"/>
    <w:rsid w:val="00160644"/>
    <w:rsid w:val="001606B4"/>
    <w:rsid w:val="00160888"/>
    <w:rsid w:val="001610BC"/>
    <w:rsid w:val="001612CC"/>
    <w:rsid w:val="0016244C"/>
    <w:rsid w:val="00162549"/>
    <w:rsid w:val="00162BE2"/>
    <w:rsid w:val="0016303E"/>
    <w:rsid w:val="00163124"/>
    <w:rsid w:val="0016351C"/>
    <w:rsid w:val="001637BE"/>
    <w:rsid w:val="00163F39"/>
    <w:rsid w:val="001643C1"/>
    <w:rsid w:val="00164CFC"/>
    <w:rsid w:val="00165258"/>
    <w:rsid w:val="00165890"/>
    <w:rsid w:val="00165AF0"/>
    <w:rsid w:val="00165AFC"/>
    <w:rsid w:val="0016647E"/>
    <w:rsid w:val="00166498"/>
    <w:rsid w:val="00166578"/>
    <w:rsid w:val="00166C0C"/>
    <w:rsid w:val="00167094"/>
    <w:rsid w:val="0016745A"/>
    <w:rsid w:val="00167DAE"/>
    <w:rsid w:val="00167F1C"/>
    <w:rsid w:val="00170476"/>
    <w:rsid w:val="001706D8"/>
    <w:rsid w:val="0017074D"/>
    <w:rsid w:val="00170918"/>
    <w:rsid w:val="00170F9B"/>
    <w:rsid w:val="001720AF"/>
    <w:rsid w:val="001725BB"/>
    <w:rsid w:val="001726E0"/>
    <w:rsid w:val="00172746"/>
    <w:rsid w:val="0017283A"/>
    <w:rsid w:val="00172A66"/>
    <w:rsid w:val="00172DB1"/>
    <w:rsid w:val="00173430"/>
    <w:rsid w:val="0017394C"/>
    <w:rsid w:val="00173A9B"/>
    <w:rsid w:val="001741BC"/>
    <w:rsid w:val="0017445E"/>
    <w:rsid w:val="0017454D"/>
    <w:rsid w:val="00175176"/>
    <w:rsid w:val="00175783"/>
    <w:rsid w:val="00175E44"/>
    <w:rsid w:val="0017637A"/>
    <w:rsid w:val="001763FC"/>
    <w:rsid w:val="00176613"/>
    <w:rsid w:val="00176955"/>
    <w:rsid w:val="00177948"/>
    <w:rsid w:val="00177CC0"/>
    <w:rsid w:val="00177DB1"/>
    <w:rsid w:val="00180213"/>
    <w:rsid w:val="001810F9"/>
    <w:rsid w:val="0018149E"/>
    <w:rsid w:val="0018213C"/>
    <w:rsid w:val="0018230F"/>
    <w:rsid w:val="00182982"/>
    <w:rsid w:val="00182E25"/>
    <w:rsid w:val="001834DD"/>
    <w:rsid w:val="0018468D"/>
    <w:rsid w:val="001849B5"/>
    <w:rsid w:val="001854AE"/>
    <w:rsid w:val="00185899"/>
    <w:rsid w:val="00185C3A"/>
    <w:rsid w:val="00186026"/>
    <w:rsid w:val="001861D7"/>
    <w:rsid w:val="0018657D"/>
    <w:rsid w:val="00186805"/>
    <w:rsid w:val="0018698E"/>
    <w:rsid w:val="001870DB"/>
    <w:rsid w:val="0018756C"/>
    <w:rsid w:val="00187D65"/>
    <w:rsid w:val="001901C4"/>
    <w:rsid w:val="001907BD"/>
    <w:rsid w:val="00190FB3"/>
    <w:rsid w:val="00190FCD"/>
    <w:rsid w:val="00193749"/>
    <w:rsid w:val="00193A58"/>
    <w:rsid w:val="00193BE4"/>
    <w:rsid w:val="00193F76"/>
    <w:rsid w:val="0019416B"/>
    <w:rsid w:val="00194557"/>
    <w:rsid w:val="00194B06"/>
    <w:rsid w:val="00194B0B"/>
    <w:rsid w:val="00194B7F"/>
    <w:rsid w:val="00194D3E"/>
    <w:rsid w:val="001954ED"/>
    <w:rsid w:val="00195B35"/>
    <w:rsid w:val="00196D7C"/>
    <w:rsid w:val="00196FF3"/>
    <w:rsid w:val="001973DA"/>
    <w:rsid w:val="00197CD5"/>
    <w:rsid w:val="00197D7B"/>
    <w:rsid w:val="001A1D5E"/>
    <w:rsid w:val="001A21D1"/>
    <w:rsid w:val="001A23F9"/>
    <w:rsid w:val="001A24B3"/>
    <w:rsid w:val="001A2A60"/>
    <w:rsid w:val="001A2B11"/>
    <w:rsid w:val="001A33DD"/>
    <w:rsid w:val="001A3D7E"/>
    <w:rsid w:val="001A40C5"/>
    <w:rsid w:val="001A41FC"/>
    <w:rsid w:val="001A4359"/>
    <w:rsid w:val="001A46DB"/>
    <w:rsid w:val="001A4F1F"/>
    <w:rsid w:val="001A53AD"/>
    <w:rsid w:val="001A5D17"/>
    <w:rsid w:val="001A62E6"/>
    <w:rsid w:val="001A66C7"/>
    <w:rsid w:val="001A684A"/>
    <w:rsid w:val="001A6F1E"/>
    <w:rsid w:val="001A71A1"/>
    <w:rsid w:val="001A72CE"/>
    <w:rsid w:val="001A7519"/>
    <w:rsid w:val="001A76B3"/>
    <w:rsid w:val="001A78A4"/>
    <w:rsid w:val="001A79D9"/>
    <w:rsid w:val="001A7C75"/>
    <w:rsid w:val="001B0289"/>
    <w:rsid w:val="001B03B8"/>
    <w:rsid w:val="001B0CA0"/>
    <w:rsid w:val="001B0E56"/>
    <w:rsid w:val="001B24A9"/>
    <w:rsid w:val="001B253F"/>
    <w:rsid w:val="001B2BB9"/>
    <w:rsid w:val="001B2F02"/>
    <w:rsid w:val="001B3142"/>
    <w:rsid w:val="001B35C0"/>
    <w:rsid w:val="001B3B3F"/>
    <w:rsid w:val="001B3C08"/>
    <w:rsid w:val="001B40E3"/>
    <w:rsid w:val="001B4A8F"/>
    <w:rsid w:val="001B5613"/>
    <w:rsid w:val="001B5EEB"/>
    <w:rsid w:val="001B6679"/>
    <w:rsid w:val="001B6A03"/>
    <w:rsid w:val="001B6EAC"/>
    <w:rsid w:val="001B74A9"/>
    <w:rsid w:val="001B7A6C"/>
    <w:rsid w:val="001B7C83"/>
    <w:rsid w:val="001B7EBA"/>
    <w:rsid w:val="001C006E"/>
    <w:rsid w:val="001C00A6"/>
    <w:rsid w:val="001C060D"/>
    <w:rsid w:val="001C067B"/>
    <w:rsid w:val="001C0A9A"/>
    <w:rsid w:val="001C0D60"/>
    <w:rsid w:val="001C14BE"/>
    <w:rsid w:val="001C18CA"/>
    <w:rsid w:val="001C1A9C"/>
    <w:rsid w:val="001C1D42"/>
    <w:rsid w:val="001C1F86"/>
    <w:rsid w:val="001C24D7"/>
    <w:rsid w:val="001C28CE"/>
    <w:rsid w:val="001C2DDE"/>
    <w:rsid w:val="001C2ED9"/>
    <w:rsid w:val="001C2F67"/>
    <w:rsid w:val="001C2F8F"/>
    <w:rsid w:val="001C32EE"/>
    <w:rsid w:val="001C3B1B"/>
    <w:rsid w:val="001C3F3E"/>
    <w:rsid w:val="001C49E4"/>
    <w:rsid w:val="001C4DA5"/>
    <w:rsid w:val="001C5A97"/>
    <w:rsid w:val="001C5D61"/>
    <w:rsid w:val="001C6873"/>
    <w:rsid w:val="001C6897"/>
    <w:rsid w:val="001C6DF3"/>
    <w:rsid w:val="001C7B83"/>
    <w:rsid w:val="001C7FFC"/>
    <w:rsid w:val="001D044E"/>
    <w:rsid w:val="001D06BE"/>
    <w:rsid w:val="001D0D75"/>
    <w:rsid w:val="001D0F54"/>
    <w:rsid w:val="001D14FF"/>
    <w:rsid w:val="001D1EBA"/>
    <w:rsid w:val="001D2F63"/>
    <w:rsid w:val="001D3094"/>
    <w:rsid w:val="001D332A"/>
    <w:rsid w:val="001D383B"/>
    <w:rsid w:val="001D3A9D"/>
    <w:rsid w:val="001D453E"/>
    <w:rsid w:val="001D4FC5"/>
    <w:rsid w:val="001D5523"/>
    <w:rsid w:val="001D5A42"/>
    <w:rsid w:val="001D5DB0"/>
    <w:rsid w:val="001D5DF5"/>
    <w:rsid w:val="001D5E65"/>
    <w:rsid w:val="001D60DD"/>
    <w:rsid w:val="001D68E0"/>
    <w:rsid w:val="001D6CD9"/>
    <w:rsid w:val="001D6EA7"/>
    <w:rsid w:val="001D796C"/>
    <w:rsid w:val="001D7CCC"/>
    <w:rsid w:val="001E1C98"/>
    <w:rsid w:val="001E21C3"/>
    <w:rsid w:val="001E225F"/>
    <w:rsid w:val="001E240F"/>
    <w:rsid w:val="001E2790"/>
    <w:rsid w:val="001E2EEA"/>
    <w:rsid w:val="001E2F58"/>
    <w:rsid w:val="001E2FD0"/>
    <w:rsid w:val="001E348A"/>
    <w:rsid w:val="001E3612"/>
    <w:rsid w:val="001E3CEA"/>
    <w:rsid w:val="001E4328"/>
    <w:rsid w:val="001E4775"/>
    <w:rsid w:val="001E4942"/>
    <w:rsid w:val="001E4BC9"/>
    <w:rsid w:val="001E4C48"/>
    <w:rsid w:val="001E5016"/>
    <w:rsid w:val="001E56B6"/>
    <w:rsid w:val="001E590F"/>
    <w:rsid w:val="001E5E39"/>
    <w:rsid w:val="001E6046"/>
    <w:rsid w:val="001E6A49"/>
    <w:rsid w:val="001E7400"/>
    <w:rsid w:val="001E78DF"/>
    <w:rsid w:val="001E7A71"/>
    <w:rsid w:val="001E7F1F"/>
    <w:rsid w:val="001F00F0"/>
    <w:rsid w:val="001F0113"/>
    <w:rsid w:val="001F080C"/>
    <w:rsid w:val="001F1AB2"/>
    <w:rsid w:val="001F2542"/>
    <w:rsid w:val="001F2BE9"/>
    <w:rsid w:val="001F2FCC"/>
    <w:rsid w:val="001F34B4"/>
    <w:rsid w:val="001F3DF5"/>
    <w:rsid w:val="001F3E10"/>
    <w:rsid w:val="001F4171"/>
    <w:rsid w:val="001F5CAF"/>
    <w:rsid w:val="001F6027"/>
    <w:rsid w:val="001F60C6"/>
    <w:rsid w:val="001F6348"/>
    <w:rsid w:val="001F64C1"/>
    <w:rsid w:val="001F6866"/>
    <w:rsid w:val="001F694C"/>
    <w:rsid w:val="001F696E"/>
    <w:rsid w:val="001F72B8"/>
    <w:rsid w:val="001F734A"/>
    <w:rsid w:val="001F753D"/>
    <w:rsid w:val="001F7E3E"/>
    <w:rsid w:val="001F7F00"/>
    <w:rsid w:val="00200237"/>
    <w:rsid w:val="0020027B"/>
    <w:rsid w:val="00200747"/>
    <w:rsid w:val="00201427"/>
    <w:rsid w:val="00201A51"/>
    <w:rsid w:val="00201A7F"/>
    <w:rsid w:val="00201B3F"/>
    <w:rsid w:val="00201E8A"/>
    <w:rsid w:val="002023E9"/>
    <w:rsid w:val="00202572"/>
    <w:rsid w:val="00203067"/>
    <w:rsid w:val="00203B38"/>
    <w:rsid w:val="00203BD9"/>
    <w:rsid w:val="00203D0A"/>
    <w:rsid w:val="00203F34"/>
    <w:rsid w:val="002048CF"/>
    <w:rsid w:val="00204C27"/>
    <w:rsid w:val="002052E9"/>
    <w:rsid w:val="002056D9"/>
    <w:rsid w:val="0020596E"/>
    <w:rsid w:val="00205A20"/>
    <w:rsid w:val="0020719D"/>
    <w:rsid w:val="002075C9"/>
    <w:rsid w:val="002079F0"/>
    <w:rsid w:val="00207A57"/>
    <w:rsid w:val="00207C54"/>
    <w:rsid w:val="00207C92"/>
    <w:rsid w:val="002101ED"/>
    <w:rsid w:val="002103BB"/>
    <w:rsid w:val="0021135B"/>
    <w:rsid w:val="00211BC6"/>
    <w:rsid w:val="002120F7"/>
    <w:rsid w:val="002122F4"/>
    <w:rsid w:val="0021240B"/>
    <w:rsid w:val="002124B4"/>
    <w:rsid w:val="00212D38"/>
    <w:rsid w:val="002135C2"/>
    <w:rsid w:val="00213757"/>
    <w:rsid w:val="00213CBB"/>
    <w:rsid w:val="002143F1"/>
    <w:rsid w:val="00214536"/>
    <w:rsid w:val="00214858"/>
    <w:rsid w:val="00214923"/>
    <w:rsid w:val="00214BE0"/>
    <w:rsid w:val="00214CB6"/>
    <w:rsid w:val="00215176"/>
    <w:rsid w:val="00215880"/>
    <w:rsid w:val="0021618A"/>
    <w:rsid w:val="00216923"/>
    <w:rsid w:val="0021698F"/>
    <w:rsid w:val="00216CBF"/>
    <w:rsid w:val="002173C0"/>
    <w:rsid w:val="00217753"/>
    <w:rsid w:val="00217E49"/>
    <w:rsid w:val="00217F21"/>
    <w:rsid w:val="00217F4C"/>
    <w:rsid w:val="0022012F"/>
    <w:rsid w:val="0022030C"/>
    <w:rsid w:val="00220384"/>
    <w:rsid w:val="002204CB"/>
    <w:rsid w:val="00220A06"/>
    <w:rsid w:val="00220E9F"/>
    <w:rsid w:val="00221393"/>
    <w:rsid w:val="002220FB"/>
    <w:rsid w:val="002225E4"/>
    <w:rsid w:val="00222BE3"/>
    <w:rsid w:val="00222E50"/>
    <w:rsid w:val="00222F1D"/>
    <w:rsid w:val="0022320A"/>
    <w:rsid w:val="002233DC"/>
    <w:rsid w:val="00223F0E"/>
    <w:rsid w:val="00224F9F"/>
    <w:rsid w:val="002250EF"/>
    <w:rsid w:val="00225171"/>
    <w:rsid w:val="00225692"/>
    <w:rsid w:val="002257DB"/>
    <w:rsid w:val="00225FF4"/>
    <w:rsid w:val="00226750"/>
    <w:rsid w:val="00226C2A"/>
    <w:rsid w:val="0022756A"/>
    <w:rsid w:val="00227833"/>
    <w:rsid w:val="0023043E"/>
    <w:rsid w:val="00230647"/>
    <w:rsid w:val="002309C6"/>
    <w:rsid w:val="0023141D"/>
    <w:rsid w:val="00231994"/>
    <w:rsid w:val="00231B44"/>
    <w:rsid w:val="00232485"/>
    <w:rsid w:val="0023273A"/>
    <w:rsid w:val="00232B52"/>
    <w:rsid w:val="00233435"/>
    <w:rsid w:val="00233C5F"/>
    <w:rsid w:val="00234608"/>
    <w:rsid w:val="002348D8"/>
    <w:rsid w:val="00234C68"/>
    <w:rsid w:val="00234C6C"/>
    <w:rsid w:val="002356D0"/>
    <w:rsid w:val="00235748"/>
    <w:rsid w:val="0023579E"/>
    <w:rsid w:val="00235B51"/>
    <w:rsid w:val="00235E15"/>
    <w:rsid w:val="00236125"/>
    <w:rsid w:val="00237408"/>
    <w:rsid w:val="00237733"/>
    <w:rsid w:val="00237B4D"/>
    <w:rsid w:val="0024058A"/>
    <w:rsid w:val="002407A5"/>
    <w:rsid w:val="00240A3E"/>
    <w:rsid w:val="00240BB9"/>
    <w:rsid w:val="00241680"/>
    <w:rsid w:val="00241A9D"/>
    <w:rsid w:val="00241C59"/>
    <w:rsid w:val="00242073"/>
    <w:rsid w:val="0024281B"/>
    <w:rsid w:val="002429C9"/>
    <w:rsid w:val="00242A8D"/>
    <w:rsid w:val="00243051"/>
    <w:rsid w:val="00244390"/>
    <w:rsid w:val="0024490C"/>
    <w:rsid w:val="00244BF0"/>
    <w:rsid w:val="0024607C"/>
    <w:rsid w:val="0024667F"/>
    <w:rsid w:val="00246A48"/>
    <w:rsid w:val="00246C59"/>
    <w:rsid w:val="00247333"/>
    <w:rsid w:val="00247C66"/>
    <w:rsid w:val="00250020"/>
    <w:rsid w:val="00250417"/>
    <w:rsid w:val="002509E4"/>
    <w:rsid w:val="0025166D"/>
    <w:rsid w:val="0025251D"/>
    <w:rsid w:val="00252984"/>
    <w:rsid w:val="00252BE0"/>
    <w:rsid w:val="00252EA1"/>
    <w:rsid w:val="002530F9"/>
    <w:rsid w:val="002533F7"/>
    <w:rsid w:val="00253573"/>
    <w:rsid w:val="00253712"/>
    <w:rsid w:val="00253CF9"/>
    <w:rsid w:val="002541E3"/>
    <w:rsid w:val="0025425D"/>
    <w:rsid w:val="00254EF3"/>
    <w:rsid w:val="00255DBC"/>
    <w:rsid w:val="00256D0F"/>
    <w:rsid w:val="00257179"/>
    <w:rsid w:val="002576ED"/>
    <w:rsid w:val="0026000D"/>
    <w:rsid w:val="00260361"/>
    <w:rsid w:val="0026053F"/>
    <w:rsid w:val="00260809"/>
    <w:rsid w:val="00260A3D"/>
    <w:rsid w:val="00261A9C"/>
    <w:rsid w:val="00262739"/>
    <w:rsid w:val="00262836"/>
    <w:rsid w:val="00262C68"/>
    <w:rsid w:val="00262D6A"/>
    <w:rsid w:val="0026312B"/>
    <w:rsid w:val="0026315D"/>
    <w:rsid w:val="002631CF"/>
    <w:rsid w:val="00263B8B"/>
    <w:rsid w:val="00263C22"/>
    <w:rsid w:val="002640B5"/>
    <w:rsid w:val="0026447F"/>
    <w:rsid w:val="0026464A"/>
    <w:rsid w:val="002647A1"/>
    <w:rsid w:val="00264D25"/>
    <w:rsid w:val="002651E6"/>
    <w:rsid w:val="0026568A"/>
    <w:rsid w:val="002664A6"/>
    <w:rsid w:val="00267477"/>
    <w:rsid w:val="00267C1A"/>
    <w:rsid w:val="00267DA7"/>
    <w:rsid w:val="002700E7"/>
    <w:rsid w:val="0027036C"/>
    <w:rsid w:val="0027037D"/>
    <w:rsid w:val="0027038A"/>
    <w:rsid w:val="002711E9"/>
    <w:rsid w:val="002726BF"/>
    <w:rsid w:val="0027286B"/>
    <w:rsid w:val="00272D74"/>
    <w:rsid w:val="002731E4"/>
    <w:rsid w:val="00273A19"/>
    <w:rsid w:val="00273C0F"/>
    <w:rsid w:val="002742C2"/>
    <w:rsid w:val="00275150"/>
    <w:rsid w:val="00275566"/>
    <w:rsid w:val="002764D3"/>
    <w:rsid w:val="002767E6"/>
    <w:rsid w:val="00276BBA"/>
    <w:rsid w:val="002770D8"/>
    <w:rsid w:val="00277A46"/>
    <w:rsid w:val="00280DEA"/>
    <w:rsid w:val="00281365"/>
    <w:rsid w:val="00281460"/>
    <w:rsid w:val="00281945"/>
    <w:rsid w:val="00281E05"/>
    <w:rsid w:val="00282033"/>
    <w:rsid w:val="0028210E"/>
    <w:rsid w:val="002824F8"/>
    <w:rsid w:val="00283BF2"/>
    <w:rsid w:val="002842E7"/>
    <w:rsid w:val="00284770"/>
    <w:rsid w:val="002850B9"/>
    <w:rsid w:val="00285ACB"/>
    <w:rsid w:val="00285B81"/>
    <w:rsid w:val="002860EE"/>
    <w:rsid w:val="00286540"/>
    <w:rsid w:val="00286F52"/>
    <w:rsid w:val="00287906"/>
    <w:rsid w:val="00287916"/>
    <w:rsid w:val="00287E8D"/>
    <w:rsid w:val="002909D6"/>
    <w:rsid w:val="00290F17"/>
    <w:rsid w:val="002910A2"/>
    <w:rsid w:val="00291117"/>
    <w:rsid w:val="00291350"/>
    <w:rsid w:val="002926B2"/>
    <w:rsid w:val="00292837"/>
    <w:rsid w:val="00292BDE"/>
    <w:rsid w:val="002934EA"/>
    <w:rsid w:val="00293652"/>
    <w:rsid w:val="002937C0"/>
    <w:rsid w:val="00294344"/>
    <w:rsid w:val="0029449F"/>
    <w:rsid w:val="00294999"/>
    <w:rsid w:val="00294F98"/>
    <w:rsid w:val="00294FE7"/>
    <w:rsid w:val="0029508B"/>
    <w:rsid w:val="002952AE"/>
    <w:rsid w:val="00295614"/>
    <w:rsid w:val="00295844"/>
    <w:rsid w:val="00295F41"/>
    <w:rsid w:val="0029655F"/>
    <w:rsid w:val="002972EB"/>
    <w:rsid w:val="002976FE"/>
    <w:rsid w:val="002A1D42"/>
    <w:rsid w:val="002A1DA1"/>
    <w:rsid w:val="002A1E6E"/>
    <w:rsid w:val="002A2A56"/>
    <w:rsid w:val="002A3023"/>
    <w:rsid w:val="002A34DD"/>
    <w:rsid w:val="002A3F10"/>
    <w:rsid w:val="002A3F24"/>
    <w:rsid w:val="002A4734"/>
    <w:rsid w:val="002A47F3"/>
    <w:rsid w:val="002A4934"/>
    <w:rsid w:val="002A4C19"/>
    <w:rsid w:val="002A5211"/>
    <w:rsid w:val="002A5AD0"/>
    <w:rsid w:val="002A5AEF"/>
    <w:rsid w:val="002A6079"/>
    <w:rsid w:val="002A62BC"/>
    <w:rsid w:val="002A697C"/>
    <w:rsid w:val="002A7A60"/>
    <w:rsid w:val="002A7CC5"/>
    <w:rsid w:val="002B087D"/>
    <w:rsid w:val="002B0F1B"/>
    <w:rsid w:val="002B13CD"/>
    <w:rsid w:val="002B18EE"/>
    <w:rsid w:val="002B286D"/>
    <w:rsid w:val="002B2C96"/>
    <w:rsid w:val="002B2D13"/>
    <w:rsid w:val="002B3069"/>
    <w:rsid w:val="002B3381"/>
    <w:rsid w:val="002B34E4"/>
    <w:rsid w:val="002B5BBC"/>
    <w:rsid w:val="002B660F"/>
    <w:rsid w:val="002B6E5E"/>
    <w:rsid w:val="002B751D"/>
    <w:rsid w:val="002B7555"/>
    <w:rsid w:val="002B7A26"/>
    <w:rsid w:val="002B7D03"/>
    <w:rsid w:val="002C0194"/>
    <w:rsid w:val="002C07A1"/>
    <w:rsid w:val="002C0EB8"/>
    <w:rsid w:val="002C108C"/>
    <w:rsid w:val="002C10BF"/>
    <w:rsid w:val="002C140F"/>
    <w:rsid w:val="002C1523"/>
    <w:rsid w:val="002C195E"/>
    <w:rsid w:val="002C22C9"/>
    <w:rsid w:val="002C2AC8"/>
    <w:rsid w:val="002C3ADF"/>
    <w:rsid w:val="002C44DD"/>
    <w:rsid w:val="002C4717"/>
    <w:rsid w:val="002C599F"/>
    <w:rsid w:val="002C5D3A"/>
    <w:rsid w:val="002C5D55"/>
    <w:rsid w:val="002C5D68"/>
    <w:rsid w:val="002C6774"/>
    <w:rsid w:val="002C6B58"/>
    <w:rsid w:val="002C6E4E"/>
    <w:rsid w:val="002C6F58"/>
    <w:rsid w:val="002D008E"/>
    <w:rsid w:val="002D027B"/>
    <w:rsid w:val="002D10AD"/>
    <w:rsid w:val="002D1B3C"/>
    <w:rsid w:val="002D1C58"/>
    <w:rsid w:val="002D20BB"/>
    <w:rsid w:val="002D26D1"/>
    <w:rsid w:val="002D2CA1"/>
    <w:rsid w:val="002D34C9"/>
    <w:rsid w:val="002D35B0"/>
    <w:rsid w:val="002D3C17"/>
    <w:rsid w:val="002D3FD7"/>
    <w:rsid w:val="002D4062"/>
    <w:rsid w:val="002D40C0"/>
    <w:rsid w:val="002D4435"/>
    <w:rsid w:val="002D4BC2"/>
    <w:rsid w:val="002D4CA5"/>
    <w:rsid w:val="002D4CA8"/>
    <w:rsid w:val="002D546F"/>
    <w:rsid w:val="002D54DD"/>
    <w:rsid w:val="002D5A37"/>
    <w:rsid w:val="002D5B01"/>
    <w:rsid w:val="002D6026"/>
    <w:rsid w:val="002D6192"/>
    <w:rsid w:val="002D673A"/>
    <w:rsid w:val="002D6CC4"/>
    <w:rsid w:val="002D72ED"/>
    <w:rsid w:val="002E036A"/>
    <w:rsid w:val="002E06E1"/>
    <w:rsid w:val="002E1FF4"/>
    <w:rsid w:val="002E25B5"/>
    <w:rsid w:val="002E25E8"/>
    <w:rsid w:val="002E2609"/>
    <w:rsid w:val="002E2D81"/>
    <w:rsid w:val="002E2DF6"/>
    <w:rsid w:val="002E3A86"/>
    <w:rsid w:val="002E3F8D"/>
    <w:rsid w:val="002E4526"/>
    <w:rsid w:val="002E49D7"/>
    <w:rsid w:val="002E4B8C"/>
    <w:rsid w:val="002E4C0D"/>
    <w:rsid w:val="002E5770"/>
    <w:rsid w:val="002E637F"/>
    <w:rsid w:val="002E738F"/>
    <w:rsid w:val="002E7398"/>
    <w:rsid w:val="002E7676"/>
    <w:rsid w:val="002E7EC0"/>
    <w:rsid w:val="002F0308"/>
    <w:rsid w:val="002F0CB6"/>
    <w:rsid w:val="002F0DBC"/>
    <w:rsid w:val="002F1209"/>
    <w:rsid w:val="002F1384"/>
    <w:rsid w:val="002F24A3"/>
    <w:rsid w:val="002F2967"/>
    <w:rsid w:val="002F2FCA"/>
    <w:rsid w:val="002F3017"/>
    <w:rsid w:val="002F34BF"/>
    <w:rsid w:val="002F3CD1"/>
    <w:rsid w:val="002F3EDD"/>
    <w:rsid w:val="002F405C"/>
    <w:rsid w:val="002F414B"/>
    <w:rsid w:val="002F4FF8"/>
    <w:rsid w:val="002F5964"/>
    <w:rsid w:val="002F5BC7"/>
    <w:rsid w:val="002F5E81"/>
    <w:rsid w:val="002F5F9C"/>
    <w:rsid w:val="002F6AF3"/>
    <w:rsid w:val="002F7057"/>
    <w:rsid w:val="002F71DC"/>
    <w:rsid w:val="002F78D8"/>
    <w:rsid w:val="00300260"/>
    <w:rsid w:val="003002EB"/>
    <w:rsid w:val="0030171B"/>
    <w:rsid w:val="00301D81"/>
    <w:rsid w:val="00301FA0"/>
    <w:rsid w:val="0030241A"/>
    <w:rsid w:val="00302F88"/>
    <w:rsid w:val="00303426"/>
    <w:rsid w:val="00303A69"/>
    <w:rsid w:val="00303D18"/>
    <w:rsid w:val="003042EA"/>
    <w:rsid w:val="003043CC"/>
    <w:rsid w:val="003046DA"/>
    <w:rsid w:val="0030476E"/>
    <w:rsid w:val="0030492A"/>
    <w:rsid w:val="003049C8"/>
    <w:rsid w:val="00304B6E"/>
    <w:rsid w:val="00304BD0"/>
    <w:rsid w:val="00305446"/>
    <w:rsid w:val="003057C5"/>
    <w:rsid w:val="0030598B"/>
    <w:rsid w:val="00305A4A"/>
    <w:rsid w:val="00305E16"/>
    <w:rsid w:val="00306AFE"/>
    <w:rsid w:val="0031048F"/>
    <w:rsid w:val="00310653"/>
    <w:rsid w:val="003109B5"/>
    <w:rsid w:val="00310DC1"/>
    <w:rsid w:val="00312059"/>
    <w:rsid w:val="00312311"/>
    <w:rsid w:val="0031288F"/>
    <w:rsid w:val="003129E8"/>
    <w:rsid w:val="00312CA6"/>
    <w:rsid w:val="00312E5A"/>
    <w:rsid w:val="00314229"/>
    <w:rsid w:val="00314DF9"/>
    <w:rsid w:val="003150DB"/>
    <w:rsid w:val="00315BBC"/>
    <w:rsid w:val="00317317"/>
    <w:rsid w:val="00317844"/>
    <w:rsid w:val="0032067F"/>
    <w:rsid w:val="00320A97"/>
    <w:rsid w:val="00320D60"/>
    <w:rsid w:val="00320DF5"/>
    <w:rsid w:val="00321141"/>
    <w:rsid w:val="003212BD"/>
    <w:rsid w:val="00321BFF"/>
    <w:rsid w:val="003226E5"/>
    <w:rsid w:val="00322BB7"/>
    <w:rsid w:val="003233E9"/>
    <w:rsid w:val="003235EF"/>
    <w:rsid w:val="00323A2A"/>
    <w:rsid w:val="00323D44"/>
    <w:rsid w:val="003244AD"/>
    <w:rsid w:val="00324814"/>
    <w:rsid w:val="0032562E"/>
    <w:rsid w:val="00325ABF"/>
    <w:rsid w:val="00325AD7"/>
    <w:rsid w:val="00325CE7"/>
    <w:rsid w:val="0032602D"/>
    <w:rsid w:val="00326884"/>
    <w:rsid w:val="00326AA1"/>
    <w:rsid w:val="00326D9B"/>
    <w:rsid w:val="00326EBE"/>
    <w:rsid w:val="00327ACA"/>
    <w:rsid w:val="003301FF"/>
    <w:rsid w:val="0033033F"/>
    <w:rsid w:val="00330A22"/>
    <w:rsid w:val="00330A90"/>
    <w:rsid w:val="00330C06"/>
    <w:rsid w:val="00330C0C"/>
    <w:rsid w:val="003314ED"/>
    <w:rsid w:val="003317A7"/>
    <w:rsid w:val="003317FD"/>
    <w:rsid w:val="003318AA"/>
    <w:rsid w:val="00331DAC"/>
    <w:rsid w:val="00331FB0"/>
    <w:rsid w:val="00332405"/>
    <w:rsid w:val="003345DD"/>
    <w:rsid w:val="0033470F"/>
    <w:rsid w:val="00334A01"/>
    <w:rsid w:val="00334CF0"/>
    <w:rsid w:val="00334E6B"/>
    <w:rsid w:val="00335079"/>
    <w:rsid w:val="0033508F"/>
    <w:rsid w:val="0033514F"/>
    <w:rsid w:val="00336096"/>
    <w:rsid w:val="00336266"/>
    <w:rsid w:val="00336D08"/>
    <w:rsid w:val="00336D8D"/>
    <w:rsid w:val="00336FE4"/>
    <w:rsid w:val="003401B1"/>
    <w:rsid w:val="003405FE"/>
    <w:rsid w:val="00340B48"/>
    <w:rsid w:val="00340C57"/>
    <w:rsid w:val="003410BF"/>
    <w:rsid w:val="00341D65"/>
    <w:rsid w:val="00341EEE"/>
    <w:rsid w:val="00342F40"/>
    <w:rsid w:val="003447BB"/>
    <w:rsid w:val="0034516F"/>
    <w:rsid w:val="0034631E"/>
    <w:rsid w:val="0034634C"/>
    <w:rsid w:val="00347003"/>
    <w:rsid w:val="0034726E"/>
    <w:rsid w:val="003473C6"/>
    <w:rsid w:val="003502D3"/>
    <w:rsid w:val="00350D63"/>
    <w:rsid w:val="0035162F"/>
    <w:rsid w:val="00351D50"/>
    <w:rsid w:val="0035201C"/>
    <w:rsid w:val="0035235B"/>
    <w:rsid w:val="003523B0"/>
    <w:rsid w:val="003526D4"/>
    <w:rsid w:val="00352E8F"/>
    <w:rsid w:val="003549AC"/>
    <w:rsid w:val="00354FE5"/>
    <w:rsid w:val="003554F1"/>
    <w:rsid w:val="00355611"/>
    <w:rsid w:val="00356026"/>
    <w:rsid w:val="00356F78"/>
    <w:rsid w:val="003570E6"/>
    <w:rsid w:val="0035715F"/>
    <w:rsid w:val="0035784C"/>
    <w:rsid w:val="00357B2C"/>
    <w:rsid w:val="00361017"/>
    <w:rsid w:val="0036114B"/>
    <w:rsid w:val="0036142F"/>
    <w:rsid w:val="00362AA2"/>
    <w:rsid w:val="00363004"/>
    <w:rsid w:val="003631E0"/>
    <w:rsid w:val="00364273"/>
    <w:rsid w:val="00364277"/>
    <w:rsid w:val="003642B4"/>
    <w:rsid w:val="003649AD"/>
    <w:rsid w:val="00364EE3"/>
    <w:rsid w:val="0036517E"/>
    <w:rsid w:val="00365223"/>
    <w:rsid w:val="00365FE3"/>
    <w:rsid w:val="00366143"/>
    <w:rsid w:val="003665ED"/>
    <w:rsid w:val="00366984"/>
    <w:rsid w:val="00366B86"/>
    <w:rsid w:val="00366D98"/>
    <w:rsid w:val="003670D6"/>
    <w:rsid w:val="00367788"/>
    <w:rsid w:val="00370988"/>
    <w:rsid w:val="00370AC2"/>
    <w:rsid w:val="00370B07"/>
    <w:rsid w:val="00370B63"/>
    <w:rsid w:val="00370ED8"/>
    <w:rsid w:val="00371208"/>
    <w:rsid w:val="00371A9D"/>
    <w:rsid w:val="0037258A"/>
    <w:rsid w:val="00372680"/>
    <w:rsid w:val="00373763"/>
    <w:rsid w:val="00373839"/>
    <w:rsid w:val="00373E52"/>
    <w:rsid w:val="00374D43"/>
    <w:rsid w:val="00374DCF"/>
    <w:rsid w:val="00374F0F"/>
    <w:rsid w:val="00375489"/>
    <w:rsid w:val="003761F5"/>
    <w:rsid w:val="003766E8"/>
    <w:rsid w:val="00376824"/>
    <w:rsid w:val="00376C2C"/>
    <w:rsid w:val="00376FA8"/>
    <w:rsid w:val="0037705C"/>
    <w:rsid w:val="003770D1"/>
    <w:rsid w:val="0037727E"/>
    <w:rsid w:val="0037774A"/>
    <w:rsid w:val="0037788B"/>
    <w:rsid w:val="00377AAF"/>
    <w:rsid w:val="00377C53"/>
    <w:rsid w:val="00377CB8"/>
    <w:rsid w:val="00380AB1"/>
    <w:rsid w:val="00381B02"/>
    <w:rsid w:val="00382CE4"/>
    <w:rsid w:val="00382DCE"/>
    <w:rsid w:val="003832EA"/>
    <w:rsid w:val="00383362"/>
    <w:rsid w:val="00383C66"/>
    <w:rsid w:val="00383E30"/>
    <w:rsid w:val="003843F7"/>
    <w:rsid w:val="00384F13"/>
    <w:rsid w:val="00385166"/>
    <w:rsid w:val="0038576A"/>
    <w:rsid w:val="00385D5F"/>
    <w:rsid w:val="003865B9"/>
    <w:rsid w:val="00386826"/>
    <w:rsid w:val="00386C85"/>
    <w:rsid w:val="0038758F"/>
    <w:rsid w:val="00387DB1"/>
    <w:rsid w:val="003902F0"/>
    <w:rsid w:val="00390777"/>
    <w:rsid w:val="00390EDB"/>
    <w:rsid w:val="0039133F"/>
    <w:rsid w:val="0039139B"/>
    <w:rsid w:val="00391B83"/>
    <w:rsid w:val="00391F12"/>
    <w:rsid w:val="00391F8B"/>
    <w:rsid w:val="00393145"/>
    <w:rsid w:val="00394B41"/>
    <w:rsid w:val="00394E21"/>
    <w:rsid w:val="00394F49"/>
    <w:rsid w:val="00394F6D"/>
    <w:rsid w:val="00395C99"/>
    <w:rsid w:val="003965D4"/>
    <w:rsid w:val="003976D2"/>
    <w:rsid w:val="00397823"/>
    <w:rsid w:val="003979EE"/>
    <w:rsid w:val="00397C45"/>
    <w:rsid w:val="003A089E"/>
    <w:rsid w:val="003A1992"/>
    <w:rsid w:val="003A1E3D"/>
    <w:rsid w:val="003A203B"/>
    <w:rsid w:val="003A2883"/>
    <w:rsid w:val="003A2D74"/>
    <w:rsid w:val="003A2FAD"/>
    <w:rsid w:val="003A3650"/>
    <w:rsid w:val="003A3BDF"/>
    <w:rsid w:val="003A3D9D"/>
    <w:rsid w:val="003A40D2"/>
    <w:rsid w:val="003A417A"/>
    <w:rsid w:val="003A43B6"/>
    <w:rsid w:val="003A5990"/>
    <w:rsid w:val="003A5A60"/>
    <w:rsid w:val="003A5CB7"/>
    <w:rsid w:val="003A5E90"/>
    <w:rsid w:val="003A5F3C"/>
    <w:rsid w:val="003A6F9F"/>
    <w:rsid w:val="003A7346"/>
    <w:rsid w:val="003A73AF"/>
    <w:rsid w:val="003A74B9"/>
    <w:rsid w:val="003B067C"/>
    <w:rsid w:val="003B0691"/>
    <w:rsid w:val="003B0E0A"/>
    <w:rsid w:val="003B1838"/>
    <w:rsid w:val="003B1B62"/>
    <w:rsid w:val="003B1E6B"/>
    <w:rsid w:val="003B1F16"/>
    <w:rsid w:val="003B205E"/>
    <w:rsid w:val="003B22AE"/>
    <w:rsid w:val="003B258D"/>
    <w:rsid w:val="003B260C"/>
    <w:rsid w:val="003B265B"/>
    <w:rsid w:val="003B2887"/>
    <w:rsid w:val="003B2A6C"/>
    <w:rsid w:val="003B2ABA"/>
    <w:rsid w:val="003B2BA0"/>
    <w:rsid w:val="003B2CB1"/>
    <w:rsid w:val="003B363E"/>
    <w:rsid w:val="003B3981"/>
    <w:rsid w:val="003B4D9F"/>
    <w:rsid w:val="003B5A03"/>
    <w:rsid w:val="003B5FF7"/>
    <w:rsid w:val="003B6C0B"/>
    <w:rsid w:val="003B6E15"/>
    <w:rsid w:val="003B7087"/>
    <w:rsid w:val="003B7651"/>
    <w:rsid w:val="003C065D"/>
    <w:rsid w:val="003C0DEC"/>
    <w:rsid w:val="003C0FF4"/>
    <w:rsid w:val="003C296C"/>
    <w:rsid w:val="003C3EC7"/>
    <w:rsid w:val="003C46C2"/>
    <w:rsid w:val="003C5557"/>
    <w:rsid w:val="003C5B89"/>
    <w:rsid w:val="003C6601"/>
    <w:rsid w:val="003C6AD9"/>
    <w:rsid w:val="003C74B0"/>
    <w:rsid w:val="003C77B1"/>
    <w:rsid w:val="003C782D"/>
    <w:rsid w:val="003C7A04"/>
    <w:rsid w:val="003C7B30"/>
    <w:rsid w:val="003C7F66"/>
    <w:rsid w:val="003D0763"/>
    <w:rsid w:val="003D0E69"/>
    <w:rsid w:val="003D108D"/>
    <w:rsid w:val="003D1146"/>
    <w:rsid w:val="003D1315"/>
    <w:rsid w:val="003D18F1"/>
    <w:rsid w:val="003D1C09"/>
    <w:rsid w:val="003D2A3F"/>
    <w:rsid w:val="003D2C4A"/>
    <w:rsid w:val="003D2F63"/>
    <w:rsid w:val="003D3289"/>
    <w:rsid w:val="003D3385"/>
    <w:rsid w:val="003D34D5"/>
    <w:rsid w:val="003D377F"/>
    <w:rsid w:val="003D40B5"/>
    <w:rsid w:val="003D4C7F"/>
    <w:rsid w:val="003D5550"/>
    <w:rsid w:val="003D5C15"/>
    <w:rsid w:val="003D67D6"/>
    <w:rsid w:val="003D74A7"/>
    <w:rsid w:val="003D7A76"/>
    <w:rsid w:val="003D7BA0"/>
    <w:rsid w:val="003E03CB"/>
    <w:rsid w:val="003E06E7"/>
    <w:rsid w:val="003E0BA0"/>
    <w:rsid w:val="003E13FE"/>
    <w:rsid w:val="003E1581"/>
    <w:rsid w:val="003E158E"/>
    <w:rsid w:val="003E179D"/>
    <w:rsid w:val="003E1ACC"/>
    <w:rsid w:val="003E1CCD"/>
    <w:rsid w:val="003E24D8"/>
    <w:rsid w:val="003E2654"/>
    <w:rsid w:val="003E2A99"/>
    <w:rsid w:val="003E2DC9"/>
    <w:rsid w:val="003E2FD2"/>
    <w:rsid w:val="003E3591"/>
    <w:rsid w:val="003E3BD5"/>
    <w:rsid w:val="003E472F"/>
    <w:rsid w:val="003E4876"/>
    <w:rsid w:val="003E4F35"/>
    <w:rsid w:val="003E4FC2"/>
    <w:rsid w:val="003E52F6"/>
    <w:rsid w:val="003E5520"/>
    <w:rsid w:val="003E5671"/>
    <w:rsid w:val="003E57D6"/>
    <w:rsid w:val="003E5EF1"/>
    <w:rsid w:val="003E5F47"/>
    <w:rsid w:val="003E67D3"/>
    <w:rsid w:val="003E6C51"/>
    <w:rsid w:val="003E6F16"/>
    <w:rsid w:val="003E765F"/>
    <w:rsid w:val="003E766A"/>
    <w:rsid w:val="003E78A2"/>
    <w:rsid w:val="003E7EA4"/>
    <w:rsid w:val="003F014E"/>
    <w:rsid w:val="003F0172"/>
    <w:rsid w:val="003F06FC"/>
    <w:rsid w:val="003F09B9"/>
    <w:rsid w:val="003F0F04"/>
    <w:rsid w:val="003F10F6"/>
    <w:rsid w:val="003F111F"/>
    <w:rsid w:val="003F2202"/>
    <w:rsid w:val="003F236C"/>
    <w:rsid w:val="003F2CD0"/>
    <w:rsid w:val="003F387F"/>
    <w:rsid w:val="003F3906"/>
    <w:rsid w:val="003F3F1B"/>
    <w:rsid w:val="003F4130"/>
    <w:rsid w:val="003F424D"/>
    <w:rsid w:val="003F4454"/>
    <w:rsid w:val="003F4810"/>
    <w:rsid w:val="003F4B17"/>
    <w:rsid w:val="003F4C77"/>
    <w:rsid w:val="003F5CEE"/>
    <w:rsid w:val="003F5EE3"/>
    <w:rsid w:val="003F6519"/>
    <w:rsid w:val="003F71C6"/>
    <w:rsid w:val="003F7292"/>
    <w:rsid w:val="004001D7"/>
    <w:rsid w:val="0040080E"/>
    <w:rsid w:val="00400D24"/>
    <w:rsid w:val="00401738"/>
    <w:rsid w:val="0040184A"/>
    <w:rsid w:val="00402FFA"/>
    <w:rsid w:val="00403701"/>
    <w:rsid w:val="004040A0"/>
    <w:rsid w:val="00404891"/>
    <w:rsid w:val="00404A86"/>
    <w:rsid w:val="0040524A"/>
    <w:rsid w:val="00405A91"/>
    <w:rsid w:val="00406D44"/>
    <w:rsid w:val="00407530"/>
    <w:rsid w:val="004078FE"/>
    <w:rsid w:val="0041002E"/>
    <w:rsid w:val="004105EB"/>
    <w:rsid w:val="0041087B"/>
    <w:rsid w:val="0041091B"/>
    <w:rsid w:val="00411382"/>
    <w:rsid w:val="004114F8"/>
    <w:rsid w:val="0041179C"/>
    <w:rsid w:val="004118CD"/>
    <w:rsid w:val="00411E34"/>
    <w:rsid w:val="0041245C"/>
    <w:rsid w:val="00412532"/>
    <w:rsid w:val="004134D1"/>
    <w:rsid w:val="0041392D"/>
    <w:rsid w:val="00414293"/>
    <w:rsid w:val="0041451F"/>
    <w:rsid w:val="004147BF"/>
    <w:rsid w:val="00414B9E"/>
    <w:rsid w:val="00414BF8"/>
    <w:rsid w:val="00414C31"/>
    <w:rsid w:val="00414DC9"/>
    <w:rsid w:val="004154B0"/>
    <w:rsid w:val="00415E0F"/>
    <w:rsid w:val="00415EE5"/>
    <w:rsid w:val="004162DD"/>
    <w:rsid w:val="0041671A"/>
    <w:rsid w:val="004168D9"/>
    <w:rsid w:val="00417551"/>
    <w:rsid w:val="004176C2"/>
    <w:rsid w:val="00417797"/>
    <w:rsid w:val="00417DA1"/>
    <w:rsid w:val="00417F70"/>
    <w:rsid w:val="00421189"/>
    <w:rsid w:val="004217BB"/>
    <w:rsid w:val="004217E8"/>
    <w:rsid w:val="00421C0F"/>
    <w:rsid w:val="0042216B"/>
    <w:rsid w:val="00422BB4"/>
    <w:rsid w:val="0042318B"/>
    <w:rsid w:val="00423B9C"/>
    <w:rsid w:val="00423E11"/>
    <w:rsid w:val="004241CF"/>
    <w:rsid w:val="00424BFA"/>
    <w:rsid w:val="00425114"/>
    <w:rsid w:val="0042581A"/>
    <w:rsid w:val="00427252"/>
    <w:rsid w:val="004307AF"/>
    <w:rsid w:val="00430808"/>
    <w:rsid w:val="00431500"/>
    <w:rsid w:val="00431B69"/>
    <w:rsid w:val="00432193"/>
    <w:rsid w:val="00433A74"/>
    <w:rsid w:val="00433DA1"/>
    <w:rsid w:val="00433F30"/>
    <w:rsid w:val="004341CB"/>
    <w:rsid w:val="0043420A"/>
    <w:rsid w:val="004347A0"/>
    <w:rsid w:val="00434AD6"/>
    <w:rsid w:val="00434E58"/>
    <w:rsid w:val="0043577D"/>
    <w:rsid w:val="00435A75"/>
    <w:rsid w:val="00435CFC"/>
    <w:rsid w:val="00435D5D"/>
    <w:rsid w:val="00435DF9"/>
    <w:rsid w:val="00436157"/>
    <w:rsid w:val="004365F5"/>
    <w:rsid w:val="004371AA"/>
    <w:rsid w:val="004372C0"/>
    <w:rsid w:val="00437A23"/>
    <w:rsid w:val="00437F3D"/>
    <w:rsid w:val="004401D4"/>
    <w:rsid w:val="004401F5"/>
    <w:rsid w:val="004404B8"/>
    <w:rsid w:val="00440F24"/>
    <w:rsid w:val="0044202D"/>
    <w:rsid w:val="00443063"/>
    <w:rsid w:val="00443239"/>
    <w:rsid w:val="004433BF"/>
    <w:rsid w:val="00443F1C"/>
    <w:rsid w:val="00444105"/>
    <w:rsid w:val="004444E3"/>
    <w:rsid w:val="00445370"/>
    <w:rsid w:val="00445573"/>
    <w:rsid w:val="004458ED"/>
    <w:rsid w:val="00446028"/>
    <w:rsid w:val="0044645F"/>
    <w:rsid w:val="00446749"/>
    <w:rsid w:val="0044692D"/>
    <w:rsid w:val="00446A8B"/>
    <w:rsid w:val="00447334"/>
    <w:rsid w:val="004475A5"/>
    <w:rsid w:val="00447611"/>
    <w:rsid w:val="00447FCD"/>
    <w:rsid w:val="0045048E"/>
    <w:rsid w:val="00450729"/>
    <w:rsid w:val="004507DA"/>
    <w:rsid w:val="00450BDC"/>
    <w:rsid w:val="0045141C"/>
    <w:rsid w:val="00452B08"/>
    <w:rsid w:val="00452F86"/>
    <w:rsid w:val="00453380"/>
    <w:rsid w:val="004533FC"/>
    <w:rsid w:val="00453661"/>
    <w:rsid w:val="004538C4"/>
    <w:rsid w:val="00453B35"/>
    <w:rsid w:val="0045425F"/>
    <w:rsid w:val="00454DBC"/>
    <w:rsid w:val="00454F6D"/>
    <w:rsid w:val="00455A1C"/>
    <w:rsid w:val="00456409"/>
    <w:rsid w:val="00456603"/>
    <w:rsid w:val="00456C94"/>
    <w:rsid w:val="00456D81"/>
    <w:rsid w:val="004570ED"/>
    <w:rsid w:val="00457ABF"/>
    <w:rsid w:val="00457DAC"/>
    <w:rsid w:val="0046050A"/>
    <w:rsid w:val="0046071A"/>
    <w:rsid w:val="004612CD"/>
    <w:rsid w:val="00461A57"/>
    <w:rsid w:val="00461C5A"/>
    <w:rsid w:val="00462070"/>
    <w:rsid w:val="0046235A"/>
    <w:rsid w:val="0046248D"/>
    <w:rsid w:val="00462CC5"/>
    <w:rsid w:val="00465464"/>
    <w:rsid w:val="0046566D"/>
    <w:rsid w:val="00465A94"/>
    <w:rsid w:val="00465F6E"/>
    <w:rsid w:val="004660E7"/>
    <w:rsid w:val="0046695F"/>
    <w:rsid w:val="0046723A"/>
    <w:rsid w:val="0046778A"/>
    <w:rsid w:val="0046793A"/>
    <w:rsid w:val="00467D93"/>
    <w:rsid w:val="00470F9E"/>
    <w:rsid w:val="00471B38"/>
    <w:rsid w:val="00471D8A"/>
    <w:rsid w:val="00472089"/>
    <w:rsid w:val="00472293"/>
    <w:rsid w:val="004725FD"/>
    <w:rsid w:val="00475620"/>
    <w:rsid w:val="00475704"/>
    <w:rsid w:val="00477870"/>
    <w:rsid w:val="00477B35"/>
    <w:rsid w:val="00477B4C"/>
    <w:rsid w:val="00480126"/>
    <w:rsid w:val="0048026B"/>
    <w:rsid w:val="0048031C"/>
    <w:rsid w:val="004807D7"/>
    <w:rsid w:val="00480BE3"/>
    <w:rsid w:val="0048105C"/>
    <w:rsid w:val="004811DD"/>
    <w:rsid w:val="00481724"/>
    <w:rsid w:val="00481805"/>
    <w:rsid w:val="0048198D"/>
    <w:rsid w:val="00482187"/>
    <w:rsid w:val="0048298B"/>
    <w:rsid w:val="00482BBB"/>
    <w:rsid w:val="00482C26"/>
    <w:rsid w:val="004844EC"/>
    <w:rsid w:val="00484CB6"/>
    <w:rsid w:val="00485CAE"/>
    <w:rsid w:val="004863CB"/>
    <w:rsid w:val="0048653E"/>
    <w:rsid w:val="00486754"/>
    <w:rsid w:val="00486C41"/>
    <w:rsid w:val="00486F0E"/>
    <w:rsid w:val="00486FFA"/>
    <w:rsid w:val="00487202"/>
    <w:rsid w:val="004873AB"/>
    <w:rsid w:val="004878C1"/>
    <w:rsid w:val="00487B4D"/>
    <w:rsid w:val="00490101"/>
    <w:rsid w:val="004904F2"/>
    <w:rsid w:val="00490685"/>
    <w:rsid w:val="004910E3"/>
    <w:rsid w:val="004917E4"/>
    <w:rsid w:val="00491937"/>
    <w:rsid w:val="00491E07"/>
    <w:rsid w:val="00491FD8"/>
    <w:rsid w:val="004921DC"/>
    <w:rsid w:val="00492581"/>
    <w:rsid w:val="004925E1"/>
    <w:rsid w:val="00492639"/>
    <w:rsid w:val="00492A9B"/>
    <w:rsid w:val="00492AE5"/>
    <w:rsid w:val="00493034"/>
    <w:rsid w:val="004932C1"/>
    <w:rsid w:val="00493490"/>
    <w:rsid w:val="004934C2"/>
    <w:rsid w:val="004941DA"/>
    <w:rsid w:val="00494224"/>
    <w:rsid w:val="004958F4"/>
    <w:rsid w:val="004959FD"/>
    <w:rsid w:val="00495AA9"/>
    <w:rsid w:val="00496A7F"/>
    <w:rsid w:val="00496CFE"/>
    <w:rsid w:val="004974E6"/>
    <w:rsid w:val="00497B50"/>
    <w:rsid w:val="00497BC2"/>
    <w:rsid w:val="004A14AC"/>
    <w:rsid w:val="004A1595"/>
    <w:rsid w:val="004A1B86"/>
    <w:rsid w:val="004A1FCE"/>
    <w:rsid w:val="004A31CA"/>
    <w:rsid w:val="004A3412"/>
    <w:rsid w:val="004A393F"/>
    <w:rsid w:val="004A442C"/>
    <w:rsid w:val="004A46B4"/>
    <w:rsid w:val="004A482B"/>
    <w:rsid w:val="004A4F7B"/>
    <w:rsid w:val="004A5338"/>
    <w:rsid w:val="004A6331"/>
    <w:rsid w:val="004A6450"/>
    <w:rsid w:val="004A699A"/>
    <w:rsid w:val="004A6FE1"/>
    <w:rsid w:val="004A7472"/>
    <w:rsid w:val="004A7577"/>
    <w:rsid w:val="004A7776"/>
    <w:rsid w:val="004A7843"/>
    <w:rsid w:val="004B0206"/>
    <w:rsid w:val="004B0B26"/>
    <w:rsid w:val="004B1266"/>
    <w:rsid w:val="004B1409"/>
    <w:rsid w:val="004B28E4"/>
    <w:rsid w:val="004B2DBA"/>
    <w:rsid w:val="004B3968"/>
    <w:rsid w:val="004B3BF6"/>
    <w:rsid w:val="004B3CA6"/>
    <w:rsid w:val="004B42D0"/>
    <w:rsid w:val="004B44FB"/>
    <w:rsid w:val="004B4C39"/>
    <w:rsid w:val="004B4DA8"/>
    <w:rsid w:val="004B4F36"/>
    <w:rsid w:val="004B5057"/>
    <w:rsid w:val="004B556B"/>
    <w:rsid w:val="004B571B"/>
    <w:rsid w:val="004B5CEB"/>
    <w:rsid w:val="004B680F"/>
    <w:rsid w:val="004B757E"/>
    <w:rsid w:val="004B78A3"/>
    <w:rsid w:val="004B794C"/>
    <w:rsid w:val="004B7F14"/>
    <w:rsid w:val="004C0F22"/>
    <w:rsid w:val="004C118F"/>
    <w:rsid w:val="004C1501"/>
    <w:rsid w:val="004C1703"/>
    <w:rsid w:val="004C1869"/>
    <w:rsid w:val="004C1B96"/>
    <w:rsid w:val="004C1FBF"/>
    <w:rsid w:val="004C2D5F"/>
    <w:rsid w:val="004C2F4F"/>
    <w:rsid w:val="004C305E"/>
    <w:rsid w:val="004C31C0"/>
    <w:rsid w:val="004C3591"/>
    <w:rsid w:val="004C3B08"/>
    <w:rsid w:val="004C40FA"/>
    <w:rsid w:val="004C49F7"/>
    <w:rsid w:val="004C4A0D"/>
    <w:rsid w:val="004C5829"/>
    <w:rsid w:val="004C6010"/>
    <w:rsid w:val="004C610B"/>
    <w:rsid w:val="004C6253"/>
    <w:rsid w:val="004C679A"/>
    <w:rsid w:val="004C71A6"/>
    <w:rsid w:val="004D004B"/>
    <w:rsid w:val="004D122B"/>
    <w:rsid w:val="004D1331"/>
    <w:rsid w:val="004D1DAE"/>
    <w:rsid w:val="004D1DB4"/>
    <w:rsid w:val="004D2394"/>
    <w:rsid w:val="004D27F0"/>
    <w:rsid w:val="004D345A"/>
    <w:rsid w:val="004D41B9"/>
    <w:rsid w:val="004D4A50"/>
    <w:rsid w:val="004D4FA3"/>
    <w:rsid w:val="004D55FA"/>
    <w:rsid w:val="004D5646"/>
    <w:rsid w:val="004D67CE"/>
    <w:rsid w:val="004D6D69"/>
    <w:rsid w:val="004D74AE"/>
    <w:rsid w:val="004D74B9"/>
    <w:rsid w:val="004D7A08"/>
    <w:rsid w:val="004E0CD3"/>
    <w:rsid w:val="004E1F2F"/>
    <w:rsid w:val="004E2049"/>
    <w:rsid w:val="004E2B13"/>
    <w:rsid w:val="004E2F58"/>
    <w:rsid w:val="004E321C"/>
    <w:rsid w:val="004E336B"/>
    <w:rsid w:val="004E3AAB"/>
    <w:rsid w:val="004E4828"/>
    <w:rsid w:val="004E49A6"/>
    <w:rsid w:val="004E49CB"/>
    <w:rsid w:val="004E5150"/>
    <w:rsid w:val="004E57FA"/>
    <w:rsid w:val="004E5CC8"/>
    <w:rsid w:val="004E5FFC"/>
    <w:rsid w:val="004E639E"/>
    <w:rsid w:val="004E656C"/>
    <w:rsid w:val="004E6E9A"/>
    <w:rsid w:val="004E77DC"/>
    <w:rsid w:val="004E7956"/>
    <w:rsid w:val="004E7C24"/>
    <w:rsid w:val="004F02C6"/>
    <w:rsid w:val="004F0C6E"/>
    <w:rsid w:val="004F1082"/>
    <w:rsid w:val="004F122C"/>
    <w:rsid w:val="004F12EA"/>
    <w:rsid w:val="004F1AC9"/>
    <w:rsid w:val="004F282E"/>
    <w:rsid w:val="004F2860"/>
    <w:rsid w:val="004F2E0F"/>
    <w:rsid w:val="004F3635"/>
    <w:rsid w:val="004F3868"/>
    <w:rsid w:val="004F387A"/>
    <w:rsid w:val="004F454C"/>
    <w:rsid w:val="004F4714"/>
    <w:rsid w:val="004F47AD"/>
    <w:rsid w:val="004F487C"/>
    <w:rsid w:val="004F5614"/>
    <w:rsid w:val="004F5AC1"/>
    <w:rsid w:val="004F5DF6"/>
    <w:rsid w:val="004F606F"/>
    <w:rsid w:val="004F6A8D"/>
    <w:rsid w:val="004F72E6"/>
    <w:rsid w:val="004F7380"/>
    <w:rsid w:val="004F73BE"/>
    <w:rsid w:val="004F793B"/>
    <w:rsid w:val="005000B5"/>
    <w:rsid w:val="005007A7"/>
    <w:rsid w:val="00500A56"/>
    <w:rsid w:val="005014F1"/>
    <w:rsid w:val="00501859"/>
    <w:rsid w:val="00502DD7"/>
    <w:rsid w:val="00503132"/>
    <w:rsid w:val="00504349"/>
    <w:rsid w:val="00504C10"/>
    <w:rsid w:val="00504C8D"/>
    <w:rsid w:val="00505B82"/>
    <w:rsid w:val="00505ED9"/>
    <w:rsid w:val="005063FE"/>
    <w:rsid w:val="005065FF"/>
    <w:rsid w:val="00507D49"/>
    <w:rsid w:val="00507EE8"/>
    <w:rsid w:val="00510005"/>
    <w:rsid w:val="005100FE"/>
    <w:rsid w:val="00510265"/>
    <w:rsid w:val="00510460"/>
    <w:rsid w:val="00510786"/>
    <w:rsid w:val="00510ED6"/>
    <w:rsid w:val="00510F7D"/>
    <w:rsid w:val="005114E3"/>
    <w:rsid w:val="005117BF"/>
    <w:rsid w:val="00512490"/>
    <w:rsid w:val="00512DB5"/>
    <w:rsid w:val="00513B3E"/>
    <w:rsid w:val="00513CE5"/>
    <w:rsid w:val="005149B0"/>
    <w:rsid w:val="00515952"/>
    <w:rsid w:val="005159C0"/>
    <w:rsid w:val="00516261"/>
    <w:rsid w:val="00516751"/>
    <w:rsid w:val="00516768"/>
    <w:rsid w:val="0051772F"/>
    <w:rsid w:val="00520820"/>
    <w:rsid w:val="00520AC2"/>
    <w:rsid w:val="00520EAA"/>
    <w:rsid w:val="005212E3"/>
    <w:rsid w:val="00521EB8"/>
    <w:rsid w:val="00521FF3"/>
    <w:rsid w:val="00522738"/>
    <w:rsid w:val="005233C3"/>
    <w:rsid w:val="0052398E"/>
    <w:rsid w:val="005239AF"/>
    <w:rsid w:val="00523EDB"/>
    <w:rsid w:val="005244A4"/>
    <w:rsid w:val="00524D22"/>
    <w:rsid w:val="00524E1A"/>
    <w:rsid w:val="0052510B"/>
    <w:rsid w:val="00525227"/>
    <w:rsid w:val="00525298"/>
    <w:rsid w:val="0052618D"/>
    <w:rsid w:val="00527041"/>
    <w:rsid w:val="00530C9E"/>
    <w:rsid w:val="0053145F"/>
    <w:rsid w:val="00531955"/>
    <w:rsid w:val="00531B11"/>
    <w:rsid w:val="0053253E"/>
    <w:rsid w:val="0053272F"/>
    <w:rsid w:val="00532829"/>
    <w:rsid w:val="00532981"/>
    <w:rsid w:val="0053339A"/>
    <w:rsid w:val="00533AD1"/>
    <w:rsid w:val="00533B6F"/>
    <w:rsid w:val="00533D15"/>
    <w:rsid w:val="0053409D"/>
    <w:rsid w:val="00534937"/>
    <w:rsid w:val="00534AD2"/>
    <w:rsid w:val="00534C74"/>
    <w:rsid w:val="00535576"/>
    <w:rsid w:val="00535634"/>
    <w:rsid w:val="005359D2"/>
    <w:rsid w:val="00535CE4"/>
    <w:rsid w:val="00536162"/>
    <w:rsid w:val="0053670A"/>
    <w:rsid w:val="005367AA"/>
    <w:rsid w:val="00536AFC"/>
    <w:rsid w:val="005402B4"/>
    <w:rsid w:val="00540A7A"/>
    <w:rsid w:val="00540C62"/>
    <w:rsid w:val="00540CEB"/>
    <w:rsid w:val="005429F3"/>
    <w:rsid w:val="00542DD2"/>
    <w:rsid w:val="00542DE4"/>
    <w:rsid w:val="005430EF"/>
    <w:rsid w:val="0054337A"/>
    <w:rsid w:val="0054364C"/>
    <w:rsid w:val="00543763"/>
    <w:rsid w:val="00543AEA"/>
    <w:rsid w:val="00543C21"/>
    <w:rsid w:val="005449F3"/>
    <w:rsid w:val="00544A00"/>
    <w:rsid w:val="00544BE5"/>
    <w:rsid w:val="00544C10"/>
    <w:rsid w:val="00544F66"/>
    <w:rsid w:val="0054501E"/>
    <w:rsid w:val="00545026"/>
    <w:rsid w:val="005453D0"/>
    <w:rsid w:val="005469F2"/>
    <w:rsid w:val="00546EA4"/>
    <w:rsid w:val="005471BB"/>
    <w:rsid w:val="005471E5"/>
    <w:rsid w:val="0054747F"/>
    <w:rsid w:val="005474A0"/>
    <w:rsid w:val="00547635"/>
    <w:rsid w:val="005476B5"/>
    <w:rsid w:val="00547F76"/>
    <w:rsid w:val="00550422"/>
    <w:rsid w:val="0055048B"/>
    <w:rsid w:val="0055068A"/>
    <w:rsid w:val="00550935"/>
    <w:rsid w:val="005518F9"/>
    <w:rsid w:val="00551D2A"/>
    <w:rsid w:val="00552DDC"/>
    <w:rsid w:val="0055321A"/>
    <w:rsid w:val="00553456"/>
    <w:rsid w:val="0055355D"/>
    <w:rsid w:val="0055447A"/>
    <w:rsid w:val="005547DE"/>
    <w:rsid w:val="00554D46"/>
    <w:rsid w:val="0055530D"/>
    <w:rsid w:val="0055548D"/>
    <w:rsid w:val="00555C93"/>
    <w:rsid w:val="005563E3"/>
    <w:rsid w:val="005566BC"/>
    <w:rsid w:val="0056045D"/>
    <w:rsid w:val="0056085F"/>
    <w:rsid w:val="005615CD"/>
    <w:rsid w:val="0056199F"/>
    <w:rsid w:val="00561BD4"/>
    <w:rsid w:val="0056233C"/>
    <w:rsid w:val="00562C3B"/>
    <w:rsid w:val="00562CFD"/>
    <w:rsid w:val="0056355C"/>
    <w:rsid w:val="00563BE0"/>
    <w:rsid w:val="00563C11"/>
    <w:rsid w:val="00563C78"/>
    <w:rsid w:val="00563E11"/>
    <w:rsid w:val="00563E59"/>
    <w:rsid w:val="0056413B"/>
    <w:rsid w:val="00565181"/>
    <w:rsid w:val="00565194"/>
    <w:rsid w:val="005665CF"/>
    <w:rsid w:val="00566C8F"/>
    <w:rsid w:val="00566DC7"/>
    <w:rsid w:val="00567852"/>
    <w:rsid w:val="00567AF9"/>
    <w:rsid w:val="00567DAE"/>
    <w:rsid w:val="00567FFB"/>
    <w:rsid w:val="0057054F"/>
    <w:rsid w:val="00570689"/>
    <w:rsid w:val="005707EF"/>
    <w:rsid w:val="00571575"/>
    <w:rsid w:val="00571A09"/>
    <w:rsid w:val="00571DFE"/>
    <w:rsid w:val="0057381D"/>
    <w:rsid w:val="00573B59"/>
    <w:rsid w:val="00574281"/>
    <w:rsid w:val="00574511"/>
    <w:rsid w:val="00574D66"/>
    <w:rsid w:val="00574DE2"/>
    <w:rsid w:val="0057574F"/>
    <w:rsid w:val="00575C35"/>
    <w:rsid w:val="005770EC"/>
    <w:rsid w:val="00577781"/>
    <w:rsid w:val="00577855"/>
    <w:rsid w:val="005778B9"/>
    <w:rsid w:val="00577FDC"/>
    <w:rsid w:val="005805EB"/>
    <w:rsid w:val="0058088B"/>
    <w:rsid w:val="00580F58"/>
    <w:rsid w:val="00581171"/>
    <w:rsid w:val="00581774"/>
    <w:rsid w:val="0058184A"/>
    <w:rsid w:val="00581BD3"/>
    <w:rsid w:val="00581C90"/>
    <w:rsid w:val="00581CE6"/>
    <w:rsid w:val="00581E3C"/>
    <w:rsid w:val="00582037"/>
    <w:rsid w:val="005821F2"/>
    <w:rsid w:val="00583F04"/>
    <w:rsid w:val="00584C46"/>
    <w:rsid w:val="00584CFA"/>
    <w:rsid w:val="00585556"/>
    <w:rsid w:val="00585629"/>
    <w:rsid w:val="005856B0"/>
    <w:rsid w:val="00585885"/>
    <w:rsid w:val="00586308"/>
    <w:rsid w:val="005863A6"/>
    <w:rsid w:val="0058696B"/>
    <w:rsid w:val="00586979"/>
    <w:rsid w:val="00586B1F"/>
    <w:rsid w:val="005874D1"/>
    <w:rsid w:val="00590001"/>
    <w:rsid w:val="00590083"/>
    <w:rsid w:val="005904C7"/>
    <w:rsid w:val="0059063A"/>
    <w:rsid w:val="00590702"/>
    <w:rsid w:val="00590DA8"/>
    <w:rsid w:val="00590DEA"/>
    <w:rsid w:val="005914A9"/>
    <w:rsid w:val="00592043"/>
    <w:rsid w:val="005921E3"/>
    <w:rsid w:val="00593D29"/>
    <w:rsid w:val="005946F6"/>
    <w:rsid w:val="00594911"/>
    <w:rsid w:val="0059498B"/>
    <w:rsid w:val="00594B7E"/>
    <w:rsid w:val="00595127"/>
    <w:rsid w:val="0059545C"/>
    <w:rsid w:val="00595B56"/>
    <w:rsid w:val="00595BED"/>
    <w:rsid w:val="00595DA7"/>
    <w:rsid w:val="00596078"/>
    <w:rsid w:val="00596188"/>
    <w:rsid w:val="0059708D"/>
    <w:rsid w:val="005973F7"/>
    <w:rsid w:val="00597528"/>
    <w:rsid w:val="005977CD"/>
    <w:rsid w:val="005979F3"/>
    <w:rsid w:val="00597C62"/>
    <w:rsid w:val="00597FE1"/>
    <w:rsid w:val="005A047E"/>
    <w:rsid w:val="005A0654"/>
    <w:rsid w:val="005A0D3E"/>
    <w:rsid w:val="005A0F23"/>
    <w:rsid w:val="005A16EE"/>
    <w:rsid w:val="005A1D82"/>
    <w:rsid w:val="005A228F"/>
    <w:rsid w:val="005A2F0A"/>
    <w:rsid w:val="005A3294"/>
    <w:rsid w:val="005A37D4"/>
    <w:rsid w:val="005A3BBD"/>
    <w:rsid w:val="005A448C"/>
    <w:rsid w:val="005A4C1F"/>
    <w:rsid w:val="005A519E"/>
    <w:rsid w:val="005A535C"/>
    <w:rsid w:val="005A55C9"/>
    <w:rsid w:val="005A61BF"/>
    <w:rsid w:val="005A6D05"/>
    <w:rsid w:val="005A77BA"/>
    <w:rsid w:val="005A7995"/>
    <w:rsid w:val="005A7C7F"/>
    <w:rsid w:val="005A7FAF"/>
    <w:rsid w:val="005B1131"/>
    <w:rsid w:val="005B17CD"/>
    <w:rsid w:val="005B17EE"/>
    <w:rsid w:val="005B1857"/>
    <w:rsid w:val="005B18CA"/>
    <w:rsid w:val="005B2375"/>
    <w:rsid w:val="005B2815"/>
    <w:rsid w:val="005B2D86"/>
    <w:rsid w:val="005B3AD0"/>
    <w:rsid w:val="005B41D8"/>
    <w:rsid w:val="005B4960"/>
    <w:rsid w:val="005B4E61"/>
    <w:rsid w:val="005B5E69"/>
    <w:rsid w:val="005B60A2"/>
    <w:rsid w:val="005B629D"/>
    <w:rsid w:val="005B63BC"/>
    <w:rsid w:val="005B6502"/>
    <w:rsid w:val="005B6A25"/>
    <w:rsid w:val="005B6C55"/>
    <w:rsid w:val="005B7122"/>
    <w:rsid w:val="005B71B6"/>
    <w:rsid w:val="005B7319"/>
    <w:rsid w:val="005B745C"/>
    <w:rsid w:val="005B7488"/>
    <w:rsid w:val="005B7501"/>
    <w:rsid w:val="005B75C3"/>
    <w:rsid w:val="005B7BD0"/>
    <w:rsid w:val="005C0B8F"/>
    <w:rsid w:val="005C0C8E"/>
    <w:rsid w:val="005C122F"/>
    <w:rsid w:val="005C1E52"/>
    <w:rsid w:val="005C1E6D"/>
    <w:rsid w:val="005C22F1"/>
    <w:rsid w:val="005C28D5"/>
    <w:rsid w:val="005C2BCD"/>
    <w:rsid w:val="005C32AE"/>
    <w:rsid w:val="005C3700"/>
    <w:rsid w:val="005C3BC1"/>
    <w:rsid w:val="005C3C9D"/>
    <w:rsid w:val="005C3D9E"/>
    <w:rsid w:val="005C423B"/>
    <w:rsid w:val="005C4449"/>
    <w:rsid w:val="005C4CBF"/>
    <w:rsid w:val="005C4EE9"/>
    <w:rsid w:val="005C52CD"/>
    <w:rsid w:val="005C55D3"/>
    <w:rsid w:val="005C583D"/>
    <w:rsid w:val="005C5887"/>
    <w:rsid w:val="005C627E"/>
    <w:rsid w:val="005C64A3"/>
    <w:rsid w:val="005C66B6"/>
    <w:rsid w:val="005C6CEE"/>
    <w:rsid w:val="005C6DA8"/>
    <w:rsid w:val="005C6E1A"/>
    <w:rsid w:val="005C73C9"/>
    <w:rsid w:val="005C7C23"/>
    <w:rsid w:val="005D039D"/>
    <w:rsid w:val="005D07E1"/>
    <w:rsid w:val="005D1595"/>
    <w:rsid w:val="005D18CA"/>
    <w:rsid w:val="005D1D12"/>
    <w:rsid w:val="005D1DC5"/>
    <w:rsid w:val="005D2242"/>
    <w:rsid w:val="005D27C0"/>
    <w:rsid w:val="005D2B97"/>
    <w:rsid w:val="005D36F7"/>
    <w:rsid w:val="005D398D"/>
    <w:rsid w:val="005D462E"/>
    <w:rsid w:val="005D479E"/>
    <w:rsid w:val="005D5073"/>
    <w:rsid w:val="005D52FB"/>
    <w:rsid w:val="005D7800"/>
    <w:rsid w:val="005D7D45"/>
    <w:rsid w:val="005E00F8"/>
    <w:rsid w:val="005E0269"/>
    <w:rsid w:val="005E0777"/>
    <w:rsid w:val="005E08DC"/>
    <w:rsid w:val="005E08DE"/>
    <w:rsid w:val="005E0B81"/>
    <w:rsid w:val="005E1087"/>
    <w:rsid w:val="005E13BF"/>
    <w:rsid w:val="005E15DB"/>
    <w:rsid w:val="005E19B8"/>
    <w:rsid w:val="005E2ABE"/>
    <w:rsid w:val="005E2B9E"/>
    <w:rsid w:val="005E37C3"/>
    <w:rsid w:val="005E46D9"/>
    <w:rsid w:val="005E4F1A"/>
    <w:rsid w:val="005E50E5"/>
    <w:rsid w:val="005E5619"/>
    <w:rsid w:val="005E56CC"/>
    <w:rsid w:val="005E5CAC"/>
    <w:rsid w:val="005E5E52"/>
    <w:rsid w:val="005E6375"/>
    <w:rsid w:val="005E672E"/>
    <w:rsid w:val="005E681B"/>
    <w:rsid w:val="005E6EE8"/>
    <w:rsid w:val="005F00BD"/>
    <w:rsid w:val="005F0819"/>
    <w:rsid w:val="005F0AE2"/>
    <w:rsid w:val="005F0C87"/>
    <w:rsid w:val="005F196E"/>
    <w:rsid w:val="005F1DFA"/>
    <w:rsid w:val="005F265F"/>
    <w:rsid w:val="005F274A"/>
    <w:rsid w:val="005F355E"/>
    <w:rsid w:val="005F4B2C"/>
    <w:rsid w:val="005F4B85"/>
    <w:rsid w:val="005F4BD5"/>
    <w:rsid w:val="005F4DC6"/>
    <w:rsid w:val="005F4E9C"/>
    <w:rsid w:val="005F519F"/>
    <w:rsid w:val="005F55BB"/>
    <w:rsid w:val="005F5AB7"/>
    <w:rsid w:val="005F5BC6"/>
    <w:rsid w:val="005F5D31"/>
    <w:rsid w:val="005F5F83"/>
    <w:rsid w:val="005F607B"/>
    <w:rsid w:val="005F7517"/>
    <w:rsid w:val="005F793D"/>
    <w:rsid w:val="005F79EE"/>
    <w:rsid w:val="00600335"/>
    <w:rsid w:val="00600675"/>
    <w:rsid w:val="00600C5F"/>
    <w:rsid w:val="006018F0"/>
    <w:rsid w:val="00601C75"/>
    <w:rsid w:val="0060207E"/>
    <w:rsid w:val="0060284D"/>
    <w:rsid w:val="00602909"/>
    <w:rsid w:val="00602A66"/>
    <w:rsid w:val="00602D4B"/>
    <w:rsid w:val="006031D8"/>
    <w:rsid w:val="00603396"/>
    <w:rsid w:val="00603C20"/>
    <w:rsid w:val="00603CBD"/>
    <w:rsid w:val="0060452D"/>
    <w:rsid w:val="00605D09"/>
    <w:rsid w:val="00605DC4"/>
    <w:rsid w:val="00606655"/>
    <w:rsid w:val="00606874"/>
    <w:rsid w:val="00607C92"/>
    <w:rsid w:val="00607CD7"/>
    <w:rsid w:val="0061122B"/>
    <w:rsid w:val="0061156F"/>
    <w:rsid w:val="0061187C"/>
    <w:rsid w:val="00611B00"/>
    <w:rsid w:val="00611B55"/>
    <w:rsid w:val="0061252A"/>
    <w:rsid w:val="00612571"/>
    <w:rsid w:val="006129D8"/>
    <w:rsid w:val="00612AE0"/>
    <w:rsid w:val="00612AFE"/>
    <w:rsid w:val="00612EA1"/>
    <w:rsid w:val="0061316A"/>
    <w:rsid w:val="006144A0"/>
    <w:rsid w:val="00615575"/>
    <w:rsid w:val="00615A22"/>
    <w:rsid w:val="00615A73"/>
    <w:rsid w:val="00616119"/>
    <w:rsid w:val="00616AB6"/>
    <w:rsid w:val="006173DE"/>
    <w:rsid w:val="00617611"/>
    <w:rsid w:val="00617AC7"/>
    <w:rsid w:val="00617D71"/>
    <w:rsid w:val="00620466"/>
    <w:rsid w:val="006204E4"/>
    <w:rsid w:val="00620C2D"/>
    <w:rsid w:val="006215EB"/>
    <w:rsid w:val="006217BD"/>
    <w:rsid w:val="00621D40"/>
    <w:rsid w:val="00621D95"/>
    <w:rsid w:val="00621F8E"/>
    <w:rsid w:val="00622050"/>
    <w:rsid w:val="00622118"/>
    <w:rsid w:val="006225AC"/>
    <w:rsid w:val="00622D0D"/>
    <w:rsid w:val="00622F8B"/>
    <w:rsid w:val="00623170"/>
    <w:rsid w:val="006232E0"/>
    <w:rsid w:val="00623C01"/>
    <w:rsid w:val="00623C61"/>
    <w:rsid w:val="00624DD2"/>
    <w:rsid w:val="00625631"/>
    <w:rsid w:val="00626CA0"/>
    <w:rsid w:val="00626D02"/>
    <w:rsid w:val="006278AA"/>
    <w:rsid w:val="00630330"/>
    <w:rsid w:val="0063055F"/>
    <w:rsid w:val="0063096A"/>
    <w:rsid w:val="00630A10"/>
    <w:rsid w:val="00630B54"/>
    <w:rsid w:val="00631534"/>
    <w:rsid w:val="0063163F"/>
    <w:rsid w:val="006319CA"/>
    <w:rsid w:val="00631B12"/>
    <w:rsid w:val="00631BE4"/>
    <w:rsid w:val="006326CD"/>
    <w:rsid w:val="0063279F"/>
    <w:rsid w:val="00632986"/>
    <w:rsid w:val="00632F91"/>
    <w:rsid w:val="006332D3"/>
    <w:rsid w:val="006336CB"/>
    <w:rsid w:val="00633A1E"/>
    <w:rsid w:val="00633D6C"/>
    <w:rsid w:val="006344E1"/>
    <w:rsid w:val="00634545"/>
    <w:rsid w:val="00634977"/>
    <w:rsid w:val="00634B85"/>
    <w:rsid w:val="006363B9"/>
    <w:rsid w:val="00636478"/>
    <w:rsid w:val="00636B0D"/>
    <w:rsid w:val="00636FDA"/>
    <w:rsid w:val="006373DE"/>
    <w:rsid w:val="006375E0"/>
    <w:rsid w:val="00637734"/>
    <w:rsid w:val="00637A88"/>
    <w:rsid w:val="0064090B"/>
    <w:rsid w:val="00640B3D"/>
    <w:rsid w:val="00640D92"/>
    <w:rsid w:val="006416C9"/>
    <w:rsid w:val="00641784"/>
    <w:rsid w:val="00641EF8"/>
    <w:rsid w:val="0064222D"/>
    <w:rsid w:val="006424CB"/>
    <w:rsid w:val="00642534"/>
    <w:rsid w:val="00642F48"/>
    <w:rsid w:val="0064395C"/>
    <w:rsid w:val="00643D4C"/>
    <w:rsid w:val="00643FCF"/>
    <w:rsid w:val="00644425"/>
    <w:rsid w:val="0064531A"/>
    <w:rsid w:val="00645BAF"/>
    <w:rsid w:val="006464ED"/>
    <w:rsid w:val="00646843"/>
    <w:rsid w:val="00646A80"/>
    <w:rsid w:val="00646C2E"/>
    <w:rsid w:val="0065035F"/>
    <w:rsid w:val="00650509"/>
    <w:rsid w:val="00650BC2"/>
    <w:rsid w:val="00650FAB"/>
    <w:rsid w:val="006514EA"/>
    <w:rsid w:val="00652B9C"/>
    <w:rsid w:val="00652C05"/>
    <w:rsid w:val="00652DE7"/>
    <w:rsid w:val="00653B77"/>
    <w:rsid w:val="00654009"/>
    <w:rsid w:val="00654B38"/>
    <w:rsid w:val="00654F23"/>
    <w:rsid w:val="0065567A"/>
    <w:rsid w:val="006566C7"/>
    <w:rsid w:val="00656E32"/>
    <w:rsid w:val="00656FA8"/>
    <w:rsid w:val="0065713B"/>
    <w:rsid w:val="0065752C"/>
    <w:rsid w:val="0065795C"/>
    <w:rsid w:val="00657B9D"/>
    <w:rsid w:val="00657DE2"/>
    <w:rsid w:val="00657E9C"/>
    <w:rsid w:val="00660033"/>
    <w:rsid w:val="006604EB"/>
    <w:rsid w:val="00660CCC"/>
    <w:rsid w:val="00661008"/>
    <w:rsid w:val="006610E9"/>
    <w:rsid w:val="006611BB"/>
    <w:rsid w:val="00661651"/>
    <w:rsid w:val="0066176E"/>
    <w:rsid w:val="00661FBF"/>
    <w:rsid w:val="00662269"/>
    <w:rsid w:val="00662BA4"/>
    <w:rsid w:val="00662F37"/>
    <w:rsid w:val="00663322"/>
    <w:rsid w:val="006633D6"/>
    <w:rsid w:val="00663951"/>
    <w:rsid w:val="0066397A"/>
    <w:rsid w:val="00664910"/>
    <w:rsid w:val="00664CE0"/>
    <w:rsid w:val="00664D90"/>
    <w:rsid w:val="00665B2E"/>
    <w:rsid w:val="00666354"/>
    <w:rsid w:val="00666FE8"/>
    <w:rsid w:val="006670DB"/>
    <w:rsid w:val="006673BA"/>
    <w:rsid w:val="00667EC8"/>
    <w:rsid w:val="006709BF"/>
    <w:rsid w:val="00671C96"/>
    <w:rsid w:val="00671F8B"/>
    <w:rsid w:val="00672535"/>
    <w:rsid w:val="00672605"/>
    <w:rsid w:val="00672C07"/>
    <w:rsid w:val="00673037"/>
    <w:rsid w:val="0067339C"/>
    <w:rsid w:val="00673D86"/>
    <w:rsid w:val="00673E8B"/>
    <w:rsid w:val="00674223"/>
    <w:rsid w:val="00674570"/>
    <w:rsid w:val="00674CC0"/>
    <w:rsid w:val="00674EDC"/>
    <w:rsid w:val="0067530C"/>
    <w:rsid w:val="00675582"/>
    <w:rsid w:val="00675B57"/>
    <w:rsid w:val="0067653C"/>
    <w:rsid w:val="006765AF"/>
    <w:rsid w:val="0067663B"/>
    <w:rsid w:val="00680433"/>
    <w:rsid w:val="0068065E"/>
    <w:rsid w:val="00680790"/>
    <w:rsid w:val="006808B5"/>
    <w:rsid w:val="00680E4D"/>
    <w:rsid w:val="00680F4A"/>
    <w:rsid w:val="006812C7"/>
    <w:rsid w:val="0068185B"/>
    <w:rsid w:val="00681A70"/>
    <w:rsid w:val="00681E9F"/>
    <w:rsid w:val="00682104"/>
    <w:rsid w:val="0068213C"/>
    <w:rsid w:val="006827AA"/>
    <w:rsid w:val="00682829"/>
    <w:rsid w:val="00682A3C"/>
    <w:rsid w:val="0068314E"/>
    <w:rsid w:val="006832DA"/>
    <w:rsid w:val="006839E5"/>
    <w:rsid w:val="00684203"/>
    <w:rsid w:val="006845CB"/>
    <w:rsid w:val="00685183"/>
    <w:rsid w:val="00685625"/>
    <w:rsid w:val="00685DE4"/>
    <w:rsid w:val="00685FCA"/>
    <w:rsid w:val="00686421"/>
    <w:rsid w:val="006866BA"/>
    <w:rsid w:val="00686D5E"/>
    <w:rsid w:val="0068748F"/>
    <w:rsid w:val="006874A6"/>
    <w:rsid w:val="00687675"/>
    <w:rsid w:val="00687744"/>
    <w:rsid w:val="00687C88"/>
    <w:rsid w:val="00690584"/>
    <w:rsid w:val="00690C52"/>
    <w:rsid w:val="00691335"/>
    <w:rsid w:val="0069147A"/>
    <w:rsid w:val="006917EE"/>
    <w:rsid w:val="00691E89"/>
    <w:rsid w:val="00692B1B"/>
    <w:rsid w:val="006930D8"/>
    <w:rsid w:val="0069310C"/>
    <w:rsid w:val="00693164"/>
    <w:rsid w:val="00693735"/>
    <w:rsid w:val="006941E2"/>
    <w:rsid w:val="00694BEF"/>
    <w:rsid w:val="00695358"/>
    <w:rsid w:val="00695484"/>
    <w:rsid w:val="00695550"/>
    <w:rsid w:val="00695EBF"/>
    <w:rsid w:val="00695F24"/>
    <w:rsid w:val="0069604C"/>
    <w:rsid w:val="006964B5"/>
    <w:rsid w:val="006966C0"/>
    <w:rsid w:val="00696E13"/>
    <w:rsid w:val="00697014"/>
    <w:rsid w:val="006972BA"/>
    <w:rsid w:val="00697E11"/>
    <w:rsid w:val="006A00F2"/>
    <w:rsid w:val="006A04E5"/>
    <w:rsid w:val="006A05A5"/>
    <w:rsid w:val="006A0D94"/>
    <w:rsid w:val="006A115E"/>
    <w:rsid w:val="006A1574"/>
    <w:rsid w:val="006A15EB"/>
    <w:rsid w:val="006A1613"/>
    <w:rsid w:val="006A1AA6"/>
    <w:rsid w:val="006A1E51"/>
    <w:rsid w:val="006A23A0"/>
    <w:rsid w:val="006A27B2"/>
    <w:rsid w:val="006A2A82"/>
    <w:rsid w:val="006A4824"/>
    <w:rsid w:val="006A4D85"/>
    <w:rsid w:val="006A549C"/>
    <w:rsid w:val="006A5B31"/>
    <w:rsid w:val="006A6120"/>
    <w:rsid w:val="006A6E81"/>
    <w:rsid w:val="006A78D0"/>
    <w:rsid w:val="006A7B91"/>
    <w:rsid w:val="006A7E82"/>
    <w:rsid w:val="006B04FF"/>
    <w:rsid w:val="006B0EB4"/>
    <w:rsid w:val="006B1432"/>
    <w:rsid w:val="006B16B1"/>
    <w:rsid w:val="006B1814"/>
    <w:rsid w:val="006B1B41"/>
    <w:rsid w:val="006B1E25"/>
    <w:rsid w:val="006B2160"/>
    <w:rsid w:val="006B2289"/>
    <w:rsid w:val="006B2648"/>
    <w:rsid w:val="006B2862"/>
    <w:rsid w:val="006B2C88"/>
    <w:rsid w:val="006B2DDA"/>
    <w:rsid w:val="006B36EB"/>
    <w:rsid w:val="006B3CCC"/>
    <w:rsid w:val="006B3EBB"/>
    <w:rsid w:val="006B3F24"/>
    <w:rsid w:val="006B427C"/>
    <w:rsid w:val="006B4C07"/>
    <w:rsid w:val="006B4F5C"/>
    <w:rsid w:val="006B4F66"/>
    <w:rsid w:val="006B511A"/>
    <w:rsid w:val="006B574C"/>
    <w:rsid w:val="006B5835"/>
    <w:rsid w:val="006B5B12"/>
    <w:rsid w:val="006B5D2A"/>
    <w:rsid w:val="006B5D9F"/>
    <w:rsid w:val="006B6063"/>
    <w:rsid w:val="006B6543"/>
    <w:rsid w:val="006B7233"/>
    <w:rsid w:val="006B7639"/>
    <w:rsid w:val="006C01D3"/>
    <w:rsid w:val="006C0422"/>
    <w:rsid w:val="006C068F"/>
    <w:rsid w:val="006C0A41"/>
    <w:rsid w:val="006C15EF"/>
    <w:rsid w:val="006C1848"/>
    <w:rsid w:val="006C19A1"/>
    <w:rsid w:val="006C1E61"/>
    <w:rsid w:val="006C2564"/>
    <w:rsid w:val="006C2BB3"/>
    <w:rsid w:val="006C2E8C"/>
    <w:rsid w:val="006C333F"/>
    <w:rsid w:val="006C3534"/>
    <w:rsid w:val="006C38EB"/>
    <w:rsid w:val="006C414F"/>
    <w:rsid w:val="006C427F"/>
    <w:rsid w:val="006C4549"/>
    <w:rsid w:val="006C492F"/>
    <w:rsid w:val="006C4B40"/>
    <w:rsid w:val="006C4CAC"/>
    <w:rsid w:val="006C59FD"/>
    <w:rsid w:val="006C5AE8"/>
    <w:rsid w:val="006C5BBC"/>
    <w:rsid w:val="006C624C"/>
    <w:rsid w:val="006C65EF"/>
    <w:rsid w:val="006C6602"/>
    <w:rsid w:val="006C6C64"/>
    <w:rsid w:val="006C6C6F"/>
    <w:rsid w:val="006C754C"/>
    <w:rsid w:val="006D0887"/>
    <w:rsid w:val="006D10B3"/>
    <w:rsid w:val="006D13A9"/>
    <w:rsid w:val="006D1757"/>
    <w:rsid w:val="006D2C87"/>
    <w:rsid w:val="006D2E9B"/>
    <w:rsid w:val="006D3916"/>
    <w:rsid w:val="006D3AFE"/>
    <w:rsid w:val="006D3B65"/>
    <w:rsid w:val="006D3E5B"/>
    <w:rsid w:val="006D41A7"/>
    <w:rsid w:val="006D4B50"/>
    <w:rsid w:val="006D4C2A"/>
    <w:rsid w:val="006D519A"/>
    <w:rsid w:val="006D559C"/>
    <w:rsid w:val="006D5752"/>
    <w:rsid w:val="006D60DF"/>
    <w:rsid w:val="006D62C5"/>
    <w:rsid w:val="006D6378"/>
    <w:rsid w:val="006D68B3"/>
    <w:rsid w:val="006D6B5F"/>
    <w:rsid w:val="006D726D"/>
    <w:rsid w:val="006D737E"/>
    <w:rsid w:val="006D7B2E"/>
    <w:rsid w:val="006D7F08"/>
    <w:rsid w:val="006E0C3F"/>
    <w:rsid w:val="006E11FE"/>
    <w:rsid w:val="006E1CCD"/>
    <w:rsid w:val="006E1D8E"/>
    <w:rsid w:val="006E2D81"/>
    <w:rsid w:val="006E2DEB"/>
    <w:rsid w:val="006E3086"/>
    <w:rsid w:val="006E32BA"/>
    <w:rsid w:val="006E4981"/>
    <w:rsid w:val="006E4A37"/>
    <w:rsid w:val="006E4ABA"/>
    <w:rsid w:val="006E5371"/>
    <w:rsid w:val="006E580C"/>
    <w:rsid w:val="006E582E"/>
    <w:rsid w:val="006E5A38"/>
    <w:rsid w:val="006E685D"/>
    <w:rsid w:val="006E68B9"/>
    <w:rsid w:val="006E738E"/>
    <w:rsid w:val="006F00E2"/>
    <w:rsid w:val="006F109D"/>
    <w:rsid w:val="006F1398"/>
    <w:rsid w:val="006F2721"/>
    <w:rsid w:val="006F2EA4"/>
    <w:rsid w:val="006F3B41"/>
    <w:rsid w:val="006F4576"/>
    <w:rsid w:val="006F4753"/>
    <w:rsid w:val="006F4AEC"/>
    <w:rsid w:val="006F535E"/>
    <w:rsid w:val="006F5586"/>
    <w:rsid w:val="006F588F"/>
    <w:rsid w:val="006F5CB3"/>
    <w:rsid w:val="006F7507"/>
    <w:rsid w:val="006F7AAE"/>
    <w:rsid w:val="006F7D77"/>
    <w:rsid w:val="006F7EA1"/>
    <w:rsid w:val="006F7F2E"/>
    <w:rsid w:val="007006F8"/>
    <w:rsid w:val="0070077A"/>
    <w:rsid w:val="00700D80"/>
    <w:rsid w:val="00701746"/>
    <w:rsid w:val="00701C47"/>
    <w:rsid w:val="00702363"/>
    <w:rsid w:val="007028CC"/>
    <w:rsid w:val="00702E97"/>
    <w:rsid w:val="00703717"/>
    <w:rsid w:val="00704786"/>
    <w:rsid w:val="00704EFE"/>
    <w:rsid w:val="0070503F"/>
    <w:rsid w:val="00705162"/>
    <w:rsid w:val="007052B9"/>
    <w:rsid w:val="0070584E"/>
    <w:rsid w:val="00705851"/>
    <w:rsid w:val="007059BB"/>
    <w:rsid w:val="00706A58"/>
    <w:rsid w:val="00706F88"/>
    <w:rsid w:val="00707114"/>
    <w:rsid w:val="0070770E"/>
    <w:rsid w:val="00707A14"/>
    <w:rsid w:val="00707BB5"/>
    <w:rsid w:val="00710342"/>
    <w:rsid w:val="00710449"/>
    <w:rsid w:val="00710979"/>
    <w:rsid w:val="007109CF"/>
    <w:rsid w:val="00710BC8"/>
    <w:rsid w:val="007115C5"/>
    <w:rsid w:val="00711765"/>
    <w:rsid w:val="007119D7"/>
    <w:rsid w:val="00712126"/>
    <w:rsid w:val="00712D96"/>
    <w:rsid w:val="0071343A"/>
    <w:rsid w:val="00713BFD"/>
    <w:rsid w:val="00714451"/>
    <w:rsid w:val="00714591"/>
    <w:rsid w:val="007149D4"/>
    <w:rsid w:val="00714AD2"/>
    <w:rsid w:val="00714C81"/>
    <w:rsid w:val="00715D33"/>
    <w:rsid w:val="00715EC2"/>
    <w:rsid w:val="00716025"/>
    <w:rsid w:val="00716608"/>
    <w:rsid w:val="007167AC"/>
    <w:rsid w:val="0071750E"/>
    <w:rsid w:val="007201C3"/>
    <w:rsid w:val="007206F6"/>
    <w:rsid w:val="00720AF0"/>
    <w:rsid w:val="007218AA"/>
    <w:rsid w:val="00721EA5"/>
    <w:rsid w:val="007223BA"/>
    <w:rsid w:val="00722DA6"/>
    <w:rsid w:val="00722F6F"/>
    <w:rsid w:val="007231A8"/>
    <w:rsid w:val="00723A51"/>
    <w:rsid w:val="00723DEB"/>
    <w:rsid w:val="0072432C"/>
    <w:rsid w:val="00726254"/>
    <w:rsid w:val="00726863"/>
    <w:rsid w:val="0072696A"/>
    <w:rsid w:val="0072696D"/>
    <w:rsid w:val="00727425"/>
    <w:rsid w:val="0073029E"/>
    <w:rsid w:val="007305A0"/>
    <w:rsid w:val="00730C54"/>
    <w:rsid w:val="00730EAA"/>
    <w:rsid w:val="00730F9C"/>
    <w:rsid w:val="00731752"/>
    <w:rsid w:val="00731C93"/>
    <w:rsid w:val="0073224E"/>
    <w:rsid w:val="00732988"/>
    <w:rsid w:val="00732B39"/>
    <w:rsid w:val="00732D31"/>
    <w:rsid w:val="0073301A"/>
    <w:rsid w:val="00733A53"/>
    <w:rsid w:val="007348ED"/>
    <w:rsid w:val="00734B59"/>
    <w:rsid w:val="00734DFA"/>
    <w:rsid w:val="007353DF"/>
    <w:rsid w:val="00735952"/>
    <w:rsid w:val="0073652B"/>
    <w:rsid w:val="00736695"/>
    <w:rsid w:val="0073676D"/>
    <w:rsid w:val="00736C5B"/>
    <w:rsid w:val="00736E70"/>
    <w:rsid w:val="007371B6"/>
    <w:rsid w:val="00737637"/>
    <w:rsid w:val="0073777D"/>
    <w:rsid w:val="00737997"/>
    <w:rsid w:val="007401DC"/>
    <w:rsid w:val="00740675"/>
    <w:rsid w:val="00740A0B"/>
    <w:rsid w:val="00740BDD"/>
    <w:rsid w:val="00741594"/>
    <w:rsid w:val="007416CC"/>
    <w:rsid w:val="00741976"/>
    <w:rsid w:val="00741B48"/>
    <w:rsid w:val="007423E0"/>
    <w:rsid w:val="00742AD2"/>
    <w:rsid w:val="00742E07"/>
    <w:rsid w:val="007430AF"/>
    <w:rsid w:val="00743E20"/>
    <w:rsid w:val="00744A46"/>
    <w:rsid w:val="00745312"/>
    <w:rsid w:val="007454F8"/>
    <w:rsid w:val="00745CF2"/>
    <w:rsid w:val="00746267"/>
    <w:rsid w:val="007463CD"/>
    <w:rsid w:val="0074654B"/>
    <w:rsid w:val="0074687E"/>
    <w:rsid w:val="00746C4F"/>
    <w:rsid w:val="00746CC6"/>
    <w:rsid w:val="00746D68"/>
    <w:rsid w:val="00746E6D"/>
    <w:rsid w:val="0074793A"/>
    <w:rsid w:val="00747AFF"/>
    <w:rsid w:val="00747D12"/>
    <w:rsid w:val="007501CB"/>
    <w:rsid w:val="007504F7"/>
    <w:rsid w:val="00750590"/>
    <w:rsid w:val="00750A26"/>
    <w:rsid w:val="00751E19"/>
    <w:rsid w:val="00751EA5"/>
    <w:rsid w:val="00751EC9"/>
    <w:rsid w:val="00752063"/>
    <w:rsid w:val="00752127"/>
    <w:rsid w:val="007524DD"/>
    <w:rsid w:val="007530BB"/>
    <w:rsid w:val="007530C0"/>
    <w:rsid w:val="00753D9A"/>
    <w:rsid w:val="00754237"/>
    <w:rsid w:val="007543C5"/>
    <w:rsid w:val="007554D2"/>
    <w:rsid w:val="007555A6"/>
    <w:rsid w:val="007559DE"/>
    <w:rsid w:val="00755D63"/>
    <w:rsid w:val="007563B5"/>
    <w:rsid w:val="0075661D"/>
    <w:rsid w:val="00756713"/>
    <w:rsid w:val="00756CD5"/>
    <w:rsid w:val="00756DAE"/>
    <w:rsid w:val="00756FDD"/>
    <w:rsid w:val="00757C00"/>
    <w:rsid w:val="00757CC4"/>
    <w:rsid w:val="00757DCA"/>
    <w:rsid w:val="00760FD0"/>
    <w:rsid w:val="00761141"/>
    <w:rsid w:val="00761712"/>
    <w:rsid w:val="007627C3"/>
    <w:rsid w:val="00762C00"/>
    <w:rsid w:val="00762DA2"/>
    <w:rsid w:val="00762FA1"/>
    <w:rsid w:val="00765372"/>
    <w:rsid w:val="007653C4"/>
    <w:rsid w:val="0076544A"/>
    <w:rsid w:val="007664C3"/>
    <w:rsid w:val="00766606"/>
    <w:rsid w:val="00766D08"/>
    <w:rsid w:val="007673C0"/>
    <w:rsid w:val="0076772D"/>
    <w:rsid w:val="0076792D"/>
    <w:rsid w:val="00767EAF"/>
    <w:rsid w:val="00770817"/>
    <w:rsid w:val="00770B6E"/>
    <w:rsid w:val="00770CDE"/>
    <w:rsid w:val="00770D72"/>
    <w:rsid w:val="00770F48"/>
    <w:rsid w:val="0077123C"/>
    <w:rsid w:val="00771380"/>
    <w:rsid w:val="00771E75"/>
    <w:rsid w:val="007723EA"/>
    <w:rsid w:val="007725F8"/>
    <w:rsid w:val="00772991"/>
    <w:rsid w:val="00772E5E"/>
    <w:rsid w:val="007737B0"/>
    <w:rsid w:val="007739A3"/>
    <w:rsid w:val="00774061"/>
    <w:rsid w:val="00774216"/>
    <w:rsid w:val="00774707"/>
    <w:rsid w:val="0077470A"/>
    <w:rsid w:val="007748B3"/>
    <w:rsid w:val="007754F1"/>
    <w:rsid w:val="00775CC4"/>
    <w:rsid w:val="00776355"/>
    <w:rsid w:val="00777B5A"/>
    <w:rsid w:val="00780CBD"/>
    <w:rsid w:val="00780DCA"/>
    <w:rsid w:val="00780E6D"/>
    <w:rsid w:val="00780E85"/>
    <w:rsid w:val="007811EC"/>
    <w:rsid w:val="007817A8"/>
    <w:rsid w:val="00781A44"/>
    <w:rsid w:val="00781D45"/>
    <w:rsid w:val="00781EB6"/>
    <w:rsid w:val="007829A9"/>
    <w:rsid w:val="00782D27"/>
    <w:rsid w:val="007833C8"/>
    <w:rsid w:val="00783A52"/>
    <w:rsid w:val="00783B56"/>
    <w:rsid w:val="00784534"/>
    <w:rsid w:val="00784B7D"/>
    <w:rsid w:val="00784DA8"/>
    <w:rsid w:val="007850F0"/>
    <w:rsid w:val="007858CC"/>
    <w:rsid w:val="00785BA9"/>
    <w:rsid w:val="00785D66"/>
    <w:rsid w:val="00786509"/>
    <w:rsid w:val="007867AF"/>
    <w:rsid w:val="00786E2B"/>
    <w:rsid w:val="00786F48"/>
    <w:rsid w:val="00786F5A"/>
    <w:rsid w:val="00787193"/>
    <w:rsid w:val="007879BD"/>
    <w:rsid w:val="007879CB"/>
    <w:rsid w:val="00790968"/>
    <w:rsid w:val="00790B4C"/>
    <w:rsid w:val="00790E87"/>
    <w:rsid w:val="007910A9"/>
    <w:rsid w:val="007914B7"/>
    <w:rsid w:val="007914C6"/>
    <w:rsid w:val="00791A0C"/>
    <w:rsid w:val="00791B7F"/>
    <w:rsid w:val="00792034"/>
    <w:rsid w:val="00793540"/>
    <w:rsid w:val="00793738"/>
    <w:rsid w:val="00793E9C"/>
    <w:rsid w:val="00794BC7"/>
    <w:rsid w:val="00794D50"/>
    <w:rsid w:val="00794F78"/>
    <w:rsid w:val="0079531C"/>
    <w:rsid w:val="007958F7"/>
    <w:rsid w:val="00795A24"/>
    <w:rsid w:val="00796215"/>
    <w:rsid w:val="00796BEA"/>
    <w:rsid w:val="007973AA"/>
    <w:rsid w:val="0079743C"/>
    <w:rsid w:val="00797825"/>
    <w:rsid w:val="0079794E"/>
    <w:rsid w:val="007A0438"/>
    <w:rsid w:val="007A109D"/>
    <w:rsid w:val="007A1228"/>
    <w:rsid w:val="007A135D"/>
    <w:rsid w:val="007A1536"/>
    <w:rsid w:val="007A1E81"/>
    <w:rsid w:val="007A27A1"/>
    <w:rsid w:val="007A2BED"/>
    <w:rsid w:val="007A2E47"/>
    <w:rsid w:val="007A3803"/>
    <w:rsid w:val="007A3C98"/>
    <w:rsid w:val="007A46AD"/>
    <w:rsid w:val="007A4B23"/>
    <w:rsid w:val="007A4BF9"/>
    <w:rsid w:val="007A56E4"/>
    <w:rsid w:val="007A5E0C"/>
    <w:rsid w:val="007A65CE"/>
    <w:rsid w:val="007A677B"/>
    <w:rsid w:val="007A6A0C"/>
    <w:rsid w:val="007A6D4B"/>
    <w:rsid w:val="007A6E3C"/>
    <w:rsid w:val="007A725F"/>
    <w:rsid w:val="007B01A7"/>
    <w:rsid w:val="007B0988"/>
    <w:rsid w:val="007B1CFD"/>
    <w:rsid w:val="007B255E"/>
    <w:rsid w:val="007B288F"/>
    <w:rsid w:val="007B30AC"/>
    <w:rsid w:val="007B3527"/>
    <w:rsid w:val="007B363D"/>
    <w:rsid w:val="007B367B"/>
    <w:rsid w:val="007B3A6D"/>
    <w:rsid w:val="007B3C39"/>
    <w:rsid w:val="007B3DCE"/>
    <w:rsid w:val="007B40A3"/>
    <w:rsid w:val="007B477D"/>
    <w:rsid w:val="007B54AE"/>
    <w:rsid w:val="007B5713"/>
    <w:rsid w:val="007B5FD5"/>
    <w:rsid w:val="007B656A"/>
    <w:rsid w:val="007B69BB"/>
    <w:rsid w:val="007B6BBA"/>
    <w:rsid w:val="007B6FE3"/>
    <w:rsid w:val="007B713A"/>
    <w:rsid w:val="007B7388"/>
    <w:rsid w:val="007B79BE"/>
    <w:rsid w:val="007C10BA"/>
    <w:rsid w:val="007C1BD9"/>
    <w:rsid w:val="007C1EB4"/>
    <w:rsid w:val="007C26E7"/>
    <w:rsid w:val="007C2DFC"/>
    <w:rsid w:val="007C335D"/>
    <w:rsid w:val="007C3633"/>
    <w:rsid w:val="007C3792"/>
    <w:rsid w:val="007C39F7"/>
    <w:rsid w:val="007C3D04"/>
    <w:rsid w:val="007C4004"/>
    <w:rsid w:val="007C4A69"/>
    <w:rsid w:val="007C4B23"/>
    <w:rsid w:val="007C4F0E"/>
    <w:rsid w:val="007C51C8"/>
    <w:rsid w:val="007C5B96"/>
    <w:rsid w:val="007C5CCB"/>
    <w:rsid w:val="007C5FE9"/>
    <w:rsid w:val="007C6D11"/>
    <w:rsid w:val="007C71F8"/>
    <w:rsid w:val="007C7651"/>
    <w:rsid w:val="007C7755"/>
    <w:rsid w:val="007C7CC1"/>
    <w:rsid w:val="007D01D2"/>
    <w:rsid w:val="007D028D"/>
    <w:rsid w:val="007D0532"/>
    <w:rsid w:val="007D05D2"/>
    <w:rsid w:val="007D15E5"/>
    <w:rsid w:val="007D1EAF"/>
    <w:rsid w:val="007D214C"/>
    <w:rsid w:val="007D2217"/>
    <w:rsid w:val="007D3200"/>
    <w:rsid w:val="007D4235"/>
    <w:rsid w:val="007D47A3"/>
    <w:rsid w:val="007D47F7"/>
    <w:rsid w:val="007D570E"/>
    <w:rsid w:val="007D58D7"/>
    <w:rsid w:val="007D621F"/>
    <w:rsid w:val="007D69E6"/>
    <w:rsid w:val="007D71BD"/>
    <w:rsid w:val="007D742D"/>
    <w:rsid w:val="007D756C"/>
    <w:rsid w:val="007D7FA0"/>
    <w:rsid w:val="007E03A5"/>
    <w:rsid w:val="007E077F"/>
    <w:rsid w:val="007E09D0"/>
    <w:rsid w:val="007E16EE"/>
    <w:rsid w:val="007E1EE4"/>
    <w:rsid w:val="007E22F4"/>
    <w:rsid w:val="007E2D8F"/>
    <w:rsid w:val="007E2F5C"/>
    <w:rsid w:val="007E356B"/>
    <w:rsid w:val="007E4446"/>
    <w:rsid w:val="007E4AEA"/>
    <w:rsid w:val="007E4B2D"/>
    <w:rsid w:val="007E4EF3"/>
    <w:rsid w:val="007E5C00"/>
    <w:rsid w:val="007E66CD"/>
    <w:rsid w:val="007E6A7A"/>
    <w:rsid w:val="007E6DF1"/>
    <w:rsid w:val="007E72D0"/>
    <w:rsid w:val="007E73C8"/>
    <w:rsid w:val="007E749A"/>
    <w:rsid w:val="007E796B"/>
    <w:rsid w:val="007E7CD8"/>
    <w:rsid w:val="007E7DF6"/>
    <w:rsid w:val="007E7F30"/>
    <w:rsid w:val="007F04D5"/>
    <w:rsid w:val="007F07B2"/>
    <w:rsid w:val="007F0808"/>
    <w:rsid w:val="007F0B77"/>
    <w:rsid w:val="007F0D6F"/>
    <w:rsid w:val="007F1FD4"/>
    <w:rsid w:val="007F336B"/>
    <w:rsid w:val="007F3558"/>
    <w:rsid w:val="007F40DF"/>
    <w:rsid w:val="007F42FD"/>
    <w:rsid w:val="007F43BD"/>
    <w:rsid w:val="007F45F7"/>
    <w:rsid w:val="007F4865"/>
    <w:rsid w:val="007F4FBB"/>
    <w:rsid w:val="007F65F3"/>
    <w:rsid w:val="007F698B"/>
    <w:rsid w:val="007F7416"/>
    <w:rsid w:val="007F748C"/>
    <w:rsid w:val="007F7FC9"/>
    <w:rsid w:val="00800423"/>
    <w:rsid w:val="008004F4"/>
    <w:rsid w:val="00800AB0"/>
    <w:rsid w:val="00800F28"/>
    <w:rsid w:val="00801162"/>
    <w:rsid w:val="008018D2"/>
    <w:rsid w:val="00801F21"/>
    <w:rsid w:val="00802151"/>
    <w:rsid w:val="00802B35"/>
    <w:rsid w:val="00802B68"/>
    <w:rsid w:val="00802C17"/>
    <w:rsid w:val="008042CE"/>
    <w:rsid w:val="0080475F"/>
    <w:rsid w:val="00804DD7"/>
    <w:rsid w:val="00804DEE"/>
    <w:rsid w:val="00804F03"/>
    <w:rsid w:val="00804F47"/>
    <w:rsid w:val="008051AF"/>
    <w:rsid w:val="00805431"/>
    <w:rsid w:val="008061D4"/>
    <w:rsid w:val="0080627A"/>
    <w:rsid w:val="00806516"/>
    <w:rsid w:val="008072BE"/>
    <w:rsid w:val="00807C1A"/>
    <w:rsid w:val="00810693"/>
    <w:rsid w:val="00810C2E"/>
    <w:rsid w:val="00810D00"/>
    <w:rsid w:val="00812300"/>
    <w:rsid w:val="00812493"/>
    <w:rsid w:val="00812AEC"/>
    <w:rsid w:val="00812E32"/>
    <w:rsid w:val="008131FB"/>
    <w:rsid w:val="00813466"/>
    <w:rsid w:val="00813B77"/>
    <w:rsid w:val="008142A3"/>
    <w:rsid w:val="008145BB"/>
    <w:rsid w:val="00814ABF"/>
    <w:rsid w:val="00814B27"/>
    <w:rsid w:val="00814CC4"/>
    <w:rsid w:val="00814D01"/>
    <w:rsid w:val="00814EBE"/>
    <w:rsid w:val="008152D4"/>
    <w:rsid w:val="00815404"/>
    <w:rsid w:val="00815718"/>
    <w:rsid w:val="00815C62"/>
    <w:rsid w:val="0081633C"/>
    <w:rsid w:val="008167F5"/>
    <w:rsid w:val="00816AB0"/>
    <w:rsid w:val="00816D36"/>
    <w:rsid w:val="00816D8C"/>
    <w:rsid w:val="00816FD9"/>
    <w:rsid w:val="00817185"/>
    <w:rsid w:val="008172B5"/>
    <w:rsid w:val="00817348"/>
    <w:rsid w:val="00817C1B"/>
    <w:rsid w:val="0082006E"/>
    <w:rsid w:val="008201AF"/>
    <w:rsid w:val="0082076A"/>
    <w:rsid w:val="00820CE2"/>
    <w:rsid w:val="008210C6"/>
    <w:rsid w:val="008219FF"/>
    <w:rsid w:val="00821B0A"/>
    <w:rsid w:val="00821FA8"/>
    <w:rsid w:val="00822190"/>
    <w:rsid w:val="00823325"/>
    <w:rsid w:val="008239D2"/>
    <w:rsid w:val="00823DC4"/>
    <w:rsid w:val="008240C3"/>
    <w:rsid w:val="00824623"/>
    <w:rsid w:val="008248FA"/>
    <w:rsid w:val="0082505E"/>
    <w:rsid w:val="00826379"/>
    <w:rsid w:val="00826630"/>
    <w:rsid w:val="00826F86"/>
    <w:rsid w:val="00827186"/>
    <w:rsid w:val="00827BC1"/>
    <w:rsid w:val="00827FC8"/>
    <w:rsid w:val="008305EB"/>
    <w:rsid w:val="00830683"/>
    <w:rsid w:val="00830770"/>
    <w:rsid w:val="0083129A"/>
    <w:rsid w:val="00831662"/>
    <w:rsid w:val="00831710"/>
    <w:rsid w:val="00831C19"/>
    <w:rsid w:val="008320A0"/>
    <w:rsid w:val="00832438"/>
    <w:rsid w:val="00832923"/>
    <w:rsid w:val="00833636"/>
    <w:rsid w:val="008336C1"/>
    <w:rsid w:val="00833885"/>
    <w:rsid w:val="00834042"/>
    <w:rsid w:val="00834D06"/>
    <w:rsid w:val="00834DB0"/>
    <w:rsid w:val="00834E1A"/>
    <w:rsid w:val="008354B4"/>
    <w:rsid w:val="008355DC"/>
    <w:rsid w:val="00835991"/>
    <w:rsid w:val="00836344"/>
    <w:rsid w:val="00836501"/>
    <w:rsid w:val="008367F5"/>
    <w:rsid w:val="00837305"/>
    <w:rsid w:val="00840287"/>
    <w:rsid w:val="0084049B"/>
    <w:rsid w:val="0084060B"/>
    <w:rsid w:val="0084162A"/>
    <w:rsid w:val="00843C1D"/>
    <w:rsid w:val="008451D9"/>
    <w:rsid w:val="00845BDC"/>
    <w:rsid w:val="0084654D"/>
    <w:rsid w:val="00846626"/>
    <w:rsid w:val="00846BD7"/>
    <w:rsid w:val="0084766E"/>
    <w:rsid w:val="008505FF"/>
    <w:rsid w:val="00850843"/>
    <w:rsid w:val="00850BC7"/>
    <w:rsid w:val="00850D52"/>
    <w:rsid w:val="008511FA"/>
    <w:rsid w:val="00851FF3"/>
    <w:rsid w:val="008524E0"/>
    <w:rsid w:val="00852732"/>
    <w:rsid w:val="00852747"/>
    <w:rsid w:val="008527DC"/>
    <w:rsid w:val="00852E2F"/>
    <w:rsid w:val="0085351A"/>
    <w:rsid w:val="00853D70"/>
    <w:rsid w:val="008542D6"/>
    <w:rsid w:val="008545DA"/>
    <w:rsid w:val="008546F4"/>
    <w:rsid w:val="0085496F"/>
    <w:rsid w:val="00854A64"/>
    <w:rsid w:val="00854E2A"/>
    <w:rsid w:val="00855336"/>
    <w:rsid w:val="00855681"/>
    <w:rsid w:val="00855965"/>
    <w:rsid w:val="00855B0D"/>
    <w:rsid w:val="00855F20"/>
    <w:rsid w:val="00856008"/>
    <w:rsid w:val="0085689D"/>
    <w:rsid w:val="008574BA"/>
    <w:rsid w:val="008576EA"/>
    <w:rsid w:val="00857CF9"/>
    <w:rsid w:val="00860195"/>
    <w:rsid w:val="008601D5"/>
    <w:rsid w:val="00860562"/>
    <w:rsid w:val="00861335"/>
    <w:rsid w:val="008619CD"/>
    <w:rsid w:val="00862235"/>
    <w:rsid w:val="00862245"/>
    <w:rsid w:val="008622E0"/>
    <w:rsid w:val="00862ADD"/>
    <w:rsid w:val="00862EDE"/>
    <w:rsid w:val="008631D5"/>
    <w:rsid w:val="008635F6"/>
    <w:rsid w:val="00864121"/>
    <w:rsid w:val="00864C3D"/>
    <w:rsid w:val="008650D5"/>
    <w:rsid w:val="00865358"/>
    <w:rsid w:val="00865A83"/>
    <w:rsid w:val="00865AA9"/>
    <w:rsid w:val="00865B39"/>
    <w:rsid w:val="00865E63"/>
    <w:rsid w:val="00866263"/>
    <w:rsid w:val="0086684E"/>
    <w:rsid w:val="008669B1"/>
    <w:rsid w:val="00867020"/>
    <w:rsid w:val="00867467"/>
    <w:rsid w:val="00870086"/>
    <w:rsid w:val="008700CF"/>
    <w:rsid w:val="00870481"/>
    <w:rsid w:val="00870720"/>
    <w:rsid w:val="00871FF6"/>
    <w:rsid w:val="008720FC"/>
    <w:rsid w:val="008721FD"/>
    <w:rsid w:val="00872501"/>
    <w:rsid w:val="00872671"/>
    <w:rsid w:val="00872B8D"/>
    <w:rsid w:val="00873AC4"/>
    <w:rsid w:val="00873B78"/>
    <w:rsid w:val="00873EC1"/>
    <w:rsid w:val="0087432B"/>
    <w:rsid w:val="008744D9"/>
    <w:rsid w:val="0087483A"/>
    <w:rsid w:val="00874A27"/>
    <w:rsid w:val="00874CCC"/>
    <w:rsid w:val="008750BC"/>
    <w:rsid w:val="00875114"/>
    <w:rsid w:val="00875820"/>
    <w:rsid w:val="00875B3C"/>
    <w:rsid w:val="00875F40"/>
    <w:rsid w:val="00876468"/>
    <w:rsid w:val="0087653C"/>
    <w:rsid w:val="0087699B"/>
    <w:rsid w:val="00876C71"/>
    <w:rsid w:val="00876CAE"/>
    <w:rsid w:val="008770BD"/>
    <w:rsid w:val="008775BD"/>
    <w:rsid w:val="00880546"/>
    <w:rsid w:val="00880685"/>
    <w:rsid w:val="008808CD"/>
    <w:rsid w:val="008811C2"/>
    <w:rsid w:val="0088141C"/>
    <w:rsid w:val="00881B9E"/>
    <w:rsid w:val="00881CA8"/>
    <w:rsid w:val="00882931"/>
    <w:rsid w:val="00882D9C"/>
    <w:rsid w:val="0088308F"/>
    <w:rsid w:val="00884245"/>
    <w:rsid w:val="00884619"/>
    <w:rsid w:val="00884890"/>
    <w:rsid w:val="00884DBE"/>
    <w:rsid w:val="00885130"/>
    <w:rsid w:val="008856EC"/>
    <w:rsid w:val="00885892"/>
    <w:rsid w:val="00885BEE"/>
    <w:rsid w:val="00885F74"/>
    <w:rsid w:val="0088604C"/>
    <w:rsid w:val="00886C6A"/>
    <w:rsid w:val="00886D33"/>
    <w:rsid w:val="00887928"/>
    <w:rsid w:val="00890812"/>
    <w:rsid w:val="00891671"/>
    <w:rsid w:val="00891A24"/>
    <w:rsid w:val="00891B2C"/>
    <w:rsid w:val="0089356D"/>
    <w:rsid w:val="0089386B"/>
    <w:rsid w:val="00893FAD"/>
    <w:rsid w:val="00894048"/>
    <w:rsid w:val="008940AD"/>
    <w:rsid w:val="008942E1"/>
    <w:rsid w:val="008945E5"/>
    <w:rsid w:val="0089490A"/>
    <w:rsid w:val="00894936"/>
    <w:rsid w:val="00894AB2"/>
    <w:rsid w:val="00894F33"/>
    <w:rsid w:val="0089535E"/>
    <w:rsid w:val="00895A79"/>
    <w:rsid w:val="00895C44"/>
    <w:rsid w:val="00895FC4"/>
    <w:rsid w:val="008960A9"/>
    <w:rsid w:val="008968B0"/>
    <w:rsid w:val="00896DA0"/>
    <w:rsid w:val="00896E84"/>
    <w:rsid w:val="00896F8B"/>
    <w:rsid w:val="008972BC"/>
    <w:rsid w:val="008973B6"/>
    <w:rsid w:val="008973E4"/>
    <w:rsid w:val="00897AEF"/>
    <w:rsid w:val="00897AFC"/>
    <w:rsid w:val="008A07FF"/>
    <w:rsid w:val="008A0E62"/>
    <w:rsid w:val="008A1042"/>
    <w:rsid w:val="008A1B70"/>
    <w:rsid w:val="008A2039"/>
    <w:rsid w:val="008A2064"/>
    <w:rsid w:val="008A2C12"/>
    <w:rsid w:val="008A3201"/>
    <w:rsid w:val="008A3598"/>
    <w:rsid w:val="008A38A3"/>
    <w:rsid w:val="008A3A4B"/>
    <w:rsid w:val="008A3FA8"/>
    <w:rsid w:val="008A417E"/>
    <w:rsid w:val="008A43A3"/>
    <w:rsid w:val="008A43C4"/>
    <w:rsid w:val="008A471D"/>
    <w:rsid w:val="008A52E2"/>
    <w:rsid w:val="008A5438"/>
    <w:rsid w:val="008A5728"/>
    <w:rsid w:val="008A5CBB"/>
    <w:rsid w:val="008A5DAB"/>
    <w:rsid w:val="008A6691"/>
    <w:rsid w:val="008A69B2"/>
    <w:rsid w:val="008B0037"/>
    <w:rsid w:val="008B0194"/>
    <w:rsid w:val="008B0400"/>
    <w:rsid w:val="008B0EA2"/>
    <w:rsid w:val="008B10B2"/>
    <w:rsid w:val="008B2498"/>
    <w:rsid w:val="008B2524"/>
    <w:rsid w:val="008B29C1"/>
    <w:rsid w:val="008B3746"/>
    <w:rsid w:val="008B39D4"/>
    <w:rsid w:val="008B3BF9"/>
    <w:rsid w:val="008B4241"/>
    <w:rsid w:val="008B4384"/>
    <w:rsid w:val="008B490D"/>
    <w:rsid w:val="008B4B97"/>
    <w:rsid w:val="008B4E5C"/>
    <w:rsid w:val="008B51A2"/>
    <w:rsid w:val="008B5522"/>
    <w:rsid w:val="008B5E20"/>
    <w:rsid w:val="008B6224"/>
    <w:rsid w:val="008B6589"/>
    <w:rsid w:val="008B6C9C"/>
    <w:rsid w:val="008B6F88"/>
    <w:rsid w:val="008B72A5"/>
    <w:rsid w:val="008B74BA"/>
    <w:rsid w:val="008B792C"/>
    <w:rsid w:val="008B7A2A"/>
    <w:rsid w:val="008B7EA6"/>
    <w:rsid w:val="008C0458"/>
    <w:rsid w:val="008C081D"/>
    <w:rsid w:val="008C0C36"/>
    <w:rsid w:val="008C1949"/>
    <w:rsid w:val="008C1E2B"/>
    <w:rsid w:val="008C1FCB"/>
    <w:rsid w:val="008C221E"/>
    <w:rsid w:val="008C2453"/>
    <w:rsid w:val="008C25B9"/>
    <w:rsid w:val="008C2767"/>
    <w:rsid w:val="008C2D90"/>
    <w:rsid w:val="008C2EE2"/>
    <w:rsid w:val="008C4166"/>
    <w:rsid w:val="008C4168"/>
    <w:rsid w:val="008C41EE"/>
    <w:rsid w:val="008C4716"/>
    <w:rsid w:val="008C47C9"/>
    <w:rsid w:val="008C5097"/>
    <w:rsid w:val="008C50E7"/>
    <w:rsid w:val="008C5114"/>
    <w:rsid w:val="008C59C5"/>
    <w:rsid w:val="008C612C"/>
    <w:rsid w:val="008C6236"/>
    <w:rsid w:val="008C6504"/>
    <w:rsid w:val="008C6A80"/>
    <w:rsid w:val="008C6BC3"/>
    <w:rsid w:val="008C6D09"/>
    <w:rsid w:val="008C6F20"/>
    <w:rsid w:val="008C7361"/>
    <w:rsid w:val="008C74A5"/>
    <w:rsid w:val="008C7753"/>
    <w:rsid w:val="008C7A08"/>
    <w:rsid w:val="008C7BAD"/>
    <w:rsid w:val="008D14D2"/>
    <w:rsid w:val="008D166E"/>
    <w:rsid w:val="008D1784"/>
    <w:rsid w:val="008D17AF"/>
    <w:rsid w:val="008D212D"/>
    <w:rsid w:val="008D2AA9"/>
    <w:rsid w:val="008D3046"/>
    <w:rsid w:val="008D3964"/>
    <w:rsid w:val="008D3A62"/>
    <w:rsid w:val="008D408C"/>
    <w:rsid w:val="008D46EC"/>
    <w:rsid w:val="008D4E52"/>
    <w:rsid w:val="008D4EB6"/>
    <w:rsid w:val="008D5093"/>
    <w:rsid w:val="008D5CBE"/>
    <w:rsid w:val="008D63CD"/>
    <w:rsid w:val="008D677D"/>
    <w:rsid w:val="008D69F5"/>
    <w:rsid w:val="008D6E15"/>
    <w:rsid w:val="008D725B"/>
    <w:rsid w:val="008D7277"/>
    <w:rsid w:val="008D73A4"/>
    <w:rsid w:val="008D793A"/>
    <w:rsid w:val="008E0289"/>
    <w:rsid w:val="008E0B06"/>
    <w:rsid w:val="008E111A"/>
    <w:rsid w:val="008E121F"/>
    <w:rsid w:val="008E14D7"/>
    <w:rsid w:val="008E18A7"/>
    <w:rsid w:val="008E1977"/>
    <w:rsid w:val="008E2286"/>
    <w:rsid w:val="008E27E9"/>
    <w:rsid w:val="008E2907"/>
    <w:rsid w:val="008E2A87"/>
    <w:rsid w:val="008E3054"/>
    <w:rsid w:val="008E3303"/>
    <w:rsid w:val="008E39A9"/>
    <w:rsid w:val="008E3B28"/>
    <w:rsid w:val="008E4334"/>
    <w:rsid w:val="008E4C8A"/>
    <w:rsid w:val="008E4FC8"/>
    <w:rsid w:val="008E54A4"/>
    <w:rsid w:val="008E54E3"/>
    <w:rsid w:val="008E62CE"/>
    <w:rsid w:val="008E6646"/>
    <w:rsid w:val="008E6B65"/>
    <w:rsid w:val="008E713D"/>
    <w:rsid w:val="008F0601"/>
    <w:rsid w:val="008F0E60"/>
    <w:rsid w:val="008F0F67"/>
    <w:rsid w:val="008F11FA"/>
    <w:rsid w:val="008F1633"/>
    <w:rsid w:val="008F204C"/>
    <w:rsid w:val="008F2391"/>
    <w:rsid w:val="008F2460"/>
    <w:rsid w:val="008F2CF2"/>
    <w:rsid w:val="008F30F7"/>
    <w:rsid w:val="008F32D9"/>
    <w:rsid w:val="008F3B8B"/>
    <w:rsid w:val="008F49FE"/>
    <w:rsid w:val="008F4E42"/>
    <w:rsid w:val="008F5162"/>
    <w:rsid w:val="008F584B"/>
    <w:rsid w:val="008F5EFB"/>
    <w:rsid w:val="008F604A"/>
    <w:rsid w:val="008F6182"/>
    <w:rsid w:val="008F6643"/>
    <w:rsid w:val="008F6726"/>
    <w:rsid w:val="008F7358"/>
    <w:rsid w:val="0090030B"/>
    <w:rsid w:val="009004A5"/>
    <w:rsid w:val="0090062D"/>
    <w:rsid w:val="00900D61"/>
    <w:rsid w:val="00901287"/>
    <w:rsid w:val="009013A9"/>
    <w:rsid w:val="0090170D"/>
    <w:rsid w:val="0090316E"/>
    <w:rsid w:val="00903303"/>
    <w:rsid w:val="00903322"/>
    <w:rsid w:val="00903926"/>
    <w:rsid w:val="00903DD4"/>
    <w:rsid w:val="00904661"/>
    <w:rsid w:val="00904AFE"/>
    <w:rsid w:val="00904B08"/>
    <w:rsid w:val="009054D2"/>
    <w:rsid w:val="009058B5"/>
    <w:rsid w:val="00905C7B"/>
    <w:rsid w:val="00906016"/>
    <w:rsid w:val="00906351"/>
    <w:rsid w:val="00906A79"/>
    <w:rsid w:val="00906BD0"/>
    <w:rsid w:val="009071D2"/>
    <w:rsid w:val="00907567"/>
    <w:rsid w:val="0091011E"/>
    <w:rsid w:val="009101BE"/>
    <w:rsid w:val="009101C6"/>
    <w:rsid w:val="0091028B"/>
    <w:rsid w:val="00910A5D"/>
    <w:rsid w:val="00910AFC"/>
    <w:rsid w:val="00910B0D"/>
    <w:rsid w:val="00911876"/>
    <w:rsid w:val="009130E5"/>
    <w:rsid w:val="00913473"/>
    <w:rsid w:val="00913501"/>
    <w:rsid w:val="0091366B"/>
    <w:rsid w:val="00913D09"/>
    <w:rsid w:val="00914DB6"/>
    <w:rsid w:val="009151E0"/>
    <w:rsid w:val="0091526D"/>
    <w:rsid w:val="00915B91"/>
    <w:rsid w:val="00915BD4"/>
    <w:rsid w:val="00916054"/>
    <w:rsid w:val="009161D3"/>
    <w:rsid w:val="00916977"/>
    <w:rsid w:val="009170F1"/>
    <w:rsid w:val="0091712A"/>
    <w:rsid w:val="00917A4D"/>
    <w:rsid w:val="00917D1E"/>
    <w:rsid w:val="00920B49"/>
    <w:rsid w:val="009212CD"/>
    <w:rsid w:val="0092199C"/>
    <w:rsid w:val="00921D27"/>
    <w:rsid w:val="00922233"/>
    <w:rsid w:val="009228B2"/>
    <w:rsid w:val="009235AD"/>
    <w:rsid w:val="00923897"/>
    <w:rsid w:val="00924FE8"/>
    <w:rsid w:val="0092576A"/>
    <w:rsid w:val="0092650D"/>
    <w:rsid w:val="00926C12"/>
    <w:rsid w:val="00926EA1"/>
    <w:rsid w:val="00926ECD"/>
    <w:rsid w:val="009270D8"/>
    <w:rsid w:val="00927543"/>
    <w:rsid w:val="00927CF9"/>
    <w:rsid w:val="00927D09"/>
    <w:rsid w:val="00927D7B"/>
    <w:rsid w:val="009301CF"/>
    <w:rsid w:val="009302FF"/>
    <w:rsid w:val="00930C53"/>
    <w:rsid w:val="00930F56"/>
    <w:rsid w:val="009316D2"/>
    <w:rsid w:val="00931862"/>
    <w:rsid w:val="009318DB"/>
    <w:rsid w:val="009319EE"/>
    <w:rsid w:val="00931EC2"/>
    <w:rsid w:val="00931F25"/>
    <w:rsid w:val="009327A4"/>
    <w:rsid w:val="00932AC5"/>
    <w:rsid w:val="00933429"/>
    <w:rsid w:val="009335C2"/>
    <w:rsid w:val="009337E0"/>
    <w:rsid w:val="00933944"/>
    <w:rsid w:val="00933971"/>
    <w:rsid w:val="00934D11"/>
    <w:rsid w:val="009357E7"/>
    <w:rsid w:val="009363AD"/>
    <w:rsid w:val="0093681F"/>
    <w:rsid w:val="00937AB8"/>
    <w:rsid w:val="009400F0"/>
    <w:rsid w:val="009402A4"/>
    <w:rsid w:val="00940355"/>
    <w:rsid w:val="009415EC"/>
    <w:rsid w:val="00941743"/>
    <w:rsid w:val="0094185E"/>
    <w:rsid w:val="00941878"/>
    <w:rsid w:val="00941ED8"/>
    <w:rsid w:val="00942E85"/>
    <w:rsid w:val="0094395D"/>
    <w:rsid w:val="00943F38"/>
    <w:rsid w:val="00943F85"/>
    <w:rsid w:val="0094413B"/>
    <w:rsid w:val="0094444C"/>
    <w:rsid w:val="00944522"/>
    <w:rsid w:val="009446EE"/>
    <w:rsid w:val="00944A0D"/>
    <w:rsid w:val="0094514A"/>
    <w:rsid w:val="0094548D"/>
    <w:rsid w:val="009456A9"/>
    <w:rsid w:val="00945933"/>
    <w:rsid w:val="00945969"/>
    <w:rsid w:val="00945FC4"/>
    <w:rsid w:val="0094657B"/>
    <w:rsid w:val="00946607"/>
    <w:rsid w:val="00946923"/>
    <w:rsid w:val="00946C41"/>
    <w:rsid w:val="00946E5B"/>
    <w:rsid w:val="0094727E"/>
    <w:rsid w:val="00947897"/>
    <w:rsid w:val="00947E75"/>
    <w:rsid w:val="00951129"/>
    <w:rsid w:val="00951322"/>
    <w:rsid w:val="00951692"/>
    <w:rsid w:val="00951792"/>
    <w:rsid w:val="0095258F"/>
    <w:rsid w:val="009529A8"/>
    <w:rsid w:val="00952FAA"/>
    <w:rsid w:val="00953344"/>
    <w:rsid w:val="009537C8"/>
    <w:rsid w:val="00954177"/>
    <w:rsid w:val="0095435E"/>
    <w:rsid w:val="00954E4F"/>
    <w:rsid w:val="00955126"/>
    <w:rsid w:val="0095513B"/>
    <w:rsid w:val="00955213"/>
    <w:rsid w:val="00955678"/>
    <w:rsid w:val="00955CC6"/>
    <w:rsid w:val="00956715"/>
    <w:rsid w:val="009568A3"/>
    <w:rsid w:val="00956D82"/>
    <w:rsid w:val="00956E13"/>
    <w:rsid w:val="00956E74"/>
    <w:rsid w:val="009575CF"/>
    <w:rsid w:val="00960E91"/>
    <w:rsid w:val="0096121C"/>
    <w:rsid w:val="00961518"/>
    <w:rsid w:val="009618E5"/>
    <w:rsid w:val="00961FAD"/>
    <w:rsid w:val="00962570"/>
    <w:rsid w:val="00962ED1"/>
    <w:rsid w:val="00963530"/>
    <w:rsid w:val="00964192"/>
    <w:rsid w:val="00964694"/>
    <w:rsid w:val="00964B27"/>
    <w:rsid w:val="00964D57"/>
    <w:rsid w:val="0096503F"/>
    <w:rsid w:val="009650A9"/>
    <w:rsid w:val="00966374"/>
    <w:rsid w:val="009665BA"/>
    <w:rsid w:val="00966A7A"/>
    <w:rsid w:val="00966B07"/>
    <w:rsid w:val="00966F2E"/>
    <w:rsid w:val="0097075B"/>
    <w:rsid w:val="00971DC6"/>
    <w:rsid w:val="00971E48"/>
    <w:rsid w:val="00972D4E"/>
    <w:rsid w:val="00973D3C"/>
    <w:rsid w:val="009741F9"/>
    <w:rsid w:val="009749EC"/>
    <w:rsid w:val="00974C8F"/>
    <w:rsid w:val="009761F1"/>
    <w:rsid w:val="00976A71"/>
    <w:rsid w:val="009776CE"/>
    <w:rsid w:val="00977A18"/>
    <w:rsid w:val="00977F7A"/>
    <w:rsid w:val="00977FEF"/>
    <w:rsid w:val="0098009B"/>
    <w:rsid w:val="00980262"/>
    <w:rsid w:val="009802F8"/>
    <w:rsid w:val="009803A7"/>
    <w:rsid w:val="0098078D"/>
    <w:rsid w:val="00980A0B"/>
    <w:rsid w:val="00980AB0"/>
    <w:rsid w:val="00980D4D"/>
    <w:rsid w:val="00980E5E"/>
    <w:rsid w:val="00981462"/>
    <w:rsid w:val="00981971"/>
    <w:rsid w:val="00982322"/>
    <w:rsid w:val="0098344C"/>
    <w:rsid w:val="00983C22"/>
    <w:rsid w:val="00983F17"/>
    <w:rsid w:val="00983FD4"/>
    <w:rsid w:val="0098403F"/>
    <w:rsid w:val="0098446C"/>
    <w:rsid w:val="00985222"/>
    <w:rsid w:val="009854D1"/>
    <w:rsid w:val="00985511"/>
    <w:rsid w:val="009858B6"/>
    <w:rsid w:val="009859A5"/>
    <w:rsid w:val="00985C8A"/>
    <w:rsid w:val="00985E43"/>
    <w:rsid w:val="00986725"/>
    <w:rsid w:val="00987959"/>
    <w:rsid w:val="009879EF"/>
    <w:rsid w:val="00987C5C"/>
    <w:rsid w:val="00987CF8"/>
    <w:rsid w:val="00987E80"/>
    <w:rsid w:val="00990389"/>
    <w:rsid w:val="00990CEE"/>
    <w:rsid w:val="00991409"/>
    <w:rsid w:val="009917CE"/>
    <w:rsid w:val="00991A2F"/>
    <w:rsid w:val="00991C75"/>
    <w:rsid w:val="00993560"/>
    <w:rsid w:val="00994021"/>
    <w:rsid w:val="00994F62"/>
    <w:rsid w:val="00995277"/>
    <w:rsid w:val="009952E2"/>
    <w:rsid w:val="00995722"/>
    <w:rsid w:val="00995D32"/>
    <w:rsid w:val="00995E15"/>
    <w:rsid w:val="009962FE"/>
    <w:rsid w:val="009964A7"/>
    <w:rsid w:val="00997031"/>
    <w:rsid w:val="009973DA"/>
    <w:rsid w:val="0099741E"/>
    <w:rsid w:val="00997467"/>
    <w:rsid w:val="009A053D"/>
    <w:rsid w:val="009A0801"/>
    <w:rsid w:val="009A0981"/>
    <w:rsid w:val="009A1B31"/>
    <w:rsid w:val="009A1B79"/>
    <w:rsid w:val="009A1EAF"/>
    <w:rsid w:val="009A2954"/>
    <w:rsid w:val="009A2C52"/>
    <w:rsid w:val="009A3C5A"/>
    <w:rsid w:val="009A3EEE"/>
    <w:rsid w:val="009A3F9F"/>
    <w:rsid w:val="009A44EC"/>
    <w:rsid w:val="009A4863"/>
    <w:rsid w:val="009A53A8"/>
    <w:rsid w:val="009A54B7"/>
    <w:rsid w:val="009A5672"/>
    <w:rsid w:val="009A61CE"/>
    <w:rsid w:val="009A6CEC"/>
    <w:rsid w:val="009A72D9"/>
    <w:rsid w:val="009A7962"/>
    <w:rsid w:val="009A7A59"/>
    <w:rsid w:val="009A7F2A"/>
    <w:rsid w:val="009B0324"/>
    <w:rsid w:val="009B07D9"/>
    <w:rsid w:val="009B0EA4"/>
    <w:rsid w:val="009B0FF2"/>
    <w:rsid w:val="009B1B69"/>
    <w:rsid w:val="009B1F0F"/>
    <w:rsid w:val="009B20CD"/>
    <w:rsid w:val="009B21EB"/>
    <w:rsid w:val="009B231C"/>
    <w:rsid w:val="009B280B"/>
    <w:rsid w:val="009B2D2B"/>
    <w:rsid w:val="009B2DB3"/>
    <w:rsid w:val="009B3C7C"/>
    <w:rsid w:val="009B3DB4"/>
    <w:rsid w:val="009B3E57"/>
    <w:rsid w:val="009B4808"/>
    <w:rsid w:val="009B4AE2"/>
    <w:rsid w:val="009B52A1"/>
    <w:rsid w:val="009B687A"/>
    <w:rsid w:val="009B6C9B"/>
    <w:rsid w:val="009B6F16"/>
    <w:rsid w:val="009B6F26"/>
    <w:rsid w:val="009B772F"/>
    <w:rsid w:val="009B783D"/>
    <w:rsid w:val="009B78CA"/>
    <w:rsid w:val="009C015A"/>
    <w:rsid w:val="009C05C2"/>
    <w:rsid w:val="009C084D"/>
    <w:rsid w:val="009C13FA"/>
    <w:rsid w:val="009C1839"/>
    <w:rsid w:val="009C214E"/>
    <w:rsid w:val="009C276E"/>
    <w:rsid w:val="009C2B5C"/>
    <w:rsid w:val="009C2F37"/>
    <w:rsid w:val="009C38FF"/>
    <w:rsid w:val="009C4218"/>
    <w:rsid w:val="009C448A"/>
    <w:rsid w:val="009C467F"/>
    <w:rsid w:val="009C4B11"/>
    <w:rsid w:val="009C4F52"/>
    <w:rsid w:val="009C4FB3"/>
    <w:rsid w:val="009C539D"/>
    <w:rsid w:val="009C5A79"/>
    <w:rsid w:val="009C6426"/>
    <w:rsid w:val="009C6633"/>
    <w:rsid w:val="009D0056"/>
    <w:rsid w:val="009D019E"/>
    <w:rsid w:val="009D1099"/>
    <w:rsid w:val="009D1A4C"/>
    <w:rsid w:val="009D1D06"/>
    <w:rsid w:val="009D2BBC"/>
    <w:rsid w:val="009D3576"/>
    <w:rsid w:val="009D37B9"/>
    <w:rsid w:val="009D3AB1"/>
    <w:rsid w:val="009D3E1F"/>
    <w:rsid w:val="009D4467"/>
    <w:rsid w:val="009D7241"/>
    <w:rsid w:val="009D79E6"/>
    <w:rsid w:val="009E02D2"/>
    <w:rsid w:val="009E0A3B"/>
    <w:rsid w:val="009E0AEB"/>
    <w:rsid w:val="009E0B3C"/>
    <w:rsid w:val="009E0B92"/>
    <w:rsid w:val="009E0F32"/>
    <w:rsid w:val="009E1562"/>
    <w:rsid w:val="009E18BA"/>
    <w:rsid w:val="009E1997"/>
    <w:rsid w:val="009E1BC7"/>
    <w:rsid w:val="009E1DB9"/>
    <w:rsid w:val="009E1F63"/>
    <w:rsid w:val="009E20D7"/>
    <w:rsid w:val="009E229F"/>
    <w:rsid w:val="009E238A"/>
    <w:rsid w:val="009E2688"/>
    <w:rsid w:val="009E2C0C"/>
    <w:rsid w:val="009E3154"/>
    <w:rsid w:val="009E34F5"/>
    <w:rsid w:val="009E3A6E"/>
    <w:rsid w:val="009E4439"/>
    <w:rsid w:val="009E443E"/>
    <w:rsid w:val="009E54DD"/>
    <w:rsid w:val="009E55D8"/>
    <w:rsid w:val="009E61D1"/>
    <w:rsid w:val="009E6202"/>
    <w:rsid w:val="009E633B"/>
    <w:rsid w:val="009E654A"/>
    <w:rsid w:val="009E74D4"/>
    <w:rsid w:val="009F08CD"/>
    <w:rsid w:val="009F098D"/>
    <w:rsid w:val="009F0CBC"/>
    <w:rsid w:val="009F0E58"/>
    <w:rsid w:val="009F11D8"/>
    <w:rsid w:val="009F1CE7"/>
    <w:rsid w:val="009F1F01"/>
    <w:rsid w:val="009F2360"/>
    <w:rsid w:val="009F27ED"/>
    <w:rsid w:val="009F32BA"/>
    <w:rsid w:val="009F40F7"/>
    <w:rsid w:val="009F41C7"/>
    <w:rsid w:val="009F4B75"/>
    <w:rsid w:val="009F550F"/>
    <w:rsid w:val="009F5719"/>
    <w:rsid w:val="009F57D4"/>
    <w:rsid w:val="009F59C0"/>
    <w:rsid w:val="009F7155"/>
    <w:rsid w:val="009F7676"/>
    <w:rsid w:val="00A00FC5"/>
    <w:rsid w:val="00A01098"/>
    <w:rsid w:val="00A0216B"/>
    <w:rsid w:val="00A0317A"/>
    <w:rsid w:val="00A03907"/>
    <w:rsid w:val="00A03B67"/>
    <w:rsid w:val="00A03F83"/>
    <w:rsid w:val="00A0486E"/>
    <w:rsid w:val="00A04877"/>
    <w:rsid w:val="00A048FE"/>
    <w:rsid w:val="00A04970"/>
    <w:rsid w:val="00A059C9"/>
    <w:rsid w:val="00A05CAD"/>
    <w:rsid w:val="00A05F5E"/>
    <w:rsid w:val="00A05FC8"/>
    <w:rsid w:val="00A0645D"/>
    <w:rsid w:val="00A064D8"/>
    <w:rsid w:val="00A067C1"/>
    <w:rsid w:val="00A0715A"/>
    <w:rsid w:val="00A07CF2"/>
    <w:rsid w:val="00A10003"/>
    <w:rsid w:val="00A1000F"/>
    <w:rsid w:val="00A10104"/>
    <w:rsid w:val="00A10B1D"/>
    <w:rsid w:val="00A10D70"/>
    <w:rsid w:val="00A113A7"/>
    <w:rsid w:val="00A11669"/>
    <w:rsid w:val="00A11681"/>
    <w:rsid w:val="00A11D3A"/>
    <w:rsid w:val="00A11EE7"/>
    <w:rsid w:val="00A11F1E"/>
    <w:rsid w:val="00A12092"/>
    <w:rsid w:val="00A12131"/>
    <w:rsid w:val="00A1223C"/>
    <w:rsid w:val="00A124E5"/>
    <w:rsid w:val="00A12D11"/>
    <w:rsid w:val="00A12D6F"/>
    <w:rsid w:val="00A134CE"/>
    <w:rsid w:val="00A136C4"/>
    <w:rsid w:val="00A148DF"/>
    <w:rsid w:val="00A151BD"/>
    <w:rsid w:val="00A15441"/>
    <w:rsid w:val="00A161A3"/>
    <w:rsid w:val="00A16863"/>
    <w:rsid w:val="00A16B37"/>
    <w:rsid w:val="00A1722B"/>
    <w:rsid w:val="00A17510"/>
    <w:rsid w:val="00A17519"/>
    <w:rsid w:val="00A17CB4"/>
    <w:rsid w:val="00A20625"/>
    <w:rsid w:val="00A20836"/>
    <w:rsid w:val="00A20B4C"/>
    <w:rsid w:val="00A2164B"/>
    <w:rsid w:val="00A21849"/>
    <w:rsid w:val="00A21861"/>
    <w:rsid w:val="00A21EB2"/>
    <w:rsid w:val="00A22134"/>
    <w:rsid w:val="00A22F71"/>
    <w:rsid w:val="00A23732"/>
    <w:rsid w:val="00A23F3B"/>
    <w:rsid w:val="00A245FF"/>
    <w:rsid w:val="00A249C6"/>
    <w:rsid w:val="00A24E0A"/>
    <w:rsid w:val="00A25057"/>
    <w:rsid w:val="00A25D8A"/>
    <w:rsid w:val="00A26517"/>
    <w:rsid w:val="00A26580"/>
    <w:rsid w:val="00A26BAC"/>
    <w:rsid w:val="00A2747B"/>
    <w:rsid w:val="00A27816"/>
    <w:rsid w:val="00A279AE"/>
    <w:rsid w:val="00A27BB6"/>
    <w:rsid w:val="00A30EE2"/>
    <w:rsid w:val="00A31209"/>
    <w:rsid w:val="00A316AA"/>
    <w:rsid w:val="00A319D6"/>
    <w:rsid w:val="00A322D2"/>
    <w:rsid w:val="00A33D23"/>
    <w:rsid w:val="00A340D6"/>
    <w:rsid w:val="00A35067"/>
    <w:rsid w:val="00A35357"/>
    <w:rsid w:val="00A3568C"/>
    <w:rsid w:val="00A35D14"/>
    <w:rsid w:val="00A35E4C"/>
    <w:rsid w:val="00A3632F"/>
    <w:rsid w:val="00A36349"/>
    <w:rsid w:val="00A3639F"/>
    <w:rsid w:val="00A3641C"/>
    <w:rsid w:val="00A36890"/>
    <w:rsid w:val="00A36D5D"/>
    <w:rsid w:val="00A37286"/>
    <w:rsid w:val="00A37397"/>
    <w:rsid w:val="00A378B4"/>
    <w:rsid w:val="00A37C13"/>
    <w:rsid w:val="00A4049F"/>
    <w:rsid w:val="00A40597"/>
    <w:rsid w:val="00A406A3"/>
    <w:rsid w:val="00A40924"/>
    <w:rsid w:val="00A40938"/>
    <w:rsid w:val="00A41100"/>
    <w:rsid w:val="00A41776"/>
    <w:rsid w:val="00A41BD3"/>
    <w:rsid w:val="00A42202"/>
    <w:rsid w:val="00A42371"/>
    <w:rsid w:val="00A42391"/>
    <w:rsid w:val="00A42FAB"/>
    <w:rsid w:val="00A43995"/>
    <w:rsid w:val="00A43997"/>
    <w:rsid w:val="00A43D89"/>
    <w:rsid w:val="00A442C3"/>
    <w:rsid w:val="00A44700"/>
    <w:rsid w:val="00A44AAF"/>
    <w:rsid w:val="00A44C4E"/>
    <w:rsid w:val="00A44DC9"/>
    <w:rsid w:val="00A44DE5"/>
    <w:rsid w:val="00A45341"/>
    <w:rsid w:val="00A45DE3"/>
    <w:rsid w:val="00A460CD"/>
    <w:rsid w:val="00A46985"/>
    <w:rsid w:val="00A47505"/>
    <w:rsid w:val="00A5001A"/>
    <w:rsid w:val="00A501C9"/>
    <w:rsid w:val="00A5033B"/>
    <w:rsid w:val="00A50EA6"/>
    <w:rsid w:val="00A513B2"/>
    <w:rsid w:val="00A51EEA"/>
    <w:rsid w:val="00A52074"/>
    <w:rsid w:val="00A52969"/>
    <w:rsid w:val="00A52B56"/>
    <w:rsid w:val="00A52C2E"/>
    <w:rsid w:val="00A53033"/>
    <w:rsid w:val="00A531E1"/>
    <w:rsid w:val="00A53C99"/>
    <w:rsid w:val="00A545EE"/>
    <w:rsid w:val="00A547AB"/>
    <w:rsid w:val="00A54954"/>
    <w:rsid w:val="00A54BD1"/>
    <w:rsid w:val="00A55A80"/>
    <w:rsid w:val="00A561D8"/>
    <w:rsid w:val="00A566D4"/>
    <w:rsid w:val="00A56F5A"/>
    <w:rsid w:val="00A57088"/>
    <w:rsid w:val="00A571FF"/>
    <w:rsid w:val="00A57698"/>
    <w:rsid w:val="00A5780C"/>
    <w:rsid w:val="00A600CD"/>
    <w:rsid w:val="00A60F60"/>
    <w:rsid w:val="00A60FAB"/>
    <w:rsid w:val="00A626C0"/>
    <w:rsid w:val="00A62CFC"/>
    <w:rsid w:val="00A630DB"/>
    <w:rsid w:val="00A63147"/>
    <w:rsid w:val="00A63830"/>
    <w:rsid w:val="00A639E3"/>
    <w:rsid w:val="00A63E9E"/>
    <w:rsid w:val="00A640E2"/>
    <w:rsid w:val="00A64C4D"/>
    <w:rsid w:val="00A64ED0"/>
    <w:rsid w:val="00A64ED9"/>
    <w:rsid w:val="00A64F22"/>
    <w:rsid w:val="00A6553A"/>
    <w:rsid w:val="00A675CB"/>
    <w:rsid w:val="00A67793"/>
    <w:rsid w:val="00A67E8E"/>
    <w:rsid w:val="00A7032F"/>
    <w:rsid w:val="00A71491"/>
    <w:rsid w:val="00A714DD"/>
    <w:rsid w:val="00A71733"/>
    <w:rsid w:val="00A7219B"/>
    <w:rsid w:val="00A7297C"/>
    <w:rsid w:val="00A72AD4"/>
    <w:rsid w:val="00A72D43"/>
    <w:rsid w:val="00A73303"/>
    <w:rsid w:val="00A74A2C"/>
    <w:rsid w:val="00A74D0B"/>
    <w:rsid w:val="00A74E4A"/>
    <w:rsid w:val="00A7506E"/>
    <w:rsid w:val="00A75798"/>
    <w:rsid w:val="00A758B5"/>
    <w:rsid w:val="00A75AF2"/>
    <w:rsid w:val="00A7646D"/>
    <w:rsid w:val="00A76546"/>
    <w:rsid w:val="00A765C9"/>
    <w:rsid w:val="00A768E5"/>
    <w:rsid w:val="00A76F37"/>
    <w:rsid w:val="00A80643"/>
    <w:rsid w:val="00A80B07"/>
    <w:rsid w:val="00A81458"/>
    <w:rsid w:val="00A82069"/>
    <w:rsid w:val="00A82102"/>
    <w:rsid w:val="00A83917"/>
    <w:rsid w:val="00A83927"/>
    <w:rsid w:val="00A83A98"/>
    <w:rsid w:val="00A83BDA"/>
    <w:rsid w:val="00A8412F"/>
    <w:rsid w:val="00A8451B"/>
    <w:rsid w:val="00A84C7B"/>
    <w:rsid w:val="00A85E59"/>
    <w:rsid w:val="00A86027"/>
    <w:rsid w:val="00A862C2"/>
    <w:rsid w:val="00A86BB6"/>
    <w:rsid w:val="00A87145"/>
    <w:rsid w:val="00A8723E"/>
    <w:rsid w:val="00A875AD"/>
    <w:rsid w:val="00A90541"/>
    <w:rsid w:val="00A9118C"/>
    <w:rsid w:val="00A914FE"/>
    <w:rsid w:val="00A915BC"/>
    <w:rsid w:val="00A92ED8"/>
    <w:rsid w:val="00A93E82"/>
    <w:rsid w:val="00A93FF5"/>
    <w:rsid w:val="00A9431C"/>
    <w:rsid w:val="00A94481"/>
    <w:rsid w:val="00A9474B"/>
    <w:rsid w:val="00A94C99"/>
    <w:rsid w:val="00A94D7D"/>
    <w:rsid w:val="00A95761"/>
    <w:rsid w:val="00A95BCB"/>
    <w:rsid w:val="00A95E7E"/>
    <w:rsid w:val="00A96622"/>
    <w:rsid w:val="00A96FF3"/>
    <w:rsid w:val="00A96FF7"/>
    <w:rsid w:val="00A972F8"/>
    <w:rsid w:val="00A973BA"/>
    <w:rsid w:val="00A977C6"/>
    <w:rsid w:val="00A97CE8"/>
    <w:rsid w:val="00AA08EF"/>
    <w:rsid w:val="00AA0C32"/>
    <w:rsid w:val="00AA11CD"/>
    <w:rsid w:val="00AA133C"/>
    <w:rsid w:val="00AA17F1"/>
    <w:rsid w:val="00AA1929"/>
    <w:rsid w:val="00AA1D5A"/>
    <w:rsid w:val="00AA21E5"/>
    <w:rsid w:val="00AA2580"/>
    <w:rsid w:val="00AA299F"/>
    <w:rsid w:val="00AA3FCC"/>
    <w:rsid w:val="00AA41FD"/>
    <w:rsid w:val="00AA4EE4"/>
    <w:rsid w:val="00AA6212"/>
    <w:rsid w:val="00AA6B2C"/>
    <w:rsid w:val="00AA6E68"/>
    <w:rsid w:val="00AA70B1"/>
    <w:rsid w:val="00AB0F16"/>
    <w:rsid w:val="00AB0FB0"/>
    <w:rsid w:val="00AB107C"/>
    <w:rsid w:val="00AB13BB"/>
    <w:rsid w:val="00AB14B9"/>
    <w:rsid w:val="00AB1602"/>
    <w:rsid w:val="00AB2C30"/>
    <w:rsid w:val="00AB2CED"/>
    <w:rsid w:val="00AB3B08"/>
    <w:rsid w:val="00AB3B2F"/>
    <w:rsid w:val="00AB3B37"/>
    <w:rsid w:val="00AB3F98"/>
    <w:rsid w:val="00AB414F"/>
    <w:rsid w:val="00AB48BB"/>
    <w:rsid w:val="00AB4FC0"/>
    <w:rsid w:val="00AB52C5"/>
    <w:rsid w:val="00AB534E"/>
    <w:rsid w:val="00AB5578"/>
    <w:rsid w:val="00AB55A6"/>
    <w:rsid w:val="00AB5A16"/>
    <w:rsid w:val="00AB5F24"/>
    <w:rsid w:val="00AB601C"/>
    <w:rsid w:val="00AB6565"/>
    <w:rsid w:val="00AB6674"/>
    <w:rsid w:val="00AB6C9C"/>
    <w:rsid w:val="00AB7B14"/>
    <w:rsid w:val="00AB7B59"/>
    <w:rsid w:val="00AB7FD5"/>
    <w:rsid w:val="00AC021A"/>
    <w:rsid w:val="00AC036C"/>
    <w:rsid w:val="00AC08EC"/>
    <w:rsid w:val="00AC1557"/>
    <w:rsid w:val="00AC1716"/>
    <w:rsid w:val="00AC3355"/>
    <w:rsid w:val="00AC34F0"/>
    <w:rsid w:val="00AC3625"/>
    <w:rsid w:val="00AC3AD3"/>
    <w:rsid w:val="00AC4196"/>
    <w:rsid w:val="00AC4357"/>
    <w:rsid w:val="00AC4878"/>
    <w:rsid w:val="00AC54A9"/>
    <w:rsid w:val="00AC59CF"/>
    <w:rsid w:val="00AC5F4D"/>
    <w:rsid w:val="00AC6A7D"/>
    <w:rsid w:val="00AC72B5"/>
    <w:rsid w:val="00AC785F"/>
    <w:rsid w:val="00AC7B1C"/>
    <w:rsid w:val="00AC7E00"/>
    <w:rsid w:val="00AD0C12"/>
    <w:rsid w:val="00AD1144"/>
    <w:rsid w:val="00AD1965"/>
    <w:rsid w:val="00AD19C0"/>
    <w:rsid w:val="00AD2D04"/>
    <w:rsid w:val="00AD3A95"/>
    <w:rsid w:val="00AD3B83"/>
    <w:rsid w:val="00AD4DB5"/>
    <w:rsid w:val="00AD4EA0"/>
    <w:rsid w:val="00AD50D5"/>
    <w:rsid w:val="00AD53B1"/>
    <w:rsid w:val="00AD588D"/>
    <w:rsid w:val="00AD58CA"/>
    <w:rsid w:val="00AD618E"/>
    <w:rsid w:val="00AD63A4"/>
    <w:rsid w:val="00AD7389"/>
    <w:rsid w:val="00AD749C"/>
    <w:rsid w:val="00AD7520"/>
    <w:rsid w:val="00AD75DF"/>
    <w:rsid w:val="00AD76F9"/>
    <w:rsid w:val="00AD79DF"/>
    <w:rsid w:val="00AE065B"/>
    <w:rsid w:val="00AE0805"/>
    <w:rsid w:val="00AE0ADA"/>
    <w:rsid w:val="00AE1569"/>
    <w:rsid w:val="00AE2262"/>
    <w:rsid w:val="00AE293C"/>
    <w:rsid w:val="00AE2DC4"/>
    <w:rsid w:val="00AE3B9F"/>
    <w:rsid w:val="00AE49D5"/>
    <w:rsid w:val="00AE4F6E"/>
    <w:rsid w:val="00AE549A"/>
    <w:rsid w:val="00AE5572"/>
    <w:rsid w:val="00AE5595"/>
    <w:rsid w:val="00AE5DF0"/>
    <w:rsid w:val="00AE6509"/>
    <w:rsid w:val="00AE672B"/>
    <w:rsid w:val="00AE6CF5"/>
    <w:rsid w:val="00AE6F6A"/>
    <w:rsid w:val="00AE797E"/>
    <w:rsid w:val="00AE79A1"/>
    <w:rsid w:val="00AE7D77"/>
    <w:rsid w:val="00AF0142"/>
    <w:rsid w:val="00AF0437"/>
    <w:rsid w:val="00AF0B3E"/>
    <w:rsid w:val="00AF1A5A"/>
    <w:rsid w:val="00AF1E06"/>
    <w:rsid w:val="00AF2423"/>
    <w:rsid w:val="00AF242C"/>
    <w:rsid w:val="00AF2768"/>
    <w:rsid w:val="00AF31B2"/>
    <w:rsid w:val="00AF4694"/>
    <w:rsid w:val="00AF47FD"/>
    <w:rsid w:val="00AF4A04"/>
    <w:rsid w:val="00AF4F15"/>
    <w:rsid w:val="00AF51B7"/>
    <w:rsid w:val="00AF5CF8"/>
    <w:rsid w:val="00AF60F6"/>
    <w:rsid w:val="00AF65FE"/>
    <w:rsid w:val="00AF69C7"/>
    <w:rsid w:val="00AF6EBB"/>
    <w:rsid w:val="00AF7B46"/>
    <w:rsid w:val="00AF7E03"/>
    <w:rsid w:val="00B00BC0"/>
    <w:rsid w:val="00B00C9F"/>
    <w:rsid w:val="00B018BE"/>
    <w:rsid w:val="00B01C60"/>
    <w:rsid w:val="00B01E15"/>
    <w:rsid w:val="00B022FD"/>
    <w:rsid w:val="00B0270B"/>
    <w:rsid w:val="00B02CA8"/>
    <w:rsid w:val="00B02E3E"/>
    <w:rsid w:val="00B02F1C"/>
    <w:rsid w:val="00B037ED"/>
    <w:rsid w:val="00B038A3"/>
    <w:rsid w:val="00B043AF"/>
    <w:rsid w:val="00B04F21"/>
    <w:rsid w:val="00B04FD6"/>
    <w:rsid w:val="00B05184"/>
    <w:rsid w:val="00B051F5"/>
    <w:rsid w:val="00B057C1"/>
    <w:rsid w:val="00B0691E"/>
    <w:rsid w:val="00B06FB3"/>
    <w:rsid w:val="00B071FC"/>
    <w:rsid w:val="00B0756F"/>
    <w:rsid w:val="00B07A3F"/>
    <w:rsid w:val="00B07FB3"/>
    <w:rsid w:val="00B10627"/>
    <w:rsid w:val="00B10676"/>
    <w:rsid w:val="00B109ED"/>
    <w:rsid w:val="00B10C8D"/>
    <w:rsid w:val="00B10E90"/>
    <w:rsid w:val="00B10F37"/>
    <w:rsid w:val="00B112E4"/>
    <w:rsid w:val="00B11A0E"/>
    <w:rsid w:val="00B11CDC"/>
    <w:rsid w:val="00B1307B"/>
    <w:rsid w:val="00B133E3"/>
    <w:rsid w:val="00B13EED"/>
    <w:rsid w:val="00B143C0"/>
    <w:rsid w:val="00B14D2B"/>
    <w:rsid w:val="00B15496"/>
    <w:rsid w:val="00B15565"/>
    <w:rsid w:val="00B15FFF"/>
    <w:rsid w:val="00B16A7E"/>
    <w:rsid w:val="00B16C52"/>
    <w:rsid w:val="00B16D5E"/>
    <w:rsid w:val="00B17552"/>
    <w:rsid w:val="00B1799C"/>
    <w:rsid w:val="00B20148"/>
    <w:rsid w:val="00B2050D"/>
    <w:rsid w:val="00B20BC4"/>
    <w:rsid w:val="00B20D38"/>
    <w:rsid w:val="00B21220"/>
    <w:rsid w:val="00B22502"/>
    <w:rsid w:val="00B226A7"/>
    <w:rsid w:val="00B23450"/>
    <w:rsid w:val="00B245EA"/>
    <w:rsid w:val="00B25740"/>
    <w:rsid w:val="00B25A75"/>
    <w:rsid w:val="00B25ED2"/>
    <w:rsid w:val="00B2604D"/>
    <w:rsid w:val="00B26333"/>
    <w:rsid w:val="00B26685"/>
    <w:rsid w:val="00B26B00"/>
    <w:rsid w:val="00B26C99"/>
    <w:rsid w:val="00B26F32"/>
    <w:rsid w:val="00B27181"/>
    <w:rsid w:val="00B27532"/>
    <w:rsid w:val="00B27E63"/>
    <w:rsid w:val="00B3036C"/>
    <w:rsid w:val="00B31462"/>
    <w:rsid w:val="00B32732"/>
    <w:rsid w:val="00B3287C"/>
    <w:rsid w:val="00B32B37"/>
    <w:rsid w:val="00B32C54"/>
    <w:rsid w:val="00B3306B"/>
    <w:rsid w:val="00B331BA"/>
    <w:rsid w:val="00B3343D"/>
    <w:rsid w:val="00B3470D"/>
    <w:rsid w:val="00B34DC5"/>
    <w:rsid w:val="00B3606F"/>
    <w:rsid w:val="00B36515"/>
    <w:rsid w:val="00B3717B"/>
    <w:rsid w:val="00B3758D"/>
    <w:rsid w:val="00B37868"/>
    <w:rsid w:val="00B37B96"/>
    <w:rsid w:val="00B40976"/>
    <w:rsid w:val="00B40BD8"/>
    <w:rsid w:val="00B40ED2"/>
    <w:rsid w:val="00B40F61"/>
    <w:rsid w:val="00B41848"/>
    <w:rsid w:val="00B41B01"/>
    <w:rsid w:val="00B42191"/>
    <w:rsid w:val="00B4229C"/>
    <w:rsid w:val="00B42353"/>
    <w:rsid w:val="00B423B6"/>
    <w:rsid w:val="00B42491"/>
    <w:rsid w:val="00B42622"/>
    <w:rsid w:val="00B429C2"/>
    <w:rsid w:val="00B42F38"/>
    <w:rsid w:val="00B446E0"/>
    <w:rsid w:val="00B44790"/>
    <w:rsid w:val="00B449B9"/>
    <w:rsid w:val="00B45D3A"/>
    <w:rsid w:val="00B4646A"/>
    <w:rsid w:val="00B46690"/>
    <w:rsid w:val="00B477ED"/>
    <w:rsid w:val="00B5004D"/>
    <w:rsid w:val="00B5079A"/>
    <w:rsid w:val="00B5085E"/>
    <w:rsid w:val="00B50DF3"/>
    <w:rsid w:val="00B50F2F"/>
    <w:rsid w:val="00B51126"/>
    <w:rsid w:val="00B5132F"/>
    <w:rsid w:val="00B5162B"/>
    <w:rsid w:val="00B51AF9"/>
    <w:rsid w:val="00B51D05"/>
    <w:rsid w:val="00B52075"/>
    <w:rsid w:val="00B521F5"/>
    <w:rsid w:val="00B52299"/>
    <w:rsid w:val="00B52400"/>
    <w:rsid w:val="00B52445"/>
    <w:rsid w:val="00B5258B"/>
    <w:rsid w:val="00B5268E"/>
    <w:rsid w:val="00B53020"/>
    <w:rsid w:val="00B53DC0"/>
    <w:rsid w:val="00B54734"/>
    <w:rsid w:val="00B5549B"/>
    <w:rsid w:val="00B571EA"/>
    <w:rsid w:val="00B5730C"/>
    <w:rsid w:val="00B57619"/>
    <w:rsid w:val="00B5780E"/>
    <w:rsid w:val="00B579BA"/>
    <w:rsid w:val="00B57B49"/>
    <w:rsid w:val="00B57FE7"/>
    <w:rsid w:val="00B6064B"/>
    <w:rsid w:val="00B61765"/>
    <w:rsid w:val="00B61F03"/>
    <w:rsid w:val="00B6204E"/>
    <w:rsid w:val="00B6222D"/>
    <w:rsid w:val="00B62616"/>
    <w:rsid w:val="00B64484"/>
    <w:rsid w:val="00B652FD"/>
    <w:rsid w:val="00B65354"/>
    <w:rsid w:val="00B65836"/>
    <w:rsid w:val="00B65CF2"/>
    <w:rsid w:val="00B65F28"/>
    <w:rsid w:val="00B660E7"/>
    <w:rsid w:val="00B661FB"/>
    <w:rsid w:val="00B6678A"/>
    <w:rsid w:val="00B672A2"/>
    <w:rsid w:val="00B67406"/>
    <w:rsid w:val="00B6792C"/>
    <w:rsid w:val="00B70380"/>
    <w:rsid w:val="00B711C1"/>
    <w:rsid w:val="00B71C22"/>
    <w:rsid w:val="00B72267"/>
    <w:rsid w:val="00B724AF"/>
    <w:rsid w:val="00B73709"/>
    <w:rsid w:val="00B73CF3"/>
    <w:rsid w:val="00B73FE7"/>
    <w:rsid w:val="00B74475"/>
    <w:rsid w:val="00B74D91"/>
    <w:rsid w:val="00B74DB6"/>
    <w:rsid w:val="00B7714A"/>
    <w:rsid w:val="00B77528"/>
    <w:rsid w:val="00B7754B"/>
    <w:rsid w:val="00B808BC"/>
    <w:rsid w:val="00B80925"/>
    <w:rsid w:val="00B83422"/>
    <w:rsid w:val="00B83B7C"/>
    <w:rsid w:val="00B8519D"/>
    <w:rsid w:val="00B853C9"/>
    <w:rsid w:val="00B857A9"/>
    <w:rsid w:val="00B867A5"/>
    <w:rsid w:val="00B86EB9"/>
    <w:rsid w:val="00B87056"/>
    <w:rsid w:val="00B872F4"/>
    <w:rsid w:val="00B87893"/>
    <w:rsid w:val="00B87A06"/>
    <w:rsid w:val="00B87BBD"/>
    <w:rsid w:val="00B87E00"/>
    <w:rsid w:val="00B90485"/>
    <w:rsid w:val="00B905E6"/>
    <w:rsid w:val="00B90771"/>
    <w:rsid w:val="00B90F25"/>
    <w:rsid w:val="00B91860"/>
    <w:rsid w:val="00B91C32"/>
    <w:rsid w:val="00B92411"/>
    <w:rsid w:val="00B92549"/>
    <w:rsid w:val="00B9376F"/>
    <w:rsid w:val="00B93783"/>
    <w:rsid w:val="00B93ABB"/>
    <w:rsid w:val="00B93E2C"/>
    <w:rsid w:val="00B93EC8"/>
    <w:rsid w:val="00B93F6E"/>
    <w:rsid w:val="00B94156"/>
    <w:rsid w:val="00B94A44"/>
    <w:rsid w:val="00B953B9"/>
    <w:rsid w:val="00B9663B"/>
    <w:rsid w:val="00B9691C"/>
    <w:rsid w:val="00B9691D"/>
    <w:rsid w:val="00B96FF8"/>
    <w:rsid w:val="00B97118"/>
    <w:rsid w:val="00B973D1"/>
    <w:rsid w:val="00B97602"/>
    <w:rsid w:val="00B97E16"/>
    <w:rsid w:val="00BA01A4"/>
    <w:rsid w:val="00BA07BB"/>
    <w:rsid w:val="00BA1FD1"/>
    <w:rsid w:val="00BA22CC"/>
    <w:rsid w:val="00BA25E1"/>
    <w:rsid w:val="00BA2741"/>
    <w:rsid w:val="00BA2AFD"/>
    <w:rsid w:val="00BA3116"/>
    <w:rsid w:val="00BA38CC"/>
    <w:rsid w:val="00BA404F"/>
    <w:rsid w:val="00BA418A"/>
    <w:rsid w:val="00BA4583"/>
    <w:rsid w:val="00BA48BD"/>
    <w:rsid w:val="00BA4FE5"/>
    <w:rsid w:val="00BA5F5C"/>
    <w:rsid w:val="00BA619C"/>
    <w:rsid w:val="00BA6B8D"/>
    <w:rsid w:val="00BA6FEC"/>
    <w:rsid w:val="00BA73C9"/>
    <w:rsid w:val="00BA756C"/>
    <w:rsid w:val="00BB09B0"/>
    <w:rsid w:val="00BB0D34"/>
    <w:rsid w:val="00BB1567"/>
    <w:rsid w:val="00BB1ACF"/>
    <w:rsid w:val="00BB2372"/>
    <w:rsid w:val="00BB27B0"/>
    <w:rsid w:val="00BB2B04"/>
    <w:rsid w:val="00BB34A0"/>
    <w:rsid w:val="00BB354E"/>
    <w:rsid w:val="00BB36F2"/>
    <w:rsid w:val="00BB373D"/>
    <w:rsid w:val="00BB3ACF"/>
    <w:rsid w:val="00BB4578"/>
    <w:rsid w:val="00BB45E1"/>
    <w:rsid w:val="00BB46C2"/>
    <w:rsid w:val="00BB46F7"/>
    <w:rsid w:val="00BB609A"/>
    <w:rsid w:val="00BB62DD"/>
    <w:rsid w:val="00BB6318"/>
    <w:rsid w:val="00BB63FB"/>
    <w:rsid w:val="00BB6EA9"/>
    <w:rsid w:val="00BB7495"/>
    <w:rsid w:val="00BB7C54"/>
    <w:rsid w:val="00BC044C"/>
    <w:rsid w:val="00BC0E7B"/>
    <w:rsid w:val="00BC1310"/>
    <w:rsid w:val="00BC1983"/>
    <w:rsid w:val="00BC2248"/>
    <w:rsid w:val="00BC2384"/>
    <w:rsid w:val="00BC2BBF"/>
    <w:rsid w:val="00BC3600"/>
    <w:rsid w:val="00BC3826"/>
    <w:rsid w:val="00BC391D"/>
    <w:rsid w:val="00BC3A03"/>
    <w:rsid w:val="00BC3A0E"/>
    <w:rsid w:val="00BC3B88"/>
    <w:rsid w:val="00BC3EFF"/>
    <w:rsid w:val="00BC40E8"/>
    <w:rsid w:val="00BC4415"/>
    <w:rsid w:val="00BC52A2"/>
    <w:rsid w:val="00BC53E1"/>
    <w:rsid w:val="00BC58A6"/>
    <w:rsid w:val="00BC5E83"/>
    <w:rsid w:val="00BC60DC"/>
    <w:rsid w:val="00BC6ABB"/>
    <w:rsid w:val="00BC6E2E"/>
    <w:rsid w:val="00BC7A96"/>
    <w:rsid w:val="00BD021B"/>
    <w:rsid w:val="00BD09DB"/>
    <w:rsid w:val="00BD0F96"/>
    <w:rsid w:val="00BD10B3"/>
    <w:rsid w:val="00BD1A11"/>
    <w:rsid w:val="00BD1F2E"/>
    <w:rsid w:val="00BD2558"/>
    <w:rsid w:val="00BD296F"/>
    <w:rsid w:val="00BD34AE"/>
    <w:rsid w:val="00BD3AC8"/>
    <w:rsid w:val="00BD458A"/>
    <w:rsid w:val="00BD4864"/>
    <w:rsid w:val="00BD48F1"/>
    <w:rsid w:val="00BD4B38"/>
    <w:rsid w:val="00BD4B72"/>
    <w:rsid w:val="00BD4F2E"/>
    <w:rsid w:val="00BD592B"/>
    <w:rsid w:val="00BD5BF9"/>
    <w:rsid w:val="00BD6150"/>
    <w:rsid w:val="00BD620B"/>
    <w:rsid w:val="00BD6511"/>
    <w:rsid w:val="00BD6D53"/>
    <w:rsid w:val="00BD7822"/>
    <w:rsid w:val="00BD7E3A"/>
    <w:rsid w:val="00BD7EB9"/>
    <w:rsid w:val="00BE0098"/>
    <w:rsid w:val="00BE00FE"/>
    <w:rsid w:val="00BE02D5"/>
    <w:rsid w:val="00BE0453"/>
    <w:rsid w:val="00BE0D22"/>
    <w:rsid w:val="00BE111F"/>
    <w:rsid w:val="00BE1B06"/>
    <w:rsid w:val="00BE276E"/>
    <w:rsid w:val="00BE33CC"/>
    <w:rsid w:val="00BE3722"/>
    <w:rsid w:val="00BE3BDE"/>
    <w:rsid w:val="00BE3FAE"/>
    <w:rsid w:val="00BE440C"/>
    <w:rsid w:val="00BE4BF3"/>
    <w:rsid w:val="00BE4D0C"/>
    <w:rsid w:val="00BE5090"/>
    <w:rsid w:val="00BE549E"/>
    <w:rsid w:val="00BE59DD"/>
    <w:rsid w:val="00BE5A45"/>
    <w:rsid w:val="00BE5D91"/>
    <w:rsid w:val="00BE5DDB"/>
    <w:rsid w:val="00BE681C"/>
    <w:rsid w:val="00BE6AB4"/>
    <w:rsid w:val="00BE6AFD"/>
    <w:rsid w:val="00BE6B97"/>
    <w:rsid w:val="00BE6CA2"/>
    <w:rsid w:val="00BE6D6F"/>
    <w:rsid w:val="00BE765C"/>
    <w:rsid w:val="00BE7710"/>
    <w:rsid w:val="00BF003D"/>
    <w:rsid w:val="00BF0E18"/>
    <w:rsid w:val="00BF0E83"/>
    <w:rsid w:val="00BF10B1"/>
    <w:rsid w:val="00BF207B"/>
    <w:rsid w:val="00BF2263"/>
    <w:rsid w:val="00BF27E1"/>
    <w:rsid w:val="00BF2AA5"/>
    <w:rsid w:val="00BF2FE3"/>
    <w:rsid w:val="00BF3058"/>
    <w:rsid w:val="00BF3067"/>
    <w:rsid w:val="00BF344C"/>
    <w:rsid w:val="00BF3479"/>
    <w:rsid w:val="00BF44A2"/>
    <w:rsid w:val="00BF4F14"/>
    <w:rsid w:val="00BF5093"/>
    <w:rsid w:val="00BF54EE"/>
    <w:rsid w:val="00BF58AC"/>
    <w:rsid w:val="00BF5A11"/>
    <w:rsid w:val="00BF5F1C"/>
    <w:rsid w:val="00BF6620"/>
    <w:rsid w:val="00BF69A2"/>
    <w:rsid w:val="00BF7102"/>
    <w:rsid w:val="00BF7262"/>
    <w:rsid w:val="00BF7BBB"/>
    <w:rsid w:val="00C007E9"/>
    <w:rsid w:val="00C0095D"/>
    <w:rsid w:val="00C00EEF"/>
    <w:rsid w:val="00C021DA"/>
    <w:rsid w:val="00C02574"/>
    <w:rsid w:val="00C02BBA"/>
    <w:rsid w:val="00C02CD8"/>
    <w:rsid w:val="00C035AF"/>
    <w:rsid w:val="00C03758"/>
    <w:rsid w:val="00C03905"/>
    <w:rsid w:val="00C04786"/>
    <w:rsid w:val="00C04840"/>
    <w:rsid w:val="00C04C36"/>
    <w:rsid w:val="00C04E02"/>
    <w:rsid w:val="00C04FF1"/>
    <w:rsid w:val="00C05721"/>
    <w:rsid w:val="00C05BDE"/>
    <w:rsid w:val="00C05FE5"/>
    <w:rsid w:val="00C06E39"/>
    <w:rsid w:val="00C07040"/>
    <w:rsid w:val="00C071F4"/>
    <w:rsid w:val="00C0749A"/>
    <w:rsid w:val="00C075C0"/>
    <w:rsid w:val="00C105B4"/>
    <w:rsid w:val="00C10BF3"/>
    <w:rsid w:val="00C12E7E"/>
    <w:rsid w:val="00C12EA8"/>
    <w:rsid w:val="00C130BC"/>
    <w:rsid w:val="00C131A6"/>
    <w:rsid w:val="00C139DA"/>
    <w:rsid w:val="00C13BA1"/>
    <w:rsid w:val="00C14213"/>
    <w:rsid w:val="00C152E3"/>
    <w:rsid w:val="00C15BC4"/>
    <w:rsid w:val="00C15F44"/>
    <w:rsid w:val="00C16455"/>
    <w:rsid w:val="00C17694"/>
    <w:rsid w:val="00C177BA"/>
    <w:rsid w:val="00C203F8"/>
    <w:rsid w:val="00C20879"/>
    <w:rsid w:val="00C20B72"/>
    <w:rsid w:val="00C20BDD"/>
    <w:rsid w:val="00C20DA4"/>
    <w:rsid w:val="00C2156E"/>
    <w:rsid w:val="00C219B6"/>
    <w:rsid w:val="00C21BAF"/>
    <w:rsid w:val="00C222BA"/>
    <w:rsid w:val="00C22A5C"/>
    <w:rsid w:val="00C23EF0"/>
    <w:rsid w:val="00C2405A"/>
    <w:rsid w:val="00C243A2"/>
    <w:rsid w:val="00C24535"/>
    <w:rsid w:val="00C253D6"/>
    <w:rsid w:val="00C25E52"/>
    <w:rsid w:val="00C2777A"/>
    <w:rsid w:val="00C27ABF"/>
    <w:rsid w:val="00C30229"/>
    <w:rsid w:val="00C3051E"/>
    <w:rsid w:val="00C309E1"/>
    <w:rsid w:val="00C30DB1"/>
    <w:rsid w:val="00C30EBB"/>
    <w:rsid w:val="00C31CA8"/>
    <w:rsid w:val="00C31DA0"/>
    <w:rsid w:val="00C31F56"/>
    <w:rsid w:val="00C328E8"/>
    <w:rsid w:val="00C336D0"/>
    <w:rsid w:val="00C3382D"/>
    <w:rsid w:val="00C33F2A"/>
    <w:rsid w:val="00C34677"/>
    <w:rsid w:val="00C346A1"/>
    <w:rsid w:val="00C35822"/>
    <w:rsid w:val="00C36EAE"/>
    <w:rsid w:val="00C36F47"/>
    <w:rsid w:val="00C37C71"/>
    <w:rsid w:val="00C40249"/>
    <w:rsid w:val="00C40478"/>
    <w:rsid w:val="00C404F6"/>
    <w:rsid w:val="00C407B0"/>
    <w:rsid w:val="00C4096E"/>
    <w:rsid w:val="00C413D9"/>
    <w:rsid w:val="00C41A6F"/>
    <w:rsid w:val="00C41D0F"/>
    <w:rsid w:val="00C42012"/>
    <w:rsid w:val="00C42CE0"/>
    <w:rsid w:val="00C42D9B"/>
    <w:rsid w:val="00C42E33"/>
    <w:rsid w:val="00C43498"/>
    <w:rsid w:val="00C44190"/>
    <w:rsid w:val="00C445CA"/>
    <w:rsid w:val="00C44708"/>
    <w:rsid w:val="00C44DDC"/>
    <w:rsid w:val="00C453CA"/>
    <w:rsid w:val="00C45728"/>
    <w:rsid w:val="00C45C4C"/>
    <w:rsid w:val="00C46135"/>
    <w:rsid w:val="00C463A7"/>
    <w:rsid w:val="00C464BA"/>
    <w:rsid w:val="00C46E76"/>
    <w:rsid w:val="00C47331"/>
    <w:rsid w:val="00C4771F"/>
    <w:rsid w:val="00C47A42"/>
    <w:rsid w:val="00C50334"/>
    <w:rsid w:val="00C5046A"/>
    <w:rsid w:val="00C5078F"/>
    <w:rsid w:val="00C51061"/>
    <w:rsid w:val="00C51449"/>
    <w:rsid w:val="00C51871"/>
    <w:rsid w:val="00C51E83"/>
    <w:rsid w:val="00C521E9"/>
    <w:rsid w:val="00C535C0"/>
    <w:rsid w:val="00C54589"/>
    <w:rsid w:val="00C54E52"/>
    <w:rsid w:val="00C54E5E"/>
    <w:rsid w:val="00C552A1"/>
    <w:rsid w:val="00C552FF"/>
    <w:rsid w:val="00C554DA"/>
    <w:rsid w:val="00C55F7B"/>
    <w:rsid w:val="00C5636A"/>
    <w:rsid w:val="00C5658F"/>
    <w:rsid w:val="00C5680F"/>
    <w:rsid w:val="00C56889"/>
    <w:rsid w:val="00C5699B"/>
    <w:rsid w:val="00C570DD"/>
    <w:rsid w:val="00C57645"/>
    <w:rsid w:val="00C602C9"/>
    <w:rsid w:val="00C60F76"/>
    <w:rsid w:val="00C61195"/>
    <w:rsid w:val="00C62230"/>
    <w:rsid w:val="00C62846"/>
    <w:rsid w:val="00C62E51"/>
    <w:rsid w:val="00C6323A"/>
    <w:rsid w:val="00C63A1B"/>
    <w:rsid w:val="00C640C1"/>
    <w:rsid w:val="00C6474B"/>
    <w:rsid w:val="00C647B8"/>
    <w:rsid w:val="00C65AEE"/>
    <w:rsid w:val="00C66752"/>
    <w:rsid w:val="00C6781B"/>
    <w:rsid w:val="00C679A8"/>
    <w:rsid w:val="00C67D1B"/>
    <w:rsid w:val="00C70330"/>
    <w:rsid w:val="00C70A74"/>
    <w:rsid w:val="00C71388"/>
    <w:rsid w:val="00C715B4"/>
    <w:rsid w:val="00C71717"/>
    <w:rsid w:val="00C72222"/>
    <w:rsid w:val="00C72237"/>
    <w:rsid w:val="00C72352"/>
    <w:rsid w:val="00C724E1"/>
    <w:rsid w:val="00C72643"/>
    <w:rsid w:val="00C7273E"/>
    <w:rsid w:val="00C7288C"/>
    <w:rsid w:val="00C73010"/>
    <w:rsid w:val="00C73683"/>
    <w:rsid w:val="00C739CB"/>
    <w:rsid w:val="00C73C60"/>
    <w:rsid w:val="00C7519D"/>
    <w:rsid w:val="00C752E4"/>
    <w:rsid w:val="00C75A6D"/>
    <w:rsid w:val="00C76792"/>
    <w:rsid w:val="00C76900"/>
    <w:rsid w:val="00C769C1"/>
    <w:rsid w:val="00C76CAB"/>
    <w:rsid w:val="00C76F10"/>
    <w:rsid w:val="00C77719"/>
    <w:rsid w:val="00C77D0F"/>
    <w:rsid w:val="00C77F06"/>
    <w:rsid w:val="00C8028F"/>
    <w:rsid w:val="00C80886"/>
    <w:rsid w:val="00C81AB0"/>
    <w:rsid w:val="00C81C55"/>
    <w:rsid w:val="00C81F7E"/>
    <w:rsid w:val="00C823D2"/>
    <w:rsid w:val="00C8254A"/>
    <w:rsid w:val="00C83C75"/>
    <w:rsid w:val="00C83DB2"/>
    <w:rsid w:val="00C84828"/>
    <w:rsid w:val="00C854A3"/>
    <w:rsid w:val="00C856AE"/>
    <w:rsid w:val="00C86F8A"/>
    <w:rsid w:val="00C8777A"/>
    <w:rsid w:val="00C90A1B"/>
    <w:rsid w:val="00C90A66"/>
    <w:rsid w:val="00C911E6"/>
    <w:rsid w:val="00C91B7D"/>
    <w:rsid w:val="00C91F1E"/>
    <w:rsid w:val="00C925CD"/>
    <w:rsid w:val="00C92A47"/>
    <w:rsid w:val="00C92DC2"/>
    <w:rsid w:val="00C92F2D"/>
    <w:rsid w:val="00C92FDC"/>
    <w:rsid w:val="00C9383D"/>
    <w:rsid w:val="00C93C60"/>
    <w:rsid w:val="00C93F29"/>
    <w:rsid w:val="00C94D7F"/>
    <w:rsid w:val="00C94FE6"/>
    <w:rsid w:val="00C95209"/>
    <w:rsid w:val="00C9573F"/>
    <w:rsid w:val="00C95FA4"/>
    <w:rsid w:val="00C965F5"/>
    <w:rsid w:val="00C96CAE"/>
    <w:rsid w:val="00C96DB1"/>
    <w:rsid w:val="00C976FC"/>
    <w:rsid w:val="00C97833"/>
    <w:rsid w:val="00C9793E"/>
    <w:rsid w:val="00C97A3B"/>
    <w:rsid w:val="00C97A63"/>
    <w:rsid w:val="00C97B3A"/>
    <w:rsid w:val="00CA0E78"/>
    <w:rsid w:val="00CA1BD2"/>
    <w:rsid w:val="00CA1C4B"/>
    <w:rsid w:val="00CA1EA6"/>
    <w:rsid w:val="00CA2356"/>
    <w:rsid w:val="00CA2876"/>
    <w:rsid w:val="00CA2A94"/>
    <w:rsid w:val="00CA2CD8"/>
    <w:rsid w:val="00CA31E3"/>
    <w:rsid w:val="00CA348A"/>
    <w:rsid w:val="00CA3516"/>
    <w:rsid w:val="00CA370C"/>
    <w:rsid w:val="00CA4E67"/>
    <w:rsid w:val="00CA5E78"/>
    <w:rsid w:val="00CA61C9"/>
    <w:rsid w:val="00CA665E"/>
    <w:rsid w:val="00CA6EB5"/>
    <w:rsid w:val="00CA75EA"/>
    <w:rsid w:val="00CB0B8C"/>
    <w:rsid w:val="00CB0BD5"/>
    <w:rsid w:val="00CB10DF"/>
    <w:rsid w:val="00CB2475"/>
    <w:rsid w:val="00CB28EF"/>
    <w:rsid w:val="00CB2D22"/>
    <w:rsid w:val="00CB3899"/>
    <w:rsid w:val="00CB3B29"/>
    <w:rsid w:val="00CB3B45"/>
    <w:rsid w:val="00CB417B"/>
    <w:rsid w:val="00CB4A36"/>
    <w:rsid w:val="00CB6CDB"/>
    <w:rsid w:val="00CB7D8D"/>
    <w:rsid w:val="00CC0B70"/>
    <w:rsid w:val="00CC0B7B"/>
    <w:rsid w:val="00CC12D6"/>
    <w:rsid w:val="00CC187A"/>
    <w:rsid w:val="00CC1B70"/>
    <w:rsid w:val="00CC1B9E"/>
    <w:rsid w:val="00CC24B7"/>
    <w:rsid w:val="00CC2AA2"/>
    <w:rsid w:val="00CC34A7"/>
    <w:rsid w:val="00CC365C"/>
    <w:rsid w:val="00CC3910"/>
    <w:rsid w:val="00CC398B"/>
    <w:rsid w:val="00CC3F8C"/>
    <w:rsid w:val="00CC4214"/>
    <w:rsid w:val="00CC42EC"/>
    <w:rsid w:val="00CC5121"/>
    <w:rsid w:val="00CC5601"/>
    <w:rsid w:val="00CC5633"/>
    <w:rsid w:val="00CC57A8"/>
    <w:rsid w:val="00CC629D"/>
    <w:rsid w:val="00CC6757"/>
    <w:rsid w:val="00CC6B7F"/>
    <w:rsid w:val="00CC6DB1"/>
    <w:rsid w:val="00CC7652"/>
    <w:rsid w:val="00CD01AC"/>
    <w:rsid w:val="00CD0347"/>
    <w:rsid w:val="00CD07A6"/>
    <w:rsid w:val="00CD0B40"/>
    <w:rsid w:val="00CD0CE4"/>
    <w:rsid w:val="00CD105D"/>
    <w:rsid w:val="00CD110D"/>
    <w:rsid w:val="00CD1685"/>
    <w:rsid w:val="00CD1959"/>
    <w:rsid w:val="00CD25BF"/>
    <w:rsid w:val="00CD262D"/>
    <w:rsid w:val="00CD28A4"/>
    <w:rsid w:val="00CD364F"/>
    <w:rsid w:val="00CD3927"/>
    <w:rsid w:val="00CD3BEB"/>
    <w:rsid w:val="00CD4843"/>
    <w:rsid w:val="00CD4949"/>
    <w:rsid w:val="00CD49FE"/>
    <w:rsid w:val="00CD4B16"/>
    <w:rsid w:val="00CD516E"/>
    <w:rsid w:val="00CD540B"/>
    <w:rsid w:val="00CD6C9A"/>
    <w:rsid w:val="00CD6CDB"/>
    <w:rsid w:val="00CD74B5"/>
    <w:rsid w:val="00CD767B"/>
    <w:rsid w:val="00CD7A53"/>
    <w:rsid w:val="00CD7C20"/>
    <w:rsid w:val="00CD7E82"/>
    <w:rsid w:val="00CE0544"/>
    <w:rsid w:val="00CE0575"/>
    <w:rsid w:val="00CE0DD9"/>
    <w:rsid w:val="00CE12C3"/>
    <w:rsid w:val="00CE1759"/>
    <w:rsid w:val="00CE17CD"/>
    <w:rsid w:val="00CE1E27"/>
    <w:rsid w:val="00CE1E31"/>
    <w:rsid w:val="00CE1E65"/>
    <w:rsid w:val="00CE2A57"/>
    <w:rsid w:val="00CE3AAE"/>
    <w:rsid w:val="00CE3C8D"/>
    <w:rsid w:val="00CE3C92"/>
    <w:rsid w:val="00CE3D52"/>
    <w:rsid w:val="00CE47C1"/>
    <w:rsid w:val="00CE4BD2"/>
    <w:rsid w:val="00CE4F9E"/>
    <w:rsid w:val="00CE5568"/>
    <w:rsid w:val="00CE586D"/>
    <w:rsid w:val="00CE62BB"/>
    <w:rsid w:val="00CE6DA3"/>
    <w:rsid w:val="00CE7124"/>
    <w:rsid w:val="00CE7CD3"/>
    <w:rsid w:val="00CE7CE9"/>
    <w:rsid w:val="00CF0388"/>
    <w:rsid w:val="00CF03D1"/>
    <w:rsid w:val="00CF04E8"/>
    <w:rsid w:val="00CF05E6"/>
    <w:rsid w:val="00CF1171"/>
    <w:rsid w:val="00CF12BA"/>
    <w:rsid w:val="00CF1949"/>
    <w:rsid w:val="00CF1D3F"/>
    <w:rsid w:val="00CF235B"/>
    <w:rsid w:val="00CF28D4"/>
    <w:rsid w:val="00CF3046"/>
    <w:rsid w:val="00CF38EC"/>
    <w:rsid w:val="00CF390C"/>
    <w:rsid w:val="00CF3C60"/>
    <w:rsid w:val="00CF3EA1"/>
    <w:rsid w:val="00CF3F34"/>
    <w:rsid w:val="00CF4131"/>
    <w:rsid w:val="00CF441D"/>
    <w:rsid w:val="00CF4B25"/>
    <w:rsid w:val="00CF53CA"/>
    <w:rsid w:val="00CF58F5"/>
    <w:rsid w:val="00CF5DC7"/>
    <w:rsid w:val="00CF5EA2"/>
    <w:rsid w:val="00CF665D"/>
    <w:rsid w:val="00CF6835"/>
    <w:rsid w:val="00CF6CE5"/>
    <w:rsid w:val="00CF788F"/>
    <w:rsid w:val="00CF792A"/>
    <w:rsid w:val="00D00067"/>
    <w:rsid w:val="00D005D4"/>
    <w:rsid w:val="00D005EC"/>
    <w:rsid w:val="00D00A56"/>
    <w:rsid w:val="00D02D6C"/>
    <w:rsid w:val="00D02DC9"/>
    <w:rsid w:val="00D02E31"/>
    <w:rsid w:val="00D03027"/>
    <w:rsid w:val="00D040D8"/>
    <w:rsid w:val="00D049C9"/>
    <w:rsid w:val="00D05530"/>
    <w:rsid w:val="00D0615F"/>
    <w:rsid w:val="00D06496"/>
    <w:rsid w:val="00D06AC0"/>
    <w:rsid w:val="00D07AB5"/>
    <w:rsid w:val="00D108AA"/>
    <w:rsid w:val="00D10BA6"/>
    <w:rsid w:val="00D115BC"/>
    <w:rsid w:val="00D13659"/>
    <w:rsid w:val="00D13C6D"/>
    <w:rsid w:val="00D13D3B"/>
    <w:rsid w:val="00D13E0D"/>
    <w:rsid w:val="00D148FA"/>
    <w:rsid w:val="00D14C42"/>
    <w:rsid w:val="00D14D99"/>
    <w:rsid w:val="00D14DAC"/>
    <w:rsid w:val="00D152B8"/>
    <w:rsid w:val="00D15738"/>
    <w:rsid w:val="00D159B9"/>
    <w:rsid w:val="00D15B92"/>
    <w:rsid w:val="00D15F84"/>
    <w:rsid w:val="00D1678B"/>
    <w:rsid w:val="00D167D6"/>
    <w:rsid w:val="00D17F94"/>
    <w:rsid w:val="00D203D3"/>
    <w:rsid w:val="00D20B52"/>
    <w:rsid w:val="00D20B7A"/>
    <w:rsid w:val="00D21402"/>
    <w:rsid w:val="00D21685"/>
    <w:rsid w:val="00D219FC"/>
    <w:rsid w:val="00D21FD7"/>
    <w:rsid w:val="00D2227B"/>
    <w:rsid w:val="00D22D39"/>
    <w:rsid w:val="00D23030"/>
    <w:rsid w:val="00D233D7"/>
    <w:rsid w:val="00D23DF7"/>
    <w:rsid w:val="00D23F0A"/>
    <w:rsid w:val="00D24921"/>
    <w:rsid w:val="00D25345"/>
    <w:rsid w:val="00D25D96"/>
    <w:rsid w:val="00D26C77"/>
    <w:rsid w:val="00D26FB3"/>
    <w:rsid w:val="00D27EA4"/>
    <w:rsid w:val="00D30129"/>
    <w:rsid w:val="00D30604"/>
    <w:rsid w:val="00D31010"/>
    <w:rsid w:val="00D31124"/>
    <w:rsid w:val="00D3122A"/>
    <w:rsid w:val="00D3125C"/>
    <w:rsid w:val="00D31AF3"/>
    <w:rsid w:val="00D31E56"/>
    <w:rsid w:val="00D32442"/>
    <w:rsid w:val="00D32F4E"/>
    <w:rsid w:val="00D331B1"/>
    <w:rsid w:val="00D3347C"/>
    <w:rsid w:val="00D33732"/>
    <w:rsid w:val="00D33D33"/>
    <w:rsid w:val="00D33FD2"/>
    <w:rsid w:val="00D34F58"/>
    <w:rsid w:val="00D351A2"/>
    <w:rsid w:val="00D35812"/>
    <w:rsid w:val="00D35E81"/>
    <w:rsid w:val="00D360DF"/>
    <w:rsid w:val="00D362F0"/>
    <w:rsid w:val="00D36929"/>
    <w:rsid w:val="00D36CA2"/>
    <w:rsid w:val="00D36F97"/>
    <w:rsid w:val="00D3711B"/>
    <w:rsid w:val="00D3720C"/>
    <w:rsid w:val="00D3761F"/>
    <w:rsid w:val="00D37C23"/>
    <w:rsid w:val="00D4071A"/>
    <w:rsid w:val="00D40E0A"/>
    <w:rsid w:val="00D40F8D"/>
    <w:rsid w:val="00D414B7"/>
    <w:rsid w:val="00D42213"/>
    <w:rsid w:val="00D4233F"/>
    <w:rsid w:val="00D42514"/>
    <w:rsid w:val="00D4259D"/>
    <w:rsid w:val="00D4272E"/>
    <w:rsid w:val="00D42FC7"/>
    <w:rsid w:val="00D43939"/>
    <w:rsid w:val="00D43BA2"/>
    <w:rsid w:val="00D4433E"/>
    <w:rsid w:val="00D44C7A"/>
    <w:rsid w:val="00D44D94"/>
    <w:rsid w:val="00D44DEC"/>
    <w:rsid w:val="00D44FF9"/>
    <w:rsid w:val="00D4595F"/>
    <w:rsid w:val="00D46489"/>
    <w:rsid w:val="00D465B7"/>
    <w:rsid w:val="00D46C88"/>
    <w:rsid w:val="00D46E62"/>
    <w:rsid w:val="00D47BCB"/>
    <w:rsid w:val="00D47F0A"/>
    <w:rsid w:val="00D50416"/>
    <w:rsid w:val="00D5042E"/>
    <w:rsid w:val="00D50E3C"/>
    <w:rsid w:val="00D5168F"/>
    <w:rsid w:val="00D518CF"/>
    <w:rsid w:val="00D51AA5"/>
    <w:rsid w:val="00D51FBF"/>
    <w:rsid w:val="00D52CEA"/>
    <w:rsid w:val="00D52D01"/>
    <w:rsid w:val="00D52FEE"/>
    <w:rsid w:val="00D5312E"/>
    <w:rsid w:val="00D54318"/>
    <w:rsid w:val="00D543F4"/>
    <w:rsid w:val="00D546E9"/>
    <w:rsid w:val="00D54741"/>
    <w:rsid w:val="00D557EE"/>
    <w:rsid w:val="00D558B2"/>
    <w:rsid w:val="00D5591C"/>
    <w:rsid w:val="00D55ECC"/>
    <w:rsid w:val="00D561CB"/>
    <w:rsid w:val="00D5652B"/>
    <w:rsid w:val="00D56964"/>
    <w:rsid w:val="00D56AA8"/>
    <w:rsid w:val="00D570BB"/>
    <w:rsid w:val="00D57F87"/>
    <w:rsid w:val="00D60333"/>
    <w:rsid w:val="00D60698"/>
    <w:rsid w:val="00D61A7D"/>
    <w:rsid w:val="00D61ABF"/>
    <w:rsid w:val="00D61B07"/>
    <w:rsid w:val="00D6211D"/>
    <w:rsid w:val="00D62841"/>
    <w:rsid w:val="00D62F9D"/>
    <w:rsid w:val="00D63934"/>
    <w:rsid w:val="00D63D8C"/>
    <w:rsid w:val="00D63E4A"/>
    <w:rsid w:val="00D642BA"/>
    <w:rsid w:val="00D643E5"/>
    <w:rsid w:val="00D64403"/>
    <w:rsid w:val="00D64927"/>
    <w:rsid w:val="00D64BE0"/>
    <w:rsid w:val="00D6532B"/>
    <w:rsid w:val="00D65A5E"/>
    <w:rsid w:val="00D66067"/>
    <w:rsid w:val="00D66084"/>
    <w:rsid w:val="00D662ED"/>
    <w:rsid w:val="00D664A1"/>
    <w:rsid w:val="00D665B1"/>
    <w:rsid w:val="00D66B98"/>
    <w:rsid w:val="00D66BA4"/>
    <w:rsid w:val="00D66EB6"/>
    <w:rsid w:val="00D67B9F"/>
    <w:rsid w:val="00D7051B"/>
    <w:rsid w:val="00D70E82"/>
    <w:rsid w:val="00D7162C"/>
    <w:rsid w:val="00D716C3"/>
    <w:rsid w:val="00D71C67"/>
    <w:rsid w:val="00D7230D"/>
    <w:rsid w:val="00D73359"/>
    <w:rsid w:val="00D733FC"/>
    <w:rsid w:val="00D7347D"/>
    <w:rsid w:val="00D7401D"/>
    <w:rsid w:val="00D74121"/>
    <w:rsid w:val="00D7462C"/>
    <w:rsid w:val="00D74676"/>
    <w:rsid w:val="00D74AF1"/>
    <w:rsid w:val="00D75481"/>
    <w:rsid w:val="00D758A6"/>
    <w:rsid w:val="00D7633B"/>
    <w:rsid w:val="00D76386"/>
    <w:rsid w:val="00D76B19"/>
    <w:rsid w:val="00D7706E"/>
    <w:rsid w:val="00D77782"/>
    <w:rsid w:val="00D77ACB"/>
    <w:rsid w:val="00D77D8F"/>
    <w:rsid w:val="00D77FFC"/>
    <w:rsid w:val="00D80A58"/>
    <w:rsid w:val="00D80C59"/>
    <w:rsid w:val="00D80CA8"/>
    <w:rsid w:val="00D80CAC"/>
    <w:rsid w:val="00D81035"/>
    <w:rsid w:val="00D81D23"/>
    <w:rsid w:val="00D82C21"/>
    <w:rsid w:val="00D84121"/>
    <w:rsid w:val="00D84C7F"/>
    <w:rsid w:val="00D84D8F"/>
    <w:rsid w:val="00D852D5"/>
    <w:rsid w:val="00D856A4"/>
    <w:rsid w:val="00D85845"/>
    <w:rsid w:val="00D86388"/>
    <w:rsid w:val="00D86EF6"/>
    <w:rsid w:val="00D8771E"/>
    <w:rsid w:val="00D878A0"/>
    <w:rsid w:val="00D900F0"/>
    <w:rsid w:val="00D90FCF"/>
    <w:rsid w:val="00D914F5"/>
    <w:rsid w:val="00D91660"/>
    <w:rsid w:val="00D92B15"/>
    <w:rsid w:val="00D92C62"/>
    <w:rsid w:val="00D92D6F"/>
    <w:rsid w:val="00D93E97"/>
    <w:rsid w:val="00D94305"/>
    <w:rsid w:val="00D94B0A"/>
    <w:rsid w:val="00D94DD5"/>
    <w:rsid w:val="00D94FDA"/>
    <w:rsid w:val="00D95038"/>
    <w:rsid w:val="00D95596"/>
    <w:rsid w:val="00D962B5"/>
    <w:rsid w:val="00D969B6"/>
    <w:rsid w:val="00D96C3A"/>
    <w:rsid w:val="00D96D28"/>
    <w:rsid w:val="00D96E2F"/>
    <w:rsid w:val="00D9740F"/>
    <w:rsid w:val="00D975C8"/>
    <w:rsid w:val="00D97628"/>
    <w:rsid w:val="00D97A80"/>
    <w:rsid w:val="00D97CCB"/>
    <w:rsid w:val="00D97F6A"/>
    <w:rsid w:val="00D97FED"/>
    <w:rsid w:val="00DA0A2E"/>
    <w:rsid w:val="00DA1BB2"/>
    <w:rsid w:val="00DA2093"/>
    <w:rsid w:val="00DA378B"/>
    <w:rsid w:val="00DA3EC2"/>
    <w:rsid w:val="00DA4594"/>
    <w:rsid w:val="00DA45A8"/>
    <w:rsid w:val="00DA4619"/>
    <w:rsid w:val="00DA477E"/>
    <w:rsid w:val="00DA4A7F"/>
    <w:rsid w:val="00DA55EA"/>
    <w:rsid w:val="00DA58B0"/>
    <w:rsid w:val="00DA5B50"/>
    <w:rsid w:val="00DA6D16"/>
    <w:rsid w:val="00DA6DF8"/>
    <w:rsid w:val="00DA75EC"/>
    <w:rsid w:val="00DA7FE1"/>
    <w:rsid w:val="00DB0C09"/>
    <w:rsid w:val="00DB13E7"/>
    <w:rsid w:val="00DB21C7"/>
    <w:rsid w:val="00DB3149"/>
    <w:rsid w:val="00DB344A"/>
    <w:rsid w:val="00DB3B01"/>
    <w:rsid w:val="00DB3F8A"/>
    <w:rsid w:val="00DB4EBB"/>
    <w:rsid w:val="00DB4F64"/>
    <w:rsid w:val="00DB6622"/>
    <w:rsid w:val="00DB6F4F"/>
    <w:rsid w:val="00DB6F85"/>
    <w:rsid w:val="00DB72EA"/>
    <w:rsid w:val="00DB7AE8"/>
    <w:rsid w:val="00DB7F39"/>
    <w:rsid w:val="00DC0298"/>
    <w:rsid w:val="00DC0B8B"/>
    <w:rsid w:val="00DC0F95"/>
    <w:rsid w:val="00DC102F"/>
    <w:rsid w:val="00DC1693"/>
    <w:rsid w:val="00DC1C74"/>
    <w:rsid w:val="00DC27CF"/>
    <w:rsid w:val="00DC287E"/>
    <w:rsid w:val="00DC30AE"/>
    <w:rsid w:val="00DC334B"/>
    <w:rsid w:val="00DC393C"/>
    <w:rsid w:val="00DC4166"/>
    <w:rsid w:val="00DC4825"/>
    <w:rsid w:val="00DC5AB0"/>
    <w:rsid w:val="00DC5ACB"/>
    <w:rsid w:val="00DC5BEC"/>
    <w:rsid w:val="00DC6295"/>
    <w:rsid w:val="00DC645C"/>
    <w:rsid w:val="00DC6A49"/>
    <w:rsid w:val="00DC6E8D"/>
    <w:rsid w:val="00DC7178"/>
    <w:rsid w:val="00DD0036"/>
    <w:rsid w:val="00DD1292"/>
    <w:rsid w:val="00DD12D9"/>
    <w:rsid w:val="00DD1721"/>
    <w:rsid w:val="00DD1E2C"/>
    <w:rsid w:val="00DD2579"/>
    <w:rsid w:val="00DD2864"/>
    <w:rsid w:val="00DD39D9"/>
    <w:rsid w:val="00DD63C1"/>
    <w:rsid w:val="00DD68A6"/>
    <w:rsid w:val="00DD69A3"/>
    <w:rsid w:val="00DD6CB1"/>
    <w:rsid w:val="00DD6D21"/>
    <w:rsid w:val="00DD7241"/>
    <w:rsid w:val="00DD772D"/>
    <w:rsid w:val="00DD7817"/>
    <w:rsid w:val="00DD7F32"/>
    <w:rsid w:val="00DE015A"/>
    <w:rsid w:val="00DE0914"/>
    <w:rsid w:val="00DE1FDE"/>
    <w:rsid w:val="00DE212F"/>
    <w:rsid w:val="00DE22DF"/>
    <w:rsid w:val="00DE249F"/>
    <w:rsid w:val="00DE27C0"/>
    <w:rsid w:val="00DE2E58"/>
    <w:rsid w:val="00DE30DF"/>
    <w:rsid w:val="00DE3274"/>
    <w:rsid w:val="00DE3852"/>
    <w:rsid w:val="00DE41A4"/>
    <w:rsid w:val="00DE43DF"/>
    <w:rsid w:val="00DE45CC"/>
    <w:rsid w:val="00DE51CA"/>
    <w:rsid w:val="00DE65F3"/>
    <w:rsid w:val="00DE6630"/>
    <w:rsid w:val="00DE6E21"/>
    <w:rsid w:val="00DE6E67"/>
    <w:rsid w:val="00DE7211"/>
    <w:rsid w:val="00DF0157"/>
    <w:rsid w:val="00DF015C"/>
    <w:rsid w:val="00DF0296"/>
    <w:rsid w:val="00DF0DE6"/>
    <w:rsid w:val="00DF1D3F"/>
    <w:rsid w:val="00DF3492"/>
    <w:rsid w:val="00DF3A3D"/>
    <w:rsid w:val="00DF3B15"/>
    <w:rsid w:val="00DF3C2E"/>
    <w:rsid w:val="00DF4E4E"/>
    <w:rsid w:val="00DF4F5D"/>
    <w:rsid w:val="00DF6174"/>
    <w:rsid w:val="00DF7131"/>
    <w:rsid w:val="00DF713D"/>
    <w:rsid w:val="00DF7F69"/>
    <w:rsid w:val="00E00003"/>
    <w:rsid w:val="00E009C5"/>
    <w:rsid w:val="00E00C33"/>
    <w:rsid w:val="00E00F36"/>
    <w:rsid w:val="00E0128D"/>
    <w:rsid w:val="00E0133B"/>
    <w:rsid w:val="00E02244"/>
    <w:rsid w:val="00E02F59"/>
    <w:rsid w:val="00E03DFA"/>
    <w:rsid w:val="00E04167"/>
    <w:rsid w:val="00E04791"/>
    <w:rsid w:val="00E048F0"/>
    <w:rsid w:val="00E04B0D"/>
    <w:rsid w:val="00E04B44"/>
    <w:rsid w:val="00E05007"/>
    <w:rsid w:val="00E0508B"/>
    <w:rsid w:val="00E050B4"/>
    <w:rsid w:val="00E05A9A"/>
    <w:rsid w:val="00E05D2C"/>
    <w:rsid w:val="00E066BE"/>
    <w:rsid w:val="00E06713"/>
    <w:rsid w:val="00E06935"/>
    <w:rsid w:val="00E07206"/>
    <w:rsid w:val="00E072D0"/>
    <w:rsid w:val="00E07857"/>
    <w:rsid w:val="00E07D09"/>
    <w:rsid w:val="00E10609"/>
    <w:rsid w:val="00E10CDD"/>
    <w:rsid w:val="00E10D09"/>
    <w:rsid w:val="00E10F50"/>
    <w:rsid w:val="00E11033"/>
    <w:rsid w:val="00E1180F"/>
    <w:rsid w:val="00E11A3B"/>
    <w:rsid w:val="00E11E5E"/>
    <w:rsid w:val="00E12029"/>
    <w:rsid w:val="00E12728"/>
    <w:rsid w:val="00E129BE"/>
    <w:rsid w:val="00E12E5F"/>
    <w:rsid w:val="00E12F6F"/>
    <w:rsid w:val="00E1340F"/>
    <w:rsid w:val="00E1379F"/>
    <w:rsid w:val="00E13B96"/>
    <w:rsid w:val="00E146B9"/>
    <w:rsid w:val="00E14E17"/>
    <w:rsid w:val="00E15137"/>
    <w:rsid w:val="00E15484"/>
    <w:rsid w:val="00E156A7"/>
    <w:rsid w:val="00E15842"/>
    <w:rsid w:val="00E158C9"/>
    <w:rsid w:val="00E1653B"/>
    <w:rsid w:val="00E16AE9"/>
    <w:rsid w:val="00E16DDD"/>
    <w:rsid w:val="00E21462"/>
    <w:rsid w:val="00E21AE7"/>
    <w:rsid w:val="00E21F26"/>
    <w:rsid w:val="00E21FDB"/>
    <w:rsid w:val="00E23082"/>
    <w:rsid w:val="00E23630"/>
    <w:rsid w:val="00E237E5"/>
    <w:rsid w:val="00E23830"/>
    <w:rsid w:val="00E23E5C"/>
    <w:rsid w:val="00E23F34"/>
    <w:rsid w:val="00E24245"/>
    <w:rsid w:val="00E2450D"/>
    <w:rsid w:val="00E249CB"/>
    <w:rsid w:val="00E24B7F"/>
    <w:rsid w:val="00E24C0A"/>
    <w:rsid w:val="00E25D25"/>
    <w:rsid w:val="00E26828"/>
    <w:rsid w:val="00E268EC"/>
    <w:rsid w:val="00E2723D"/>
    <w:rsid w:val="00E272E5"/>
    <w:rsid w:val="00E2774E"/>
    <w:rsid w:val="00E30415"/>
    <w:rsid w:val="00E30589"/>
    <w:rsid w:val="00E305D4"/>
    <w:rsid w:val="00E30967"/>
    <w:rsid w:val="00E30984"/>
    <w:rsid w:val="00E31007"/>
    <w:rsid w:val="00E31639"/>
    <w:rsid w:val="00E3171E"/>
    <w:rsid w:val="00E31BE8"/>
    <w:rsid w:val="00E31E60"/>
    <w:rsid w:val="00E322B5"/>
    <w:rsid w:val="00E3232D"/>
    <w:rsid w:val="00E3268C"/>
    <w:rsid w:val="00E32AEE"/>
    <w:rsid w:val="00E32D61"/>
    <w:rsid w:val="00E331D5"/>
    <w:rsid w:val="00E34383"/>
    <w:rsid w:val="00E3481B"/>
    <w:rsid w:val="00E34E64"/>
    <w:rsid w:val="00E358DC"/>
    <w:rsid w:val="00E35D36"/>
    <w:rsid w:val="00E35F37"/>
    <w:rsid w:val="00E36262"/>
    <w:rsid w:val="00E36A5A"/>
    <w:rsid w:val="00E373AE"/>
    <w:rsid w:val="00E37764"/>
    <w:rsid w:val="00E37CC2"/>
    <w:rsid w:val="00E37DB2"/>
    <w:rsid w:val="00E40265"/>
    <w:rsid w:val="00E40836"/>
    <w:rsid w:val="00E40ADB"/>
    <w:rsid w:val="00E40E9E"/>
    <w:rsid w:val="00E410AD"/>
    <w:rsid w:val="00E4122E"/>
    <w:rsid w:val="00E41370"/>
    <w:rsid w:val="00E42372"/>
    <w:rsid w:val="00E42402"/>
    <w:rsid w:val="00E42416"/>
    <w:rsid w:val="00E427AD"/>
    <w:rsid w:val="00E42914"/>
    <w:rsid w:val="00E42D20"/>
    <w:rsid w:val="00E437E6"/>
    <w:rsid w:val="00E44707"/>
    <w:rsid w:val="00E44A21"/>
    <w:rsid w:val="00E44B39"/>
    <w:rsid w:val="00E45628"/>
    <w:rsid w:val="00E464D3"/>
    <w:rsid w:val="00E504BD"/>
    <w:rsid w:val="00E50747"/>
    <w:rsid w:val="00E51C33"/>
    <w:rsid w:val="00E523FB"/>
    <w:rsid w:val="00E52463"/>
    <w:rsid w:val="00E5282C"/>
    <w:rsid w:val="00E52DE8"/>
    <w:rsid w:val="00E540D6"/>
    <w:rsid w:val="00E551A3"/>
    <w:rsid w:val="00E554C1"/>
    <w:rsid w:val="00E55BDF"/>
    <w:rsid w:val="00E56200"/>
    <w:rsid w:val="00E56299"/>
    <w:rsid w:val="00E56433"/>
    <w:rsid w:val="00E566AB"/>
    <w:rsid w:val="00E56814"/>
    <w:rsid w:val="00E57BCB"/>
    <w:rsid w:val="00E57F4C"/>
    <w:rsid w:val="00E601ED"/>
    <w:rsid w:val="00E603D6"/>
    <w:rsid w:val="00E606EE"/>
    <w:rsid w:val="00E60C5C"/>
    <w:rsid w:val="00E60F54"/>
    <w:rsid w:val="00E60F98"/>
    <w:rsid w:val="00E61007"/>
    <w:rsid w:val="00E615AB"/>
    <w:rsid w:val="00E62BC3"/>
    <w:rsid w:val="00E63503"/>
    <w:rsid w:val="00E63D23"/>
    <w:rsid w:val="00E64041"/>
    <w:rsid w:val="00E6453E"/>
    <w:rsid w:val="00E64762"/>
    <w:rsid w:val="00E64879"/>
    <w:rsid w:val="00E64947"/>
    <w:rsid w:val="00E64AF4"/>
    <w:rsid w:val="00E651A7"/>
    <w:rsid w:val="00E651C8"/>
    <w:rsid w:val="00E659F6"/>
    <w:rsid w:val="00E65D22"/>
    <w:rsid w:val="00E65E23"/>
    <w:rsid w:val="00E665A5"/>
    <w:rsid w:val="00E6671C"/>
    <w:rsid w:val="00E66A3E"/>
    <w:rsid w:val="00E67AAC"/>
    <w:rsid w:val="00E67B2B"/>
    <w:rsid w:val="00E67C48"/>
    <w:rsid w:val="00E67E44"/>
    <w:rsid w:val="00E7059D"/>
    <w:rsid w:val="00E70A06"/>
    <w:rsid w:val="00E71354"/>
    <w:rsid w:val="00E7152E"/>
    <w:rsid w:val="00E7183E"/>
    <w:rsid w:val="00E71D49"/>
    <w:rsid w:val="00E71EAC"/>
    <w:rsid w:val="00E7220E"/>
    <w:rsid w:val="00E7285E"/>
    <w:rsid w:val="00E73939"/>
    <w:rsid w:val="00E73AF2"/>
    <w:rsid w:val="00E745A8"/>
    <w:rsid w:val="00E74D19"/>
    <w:rsid w:val="00E75520"/>
    <w:rsid w:val="00E75651"/>
    <w:rsid w:val="00E75AA5"/>
    <w:rsid w:val="00E76263"/>
    <w:rsid w:val="00E76297"/>
    <w:rsid w:val="00E770AA"/>
    <w:rsid w:val="00E771A6"/>
    <w:rsid w:val="00E7720E"/>
    <w:rsid w:val="00E77212"/>
    <w:rsid w:val="00E77C17"/>
    <w:rsid w:val="00E80037"/>
    <w:rsid w:val="00E80131"/>
    <w:rsid w:val="00E80A5B"/>
    <w:rsid w:val="00E80B84"/>
    <w:rsid w:val="00E814DB"/>
    <w:rsid w:val="00E81854"/>
    <w:rsid w:val="00E81A10"/>
    <w:rsid w:val="00E81D0C"/>
    <w:rsid w:val="00E81FC8"/>
    <w:rsid w:val="00E82679"/>
    <w:rsid w:val="00E831C4"/>
    <w:rsid w:val="00E833BD"/>
    <w:rsid w:val="00E833DA"/>
    <w:rsid w:val="00E83780"/>
    <w:rsid w:val="00E83B21"/>
    <w:rsid w:val="00E83B81"/>
    <w:rsid w:val="00E84055"/>
    <w:rsid w:val="00E843B6"/>
    <w:rsid w:val="00E84595"/>
    <w:rsid w:val="00E846BA"/>
    <w:rsid w:val="00E84D06"/>
    <w:rsid w:val="00E85159"/>
    <w:rsid w:val="00E85AD2"/>
    <w:rsid w:val="00E85B4E"/>
    <w:rsid w:val="00E85E7B"/>
    <w:rsid w:val="00E86462"/>
    <w:rsid w:val="00E86B8D"/>
    <w:rsid w:val="00E87A47"/>
    <w:rsid w:val="00E87FFB"/>
    <w:rsid w:val="00E9003C"/>
    <w:rsid w:val="00E90525"/>
    <w:rsid w:val="00E906AE"/>
    <w:rsid w:val="00E90989"/>
    <w:rsid w:val="00E9108F"/>
    <w:rsid w:val="00E917B0"/>
    <w:rsid w:val="00E918EB"/>
    <w:rsid w:val="00E91CBA"/>
    <w:rsid w:val="00E924BD"/>
    <w:rsid w:val="00E92C0F"/>
    <w:rsid w:val="00E93107"/>
    <w:rsid w:val="00E93A10"/>
    <w:rsid w:val="00E93DF0"/>
    <w:rsid w:val="00E93E92"/>
    <w:rsid w:val="00E943B4"/>
    <w:rsid w:val="00E944AF"/>
    <w:rsid w:val="00E94B4B"/>
    <w:rsid w:val="00E94FEF"/>
    <w:rsid w:val="00E950A1"/>
    <w:rsid w:val="00E9516C"/>
    <w:rsid w:val="00E957B0"/>
    <w:rsid w:val="00E95A02"/>
    <w:rsid w:val="00E96126"/>
    <w:rsid w:val="00E962FB"/>
    <w:rsid w:val="00E969B2"/>
    <w:rsid w:val="00E97054"/>
    <w:rsid w:val="00E9724C"/>
    <w:rsid w:val="00E9734F"/>
    <w:rsid w:val="00EA0B5E"/>
    <w:rsid w:val="00EA1922"/>
    <w:rsid w:val="00EA1AD4"/>
    <w:rsid w:val="00EA21E1"/>
    <w:rsid w:val="00EA221F"/>
    <w:rsid w:val="00EA231C"/>
    <w:rsid w:val="00EA284F"/>
    <w:rsid w:val="00EA2D1E"/>
    <w:rsid w:val="00EA3141"/>
    <w:rsid w:val="00EA3885"/>
    <w:rsid w:val="00EA393A"/>
    <w:rsid w:val="00EA3994"/>
    <w:rsid w:val="00EA3CCE"/>
    <w:rsid w:val="00EA4155"/>
    <w:rsid w:val="00EA4636"/>
    <w:rsid w:val="00EA5A1F"/>
    <w:rsid w:val="00EA6594"/>
    <w:rsid w:val="00EA68F2"/>
    <w:rsid w:val="00EA7071"/>
    <w:rsid w:val="00EA7D3D"/>
    <w:rsid w:val="00EA7F47"/>
    <w:rsid w:val="00EB041D"/>
    <w:rsid w:val="00EB0814"/>
    <w:rsid w:val="00EB08B4"/>
    <w:rsid w:val="00EB0E5A"/>
    <w:rsid w:val="00EB0EE4"/>
    <w:rsid w:val="00EB13B9"/>
    <w:rsid w:val="00EB1A41"/>
    <w:rsid w:val="00EB259A"/>
    <w:rsid w:val="00EB2671"/>
    <w:rsid w:val="00EB31AF"/>
    <w:rsid w:val="00EB3378"/>
    <w:rsid w:val="00EB39E4"/>
    <w:rsid w:val="00EB3DC8"/>
    <w:rsid w:val="00EB40F6"/>
    <w:rsid w:val="00EB452C"/>
    <w:rsid w:val="00EB4647"/>
    <w:rsid w:val="00EB46A8"/>
    <w:rsid w:val="00EB4D81"/>
    <w:rsid w:val="00EB4F4B"/>
    <w:rsid w:val="00EB52D9"/>
    <w:rsid w:val="00EB5636"/>
    <w:rsid w:val="00EB58DD"/>
    <w:rsid w:val="00EB5E80"/>
    <w:rsid w:val="00EB68FA"/>
    <w:rsid w:val="00EB6A85"/>
    <w:rsid w:val="00EB71B4"/>
    <w:rsid w:val="00EC1260"/>
    <w:rsid w:val="00EC1B63"/>
    <w:rsid w:val="00EC22CE"/>
    <w:rsid w:val="00EC294D"/>
    <w:rsid w:val="00EC2D90"/>
    <w:rsid w:val="00EC3362"/>
    <w:rsid w:val="00EC3383"/>
    <w:rsid w:val="00EC34D9"/>
    <w:rsid w:val="00EC3928"/>
    <w:rsid w:val="00EC3D96"/>
    <w:rsid w:val="00EC4587"/>
    <w:rsid w:val="00EC6574"/>
    <w:rsid w:val="00EC6BA9"/>
    <w:rsid w:val="00EC7060"/>
    <w:rsid w:val="00ED032E"/>
    <w:rsid w:val="00ED0481"/>
    <w:rsid w:val="00ED0B28"/>
    <w:rsid w:val="00ED0C3D"/>
    <w:rsid w:val="00ED0D4C"/>
    <w:rsid w:val="00ED1E58"/>
    <w:rsid w:val="00ED2662"/>
    <w:rsid w:val="00ED2787"/>
    <w:rsid w:val="00ED2D9A"/>
    <w:rsid w:val="00ED5395"/>
    <w:rsid w:val="00ED56CA"/>
    <w:rsid w:val="00ED575A"/>
    <w:rsid w:val="00ED5AAA"/>
    <w:rsid w:val="00ED64F2"/>
    <w:rsid w:val="00ED699E"/>
    <w:rsid w:val="00ED6EF2"/>
    <w:rsid w:val="00ED7633"/>
    <w:rsid w:val="00ED7976"/>
    <w:rsid w:val="00ED79D5"/>
    <w:rsid w:val="00EE013E"/>
    <w:rsid w:val="00EE0370"/>
    <w:rsid w:val="00EE0412"/>
    <w:rsid w:val="00EE06A9"/>
    <w:rsid w:val="00EE10B9"/>
    <w:rsid w:val="00EE15F2"/>
    <w:rsid w:val="00EE1B4B"/>
    <w:rsid w:val="00EE1FB1"/>
    <w:rsid w:val="00EE2843"/>
    <w:rsid w:val="00EE315A"/>
    <w:rsid w:val="00EE341F"/>
    <w:rsid w:val="00EE3726"/>
    <w:rsid w:val="00EE39CF"/>
    <w:rsid w:val="00EE3B26"/>
    <w:rsid w:val="00EE44E6"/>
    <w:rsid w:val="00EE4F52"/>
    <w:rsid w:val="00EE523C"/>
    <w:rsid w:val="00EE53E9"/>
    <w:rsid w:val="00EE569A"/>
    <w:rsid w:val="00EE581B"/>
    <w:rsid w:val="00EE5DB1"/>
    <w:rsid w:val="00EE688C"/>
    <w:rsid w:val="00EE6B06"/>
    <w:rsid w:val="00EE723D"/>
    <w:rsid w:val="00EE780C"/>
    <w:rsid w:val="00EE79D0"/>
    <w:rsid w:val="00EE7E34"/>
    <w:rsid w:val="00EF00A3"/>
    <w:rsid w:val="00EF02EF"/>
    <w:rsid w:val="00EF0385"/>
    <w:rsid w:val="00EF098F"/>
    <w:rsid w:val="00EF1462"/>
    <w:rsid w:val="00EF2221"/>
    <w:rsid w:val="00EF2256"/>
    <w:rsid w:val="00EF23AE"/>
    <w:rsid w:val="00EF3A46"/>
    <w:rsid w:val="00EF443B"/>
    <w:rsid w:val="00EF467D"/>
    <w:rsid w:val="00EF47C6"/>
    <w:rsid w:val="00EF484D"/>
    <w:rsid w:val="00EF4962"/>
    <w:rsid w:val="00EF4A2F"/>
    <w:rsid w:val="00EF4BBA"/>
    <w:rsid w:val="00EF4D73"/>
    <w:rsid w:val="00EF4E93"/>
    <w:rsid w:val="00EF6495"/>
    <w:rsid w:val="00EF6A3F"/>
    <w:rsid w:val="00EF6E14"/>
    <w:rsid w:val="00F01338"/>
    <w:rsid w:val="00F0151A"/>
    <w:rsid w:val="00F03181"/>
    <w:rsid w:val="00F03284"/>
    <w:rsid w:val="00F033B6"/>
    <w:rsid w:val="00F04080"/>
    <w:rsid w:val="00F04402"/>
    <w:rsid w:val="00F04434"/>
    <w:rsid w:val="00F047EA"/>
    <w:rsid w:val="00F04C5D"/>
    <w:rsid w:val="00F0510F"/>
    <w:rsid w:val="00F0512B"/>
    <w:rsid w:val="00F05732"/>
    <w:rsid w:val="00F05F5A"/>
    <w:rsid w:val="00F06822"/>
    <w:rsid w:val="00F06A5F"/>
    <w:rsid w:val="00F076BA"/>
    <w:rsid w:val="00F10D4B"/>
    <w:rsid w:val="00F1113A"/>
    <w:rsid w:val="00F114D0"/>
    <w:rsid w:val="00F11801"/>
    <w:rsid w:val="00F12914"/>
    <w:rsid w:val="00F13451"/>
    <w:rsid w:val="00F138D9"/>
    <w:rsid w:val="00F141EA"/>
    <w:rsid w:val="00F14360"/>
    <w:rsid w:val="00F1542F"/>
    <w:rsid w:val="00F1563C"/>
    <w:rsid w:val="00F15A57"/>
    <w:rsid w:val="00F16113"/>
    <w:rsid w:val="00F16A71"/>
    <w:rsid w:val="00F17945"/>
    <w:rsid w:val="00F20010"/>
    <w:rsid w:val="00F2062B"/>
    <w:rsid w:val="00F20A33"/>
    <w:rsid w:val="00F21CB5"/>
    <w:rsid w:val="00F22148"/>
    <w:rsid w:val="00F2261B"/>
    <w:rsid w:val="00F22662"/>
    <w:rsid w:val="00F22A38"/>
    <w:rsid w:val="00F22B42"/>
    <w:rsid w:val="00F235DB"/>
    <w:rsid w:val="00F23C10"/>
    <w:rsid w:val="00F24339"/>
    <w:rsid w:val="00F24719"/>
    <w:rsid w:val="00F24FA9"/>
    <w:rsid w:val="00F256F8"/>
    <w:rsid w:val="00F25987"/>
    <w:rsid w:val="00F25D0B"/>
    <w:rsid w:val="00F2658A"/>
    <w:rsid w:val="00F271A2"/>
    <w:rsid w:val="00F27B3B"/>
    <w:rsid w:val="00F27DBE"/>
    <w:rsid w:val="00F3173A"/>
    <w:rsid w:val="00F32A3E"/>
    <w:rsid w:val="00F32CF3"/>
    <w:rsid w:val="00F32D8A"/>
    <w:rsid w:val="00F332E3"/>
    <w:rsid w:val="00F33F4D"/>
    <w:rsid w:val="00F34418"/>
    <w:rsid w:val="00F344FA"/>
    <w:rsid w:val="00F34CFA"/>
    <w:rsid w:val="00F350AD"/>
    <w:rsid w:val="00F352CF"/>
    <w:rsid w:val="00F355BF"/>
    <w:rsid w:val="00F3561B"/>
    <w:rsid w:val="00F35CE6"/>
    <w:rsid w:val="00F36623"/>
    <w:rsid w:val="00F36F9B"/>
    <w:rsid w:val="00F37305"/>
    <w:rsid w:val="00F37BB7"/>
    <w:rsid w:val="00F37D0B"/>
    <w:rsid w:val="00F37E2E"/>
    <w:rsid w:val="00F40D8A"/>
    <w:rsid w:val="00F40DFC"/>
    <w:rsid w:val="00F41015"/>
    <w:rsid w:val="00F410F3"/>
    <w:rsid w:val="00F412CC"/>
    <w:rsid w:val="00F414AC"/>
    <w:rsid w:val="00F416DF"/>
    <w:rsid w:val="00F41A56"/>
    <w:rsid w:val="00F41B0A"/>
    <w:rsid w:val="00F41CDC"/>
    <w:rsid w:val="00F423AF"/>
    <w:rsid w:val="00F4266B"/>
    <w:rsid w:val="00F43025"/>
    <w:rsid w:val="00F4332D"/>
    <w:rsid w:val="00F43970"/>
    <w:rsid w:val="00F43A25"/>
    <w:rsid w:val="00F43A96"/>
    <w:rsid w:val="00F43B38"/>
    <w:rsid w:val="00F458B6"/>
    <w:rsid w:val="00F458F8"/>
    <w:rsid w:val="00F45E4F"/>
    <w:rsid w:val="00F4692E"/>
    <w:rsid w:val="00F50582"/>
    <w:rsid w:val="00F5064E"/>
    <w:rsid w:val="00F5162A"/>
    <w:rsid w:val="00F51A17"/>
    <w:rsid w:val="00F51C45"/>
    <w:rsid w:val="00F52053"/>
    <w:rsid w:val="00F52542"/>
    <w:rsid w:val="00F5286E"/>
    <w:rsid w:val="00F529DF"/>
    <w:rsid w:val="00F53935"/>
    <w:rsid w:val="00F539A2"/>
    <w:rsid w:val="00F53A2C"/>
    <w:rsid w:val="00F53AB5"/>
    <w:rsid w:val="00F5487C"/>
    <w:rsid w:val="00F549EC"/>
    <w:rsid w:val="00F54C91"/>
    <w:rsid w:val="00F550FF"/>
    <w:rsid w:val="00F55723"/>
    <w:rsid w:val="00F55BA4"/>
    <w:rsid w:val="00F5620A"/>
    <w:rsid w:val="00F562AE"/>
    <w:rsid w:val="00F56C94"/>
    <w:rsid w:val="00F570C9"/>
    <w:rsid w:val="00F575D2"/>
    <w:rsid w:val="00F577E2"/>
    <w:rsid w:val="00F579C0"/>
    <w:rsid w:val="00F6007F"/>
    <w:rsid w:val="00F60C64"/>
    <w:rsid w:val="00F60E93"/>
    <w:rsid w:val="00F60ED4"/>
    <w:rsid w:val="00F613C3"/>
    <w:rsid w:val="00F625F2"/>
    <w:rsid w:val="00F62772"/>
    <w:rsid w:val="00F629D0"/>
    <w:rsid w:val="00F62B9B"/>
    <w:rsid w:val="00F63175"/>
    <w:rsid w:val="00F63873"/>
    <w:rsid w:val="00F638BB"/>
    <w:rsid w:val="00F63ACA"/>
    <w:rsid w:val="00F63B97"/>
    <w:rsid w:val="00F646C1"/>
    <w:rsid w:val="00F6485E"/>
    <w:rsid w:val="00F64BB2"/>
    <w:rsid w:val="00F6539F"/>
    <w:rsid w:val="00F653B4"/>
    <w:rsid w:val="00F66F50"/>
    <w:rsid w:val="00F672F8"/>
    <w:rsid w:val="00F674D0"/>
    <w:rsid w:val="00F674E6"/>
    <w:rsid w:val="00F67C1C"/>
    <w:rsid w:val="00F67E77"/>
    <w:rsid w:val="00F67FB7"/>
    <w:rsid w:val="00F70141"/>
    <w:rsid w:val="00F70288"/>
    <w:rsid w:val="00F7074D"/>
    <w:rsid w:val="00F712A2"/>
    <w:rsid w:val="00F71635"/>
    <w:rsid w:val="00F716C8"/>
    <w:rsid w:val="00F717A0"/>
    <w:rsid w:val="00F71F13"/>
    <w:rsid w:val="00F721EF"/>
    <w:rsid w:val="00F722D1"/>
    <w:rsid w:val="00F73365"/>
    <w:rsid w:val="00F73683"/>
    <w:rsid w:val="00F73C54"/>
    <w:rsid w:val="00F74255"/>
    <w:rsid w:val="00F74C2E"/>
    <w:rsid w:val="00F752CD"/>
    <w:rsid w:val="00F767DF"/>
    <w:rsid w:val="00F767F5"/>
    <w:rsid w:val="00F77C12"/>
    <w:rsid w:val="00F77C56"/>
    <w:rsid w:val="00F80161"/>
    <w:rsid w:val="00F802D2"/>
    <w:rsid w:val="00F80EF3"/>
    <w:rsid w:val="00F822BE"/>
    <w:rsid w:val="00F8257A"/>
    <w:rsid w:val="00F833F3"/>
    <w:rsid w:val="00F83E03"/>
    <w:rsid w:val="00F845B4"/>
    <w:rsid w:val="00F846D1"/>
    <w:rsid w:val="00F84969"/>
    <w:rsid w:val="00F84CB6"/>
    <w:rsid w:val="00F84F73"/>
    <w:rsid w:val="00F852AD"/>
    <w:rsid w:val="00F85FEC"/>
    <w:rsid w:val="00F8625A"/>
    <w:rsid w:val="00F867EA"/>
    <w:rsid w:val="00F86EF1"/>
    <w:rsid w:val="00F87572"/>
    <w:rsid w:val="00F877B9"/>
    <w:rsid w:val="00F87904"/>
    <w:rsid w:val="00F9047A"/>
    <w:rsid w:val="00F90FE4"/>
    <w:rsid w:val="00F912DB"/>
    <w:rsid w:val="00F91D19"/>
    <w:rsid w:val="00F921B2"/>
    <w:rsid w:val="00F922B3"/>
    <w:rsid w:val="00F9241B"/>
    <w:rsid w:val="00F92625"/>
    <w:rsid w:val="00F92F38"/>
    <w:rsid w:val="00F9316A"/>
    <w:rsid w:val="00F9341C"/>
    <w:rsid w:val="00F93573"/>
    <w:rsid w:val="00F9382C"/>
    <w:rsid w:val="00F939BF"/>
    <w:rsid w:val="00F93AA3"/>
    <w:rsid w:val="00F93D00"/>
    <w:rsid w:val="00F9426F"/>
    <w:rsid w:val="00F946DD"/>
    <w:rsid w:val="00F94706"/>
    <w:rsid w:val="00F95995"/>
    <w:rsid w:val="00F9693D"/>
    <w:rsid w:val="00F9696F"/>
    <w:rsid w:val="00F9715B"/>
    <w:rsid w:val="00F97249"/>
    <w:rsid w:val="00F97DEE"/>
    <w:rsid w:val="00F97F14"/>
    <w:rsid w:val="00FA058D"/>
    <w:rsid w:val="00FA0BA3"/>
    <w:rsid w:val="00FA12A7"/>
    <w:rsid w:val="00FA1B30"/>
    <w:rsid w:val="00FA20C7"/>
    <w:rsid w:val="00FA2962"/>
    <w:rsid w:val="00FA2FC4"/>
    <w:rsid w:val="00FA3AB8"/>
    <w:rsid w:val="00FA4B75"/>
    <w:rsid w:val="00FA544F"/>
    <w:rsid w:val="00FA55F0"/>
    <w:rsid w:val="00FA56E9"/>
    <w:rsid w:val="00FA5AEA"/>
    <w:rsid w:val="00FA5E40"/>
    <w:rsid w:val="00FA6200"/>
    <w:rsid w:val="00FA6453"/>
    <w:rsid w:val="00FA6454"/>
    <w:rsid w:val="00FA6728"/>
    <w:rsid w:val="00FA6E9E"/>
    <w:rsid w:val="00FA756D"/>
    <w:rsid w:val="00FA762B"/>
    <w:rsid w:val="00FB04B1"/>
    <w:rsid w:val="00FB0828"/>
    <w:rsid w:val="00FB0B80"/>
    <w:rsid w:val="00FB0B87"/>
    <w:rsid w:val="00FB1496"/>
    <w:rsid w:val="00FB16B5"/>
    <w:rsid w:val="00FB224A"/>
    <w:rsid w:val="00FB328D"/>
    <w:rsid w:val="00FB36F5"/>
    <w:rsid w:val="00FB39F3"/>
    <w:rsid w:val="00FB3B5C"/>
    <w:rsid w:val="00FB3C8F"/>
    <w:rsid w:val="00FB416D"/>
    <w:rsid w:val="00FB5460"/>
    <w:rsid w:val="00FB5574"/>
    <w:rsid w:val="00FB56B8"/>
    <w:rsid w:val="00FB5870"/>
    <w:rsid w:val="00FB5FF4"/>
    <w:rsid w:val="00FB60B5"/>
    <w:rsid w:val="00FB7433"/>
    <w:rsid w:val="00FB75C3"/>
    <w:rsid w:val="00FB7C82"/>
    <w:rsid w:val="00FC1473"/>
    <w:rsid w:val="00FC1E79"/>
    <w:rsid w:val="00FC264F"/>
    <w:rsid w:val="00FC2740"/>
    <w:rsid w:val="00FC283D"/>
    <w:rsid w:val="00FC31DA"/>
    <w:rsid w:val="00FC3D46"/>
    <w:rsid w:val="00FC3E73"/>
    <w:rsid w:val="00FC4271"/>
    <w:rsid w:val="00FC5079"/>
    <w:rsid w:val="00FC5432"/>
    <w:rsid w:val="00FC5484"/>
    <w:rsid w:val="00FC5629"/>
    <w:rsid w:val="00FC5C80"/>
    <w:rsid w:val="00FC63DE"/>
    <w:rsid w:val="00FC693B"/>
    <w:rsid w:val="00FC6C07"/>
    <w:rsid w:val="00FC6FFC"/>
    <w:rsid w:val="00FC7441"/>
    <w:rsid w:val="00FC74F6"/>
    <w:rsid w:val="00FC75C5"/>
    <w:rsid w:val="00FC7868"/>
    <w:rsid w:val="00FD030E"/>
    <w:rsid w:val="00FD0752"/>
    <w:rsid w:val="00FD0C42"/>
    <w:rsid w:val="00FD2B31"/>
    <w:rsid w:val="00FD2E30"/>
    <w:rsid w:val="00FD38BF"/>
    <w:rsid w:val="00FD39C2"/>
    <w:rsid w:val="00FD4402"/>
    <w:rsid w:val="00FD4803"/>
    <w:rsid w:val="00FD4B11"/>
    <w:rsid w:val="00FD51E0"/>
    <w:rsid w:val="00FD52C2"/>
    <w:rsid w:val="00FD53EC"/>
    <w:rsid w:val="00FD558E"/>
    <w:rsid w:val="00FD56C2"/>
    <w:rsid w:val="00FD5B8E"/>
    <w:rsid w:val="00FD5C05"/>
    <w:rsid w:val="00FD5EA3"/>
    <w:rsid w:val="00FD5F64"/>
    <w:rsid w:val="00FD6E87"/>
    <w:rsid w:val="00FD710F"/>
    <w:rsid w:val="00FD7138"/>
    <w:rsid w:val="00FD7149"/>
    <w:rsid w:val="00FD76FC"/>
    <w:rsid w:val="00FD7CE3"/>
    <w:rsid w:val="00FD7E54"/>
    <w:rsid w:val="00FE0D1A"/>
    <w:rsid w:val="00FE0D2E"/>
    <w:rsid w:val="00FE1ACA"/>
    <w:rsid w:val="00FE1C31"/>
    <w:rsid w:val="00FE2466"/>
    <w:rsid w:val="00FE2AA6"/>
    <w:rsid w:val="00FE353A"/>
    <w:rsid w:val="00FE419E"/>
    <w:rsid w:val="00FE4D42"/>
    <w:rsid w:val="00FE5B8D"/>
    <w:rsid w:val="00FE5C25"/>
    <w:rsid w:val="00FE5C99"/>
    <w:rsid w:val="00FE5D93"/>
    <w:rsid w:val="00FE6090"/>
    <w:rsid w:val="00FE62ED"/>
    <w:rsid w:val="00FE633B"/>
    <w:rsid w:val="00FE654C"/>
    <w:rsid w:val="00FE6A7A"/>
    <w:rsid w:val="00FE7007"/>
    <w:rsid w:val="00FE75AF"/>
    <w:rsid w:val="00FE766A"/>
    <w:rsid w:val="00FE7C0B"/>
    <w:rsid w:val="00FE7C0F"/>
    <w:rsid w:val="00FF03DF"/>
    <w:rsid w:val="00FF068F"/>
    <w:rsid w:val="00FF0A8B"/>
    <w:rsid w:val="00FF0E0D"/>
    <w:rsid w:val="00FF0F83"/>
    <w:rsid w:val="00FF1697"/>
    <w:rsid w:val="00FF16F7"/>
    <w:rsid w:val="00FF1C40"/>
    <w:rsid w:val="00FF1F5A"/>
    <w:rsid w:val="00FF280F"/>
    <w:rsid w:val="00FF2AAF"/>
    <w:rsid w:val="00FF2DBD"/>
    <w:rsid w:val="00FF2E86"/>
    <w:rsid w:val="00FF32E7"/>
    <w:rsid w:val="00FF3306"/>
    <w:rsid w:val="00FF3352"/>
    <w:rsid w:val="00FF3BEF"/>
    <w:rsid w:val="00FF45E7"/>
    <w:rsid w:val="00FF502C"/>
    <w:rsid w:val="00FF50DC"/>
    <w:rsid w:val="00FF5A48"/>
    <w:rsid w:val="00FF624F"/>
    <w:rsid w:val="00FF62FB"/>
    <w:rsid w:val="00FF6CEC"/>
    <w:rsid w:val="00FF6F0B"/>
    <w:rsid w:val="00FF78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42622"/>
    <w:pPr>
      <w:widowControl w:val="0"/>
      <w:jc w:val="both"/>
    </w:pPr>
    <w:rPr>
      <w:kern w:val="2"/>
      <w:sz w:val="21"/>
      <w:szCs w:val="24"/>
    </w:rPr>
  </w:style>
  <w:style w:type="paragraph" w:styleId="1">
    <w:name w:val="heading 1"/>
    <w:aliases w:val="Heading 0,H1,Section Head,h1,1st level,l1,H11,H12,H13,H14,H15,H16,H17,Level 1 Topic Heading,Head 1,Head 11,Head 12,Head 111,Head 13,Head 112,Head 14,Head 113,Head 15,Head 114,Head 16,Head 115,Head 17,Head 116,Head 18,Head 117,Head 19,Head 118,Sec1"/>
    <w:basedOn w:val="a0"/>
    <w:next w:val="a0"/>
    <w:link w:val="1Char"/>
    <w:qFormat/>
    <w:rsid w:val="0092650D"/>
    <w:pPr>
      <w:keepNext/>
      <w:keepLines/>
      <w:numPr>
        <w:numId w:val="2"/>
      </w:numPr>
      <w:spacing w:before="340" w:after="330" w:line="578" w:lineRule="auto"/>
      <w:outlineLvl w:val="0"/>
    </w:pPr>
    <w:rPr>
      <w:b/>
      <w:bCs/>
      <w:kern w:val="44"/>
      <w:sz w:val="44"/>
      <w:szCs w:val="44"/>
    </w:rPr>
  </w:style>
  <w:style w:type="paragraph" w:styleId="2">
    <w:name w:val="heading 2"/>
    <w:aliases w:val="Heading 2 Hidden,Heading 2 CCBS,heading 2,第一章 标题 2,ISO1,h2,H2,l2,2nd level,Header 2,Underrubrik1,prop2,Titre2,Head 2,Heading2,No Number,A,o,H2-Heading 2,Header2,22,heading2,list2,A.B.C.,list 2,Heading Indent No L2,I2,Section Title,Heading 2 John"/>
    <w:basedOn w:val="a0"/>
    <w:next w:val="a0"/>
    <w:link w:val="2Char"/>
    <w:qFormat/>
    <w:rsid w:val="0092650D"/>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BOD 0,Heading 3 - old,二级节名,h3,3rd level,3,l3,Level 3 Head,H3,heading 3,Bold Head,bh,level_3,PIM 3,CT,Level 3 Topic Heading,sect1.2.3,list 3,Head 3,1.1.1.标题 3,1.1.1,h31,heading 31,h32,heading 32,h311,heading 311,h33,heading 33,h312,heading 312,h321"/>
    <w:basedOn w:val="a0"/>
    <w:next w:val="a0"/>
    <w:link w:val="3Char"/>
    <w:qFormat/>
    <w:rsid w:val="0092650D"/>
    <w:pPr>
      <w:keepNext/>
      <w:keepLines/>
      <w:numPr>
        <w:ilvl w:val="2"/>
        <w:numId w:val="2"/>
      </w:numPr>
      <w:tabs>
        <w:tab w:val="clear" w:pos="1506"/>
        <w:tab w:val="num" w:pos="1080"/>
      </w:tabs>
      <w:spacing w:before="260" w:after="260" w:line="416" w:lineRule="auto"/>
      <w:ind w:left="709"/>
      <w:outlineLvl w:val="2"/>
    </w:pPr>
    <w:rPr>
      <w:b/>
      <w:bCs/>
      <w:sz w:val="32"/>
      <w:szCs w:val="32"/>
    </w:rPr>
  </w:style>
  <w:style w:type="paragraph" w:styleId="4">
    <w:name w:val="heading 4"/>
    <w:aliases w:val="H4,heading 4,4th level,l4,sect 1.2.3.4,Ref Heading 1,rh1,Heading sql,h4,h41,h42,h43,h411,h44,h412,h45,h413,h46,h414,h47,h48,h415,h49,h410,h416,h417,h418,h419,h420,h4110,h421,heading 41,heading 42,heading 411,heading 43,heading 412,heading 421,4,bl"/>
    <w:basedOn w:val="a0"/>
    <w:next w:val="a0"/>
    <w:link w:val="4Char"/>
    <w:qFormat/>
    <w:rsid w:val="0092650D"/>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dash,ds,dd,口,一,H5,PIM 5,h5"/>
    <w:basedOn w:val="a0"/>
    <w:next w:val="a0"/>
    <w:qFormat/>
    <w:rsid w:val="0092650D"/>
    <w:pPr>
      <w:keepNext/>
      <w:keepLines/>
      <w:numPr>
        <w:ilvl w:val="4"/>
        <w:numId w:val="2"/>
      </w:numPr>
      <w:spacing w:before="280" w:after="290" w:line="376" w:lineRule="auto"/>
      <w:outlineLvl w:val="4"/>
    </w:pPr>
    <w:rPr>
      <w:b/>
      <w:bCs/>
      <w:sz w:val="28"/>
      <w:szCs w:val="28"/>
    </w:rPr>
  </w:style>
  <w:style w:type="paragraph" w:styleId="6">
    <w:name w:val="heading 6"/>
    <w:aliases w:val="L6,H6,PIM 6,BOD 4"/>
    <w:basedOn w:val="a0"/>
    <w:next w:val="a0"/>
    <w:qFormat/>
    <w:rsid w:val="0092650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rsid w:val="0092650D"/>
    <w:pPr>
      <w:keepNext/>
      <w:keepLines/>
      <w:numPr>
        <w:ilvl w:val="6"/>
        <w:numId w:val="1"/>
      </w:numPr>
      <w:spacing w:before="240" w:after="64" w:line="320" w:lineRule="auto"/>
      <w:outlineLvl w:val="6"/>
    </w:pPr>
    <w:rPr>
      <w:b/>
      <w:bCs/>
      <w:sz w:val="24"/>
    </w:rPr>
  </w:style>
  <w:style w:type="paragraph" w:styleId="8">
    <w:name w:val="heading 8"/>
    <w:basedOn w:val="a0"/>
    <w:next w:val="a0"/>
    <w:qFormat/>
    <w:rsid w:val="0092650D"/>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92650D"/>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0"/>
    <w:semiHidden/>
    <w:rsid w:val="00B42622"/>
    <w:pPr>
      <w:shd w:val="clear" w:color="auto" w:fill="000080"/>
    </w:pPr>
  </w:style>
  <w:style w:type="paragraph" w:styleId="a6">
    <w:name w:val="Body Text"/>
    <w:basedOn w:val="a0"/>
    <w:rsid w:val="009319EE"/>
    <w:rPr>
      <w:b/>
      <w:sz w:val="28"/>
      <w:szCs w:val="20"/>
      <w:u w:val="single"/>
    </w:rPr>
  </w:style>
  <w:style w:type="paragraph" w:styleId="a7">
    <w:name w:val="header"/>
    <w:basedOn w:val="a0"/>
    <w:link w:val="Char"/>
    <w:qFormat/>
    <w:rsid w:val="00C51871"/>
    <w:pPr>
      <w:pBdr>
        <w:bottom w:val="single" w:sz="6" w:space="1" w:color="auto"/>
      </w:pBdr>
      <w:tabs>
        <w:tab w:val="center" w:pos="4153"/>
        <w:tab w:val="right" w:pos="8306"/>
      </w:tabs>
      <w:snapToGrid w:val="0"/>
      <w:jc w:val="center"/>
    </w:pPr>
    <w:rPr>
      <w:sz w:val="18"/>
      <w:szCs w:val="18"/>
    </w:rPr>
  </w:style>
  <w:style w:type="paragraph" w:styleId="a8">
    <w:name w:val="footer"/>
    <w:basedOn w:val="a0"/>
    <w:rsid w:val="00C51871"/>
    <w:pPr>
      <w:tabs>
        <w:tab w:val="center" w:pos="4153"/>
        <w:tab w:val="right" w:pos="8306"/>
      </w:tabs>
      <w:snapToGrid w:val="0"/>
      <w:jc w:val="left"/>
    </w:pPr>
    <w:rPr>
      <w:sz w:val="18"/>
      <w:szCs w:val="18"/>
    </w:rPr>
  </w:style>
  <w:style w:type="paragraph" w:styleId="10">
    <w:name w:val="toc 1"/>
    <w:basedOn w:val="a0"/>
    <w:next w:val="a0"/>
    <w:autoRedefine/>
    <w:uiPriority w:val="39"/>
    <w:rsid w:val="00946923"/>
    <w:pPr>
      <w:tabs>
        <w:tab w:val="left" w:pos="315"/>
        <w:tab w:val="right" w:leader="dot" w:pos="8307"/>
      </w:tabs>
      <w:spacing w:line="220" w:lineRule="atLeast"/>
    </w:pPr>
    <w:rPr>
      <w:szCs w:val="21"/>
    </w:rPr>
  </w:style>
  <w:style w:type="paragraph" w:styleId="21">
    <w:name w:val="toc 2"/>
    <w:basedOn w:val="a0"/>
    <w:next w:val="a0"/>
    <w:autoRedefine/>
    <w:uiPriority w:val="39"/>
    <w:rsid w:val="00B53020"/>
    <w:pPr>
      <w:tabs>
        <w:tab w:val="left" w:pos="1276"/>
        <w:tab w:val="right" w:leader="dot" w:pos="8307"/>
      </w:tabs>
      <w:spacing w:beforeLines="50" w:line="220" w:lineRule="atLeast"/>
      <w:ind w:leftChars="150" w:left="431" w:hangingChars="50" w:hanging="108"/>
    </w:pPr>
    <w:rPr>
      <w:szCs w:val="21"/>
    </w:rPr>
  </w:style>
  <w:style w:type="paragraph" w:styleId="30">
    <w:name w:val="toc 3"/>
    <w:basedOn w:val="a0"/>
    <w:next w:val="a0"/>
    <w:autoRedefine/>
    <w:uiPriority w:val="39"/>
    <w:rsid w:val="00946923"/>
    <w:pPr>
      <w:tabs>
        <w:tab w:val="left" w:pos="1470"/>
        <w:tab w:val="right" w:leader="dot" w:pos="8307"/>
      </w:tabs>
      <w:spacing w:beforeLines="50" w:line="220" w:lineRule="atLeast"/>
      <w:ind w:leftChars="300" w:left="646"/>
    </w:pPr>
    <w:rPr>
      <w:szCs w:val="21"/>
    </w:rPr>
  </w:style>
  <w:style w:type="character" w:styleId="a9">
    <w:name w:val="Hyperlink"/>
    <w:basedOn w:val="a2"/>
    <w:uiPriority w:val="99"/>
    <w:rsid w:val="00340B48"/>
    <w:rPr>
      <w:color w:val="0000FF"/>
      <w:u w:val="single"/>
    </w:rPr>
  </w:style>
  <w:style w:type="paragraph" w:customStyle="1" w:styleId="aa">
    <w:name w:val="关键词"/>
    <w:basedOn w:val="a0"/>
    <w:next w:val="a0"/>
    <w:rsid w:val="00740675"/>
    <w:pPr>
      <w:adjustRightInd w:val="0"/>
      <w:spacing w:line="360" w:lineRule="auto"/>
      <w:ind w:left="907" w:hanging="907"/>
      <w:textAlignment w:val="baseline"/>
    </w:pPr>
    <w:rPr>
      <w:kern w:val="0"/>
      <w:szCs w:val="20"/>
    </w:rPr>
  </w:style>
  <w:style w:type="paragraph" w:styleId="ab">
    <w:name w:val="Date"/>
    <w:basedOn w:val="a0"/>
    <w:next w:val="a0"/>
    <w:rsid w:val="00740675"/>
    <w:pPr>
      <w:ind w:leftChars="2500" w:left="100"/>
    </w:pPr>
  </w:style>
  <w:style w:type="table" w:styleId="ac">
    <w:name w:val="Table Grid"/>
    <w:basedOn w:val="a3"/>
    <w:rsid w:val="000727B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0"/>
    <w:link w:val="Char0"/>
    <w:rsid w:val="00F9316A"/>
    <w:rPr>
      <w:sz w:val="18"/>
      <w:szCs w:val="18"/>
    </w:rPr>
  </w:style>
  <w:style w:type="character" w:customStyle="1" w:styleId="Char0">
    <w:name w:val="批注框文本 Char"/>
    <w:basedOn w:val="a2"/>
    <w:link w:val="ad"/>
    <w:rsid w:val="00F9316A"/>
    <w:rPr>
      <w:kern w:val="2"/>
      <w:sz w:val="18"/>
      <w:szCs w:val="18"/>
    </w:rPr>
  </w:style>
  <w:style w:type="paragraph" w:customStyle="1" w:styleId="Char1">
    <w:name w:val="Char"/>
    <w:basedOn w:val="a0"/>
    <w:rsid w:val="00874A27"/>
    <w:pPr>
      <w:adjustRightInd w:val="0"/>
      <w:spacing w:line="360" w:lineRule="auto"/>
    </w:pPr>
    <w:rPr>
      <w:kern w:val="0"/>
      <w:sz w:val="24"/>
      <w:szCs w:val="20"/>
    </w:rPr>
  </w:style>
  <w:style w:type="paragraph" w:styleId="ae">
    <w:name w:val="caption"/>
    <w:basedOn w:val="a0"/>
    <w:next w:val="a0"/>
    <w:qFormat/>
    <w:rsid w:val="00B57619"/>
    <w:pPr>
      <w:spacing w:line="360" w:lineRule="auto"/>
    </w:pPr>
    <w:rPr>
      <w:rFonts w:ascii="Arial" w:eastAsia="黑体" w:hAnsi="Arial" w:cs="Arial"/>
      <w:sz w:val="20"/>
      <w:szCs w:val="20"/>
    </w:rPr>
  </w:style>
  <w:style w:type="character" w:customStyle="1" w:styleId="EmailStyle30">
    <w:name w:val="EmailStyle30"/>
    <w:basedOn w:val="a2"/>
    <w:semiHidden/>
    <w:rsid w:val="00F27B3B"/>
    <w:rPr>
      <w:rFonts w:ascii="宋体" w:eastAsia="宋体"/>
      <w:b w:val="0"/>
      <w:bCs w:val="0"/>
      <w:i w:val="0"/>
      <w:iCs w:val="0"/>
      <w:strike w:val="0"/>
      <w:color w:val="auto"/>
      <w:sz w:val="21"/>
      <w:szCs w:val="21"/>
      <w:u w:val="none"/>
    </w:rPr>
  </w:style>
  <w:style w:type="paragraph" w:styleId="af">
    <w:name w:val="List Paragraph"/>
    <w:basedOn w:val="a0"/>
    <w:link w:val="Char2"/>
    <w:uiPriority w:val="34"/>
    <w:qFormat/>
    <w:rsid w:val="00A626C0"/>
    <w:pPr>
      <w:ind w:firstLineChars="200" w:firstLine="420"/>
    </w:pPr>
  </w:style>
  <w:style w:type="paragraph" w:customStyle="1" w:styleId="Char3">
    <w:name w:val="Char"/>
    <w:basedOn w:val="a0"/>
    <w:rsid w:val="00E11033"/>
    <w:pPr>
      <w:adjustRightInd w:val="0"/>
      <w:spacing w:line="360" w:lineRule="auto"/>
    </w:pPr>
    <w:rPr>
      <w:kern w:val="0"/>
      <w:sz w:val="24"/>
      <w:szCs w:val="20"/>
    </w:rPr>
  </w:style>
  <w:style w:type="paragraph" w:customStyle="1" w:styleId="Char4">
    <w:name w:val="Char"/>
    <w:basedOn w:val="a0"/>
    <w:rsid w:val="00752127"/>
    <w:pPr>
      <w:adjustRightInd w:val="0"/>
      <w:spacing w:line="360" w:lineRule="auto"/>
    </w:pPr>
    <w:rPr>
      <w:kern w:val="0"/>
      <w:sz w:val="24"/>
      <w:szCs w:val="20"/>
    </w:rPr>
  </w:style>
  <w:style w:type="character" w:customStyle="1" w:styleId="xdtextbox1">
    <w:name w:val="xdtextbox1"/>
    <w:basedOn w:val="a2"/>
    <w:rsid w:val="00527041"/>
    <w:rPr>
      <w:color w:val="auto"/>
      <w:bdr w:val="single" w:sz="8" w:space="1" w:color="DCDCDC" w:frame="1"/>
      <w:shd w:val="clear" w:color="auto" w:fill="FFFFFF"/>
    </w:rPr>
  </w:style>
  <w:style w:type="paragraph" w:customStyle="1" w:styleId="a1">
    <w:name w:val="样式a1"/>
    <w:basedOn w:val="a0"/>
    <w:autoRedefine/>
    <w:rsid w:val="0075661D"/>
    <w:pPr>
      <w:numPr>
        <w:numId w:val="3"/>
      </w:numPr>
      <w:spacing w:before="120" w:after="120"/>
      <w:ind w:left="0" w:firstLine="0"/>
      <w:jc w:val="left"/>
    </w:pPr>
    <w:rPr>
      <w:rFonts w:ascii="楷体_GB2312"/>
      <w:sz w:val="24"/>
      <w:szCs w:val="20"/>
    </w:rPr>
  </w:style>
  <w:style w:type="character" w:styleId="af0">
    <w:name w:val="Strong"/>
    <w:basedOn w:val="a2"/>
    <w:uiPriority w:val="22"/>
    <w:qFormat/>
    <w:rsid w:val="00015EC1"/>
    <w:rPr>
      <w:b/>
      <w:bCs/>
    </w:rPr>
  </w:style>
  <w:style w:type="character" w:customStyle="1" w:styleId="f4e20">
    <w:name w:val="f4e20"/>
    <w:basedOn w:val="a2"/>
    <w:rsid w:val="00015EC1"/>
  </w:style>
  <w:style w:type="character" w:customStyle="1" w:styleId="f521f">
    <w:name w:val="f521f"/>
    <w:basedOn w:val="a2"/>
    <w:rsid w:val="00015EC1"/>
  </w:style>
  <w:style w:type="character" w:customStyle="1" w:styleId="f561e">
    <w:name w:val="f561e"/>
    <w:basedOn w:val="a2"/>
    <w:rsid w:val="00015EC1"/>
  </w:style>
  <w:style w:type="character" w:customStyle="1" w:styleId="f5a1d">
    <w:name w:val="f5a1d"/>
    <w:basedOn w:val="a2"/>
    <w:rsid w:val="00015EC1"/>
  </w:style>
  <w:style w:type="character" w:customStyle="1" w:styleId="f5e1c">
    <w:name w:val="f5e1c"/>
    <w:basedOn w:val="a2"/>
    <w:rsid w:val="00015EC1"/>
  </w:style>
  <w:style w:type="character" w:customStyle="1" w:styleId="f621b">
    <w:name w:val="f621b"/>
    <w:basedOn w:val="a2"/>
    <w:rsid w:val="00015EC1"/>
  </w:style>
  <w:style w:type="character" w:customStyle="1" w:styleId="f661a">
    <w:name w:val="f661a"/>
    <w:basedOn w:val="a2"/>
    <w:rsid w:val="00015EC1"/>
  </w:style>
  <w:style w:type="character" w:customStyle="1" w:styleId="left">
    <w:name w:val="left"/>
    <w:basedOn w:val="a2"/>
    <w:rsid w:val="009A053D"/>
  </w:style>
  <w:style w:type="paragraph" w:styleId="af1">
    <w:name w:val="Normal (Web)"/>
    <w:basedOn w:val="a0"/>
    <w:uiPriority w:val="99"/>
    <w:unhideWhenUsed/>
    <w:rsid w:val="0083129A"/>
    <w:pPr>
      <w:widowControl/>
      <w:spacing w:before="100" w:beforeAutospacing="1" w:after="100" w:afterAutospacing="1"/>
      <w:jc w:val="left"/>
    </w:pPr>
    <w:rPr>
      <w:rFonts w:ascii="宋体" w:hAnsi="宋体" w:cs="宋体"/>
      <w:kern w:val="0"/>
      <w:sz w:val="24"/>
    </w:rPr>
  </w:style>
  <w:style w:type="paragraph" w:customStyle="1" w:styleId="20">
    <w:name w:val="样式2"/>
    <w:basedOn w:val="a0"/>
    <w:rsid w:val="00B26685"/>
    <w:pPr>
      <w:numPr>
        <w:numId w:val="6"/>
      </w:numPr>
    </w:pPr>
  </w:style>
  <w:style w:type="character" w:customStyle="1" w:styleId="4Char">
    <w:name w:val="标题 4 Char"/>
    <w:aliases w:val="H4 Char,heading 4 Char,4th level Char,l4 Char,sect 1.2.3.4 Char,Ref Heading 1 Char,rh1 Char,Heading sql Char,h4 Char,h41 Char,h42 Char,h43 Char,h411 Char,h44 Char,h412 Char,h45 Char,h413 Char,h46 Char,h414 Char,h47 Char,h48 Char,h415 Char"/>
    <w:basedOn w:val="a2"/>
    <w:link w:val="4"/>
    <w:rsid w:val="00794BC7"/>
    <w:rPr>
      <w:rFonts w:ascii="Arial" w:eastAsia="黑体" w:hAnsi="Arial"/>
      <w:b/>
      <w:bCs/>
      <w:kern w:val="2"/>
      <w:sz w:val="28"/>
      <w:szCs w:val="28"/>
    </w:rPr>
  </w:style>
  <w:style w:type="paragraph" w:styleId="af2">
    <w:name w:val="Revision"/>
    <w:hidden/>
    <w:uiPriority w:val="99"/>
    <w:semiHidden/>
    <w:rsid w:val="005A37D4"/>
    <w:rPr>
      <w:kern w:val="2"/>
      <w:sz w:val="21"/>
      <w:szCs w:val="24"/>
    </w:rPr>
  </w:style>
  <w:style w:type="character" w:styleId="af3">
    <w:name w:val="annotation reference"/>
    <w:basedOn w:val="a2"/>
    <w:semiHidden/>
    <w:unhideWhenUsed/>
    <w:rsid w:val="009C1839"/>
    <w:rPr>
      <w:sz w:val="21"/>
      <w:szCs w:val="21"/>
    </w:rPr>
  </w:style>
  <w:style w:type="paragraph" w:styleId="af4">
    <w:name w:val="annotation text"/>
    <w:basedOn w:val="a0"/>
    <w:link w:val="Char5"/>
    <w:semiHidden/>
    <w:unhideWhenUsed/>
    <w:rsid w:val="009C1839"/>
    <w:pPr>
      <w:jc w:val="left"/>
    </w:pPr>
  </w:style>
  <w:style w:type="character" w:customStyle="1" w:styleId="Char5">
    <w:name w:val="批注文字 Char"/>
    <w:basedOn w:val="a2"/>
    <w:link w:val="af4"/>
    <w:semiHidden/>
    <w:rsid w:val="009C1839"/>
    <w:rPr>
      <w:kern w:val="2"/>
      <w:sz w:val="21"/>
      <w:szCs w:val="24"/>
    </w:rPr>
  </w:style>
  <w:style w:type="paragraph" w:styleId="af5">
    <w:name w:val="annotation subject"/>
    <w:basedOn w:val="af4"/>
    <w:next w:val="af4"/>
    <w:link w:val="Char6"/>
    <w:semiHidden/>
    <w:unhideWhenUsed/>
    <w:rsid w:val="009C1839"/>
    <w:rPr>
      <w:b/>
      <w:bCs/>
    </w:rPr>
  </w:style>
  <w:style w:type="character" w:customStyle="1" w:styleId="Char6">
    <w:name w:val="批注主题 Char"/>
    <w:basedOn w:val="Char5"/>
    <w:link w:val="af5"/>
    <w:semiHidden/>
    <w:rsid w:val="009C1839"/>
    <w:rPr>
      <w:b/>
      <w:bCs/>
      <w:kern w:val="2"/>
      <w:sz w:val="21"/>
      <w:szCs w:val="24"/>
    </w:rPr>
  </w:style>
  <w:style w:type="character" w:customStyle="1" w:styleId="Char2">
    <w:name w:val="列出段落 Char"/>
    <w:basedOn w:val="a2"/>
    <w:link w:val="af"/>
    <w:uiPriority w:val="34"/>
    <w:rsid w:val="0038758F"/>
    <w:rPr>
      <w:kern w:val="2"/>
      <w:sz w:val="21"/>
      <w:szCs w:val="24"/>
    </w:rPr>
  </w:style>
  <w:style w:type="character" w:customStyle="1" w:styleId="2Char">
    <w:name w:val="标题 2 Char"/>
    <w:aliases w:val="Heading 2 Hidden Char,Heading 2 CCBS Char,heading 2 Char,第一章 标题 2 Char,ISO1 Char,h2 Char,H2 Char,l2 Char,2nd level Char,Header 2 Char,Underrubrik1 Char,prop2 Char,Titre2 Char,Head 2 Char,Heading2 Char,No Number Char,A Char,o Char,Header2 Char"/>
    <w:link w:val="2"/>
    <w:rsid w:val="000002EA"/>
    <w:rPr>
      <w:rFonts w:ascii="Arial" w:eastAsia="黑体" w:hAnsi="Arial"/>
      <w:b/>
      <w:bCs/>
      <w:kern w:val="2"/>
      <w:sz w:val="32"/>
      <w:szCs w:val="32"/>
    </w:rPr>
  </w:style>
  <w:style w:type="character" w:customStyle="1" w:styleId="3Char">
    <w:name w:val="标题 3 Char"/>
    <w:aliases w:val="BOD 0 Char,Heading 3 - old Char,二级节名 Char,h3 Char,3rd level Char,3 Char,l3 Char,Level 3 Head Char,H3 Char,heading 3 Char,Bold Head Char,bh Char,level_3 Char,PIM 3 Char,CT Char,Level 3 Topic Heading Char,sect1.2.3 Char,list 3 Char,Head 3 Char"/>
    <w:link w:val="3"/>
    <w:rsid w:val="00F34CFA"/>
    <w:rPr>
      <w:b/>
      <w:bCs/>
      <w:kern w:val="2"/>
      <w:sz w:val="32"/>
      <w:szCs w:val="32"/>
    </w:rPr>
  </w:style>
  <w:style w:type="character" w:customStyle="1" w:styleId="1Char">
    <w:name w:val="标题 1 Char"/>
    <w:aliases w:val="Heading 0 Char,H1 Char,Section Head Char,h1 Char,1st level Char,l1 Char,H11 Char,H12 Char,H13 Char,H14 Char,H15 Char,H16 Char,H17 Char,Level 1 Topic Heading Char,Head 1 Char,Head 11 Char,Head 12 Char,Head 111 Char,Head 13 Char,Head 112 Char"/>
    <w:link w:val="1"/>
    <w:rsid w:val="00F83E03"/>
    <w:rPr>
      <w:b/>
      <w:bCs/>
      <w:kern w:val="44"/>
      <w:sz w:val="44"/>
      <w:szCs w:val="44"/>
    </w:rPr>
  </w:style>
  <w:style w:type="paragraph" w:styleId="40">
    <w:name w:val="toc 4"/>
    <w:basedOn w:val="a0"/>
    <w:next w:val="a0"/>
    <w:autoRedefine/>
    <w:uiPriority w:val="39"/>
    <w:unhideWhenUsed/>
    <w:rsid w:val="00993560"/>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993560"/>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993560"/>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993560"/>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993560"/>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993560"/>
    <w:pPr>
      <w:ind w:leftChars="1600" w:left="3360"/>
    </w:pPr>
    <w:rPr>
      <w:rFonts w:asciiTheme="minorHAnsi" w:eastAsiaTheme="minorEastAsia" w:hAnsiTheme="minorHAnsi" w:cstheme="minorBidi"/>
      <w:szCs w:val="22"/>
    </w:rPr>
  </w:style>
  <w:style w:type="paragraph" w:styleId="a">
    <w:name w:val="List Bullet"/>
    <w:basedOn w:val="a0"/>
    <w:unhideWhenUsed/>
    <w:rsid w:val="00EA5A1F"/>
    <w:pPr>
      <w:numPr>
        <w:numId w:val="70"/>
      </w:numPr>
      <w:contextualSpacing/>
    </w:pPr>
  </w:style>
  <w:style w:type="character" w:customStyle="1" w:styleId="Char">
    <w:name w:val="页眉 Char"/>
    <w:link w:val="a7"/>
    <w:rsid w:val="0005132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42622"/>
    <w:pPr>
      <w:widowControl w:val="0"/>
      <w:jc w:val="both"/>
    </w:pPr>
    <w:rPr>
      <w:kern w:val="2"/>
      <w:sz w:val="21"/>
      <w:szCs w:val="24"/>
    </w:rPr>
  </w:style>
  <w:style w:type="paragraph" w:styleId="1">
    <w:name w:val="heading 1"/>
    <w:aliases w:val="Heading 0,H1,Section Head,h1,1st level,l1,H11,H12,H13,H14,H15,H16,H17,Level 1 Topic Heading,Head 1,Head 11,Head 12,Head 111,Head 13,Head 112,Head 14,Head 113,Head 15,Head 114,Head 16,Head 115,Head 17,Head 116,Head 18,Head 117,Head 19,Head 118,Sec1"/>
    <w:basedOn w:val="a0"/>
    <w:next w:val="a0"/>
    <w:link w:val="1Char"/>
    <w:qFormat/>
    <w:rsid w:val="0092650D"/>
    <w:pPr>
      <w:keepNext/>
      <w:keepLines/>
      <w:numPr>
        <w:numId w:val="2"/>
      </w:numPr>
      <w:spacing w:before="340" w:after="330" w:line="578" w:lineRule="auto"/>
      <w:outlineLvl w:val="0"/>
    </w:pPr>
    <w:rPr>
      <w:b/>
      <w:bCs/>
      <w:kern w:val="44"/>
      <w:sz w:val="44"/>
      <w:szCs w:val="44"/>
    </w:rPr>
  </w:style>
  <w:style w:type="paragraph" w:styleId="2">
    <w:name w:val="heading 2"/>
    <w:aliases w:val="Heading 2 Hidden,Heading 2 CCBS,heading 2,第一章 标题 2,ISO1,h2,H2,l2,2nd level,Header 2,Underrubrik1,prop2,Titre2,Head 2,Heading2,No Number,A,o,H2-Heading 2,Header2,22,heading2,list2,A.B.C.,list 2,Heading Indent No L2,I2,Section Title,Heading 2 John"/>
    <w:basedOn w:val="a0"/>
    <w:next w:val="a0"/>
    <w:link w:val="2Char"/>
    <w:qFormat/>
    <w:rsid w:val="0092650D"/>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BOD 0,Heading 3 - old,二级节名,h3,3rd level,3,l3,Level 3 Head,H3,heading 3,Bold Head,bh,level_3,PIM 3,CT,Level 3 Topic Heading,sect1.2.3,list 3,Head 3,1.1.1.标题 3,1.1.1,h31,heading 31,h32,heading 32,h311,heading 311,h33,heading 33,h312,heading 312,h321"/>
    <w:basedOn w:val="a0"/>
    <w:next w:val="a0"/>
    <w:link w:val="3Char"/>
    <w:qFormat/>
    <w:rsid w:val="0092650D"/>
    <w:pPr>
      <w:keepNext/>
      <w:keepLines/>
      <w:numPr>
        <w:ilvl w:val="2"/>
        <w:numId w:val="2"/>
      </w:numPr>
      <w:tabs>
        <w:tab w:val="clear" w:pos="1506"/>
        <w:tab w:val="num" w:pos="1080"/>
      </w:tabs>
      <w:spacing w:before="260" w:after="260" w:line="416" w:lineRule="auto"/>
      <w:ind w:left="709"/>
      <w:outlineLvl w:val="2"/>
    </w:pPr>
    <w:rPr>
      <w:b/>
      <w:bCs/>
      <w:sz w:val="32"/>
      <w:szCs w:val="32"/>
    </w:rPr>
  </w:style>
  <w:style w:type="paragraph" w:styleId="4">
    <w:name w:val="heading 4"/>
    <w:aliases w:val="H4,heading 4,4th level,l4,sect 1.2.3.4,Ref Heading 1,rh1,Heading sql,h4,h41,h42,h43,h411,h44,h412,h45,h413,h46,h414,h47,h48,h415,h49,h410,h416,h417,h418,h419,h420,h4110,h421,heading 41,heading 42,heading 411,heading 43,heading 412,heading 421,4,bl"/>
    <w:basedOn w:val="a0"/>
    <w:next w:val="a0"/>
    <w:link w:val="4Char"/>
    <w:qFormat/>
    <w:rsid w:val="0092650D"/>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dash,ds,dd,口,一,H5,PIM 5,h5"/>
    <w:basedOn w:val="a0"/>
    <w:next w:val="a0"/>
    <w:qFormat/>
    <w:rsid w:val="0092650D"/>
    <w:pPr>
      <w:keepNext/>
      <w:keepLines/>
      <w:numPr>
        <w:ilvl w:val="4"/>
        <w:numId w:val="2"/>
      </w:numPr>
      <w:spacing w:before="280" w:after="290" w:line="376" w:lineRule="auto"/>
      <w:outlineLvl w:val="4"/>
    </w:pPr>
    <w:rPr>
      <w:b/>
      <w:bCs/>
      <w:sz w:val="28"/>
      <w:szCs w:val="28"/>
    </w:rPr>
  </w:style>
  <w:style w:type="paragraph" w:styleId="6">
    <w:name w:val="heading 6"/>
    <w:aliases w:val="L6,H6,PIM 6,BOD 4"/>
    <w:basedOn w:val="a0"/>
    <w:next w:val="a0"/>
    <w:qFormat/>
    <w:rsid w:val="0092650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rsid w:val="0092650D"/>
    <w:pPr>
      <w:keepNext/>
      <w:keepLines/>
      <w:numPr>
        <w:ilvl w:val="6"/>
        <w:numId w:val="1"/>
      </w:numPr>
      <w:spacing w:before="240" w:after="64" w:line="320" w:lineRule="auto"/>
      <w:outlineLvl w:val="6"/>
    </w:pPr>
    <w:rPr>
      <w:b/>
      <w:bCs/>
      <w:sz w:val="24"/>
    </w:rPr>
  </w:style>
  <w:style w:type="paragraph" w:styleId="8">
    <w:name w:val="heading 8"/>
    <w:basedOn w:val="a0"/>
    <w:next w:val="a0"/>
    <w:qFormat/>
    <w:rsid w:val="0092650D"/>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92650D"/>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0"/>
    <w:semiHidden/>
    <w:rsid w:val="00B42622"/>
    <w:pPr>
      <w:shd w:val="clear" w:color="auto" w:fill="000080"/>
    </w:pPr>
  </w:style>
  <w:style w:type="paragraph" w:styleId="a6">
    <w:name w:val="Body Text"/>
    <w:basedOn w:val="a0"/>
    <w:rsid w:val="009319EE"/>
    <w:rPr>
      <w:b/>
      <w:sz w:val="28"/>
      <w:szCs w:val="20"/>
      <w:u w:val="single"/>
    </w:rPr>
  </w:style>
  <w:style w:type="paragraph" w:styleId="a7">
    <w:name w:val="header"/>
    <w:basedOn w:val="a0"/>
    <w:link w:val="Char"/>
    <w:qFormat/>
    <w:rsid w:val="00C51871"/>
    <w:pPr>
      <w:pBdr>
        <w:bottom w:val="single" w:sz="6" w:space="1" w:color="auto"/>
      </w:pBdr>
      <w:tabs>
        <w:tab w:val="center" w:pos="4153"/>
        <w:tab w:val="right" w:pos="8306"/>
      </w:tabs>
      <w:snapToGrid w:val="0"/>
      <w:jc w:val="center"/>
    </w:pPr>
    <w:rPr>
      <w:sz w:val="18"/>
      <w:szCs w:val="18"/>
    </w:rPr>
  </w:style>
  <w:style w:type="paragraph" w:styleId="a8">
    <w:name w:val="footer"/>
    <w:basedOn w:val="a0"/>
    <w:rsid w:val="00C51871"/>
    <w:pPr>
      <w:tabs>
        <w:tab w:val="center" w:pos="4153"/>
        <w:tab w:val="right" w:pos="8306"/>
      </w:tabs>
      <w:snapToGrid w:val="0"/>
      <w:jc w:val="left"/>
    </w:pPr>
    <w:rPr>
      <w:sz w:val="18"/>
      <w:szCs w:val="18"/>
    </w:rPr>
  </w:style>
  <w:style w:type="paragraph" w:styleId="10">
    <w:name w:val="toc 1"/>
    <w:basedOn w:val="a0"/>
    <w:next w:val="a0"/>
    <w:autoRedefine/>
    <w:uiPriority w:val="39"/>
    <w:rsid w:val="00946923"/>
    <w:pPr>
      <w:tabs>
        <w:tab w:val="left" w:pos="315"/>
        <w:tab w:val="right" w:leader="dot" w:pos="8307"/>
      </w:tabs>
      <w:spacing w:line="220" w:lineRule="atLeast"/>
    </w:pPr>
    <w:rPr>
      <w:szCs w:val="21"/>
    </w:rPr>
  </w:style>
  <w:style w:type="paragraph" w:styleId="21">
    <w:name w:val="toc 2"/>
    <w:basedOn w:val="a0"/>
    <w:next w:val="a0"/>
    <w:autoRedefine/>
    <w:uiPriority w:val="39"/>
    <w:rsid w:val="00B53020"/>
    <w:pPr>
      <w:tabs>
        <w:tab w:val="left" w:pos="1276"/>
        <w:tab w:val="right" w:leader="dot" w:pos="8307"/>
      </w:tabs>
      <w:spacing w:beforeLines="50" w:line="220" w:lineRule="atLeast"/>
      <w:ind w:leftChars="150" w:left="431" w:hangingChars="50" w:hanging="108"/>
    </w:pPr>
    <w:rPr>
      <w:szCs w:val="21"/>
    </w:rPr>
  </w:style>
  <w:style w:type="paragraph" w:styleId="30">
    <w:name w:val="toc 3"/>
    <w:basedOn w:val="a0"/>
    <w:next w:val="a0"/>
    <w:autoRedefine/>
    <w:uiPriority w:val="39"/>
    <w:rsid w:val="00946923"/>
    <w:pPr>
      <w:tabs>
        <w:tab w:val="left" w:pos="1470"/>
        <w:tab w:val="right" w:leader="dot" w:pos="8307"/>
      </w:tabs>
      <w:spacing w:beforeLines="50" w:line="220" w:lineRule="atLeast"/>
      <w:ind w:leftChars="300" w:left="646"/>
    </w:pPr>
    <w:rPr>
      <w:szCs w:val="21"/>
    </w:rPr>
  </w:style>
  <w:style w:type="character" w:styleId="a9">
    <w:name w:val="Hyperlink"/>
    <w:basedOn w:val="a2"/>
    <w:uiPriority w:val="99"/>
    <w:rsid w:val="00340B48"/>
    <w:rPr>
      <w:color w:val="0000FF"/>
      <w:u w:val="single"/>
    </w:rPr>
  </w:style>
  <w:style w:type="paragraph" w:customStyle="1" w:styleId="aa">
    <w:name w:val="关键词"/>
    <w:basedOn w:val="a0"/>
    <w:next w:val="a0"/>
    <w:rsid w:val="00740675"/>
    <w:pPr>
      <w:adjustRightInd w:val="0"/>
      <w:spacing w:line="360" w:lineRule="auto"/>
      <w:ind w:left="907" w:hanging="907"/>
      <w:textAlignment w:val="baseline"/>
    </w:pPr>
    <w:rPr>
      <w:kern w:val="0"/>
      <w:szCs w:val="20"/>
    </w:rPr>
  </w:style>
  <w:style w:type="paragraph" w:styleId="ab">
    <w:name w:val="Date"/>
    <w:basedOn w:val="a0"/>
    <w:next w:val="a0"/>
    <w:rsid w:val="00740675"/>
    <w:pPr>
      <w:ind w:leftChars="2500" w:left="100"/>
    </w:pPr>
  </w:style>
  <w:style w:type="table" w:styleId="ac">
    <w:name w:val="Table Grid"/>
    <w:basedOn w:val="a3"/>
    <w:rsid w:val="000727B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0"/>
    <w:link w:val="Char0"/>
    <w:rsid w:val="00F9316A"/>
    <w:rPr>
      <w:sz w:val="18"/>
      <w:szCs w:val="18"/>
    </w:rPr>
  </w:style>
  <w:style w:type="character" w:customStyle="1" w:styleId="Char0">
    <w:name w:val="批注框文本 Char"/>
    <w:basedOn w:val="a2"/>
    <w:link w:val="ad"/>
    <w:rsid w:val="00F9316A"/>
    <w:rPr>
      <w:kern w:val="2"/>
      <w:sz w:val="18"/>
      <w:szCs w:val="18"/>
    </w:rPr>
  </w:style>
  <w:style w:type="paragraph" w:customStyle="1" w:styleId="Char1">
    <w:name w:val="Char"/>
    <w:basedOn w:val="a0"/>
    <w:rsid w:val="00874A27"/>
    <w:pPr>
      <w:adjustRightInd w:val="0"/>
      <w:spacing w:line="360" w:lineRule="auto"/>
    </w:pPr>
    <w:rPr>
      <w:kern w:val="0"/>
      <w:sz w:val="24"/>
      <w:szCs w:val="20"/>
    </w:rPr>
  </w:style>
  <w:style w:type="paragraph" w:styleId="ae">
    <w:name w:val="caption"/>
    <w:basedOn w:val="a0"/>
    <w:next w:val="a0"/>
    <w:qFormat/>
    <w:rsid w:val="00B57619"/>
    <w:pPr>
      <w:spacing w:line="360" w:lineRule="auto"/>
    </w:pPr>
    <w:rPr>
      <w:rFonts w:ascii="Arial" w:eastAsia="黑体" w:hAnsi="Arial" w:cs="Arial"/>
      <w:sz w:val="20"/>
      <w:szCs w:val="20"/>
    </w:rPr>
  </w:style>
  <w:style w:type="character" w:customStyle="1" w:styleId="EmailStyle30">
    <w:name w:val="EmailStyle30"/>
    <w:basedOn w:val="a2"/>
    <w:semiHidden/>
    <w:rsid w:val="00F27B3B"/>
    <w:rPr>
      <w:rFonts w:ascii="宋体" w:eastAsia="宋体"/>
      <w:b w:val="0"/>
      <w:bCs w:val="0"/>
      <w:i w:val="0"/>
      <w:iCs w:val="0"/>
      <w:strike w:val="0"/>
      <w:color w:val="auto"/>
      <w:sz w:val="21"/>
      <w:szCs w:val="21"/>
      <w:u w:val="none"/>
    </w:rPr>
  </w:style>
  <w:style w:type="paragraph" w:styleId="af">
    <w:name w:val="List Paragraph"/>
    <w:basedOn w:val="a0"/>
    <w:link w:val="Char2"/>
    <w:uiPriority w:val="34"/>
    <w:qFormat/>
    <w:rsid w:val="00A626C0"/>
    <w:pPr>
      <w:ind w:firstLineChars="200" w:firstLine="420"/>
    </w:pPr>
  </w:style>
  <w:style w:type="paragraph" w:customStyle="1" w:styleId="Char3">
    <w:name w:val="Char"/>
    <w:basedOn w:val="a0"/>
    <w:rsid w:val="00E11033"/>
    <w:pPr>
      <w:adjustRightInd w:val="0"/>
      <w:spacing w:line="360" w:lineRule="auto"/>
    </w:pPr>
    <w:rPr>
      <w:kern w:val="0"/>
      <w:sz w:val="24"/>
      <w:szCs w:val="20"/>
    </w:rPr>
  </w:style>
  <w:style w:type="paragraph" w:customStyle="1" w:styleId="Char4">
    <w:name w:val="Char"/>
    <w:basedOn w:val="a0"/>
    <w:rsid w:val="00752127"/>
    <w:pPr>
      <w:adjustRightInd w:val="0"/>
      <w:spacing w:line="360" w:lineRule="auto"/>
    </w:pPr>
    <w:rPr>
      <w:kern w:val="0"/>
      <w:sz w:val="24"/>
      <w:szCs w:val="20"/>
    </w:rPr>
  </w:style>
  <w:style w:type="character" w:customStyle="1" w:styleId="xdtextbox1">
    <w:name w:val="xdtextbox1"/>
    <w:basedOn w:val="a2"/>
    <w:rsid w:val="00527041"/>
    <w:rPr>
      <w:color w:val="auto"/>
      <w:bdr w:val="single" w:sz="8" w:space="1" w:color="DCDCDC" w:frame="1"/>
      <w:shd w:val="clear" w:color="auto" w:fill="FFFFFF"/>
    </w:rPr>
  </w:style>
  <w:style w:type="paragraph" w:customStyle="1" w:styleId="a1">
    <w:name w:val="样式a1"/>
    <w:basedOn w:val="a0"/>
    <w:autoRedefine/>
    <w:rsid w:val="0075661D"/>
    <w:pPr>
      <w:numPr>
        <w:numId w:val="3"/>
      </w:numPr>
      <w:spacing w:before="120" w:after="120"/>
      <w:ind w:left="0" w:firstLine="0"/>
      <w:jc w:val="left"/>
    </w:pPr>
    <w:rPr>
      <w:rFonts w:ascii="楷体_GB2312"/>
      <w:sz w:val="24"/>
      <w:szCs w:val="20"/>
    </w:rPr>
  </w:style>
  <w:style w:type="character" w:styleId="af0">
    <w:name w:val="Strong"/>
    <w:basedOn w:val="a2"/>
    <w:uiPriority w:val="22"/>
    <w:qFormat/>
    <w:rsid w:val="00015EC1"/>
    <w:rPr>
      <w:b/>
      <w:bCs/>
    </w:rPr>
  </w:style>
  <w:style w:type="character" w:customStyle="1" w:styleId="f4e20">
    <w:name w:val="f4e20"/>
    <w:basedOn w:val="a2"/>
    <w:rsid w:val="00015EC1"/>
  </w:style>
  <w:style w:type="character" w:customStyle="1" w:styleId="f521f">
    <w:name w:val="f521f"/>
    <w:basedOn w:val="a2"/>
    <w:rsid w:val="00015EC1"/>
  </w:style>
  <w:style w:type="character" w:customStyle="1" w:styleId="f561e">
    <w:name w:val="f561e"/>
    <w:basedOn w:val="a2"/>
    <w:rsid w:val="00015EC1"/>
  </w:style>
  <w:style w:type="character" w:customStyle="1" w:styleId="f5a1d">
    <w:name w:val="f5a1d"/>
    <w:basedOn w:val="a2"/>
    <w:rsid w:val="00015EC1"/>
  </w:style>
  <w:style w:type="character" w:customStyle="1" w:styleId="f5e1c">
    <w:name w:val="f5e1c"/>
    <w:basedOn w:val="a2"/>
    <w:rsid w:val="00015EC1"/>
  </w:style>
  <w:style w:type="character" w:customStyle="1" w:styleId="f621b">
    <w:name w:val="f621b"/>
    <w:basedOn w:val="a2"/>
    <w:rsid w:val="00015EC1"/>
  </w:style>
  <w:style w:type="character" w:customStyle="1" w:styleId="f661a">
    <w:name w:val="f661a"/>
    <w:basedOn w:val="a2"/>
    <w:rsid w:val="00015EC1"/>
  </w:style>
  <w:style w:type="character" w:customStyle="1" w:styleId="left">
    <w:name w:val="left"/>
    <w:basedOn w:val="a2"/>
    <w:rsid w:val="009A053D"/>
  </w:style>
  <w:style w:type="paragraph" w:styleId="af1">
    <w:name w:val="Normal (Web)"/>
    <w:basedOn w:val="a0"/>
    <w:uiPriority w:val="99"/>
    <w:unhideWhenUsed/>
    <w:rsid w:val="0083129A"/>
    <w:pPr>
      <w:widowControl/>
      <w:spacing w:before="100" w:beforeAutospacing="1" w:after="100" w:afterAutospacing="1"/>
      <w:jc w:val="left"/>
    </w:pPr>
    <w:rPr>
      <w:rFonts w:ascii="宋体" w:hAnsi="宋体" w:cs="宋体"/>
      <w:kern w:val="0"/>
      <w:sz w:val="24"/>
    </w:rPr>
  </w:style>
  <w:style w:type="paragraph" w:customStyle="1" w:styleId="20">
    <w:name w:val="样式2"/>
    <w:basedOn w:val="a0"/>
    <w:rsid w:val="00B26685"/>
    <w:pPr>
      <w:numPr>
        <w:numId w:val="6"/>
      </w:numPr>
    </w:pPr>
  </w:style>
  <w:style w:type="character" w:customStyle="1" w:styleId="4Char">
    <w:name w:val="标题 4 Char"/>
    <w:aliases w:val="H4 Char,heading 4 Char,4th level Char,l4 Char,sect 1.2.3.4 Char,Ref Heading 1 Char,rh1 Char,Heading sql Char,h4 Char,h41 Char,h42 Char,h43 Char,h411 Char,h44 Char,h412 Char,h45 Char,h413 Char,h46 Char,h414 Char,h47 Char,h48 Char,h415 Char"/>
    <w:basedOn w:val="a2"/>
    <w:link w:val="4"/>
    <w:rsid w:val="00794BC7"/>
    <w:rPr>
      <w:rFonts w:ascii="Arial" w:eastAsia="黑体" w:hAnsi="Arial"/>
      <w:b/>
      <w:bCs/>
      <w:kern w:val="2"/>
      <w:sz w:val="28"/>
      <w:szCs w:val="28"/>
    </w:rPr>
  </w:style>
  <w:style w:type="paragraph" w:styleId="af2">
    <w:name w:val="Revision"/>
    <w:hidden/>
    <w:uiPriority w:val="99"/>
    <w:semiHidden/>
    <w:rsid w:val="005A37D4"/>
    <w:rPr>
      <w:kern w:val="2"/>
      <w:sz w:val="21"/>
      <w:szCs w:val="24"/>
    </w:rPr>
  </w:style>
  <w:style w:type="character" w:styleId="af3">
    <w:name w:val="annotation reference"/>
    <w:basedOn w:val="a2"/>
    <w:semiHidden/>
    <w:unhideWhenUsed/>
    <w:rsid w:val="009C1839"/>
    <w:rPr>
      <w:sz w:val="21"/>
      <w:szCs w:val="21"/>
    </w:rPr>
  </w:style>
  <w:style w:type="paragraph" w:styleId="af4">
    <w:name w:val="annotation text"/>
    <w:basedOn w:val="a0"/>
    <w:link w:val="Char5"/>
    <w:semiHidden/>
    <w:unhideWhenUsed/>
    <w:rsid w:val="009C1839"/>
    <w:pPr>
      <w:jc w:val="left"/>
    </w:pPr>
  </w:style>
  <w:style w:type="character" w:customStyle="1" w:styleId="Char5">
    <w:name w:val="批注文字 Char"/>
    <w:basedOn w:val="a2"/>
    <w:link w:val="af4"/>
    <w:semiHidden/>
    <w:rsid w:val="009C1839"/>
    <w:rPr>
      <w:kern w:val="2"/>
      <w:sz w:val="21"/>
      <w:szCs w:val="24"/>
    </w:rPr>
  </w:style>
  <w:style w:type="paragraph" w:styleId="af5">
    <w:name w:val="annotation subject"/>
    <w:basedOn w:val="af4"/>
    <w:next w:val="af4"/>
    <w:link w:val="Char6"/>
    <w:semiHidden/>
    <w:unhideWhenUsed/>
    <w:rsid w:val="009C1839"/>
    <w:rPr>
      <w:b/>
      <w:bCs/>
    </w:rPr>
  </w:style>
  <w:style w:type="character" w:customStyle="1" w:styleId="Char6">
    <w:name w:val="批注主题 Char"/>
    <w:basedOn w:val="Char5"/>
    <w:link w:val="af5"/>
    <w:semiHidden/>
    <w:rsid w:val="009C1839"/>
    <w:rPr>
      <w:b/>
      <w:bCs/>
      <w:kern w:val="2"/>
      <w:sz w:val="21"/>
      <w:szCs w:val="24"/>
    </w:rPr>
  </w:style>
  <w:style w:type="character" w:customStyle="1" w:styleId="Char2">
    <w:name w:val="列出段落 Char"/>
    <w:basedOn w:val="a2"/>
    <w:link w:val="af"/>
    <w:uiPriority w:val="34"/>
    <w:rsid w:val="0038758F"/>
    <w:rPr>
      <w:kern w:val="2"/>
      <w:sz w:val="21"/>
      <w:szCs w:val="24"/>
    </w:rPr>
  </w:style>
  <w:style w:type="character" w:customStyle="1" w:styleId="2Char">
    <w:name w:val="标题 2 Char"/>
    <w:aliases w:val="Heading 2 Hidden Char,Heading 2 CCBS Char,heading 2 Char,第一章 标题 2 Char,ISO1 Char,h2 Char,H2 Char,l2 Char,2nd level Char,Header 2 Char,Underrubrik1 Char,prop2 Char,Titre2 Char,Head 2 Char,Heading2 Char,No Number Char,A Char,o Char,Header2 Char"/>
    <w:link w:val="2"/>
    <w:rsid w:val="000002EA"/>
    <w:rPr>
      <w:rFonts w:ascii="Arial" w:eastAsia="黑体" w:hAnsi="Arial"/>
      <w:b/>
      <w:bCs/>
      <w:kern w:val="2"/>
      <w:sz w:val="32"/>
      <w:szCs w:val="32"/>
    </w:rPr>
  </w:style>
  <w:style w:type="character" w:customStyle="1" w:styleId="3Char">
    <w:name w:val="标题 3 Char"/>
    <w:aliases w:val="BOD 0 Char,Heading 3 - old Char,二级节名 Char,h3 Char,3rd level Char,3 Char,l3 Char,Level 3 Head Char,H3 Char,heading 3 Char,Bold Head Char,bh Char,level_3 Char,PIM 3 Char,CT Char,Level 3 Topic Heading Char,sect1.2.3 Char,list 3 Char,Head 3 Char"/>
    <w:link w:val="3"/>
    <w:rsid w:val="00F34CFA"/>
    <w:rPr>
      <w:b/>
      <w:bCs/>
      <w:kern w:val="2"/>
      <w:sz w:val="32"/>
      <w:szCs w:val="32"/>
    </w:rPr>
  </w:style>
  <w:style w:type="character" w:customStyle="1" w:styleId="1Char">
    <w:name w:val="标题 1 Char"/>
    <w:aliases w:val="Heading 0 Char,H1 Char,Section Head Char,h1 Char,1st level Char,l1 Char,H11 Char,H12 Char,H13 Char,H14 Char,H15 Char,H16 Char,H17 Char,Level 1 Topic Heading Char,Head 1 Char,Head 11 Char,Head 12 Char,Head 111 Char,Head 13 Char,Head 112 Char"/>
    <w:link w:val="1"/>
    <w:rsid w:val="00F83E03"/>
    <w:rPr>
      <w:b/>
      <w:bCs/>
      <w:kern w:val="44"/>
      <w:sz w:val="44"/>
      <w:szCs w:val="44"/>
    </w:rPr>
  </w:style>
  <w:style w:type="paragraph" w:styleId="40">
    <w:name w:val="toc 4"/>
    <w:basedOn w:val="a0"/>
    <w:next w:val="a0"/>
    <w:autoRedefine/>
    <w:uiPriority w:val="39"/>
    <w:unhideWhenUsed/>
    <w:rsid w:val="00993560"/>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993560"/>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993560"/>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993560"/>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993560"/>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993560"/>
    <w:pPr>
      <w:ind w:leftChars="1600" w:left="3360"/>
    </w:pPr>
    <w:rPr>
      <w:rFonts w:asciiTheme="minorHAnsi" w:eastAsiaTheme="minorEastAsia" w:hAnsiTheme="minorHAnsi" w:cstheme="minorBidi"/>
      <w:szCs w:val="22"/>
    </w:rPr>
  </w:style>
  <w:style w:type="paragraph" w:styleId="a">
    <w:name w:val="List Bullet"/>
    <w:basedOn w:val="a0"/>
    <w:unhideWhenUsed/>
    <w:rsid w:val="00EA5A1F"/>
    <w:pPr>
      <w:numPr>
        <w:numId w:val="70"/>
      </w:numPr>
      <w:contextualSpacing/>
    </w:pPr>
  </w:style>
  <w:style w:type="character" w:customStyle="1" w:styleId="Char">
    <w:name w:val="页眉 Char"/>
    <w:link w:val="a7"/>
    <w:rsid w:val="0005132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2973">
      <w:bodyDiv w:val="1"/>
      <w:marLeft w:val="0"/>
      <w:marRight w:val="0"/>
      <w:marTop w:val="0"/>
      <w:marBottom w:val="0"/>
      <w:divBdr>
        <w:top w:val="none" w:sz="0" w:space="0" w:color="auto"/>
        <w:left w:val="none" w:sz="0" w:space="0" w:color="auto"/>
        <w:bottom w:val="none" w:sz="0" w:space="0" w:color="auto"/>
        <w:right w:val="none" w:sz="0" w:space="0" w:color="auto"/>
      </w:divBdr>
    </w:div>
    <w:div w:id="16320796">
      <w:bodyDiv w:val="1"/>
      <w:marLeft w:val="0"/>
      <w:marRight w:val="0"/>
      <w:marTop w:val="0"/>
      <w:marBottom w:val="0"/>
      <w:divBdr>
        <w:top w:val="none" w:sz="0" w:space="0" w:color="auto"/>
        <w:left w:val="none" w:sz="0" w:space="0" w:color="auto"/>
        <w:bottom w:val="none" w:sz="0" w:space="0" w:color="auto"/>
        <w:right w:val="none" w:sz="0" w:space="0" w:color="auto"/>
      </w:divBdr>
    </w:div>
    <w:div w:id="19547957">
      <w:bodyDiv w:val="1"/>
      <w:marLeft w:val="0"/>
      <w:marRight w:val="0"/>
      <w:marTop w:val="0"/>
      <w:marBottom w:val="0"/>
      <w:divBdr>
        <w:top w:val="none" w:sz="0" w:space="0" w:color="auto"/>
        <w:left w:val="none" w:sz="0" w:space="0" w:color="auto"/>
        <w:bottom w:val="none" w:sz="0" w:space="0" w:color="auto"/>
        <w:right w:val="none" w:sz="0" w:space="0" w:color="auto"/>
      </w:divBdr>
    </w:div>
    <w:div w:id="32389625">
      <w:bodyDiv w:val="1"/>
      <w:marLeft w:val="0"/>
      <w:marRight w:val="0"/>
      <w:marTop w:val="0"/>
      <w:marBottom w:val="0"/>
      <w:divBdr>
        <w:top w:val="none" w:sz="0" w:space="0" w:color="auto"/>
        <w:left w:val="none" w:sz="0" w:space="0" w:color="auto"/>
        <w:bottom w:val="none" w:sz="0" w:space="0" w:color="auto"/>
        <w:right w:val="none" w:sz="0" w:space="0" w:color="auto"/>
      </w:divBdr>
    </w:div>
    <w:div w:id="63989602">
      <w:bodyDiv w:val="1"/>
      <w:marLeft w:val="0"/>
      <w:marRight w:val="0"/>
      <w:marTop w:val="0"/>
      <w:marBottom w:val="0"/>
      <w:divBdr>
        <w:top w:val="none" w:sz="0" w:space="0" w:color="auto"/>
        <w:left w:val="none" w:sz="0" w:space="0" w:color="auto"/>
        <w:bottom w:val="none" w:sz="0" w:space="0" w:color="auto"/>
        <w:right w:val="none" w:sz="0" w:space="0" w:color="auto"/>
      </w:divBdr>
    </w:div>
    <w:div w:id="67776053">
      <w:bodyDiv w:val="1"/>
      <w:marLeft w:val="0"/>
      <w:marRight w:val="0"/>
      <w:marTop w:val="0"/>
      <w:marBottom w:val="0"/>
      <w:divBdr>
        <w:top w:val="none" w:sz="0" w:space="0" w:color="auto"/>
        <w:left w:val="none" w:sz="0" w:space="0" w:color="auto"/>
        <w:bottom w:val="none" w:sz="0" w:space="0" w:color="auto"/>
        <w:right w:val="none" w:sz="0" w:space="0" w:color="auto"/>
      </w:divBdr>
    </w:div>
    <w:div w:id="89160560">
      <w:bodyDiv w:val="1"/>
      <w:marLeft w:val="0"/>
      <w:marRight w:val="0"/>
      <w:marTop w:val="0"/>
      <w:marBottom w:val="0"/>
      <w:divBdr>
        <w:top w:val="none" w:sz="0" w:space="0" w:color="auto"/>
        <w:left w:val="none" w:sz="0" w:space="0" w:color="auto"/>
        <w:bottom w:val="none" w:sz="0" w:space="0" w:color="auto"/>
        <w:right w:val="none" w:sz="0" w:space="0" w:color="auto"/>
      </w:divBdr>
    </w:div>
    <w:div w:id="110905238">
      <w:bodyDiv w:val="1"/>
      <w:marLeft w:val="0"/>
      <w:marRight w:val="0"/>
      <w:marTop w:val="0"/>
      <w:marBottom w:val="0"/>
      <w:divBdr>
        <w:top w:val="none" w:sz="0" w:space="0" w:color="auto"/>
        <w:left w:val="none" w:sz="0" w:space="0" w:color="auto"/>
        <w:bottom w:val="none" w:sz="0" w:space="0" w:color="auto"/>
        <w:right w:val="none" w:sz="0" w:space="0" w:color="auto"/>
      </w:divBdr>
    </w:div>
    <w:div w:id="117917412">
      <w:bodyDiv w:val="1"/>
      <w:marLeft w:val="0"/>
      <w:marRight w:val="0"/>
      <w:marTop w:val="0"/>
      <w:marBottom w:val="0"/>
      <w:divBdr>
        <w:top w:val="none" w:sz="0" w:space="0" w:color="auto"/>
        <w:left w:val="none" w:sz="0" w:space="0" w:color="auto"/>
        <w:bottom w:val="none" w:sz="0" w:space="0" w:color="auto"/>
        <w:right w:val="none" w:sz="0" w:space="0" w:color="auto"/>
      </w:divBdr>
    </w:div>
    <w:div w:id="153761051">
      <w:bodyDiv w:val="1"/>
      <w:marLeft w:val="0"/>
      <w:marRight w:val="0"/>
      <w:marTop w:val="0"/>
      <w:marBottom w:val="0"/>
      <w:divBdr>
        <w:top w:val="none" w:sz="0" w:space="0" w:color="auto"/>
        <w:left w:val="none" w:sz="0" w:space="0" w:color="auto"/>
        <w:bottom w:val="none" w:sz="0" w:space="0" w:color="auto"/>
        <w:right w:val="none" w:sz="0" w:space="0" w:color="auto"/>
      </w:divBdr>
    </w:div>
    <w:div w:id="180827001">
      <w:bodyDiv w:val="1"/>
      <w:marLeft w:val="0"/>
      <w:marRight w:val="0"/>
      <w:marTop w:val="0"/>
      <w:marBottom w:val="0"/>
      <w:divBdr>
        <w:top w:val="none" w:sz="0" w:space="0" w:color="auto"/>
        <w:left w:val="none" w:sz="0" w:space="0" w:color="auto"/>
        <w:bottom w:val="none" w:sz="0" w:space="0" w:color="auto"/>
        <w:right w:val="none" w:sz="0" w:space="0" w:color="auto"/>
      </w:divBdr>
    </w:div>
    <w:div w:id="217326623">
      <w:bodyDiv w:val="1"/>
      <w:marLeft w:val="0"/>
      <w:marRight w:val="0"/>
      <w:marTop w:val="0"/>
      <w:marBottom w:val="0"/>
      <w:divBdr>
        <w:top w:val="none" w:sz="0" w:space="0" w:color="auto"/>
        <w:left w:val="none" w:sz="0" w:space="0" w:color="auto"/>
        <w:bottom w:val="none" w:sz="0" w:space="0" w:color="auto"/>
        <w:right w:val="none" w:sz="0" w:space="0" w:color="auto"/>
      </w:divBdr>
      <w:divsChild>
        <w:div w:id="608857750">
          <w:marLeft w:val="0"/>
          <w:marRight w:val="0"/>
          <w:marTop w:val="0"/>
          <w:marBottom w:val="0"/>
          <w:divBdr>
            <w:top w:val="none" w:sz="0" w:space="0" w:color="auto"/>
            <w:left w:val="none" w:sz="0" w:space="0" w:color="auto"/>
            <w:bottom w:val="none" w:sz="0" w:space="0" w:color="auto"/>
            <w:right w:val="none" w:sz="0" w:space="0" w:color="auto"/>
          </w:divBdr>
          <w:divsChild>
            <w:div w:id="1924023345">
              <w:marLeft w:val="0"/>
              <w:marRight w:val="0"/>
              <w:marTop w:val="0"/>
              <w:marBottom w:val="0"/>
              <w:divBdr>
                <w:top w:val="none" w:sz="0" w:space="0" w:color="auto"/>
                <w:left w:val="none" w:sz="0" w:space="0" w:color="auto"/>
                <w:bottom w:val="none" w:sz="0" w:space="0" w:color="auto"/>
                <w:right w:val="none" w:sz="0" w:space="0" w:color="auto"/>
              </w:divBdr>
              <w:divsChild>
                <w:div w:id="1180313555">
                  <w:marLeft w:val="0"/>
                  <w:marRight w:val="0"/>
                  <w:marTop w:val="0"/>
                  <w:marBottom w:val="0"/>
                  <w:divBdr>
                    <w:top w:val="none" w:sz="0" w:space="0" w:color="auto"/>
                    <w:left w:val="none" w:sz="0" w:space="0" w:color="auto"/>
                    <w:bottom w:val="none" w:sz="0" w:space="0" w:color="auto"/>
                    <w:right w:val="none" w:sz="0" w:space="0" w:color="auto"/>
                  </w:divBdr>
                </w:div>
                <w:div w:id="1668048435">
                  <w:marLeft w:val="0"/>
                  <w:marRight w:val="0"/>
                  <w:marTop w:val="0"/>
                  <w:marBottom w:val="0"/>
                  <w:divBdr>
                    <w:top w:val="none" w:sz="0" w:space="0" w:color="auto"/>
                    <w:left w:val="none" w:sz="0" w:space="0" w:color="auto"/>
                    <w:bottom w:val="none" w:sz="0" w:space="0" w:color="auto"/>
                    <w:right w:val="none" w:sz="0" w:space="0" w:color="auto"/>
                  </w:divBdr>
                </w:div>
                <w:div w:id="1352031498">
                  <w:marLeft w:val="0"/>
                  <w:marRight w:val="0"/>
                  <w:marTop w:val="0"/>
                  <w:marBottom w:val="0"/>
                  <w:divBdr>
                    <w:top w:val="none" w:sz="0" w:space="0" w:color="auto"/>
                    <w:left w:val="none" w:sz="0" w:space="0" w:color="auto"/>
                    <w:bottom w:val="none" w:sz="0" w:space="0" w:color="auto"/>
                    <w:right w:val="none" w:sz="0" w:space="0" w:color="auto"/>
                  </w:divBdr>
                </w:div>
                <w:div w:id="1575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9791">
      <w:bodyDiv w:val="1"/>
      <w:marLeft w:val="0"/>
      <w:marRight w:val="0"/>
      <w:marTop w:val="0"/>
      <w:marBottom w:val="0"/>
      <w:divBdr>
        <w:top w:val="none" w:sz="0" w:space="0" w:color="auto"/>
        <w:left w:val="none" w:sz="0" w:space="0" w:color="auto"/>
        <w:bottom w:val="none" w:sz="0" w:space="0" w:color="auto"/>
        <w:right w:val="none" w:sz="0" w:space="0" w:color="auto"/>
      </w:divBdr>
    </w:div>
    <w:div w:id="281115901">
      <w:bodyDiv w:val="1"/>
      <w:marLeft w:val="0"/>
      <w:marRight w:val="0"/>
      <w:marTop w:val="0"/>
      <w:marBottom w:val="0"/>
      <w:divBdr>
        <w:top w:val="none" w:sz="0" w:space="0" w:color="auto"/>
        <w:left w:val="none" w:sz="0" w:space="0" w:color="auto"/>
        <w:bottom w:val="none" w:sz="0" w:space="0" w:color="auto"/>
        <w:right w:val="none" w:sz="0" w:space="0" w:color="auto"/>
      </w:divBdr>
    </w:div>
    <w:div w:id="368995399">
      <w:bodyDiv w:val="1"/>
      <w:marLeft w:val="0"/>
      <w:marRight w:val="0"/>
      <w:marTop w:val="0"/>
      <w:marBottom w:val="0"/>
      <w:divBdr>
        <w:top w:val="none" w:sz="0" w:space="0" w:color="auto"/>
        <w:left w:val="none" w:sz="0" w:space="0" w:color="auto"/>
        <w:bottom w:val="none" w:sz="0" w:space="0" w:color="auto"/>
        <w:right w:val="none" w:sz="0" w:space="0" w:color="auto"/>
      </w:divBdr>
    </w:div>
    <w:div w:id="388695186">
      <w:bodyDiv w:val="1"/>
      <w:marLeft w:val="0"/>
      <w:marRight w:val="0"/>
      <w:marTop w:val="0"/>
      <w:marBottom w:val="0"/>
      <w:divBdr>
        <w:top w:val="none" w:sz="0" w:space="0" w:color="auto"/>
        <w:left w:val="none" w:sz="0" w:space="0" w:color="auto"/>
        <w:bottom w:val="none" w:sz="0" w:space="0" w:color="auto"/>
        <w:right w:val="none" w:sz="0" w:space="0" w:color="auto"/>
      </w:divBdr>
    </w:div>
    <w:div w:id="399911710">
      <w:bodyDiv w:val="1"/>
      <w:marLeft w:val="0"/>
      <w:marRight w:val="0"/>
      <w:marTop w:val="0"/>
      <w:marBottom w:val="0"/>
      <w:divBdr>
        <w:top w:val="none" w:sz="0" w:space="0" w:color="auto"/>
        <w:left w:val="none" w:sz="0" w:space="0" w:color="auto"/>
        <w:bottom w:val="none" w:sz="0" w:space="0" w:color="auto"/>
        <w:right w:val="none" w:sz="0" w:space="0" w:color="auto"/>
      </w:divBdr>
    </w:div>
    <w:div w:id="446589013">
      <w:bodyDiv w:val="1"/>
      <w:marLeft w:val="0"/>
      <w:marRight w:val="0"/>
      <w:marTop w:val="0"/>
      <w:marBottom w:val="0"/>
      <w:divBdr>
        <w:top w:val="none" w:sz="0" w:space="0" w:color="auto"/>
        <w:left w:val="none" w:sz="0" w:space="0" w:color="auto"/>
        <w:bottom w:val="none" w:sz="0" w:space="0" w:color="auto"/>
        <w:right w:val="none" w:sz="0" w:space="0" w:color="auto"/>
      </w:divBdr>
    </w:div>
    <w:div w:id="459417004">
      <w:bodyDiv w:val="1"/>
      <w:marLeft w:val="0"/>
      <w:marRight w:val="0"/>
      <w:marTop w:val="0"/>
      <w:marBottom w:val="0"/>
      <w:divBdr>
        <w:top w:val="none" w:sz="0" w:space="0" w:color="auto"/>
        <w:left w:val="none" w:sz="0" w:space="0" w:color="auto"/>
        <w:bottom w:val="none" w:sz="0" w:space="0" w:color="auto"/>
        <w:right w:val="none" w:sz="0" w:space="0" w:color="auto"/>
      </w:divBdr>
    </w:div>
    <w:div w:id="486942738">
      <w:bodyDiv w:val="1"/>
      <w:marLeft w:val="0"/>
      <w:marRight w:val="0"/>
      <w:marTop w:val="0"/>
      <w:marBottom w:val="0"/>
      <w:divBdr>
        <w:top w:val="none" w:sz="0" w:space="0" w:color="auto"/>
        <w:left w:val="none" w:sz="0" w:space="0" w:color="auto"/>
        <w:bottom w:val="none" w:sz="0" w:space="0" w:color="auto"/>
        <w:right w:val="none" w:sz="0" w:space="0" w:color="auto"/>
      </w:divBdr>
    </w:div>
    <w:div w:id="503320050">
      <w:bodyDiv w:val="1"/>
      <w:marLeft w:val="0"/>
      <w:marRight w:val="0"/>
      <w:marTop w:val="0"/>
      <w:marBottom w:val="0"/>
      <w:divBdr>
        <w:top w:val="none" w:sz="0" w:space="0" w:color="auto"/>
        <w:left w:val="none" w:sz="0" w:space="0" w:color="auto"/>
        <w:bottom w:val="none" w:sz="0" w:space="0" w:color="auto"/>
        <w:right w:val="none" w:sz="0" w:space="0" w:color="auto"/>
      </w:divBdr>
    </w:div>
    <w:div w:id="541018889">
      <w:bodyDiv w:val="1"/>
      <w:marLeft w:val="0"/>
      <w:marRight w:val="0"/>
      <w:marTop w:val="0"/>
      <w:marBottom w:val="0"/>
      <w:divBdr>
        <w:top w:val="none" w:sz="0" w:space="0" w:color="auto"/>
        <w:left w:val="none" w:sz="0" w:space="0" w:color="auto"/>
        <w:bottom w:val="none" w:sz="0" w:space="0" w:color="auto"/>
        <w:right w:val="none" w:sz="0" w:space="0" w:color="auto"/>
      </w:divBdr>
    </w:div>
    <w:div w:id="557204000">
      <w:bodyDiv w:val="1"/>
      <w:marLeft w:val="0"/>
      <w:marRight w:val="0"/>
      <w:marTop w:val="0"/>
      <w:marBottom w:val="0"/>
      <w:divBdr>
        <w:top w:val="none" w:sz="0" w:space="0" w:color="auto"/>
        <w:left w:val="none" w:sz="0" w:space="0" w:color="auto"/>
        <w:bottom w:val="none" w:sz="0" w:space="0" w:color="auto"/>
        <w:right w:val="none" w:sz="0" w:space="0" w:color="auto"/>
      </w:divBdr>
    </w:div>
    <w:div w:id="592056960">
      <w:bodyDiv w:val="1"/>
      <w:marLeft w:val="0"/>
      <w:marRight w:val="0"/>
      <w:marTop w:val="0"/>
      <w:marBottom w:val="0"/>
      <w:divBdr>
        <w:top w:val="none" w:sz="0" w:space="0" w:color="auto"/>
        <w:left w:val="none" w:sz="0" w:space="0" w:color="auto"/>
        <w:bottom w:val="none" w:sz="0" w:space="0" w:color="auto"/>
        <w:right w:val="none" w:sz="0" w:space="0" w:color="auto"/>
      </w:divBdr>
    </w:div>
    <w:div w:id="605893166">
      <w:bodyDiv w:val="1"/>
      <w:marLeft w:val="0"/>
      <w:marRight w:val="0"/>
      <w:marTop w:val="0"/>
      <w:marBottom w:val="0"/>
      <w:divBdr>
        <w:top w:val="none" w:sz="0" w:space="0" w:color="auto"/>
        <w:left w:val="none" w:sz="0" w:space="0" w:color="auto"/>
        <w:bottom w:val="none" w:sz="0" w:space="0" w:color="auto"/>
        <w:right w:val="none" w:sz="0" w:space="0" w:color="auto"/>
      </w:divBdr>
    </w:div>
    <w:div w:id="639310224">
      <w:bodyDiv w:val="1"/>
      <w:marLeft w:val="0"/>
      <w:marRight w:val="0"/>
      <w:marTop w:val="0"/>
      <w:marBottom w:val="0"/>
      <w:divBdr>
        <w:top w:val="none" w:sz="0" w:space="0" w:color="auto"/>
        <w:left w:val="none" w:sz="0" w:space="0" w:color="auto"/>
        <w:bottom w:val="none" w:sz="0" w:space="0" w:color="auto"/>
        <w:right w:val="none" w:sz="0" w:space="0" w:color="auto"/>
      </w:divBdr>
    </w:div>
    <w:div w:id="667682984">
      <w:bodyDiv w:val="1"/>
      <w:marLeft w:val="0"/>
      <w:marRight w:val="0"/>
      <w:marTop w:val="0"/>
      <w:marBottom w:val="0"/>
      <w:divBdr>
        <w:top w:val="none" w:sz="0" w:space="0" w:color="auto"/>
        <w:left w:val="none" w:sz="0" w:space="0" w:color="auto"/>
        <w:bottom w:val="none" w:sz="0" w:space="0" w:color="auto"/>
        <w:right w:val="none" w:sz="0" w:space="0" w:color="auto"/>
      </w:divBdr>
    </w:div>
    <w:div w:id="712390962">
      <w:bodyDiv w:val="1"/>
      <w:marLeft w:val="0"/>
      <w:marRight w:val="0"/>
      <w:marTop w:val="0"/>
      <w:marBottom w:val="0"/>
      <w:divBdr>
        <w:top w:val="none" w:sz="0" w:space="0" w:color="auto"/>
        <w:left w:val="none" w:sz="0" w:space="0" w:color="auto"/>
        <w:bottom w:val="none" w:sz="0" w:space="0" w:color="auto"/>
        <w:right w:val="none" w:sz="0" w:space="0" w:color="auto"/>
      </w:divBdr>
    </w:div>
    <w:div w:id="770929719">
      <w:bodyDiv w:val="1"/>
      <w:marLeft w:val="0"/>
      <w:marRight w:val="0"/>
      <w:marTop w:val="0"/>
      <w:marBottom w:val="0"/>
      <w:divBdr>
        <w:top w:val="none" w:sz="0" w:space="0" w:color="auto"/>
        <w:left w:val="none" w:sz="0" w:space="0" w:color="auto"/>
        <w:bottom w:val="none" w:sz="0" w:space="0" w:color="auto"/>
        <w:right w:val="none" w:sz="0" w:space="0" w:color="auto"/>
      </w:divBdr>
    </w:div>
    <w:div w:id="777986994">
      <w:bodyDiv w:val="1"/>
      <w:marLeft w:val="0"/>
      <w:marRight w:val="0"/>
      <w:marTop w:val="0"/>
      <w:marBottom w:val="0"/>
      <w:divBdr>
        <w:top w:val="none" w:sz="0" w:space="0" w:color="auto"/>
        <w:left w:val="none" w:sz="0" w:space="0" w:color="auto"/>
        <w:bottom w:val="none" w:sz="0" w:space="0" w:color="auto"/>
        <w:right w:val="none" w:sz="0" w:space="0" w:color="auto"/>
      </w:divBdr>
    </w:div>
    <w:div w:id="803817705">
      <w:bodyDiv w:val="1"/>
      <w:marLeft w:val="0"/>
      <w:marRight w:val="0"/>
      <w:marTop w:val="0"/>
      <w:marBottom w:val="0"/>
      <w:divBdr>
        <w:top w:val="none" w:sz="0" w:space="0" w:color="auto"/>
        <w:left w:val="none" w:sz="0" w:space="0" w:color="auto"/>
        <w:bottom w:val="none" w:sz="0" w:space="0" w:color="auto"/>
        <w:right w:val="none" w:sz="0" w:space="0" w:color="auto"/>
      </w:divBdr>
    </w:div>
    <w:div w:id="832184138">
      <w:bodyDiv w:val="1"/>
      <w:marLeft w:val="0"/>
      <w:marRight w:val="0"/>
      <w:marTop w:val="0"/>
      <w:marBottom w:val="0"/>
      <w:divBdr>
        <w:top w:val="none" w:sz="0" w:space="0" w:color="auto"/>
        <w:left w:val="none" w:sz="0" w:space="0" w:color="auto"/>
        <w:bottom w:val="none" w:sz="0" w:space="0" w:color="auto"/>
        <w:right w:val="none" w:sz="0" w:space="0" w:color="auto"/>
      </w:divBdr>
    </w:div>
    <w:div w:id="842204755">
      <w:bodyDiv w:val="1"/>
      <w:marLeft w:val="0"/>
      <w:marRight w:val="0"/>
      <w:marTop w:val="0"/>
      <w:marBottom w:val="0"/>
      <w:divBdr>
        <w:top w:val="none" w:sz="0" w:space="0" w:color="auto"/>
        <w:left w:val="none" w:sz="0" w:space="0" w:color="auto"/>
        <w:bottom w:val="none" w:sz="0" w:space="0" w:color="auto"/>
        <w:right w:val="none" w:sz="0" w:space="0" w:color="auto"/>
      </w:divBdr>
    </w:div>
    <w:div w:id="887062439">
      <w:bodyDiv w:val="1"/>
      <w:marLeft w:val="0"/>
      <w:marRight w:val="0"/>
      <w:marTop w:val="0"/>
      <w:marBottom w:val="0"/>
      <w:divBdr>
        <w:top w:val="none" w:sz="0" w:space="0" w:color="auto"/>
        <w:left w:val="none" w:sz="0" w:space="0" w:color="auto"/>
        <w:bottom w:val="none" w:sz="0" w:space="0" w:color="auto"/>
        <w:right w:val="none" w:sz="0" w:space="0" w:color="auto"/>
      </w:divBdr>
    </w:div>
    <w:div w:id="889848886">
      <w:bodyDiv w:val="1"/>
      <w:marLeft w:val="0"/>
      <w:marRight w:val="0"/>
      <w:marTop w:val="0"/>
      <w:marBottom w:val="0"/>
      <w:divBdr>
        <w:top w:val="none" w:sz="0" w:space="0" w:color="auto"/>
        <w:left w:val="none" w:sz="0" w:space="0" w:color="auto"/>
        <w:bottom w:val="none" w:sz="0" w:space="0" w:color="auto"/>
        <w:right w:val="none" w:sz="0" w:space="0" w:color="auto"/>
      </w:divBdr>
    </w:div>
    <w:div w:id="902762799">
      <w:bodyDiv w:val="1"/>
      <w:marLeft w:val="0"/>
      <w:marRight w:val="0"/>
      <w:marTop w:val="0"/>
      <w:marBottom w:val="0"/>
      <w:divBdr>
        <w:top w:val="none" w:sz="0" w:space="0" w:color="auto"/>
        <w:left w:val="none" w:sz="0" w:space="0" w:color="auto"/>
        <w:bottom w:val="none" w:sz="0" w:space="0" w:color="auto"/>
        <w:right w:val="none" w:sz="0" w:space="0" w:color="auto"/>
      </w:divBdr>
    </w:div>
    <w:div w:id="944112098">
      <w:bodyDiv w:val="1"/>
      <w:marLeft w:val="0"/>
      <w:marRight w:val="0"/>
      <w:marTop w:val="0"/>
      <w:marBottom w:val="0"/>
      <w:divBdr>
        <w:top w:val="none" w:sz="0" w:space="0" w:color="auto"/>
        <w:left w:val="none" w:sz="0" w:space="0" w:color="auto"/>
        <w:bottom w:val="none" w:sz="0" w:space="0" w:color="auto"/>
        <w:right w:val="none" w:sz="0" w:space="0" w:color="auto"/>
      </w:divBdr>
    </w:div>
    <w:div w:id="958730438">
      <w:bodyDiv w:val="1"/>
      <w:marLeft w:val="0"/>
      <w:marRight w:val="0"/>
      <w:marTop w:val="0"/>
      <w:marBottom w:val="0"/>
      <w:divBdr>
        <w:top w:val="none" w:sz="0" w:space="0" w:color="auto"/>
        <w:left w:val="none" w:sz="0" w:space="0" w:color="auto"/>
        <w:bottom w:val="none" w:sz="0" w:space="0" w:color="auto"/>
        <w:right w:val="none" w:sz="0" w:space="0" w:color="auto"/>
      </w:divBdr>
    </w:div>
    <w:div w:id="1048870364">
      <w:bodyDiv w:val="1"/>
      <w:marLeft w:val="0"/>
      <w:marRight w:val="0"/>
      <w:marTop w:val="0"/>
      <w:marBottom w:val="0"/>
      <w:divBdr>
        <w:top w:val="none" w:sz="0" w:space="0" w:color="auto"/>
        <w:left w:val="none" w:sz="0" w:space="0" w:color="auto"/>
        <w:bottom w:val="none" w:sz="0" w:space="0" w:color="auto"/>
        <w:right w:val="none" w:sz="0" w:space="0" w:color="auto"/>
      </w:divBdr>
    </w:div>
    <w:div w:id="1055588734">
      <w:bodyDiv w:val="1"/>
      <w:marLeft w:val="0"/>
      <w:marRight w:val="0"/>
      <w:marTop w:val="0"/>
      <w:marBottom w:val="0"/>
      <w:divBdr>
        <w:top w:val="none" w:sz="0" w:space="0" w:color="auto"/>
        <w:left w:val="none" w:sz="0" w:space="0" w:color="auto"/>
        <w:bottom w:val="none" w:sz="0" w:space="0" w:color="auto"/>
        <w:right w:val="none" w:sz="0" w:space="0" w:color="auto"/>
      </w:divBdr>
    </w:div>
    <w:div w:id="1067800390">
      <w:bodyDiv w:val="1"/>
      <w:marLeft w:val="0"/>
      <w:marRight w:val="0"/>
      <w:marTop w:val="0"/>
      <w:marBottom w:val="0"/>
      <w:divBdr>
        <w:top w:val="none" w:sz="0" w:space="0" w:color="auto"/>
        <w:left w:val="none" w:sz="0" w:space="0" w:color="auto"/>
        <w:bottom w:val="none" w:sz="0" w:space="0" w:color="auto"/>
        <w:right w:val="none" w:sz="0" w:space="0" w:color="auto"/>
      </w:divBdr>
    </w:div>
    <w:div w:id="1081416860">
      <w:bodyDiv w:val="1"/>
      <w:marLeft w:val="0"/>
      <w:marRight w:val="0"/>
      <w:marTop w:val="0"/>
      <w:marBottom w:val="0"/>
      <w:divBdr>
        <w:top w:val="none" w:sz="0" w:space="0" w:color="auto"/>
        <w:left w:val="none" w:sz="0" w:space="0" w:color="auto"/>
        <w:bottom w:val="none" w:sz="0" w:space="0" w:color="auto"/>
        <w:right w:val="none" w:sz="0" w:space="0" w:color="auto"/>
      </w:divBdr>
    </w:div>
    <w:div w:id="1088037632">
      <w:bodyDiv w:val="1"/>
      <w:marLeft w:val="0"/>
      <w:marRight w:val="0"/>
      <w:marTop w:val="0"/>
      <w:marBottom w:val="0"/>
      <w:divBdr>
        <w:top w:val="none" w:sz="0" w:space="0" w:color="auto"/>
        <w:left w:val="none" w:sz="0" w:space="0" w:color="auto"/>
        <w:bottom w:val="none" w:sz="0" w:space="0" w:color="auto"/>
        <w:right w:val="none" w:sz="0" w:space="0" w:color="auto"/>
      </w:divBdr>
    </w:div>
    <w:div w:id="1107845374">
      <w:bodyDiv w:val="1"/>
      <w:marLeft w:val="0"/>
      <w:marRight w:val="0"/>
      <w:marTop w:val="0"/>
      <w:marBottom w:val="0"/>
      <w:divBdr>
        <w:top w:val="none" w:sz="0" w:space="0" w:color="auto"/>
        <w:left w:val="none" w:sz="0" w:space="0" w:color="auto"/>
        <w:bottom w:val="none" w:sz="0" w:space="0" w:color="auto"/>
        <w:right w:val="none" w:sz="0" w:space="0" w:color="auto"/>
      </w:divBdr>
    </w:div>
    <w:div w:id="1111316731">
      <w:bodyDiv w:val="1"/>
      <w:marLeft w:val="0"/>
      <w:marRight w:val="0"/>
      <w:marTop w:val="0"/>
      <w:marBottom w:val="0"/>
      <w:divBdr>
        <w:top w:val="none" w:sz="0" w:space="0" w:color="auto"/>
        <w:left w:val="none" w:sz="0" w:space="0" w:color="auto"/>
        <w:bottom w:val="none" w:sz="0" w:space="0" w:color="auto"/>
        <w:right w:val="none" w:sz="0" w:space="0" w:color="auto"/>
      </w:divBdr>
    </w:div>
    <w:div w:id="1114791993">
      <w:bodyDiv w:val="1"/>
      <w:marLeft w:val="0"/>
      <w:marRight w:val="0"/>
      <w:marTop w:val="0"/>
      <w:marBottom w:val="0"/>
      <w:divBdr>
        <w:top w:val="none" w:sz="0" w:space="0" w:color="auto"/>
        <w:left w:val="none" w:sz="0" w:space="0" w:color="auto"/>
        <w:bottom w:val="none" w:sz="0" w:space="0" w:color="auto"/>
        <w:right w:val="none" w:sz="0" w:space="0" w:color="auto"/>
      </w:divBdr>
    </w:div>
    <w:div w:id="1118258673">
      <w:bodyDiv w:val="1"/>
      <w:marLeft w:val="0"/>
      <w:marRight w:val="0"/>
      <w:marTop w:val="0"/>
      <w:marBottom w:val="0"/>
      <w:divBdr>
        <w:top w:val="none" w:sz="0" w:space="0" w:color="auto"/>
        <w:left w:val="none" w:sz="0" w:space="0" w:color="auto"/>
        <w:bottom w:val="none" w:sz="0" w:space="0" w:color="auto"/>
        <w:right w:val="none" w:sz="0" w:space="0" w:color="auto"/>
      </w:divBdr>
    </w:div>
    <w:div w:id="1125731959">
      <w:bodyDiv w:val="1"/>
      <w:marLeft w:val="0"/>
      <w:marRight w:val="0"/>
      <w:marTop w:val="0"/>
      <w:marBottom w:val="0"/>
      <w:divBdr>
        <w:top w:val="none" w:sz="0" w:space="0" w:color="auto"/>
        <w:left w:val="none" w:sz="0" w:space="0" w:color="auto"/>
        <w:bottom w:val="none" w:sz="0" w:space="0" w:color="auto"/>
        <w:right w:val="none" w:sz="0" w:space="0" w:color="auto"/>
      </w:divBdr>
    </w:div>
    <w:div w:id="1140342821">
      <w:bodyDiv w:val="1"/>
      <w:marLeft w:val="0"/>
      <w:marRight w:val="0"/>
      <w:marTop w:val="0"/>
      <w:marBottom w:val="0"/>
      <w:divBdr>
        <w:top w:val="none" w:sz="0" w:space="0" w:color="auto"/>
        <w:left w:val="none" w:sz="0" w:space="0" w:color="auto"/>
        <w:bottom w:val="none" w:sz="0" w:space="0" w:color="auto"/>
        <w:right w:val="none" w:sz="0" w:space="0" w:color="auto"/>
      </w:divBdr>
    </w:div>
    <w:div w:id="1237202638">
      <w:bodyDiv w:val="1"/>
      <w:marLeft w:val="0"/>
      <w:marRight w:val="0"/>
      <w:marTop w:val="0"/>
      <w:marBottom w:val="0"/>
      <w:divBdr>
        <w:top w:val="none" w:sz="0" w:space="0" w:color="auto"/>
        <w:left w:val="none" w:sz="0" w:space="0" w:color="auto"/>
        <w:bottom w:val="none" w:sz="0" w:space="0" w:color="auto"/>
        <w:right w:val="none" w:sz="0" w:space="0" w:color="auto"/>
      </w:divBdr>
    </w:div>
    <w:div w:id="1245920776">
      <w:bodyDiv w:val="1"/>
      <w:marLeft w:val="0"/>
      <w:marRight w:val="0"/>
      <w:marTop w:val="0"/>
      <w:marBottom w:val="0"/>
      <w:divBdr>
        <w:top w:val="none" w:sz="0" w:space="0" w:color="auto"/>
        <w:left w:val="none" w:sz="0" w:space="0" w:color="auto"/>
        <w:bottom w:val="none" w:sz="0" w:space="0" w:color="auto"/>
        <w:right w:val="none" w:sz="0" w:space="0" w:color="auto"/>
      </w:divBdr>
    </w:div>
    <w:div w:id="1268082446">
      <w:bodyDiv w:val="1"/>
      <w:marLeft w:val="0"/>
      <w:marRight w:val="0"/>
      <w:marTop w:val="0"/>
      <w:marBottom w:val="0"/>
      <w:divBdr>
        <w:top w:val="none" w:sz="0" w:space="0" w:color="auto"/>
        <w:left w:val="none" w:sz="0" w:space="0" w:color="auto"/>
        <w:bottom w:val="none" w:sz="0" w:space="0" w:color="auto"/>
        <w:right w:val="none" w:sz="0" w:space="0" w:color="auto"/>
      </w:divBdr>
    </w:div>
    <w:div w:id="1305239187">
      <w:bodyDiv w:val="1"/>
      <w:marLeft w:val="0"/>
      <w:marRight w:val="0"/>
      <w:marTop w:val="0"/>
      <w:marBottom w:val="0"/>
      <w:divBdr>
        <w:top w:val="none" w:sz="0" w:space="0" w:color="auto"/>
        <w:left w:val="none" w:sz="0" w:space="0" w:color="auto"/>
        <w:bottom w:val="none" w:sz="0" w:space="0" w:color="auto"/>
        <w:right w:val="none" w:sz="0" w:space="0" w:color="auto"/>
      </w:divBdr>
    </w:div>
    <w:div w:id="1309089135">
      <w:bodyDiv w:val="1"/>
      <w:marLeft w:val="0"/>
      <w:marRight w:val="0"/>
      <w:marTop w:val="0"/>
      <w:marBottom w:val="0"/>
      <w:divBdr>
        <w:top w:val="none" w:sz="0" w:space="0" w:color="auto"/>
        <w:left w:val="none" w:sz="0" w:space="0" w:color="auto"/>
        <w:bottom w:val="none" w:sz="0" w:space="0" w:color="auto"/>
        <w:right w:val="none" w:sz="0" w:space="0" w:color="auto"/>
      </w:divBdr>
    </w:div>
    <w:div w:id="1385131959">
      <w:bodyDiv w:val="1"/>
      <w:marLeft w:val="0"/>
      <w:marRight w:val="0"/>
      <w:marTop w:val="0"/>
      <w:marBottom w:val="0"/>
      <w:divBdr>
        <w:top w:val="none" w:sz="0" w:space="0" w:color="auto"/>
        <w:left w:val="none" w:sz="0" w:space="0" w:color="auto"/>
        <w:bottom w:val="none" w:sz="0" w:space="0" w:color="auto"/>
        <w:right w:val="none" w:sz="0" w:space="0" w:color="auto"/>
      </w:divBdr>
    </w:div>
    <w:div w:id="1445149788">
      <w:bodyDiv w:val="1"/>
      <w:marLeft w:val="0"/>
      <w:marRight w:val="0"/>
      <w:marTop w:val="0"/>
      <w:marBottom w:val="0"/>
      <w:divBdr>
        <w:top w:val="none" w:sz="0" w:space="0" w:color="auto"/>
        <w:left w:val="none" w:sz="0" w:space="0" w:color="auto"/>
        <w:bottom w:val="none" w:sz="0" w:space="0" w:color="auto"/>
        <w:right w:val="none" w:sz="0" w:space="0" w:color="auto"/>
      </w:divBdr>
    </w:div>
    <w:div w:id="1450974441">
      <w:bodyDiv w:val="1"/>
      <w:marLeft w:val="0"/>
      <w:marRight w:val="0"/>
      <w:marTop w:val="0"/>
      <w:marBottom w:val="0"/>
      <w:divBdr>
        <w:top w:val="none" w:sz="0" w:space="0" w:color="auto"/>
        <w:left w:val="none" w:sz="0" w:space="0" w:color="auto"/>
        <w:bottom w:val="none" w:sz="0" w:space="0" w:color="auto"/>
        <w:right w:val="none" w:sz="0" w:space="0" w:color="auto"/>
      </w:divBdr>
    </w:div>
    <w:div w:id="1454711941">
      <w:bodyDiv w:val="1"/>
      <w:marLeft w:val="0"/>
      <w:marRight w:val="0"/>
      <w:marTop w:val="0"/>
      <w:marBottom w:val="0"/>
      <w:divBdr>
        <w:top w:val="none" w:sz="0" w:space="0" w:color="auto"/>
        <w:left w:val="none" w:sz="0" w:space="0" w:color="auto"/>
        <w:bottom w:val="none" w:sz="0" w:space="0" w:color="auto"/>
        <w:right w:val="none" w:sz="0" w:space="0" w:color="auto"/>
      </w:divBdr>
    </w:div>
    <w:div w:id="1577011867">
      <w:bodyDiv w:val="1"/>
      <w:marLeft w:val="0"/>
      <w:marRight w:val="0"/>
      <w:marTop w:val="0"/>
      <w:marBottom w:val="0"/>
      <w:divBdr>
        <w:top w:val="none" w:sz="0" w:space="0" w:color="auto"/>
        <w:left w:val="none" w:sz="0" w:space="0" w:color="auto"/>
        <w:bottom w:val="none" w:sz="0" w:space="0" w:color="auto"/>
        <w:right w:val="none" w:sz="0" w:space="0" w:color="auto"/>
      </w:divBdr>
    </w:div>
    <w:div w:id="1594430830">
      <w:bodyDiv w:val="1"/>
      <w:marLeft w:val="0"/>
      <w:marRight w:val="0"/>
      <w:marTop w:val="0"/>
      <w:marBottom w:val="0"/>
      <w:divBdr>
        <w:top w:val="none" w:sz="0" w:space="0" w:color="auto"/>
        <w:left w:val="none" w:sz="0" w:space="0" w:color="auto"/>
        <w:bottom w:val="none" w:sz="0" w:space="0" w:color="auto"/>
        <w:right w:val="none" w:sz="0" w:space="0" w:color="auto"/>
      </w:divBdr>
    </w:div>
    <w:div w:id="1604918522">
      <w:bodyDiv w:val="1"/>
      <w:marLeft w:val="0"/>
      <w:marRight w:val="0"/>
      <w:marTop w:val="0"/>
      <w:marBottom w:val="0"/>
      <w:divBdr>
        <w:top w:val="none" w:sz="0" w:space="0" w:color="auto"/>
        <w:left w:val="none" w:sz="0" w:space="0" w:color="auto"/>
        <w:bottom w:val="none" w:sz="0" w:space="0" w:color="auto"/>
        <w:right w:val="none" w:sz="0" w:space="0" w:color="auto"/>
      </w:divBdr>
    </w:div>
    <w:div w:id="1612587885">
      <w:bodyDiv w:val="1"/>
      <w:marLeft w:val="0"/>
      <w:marRight w:val="0"/>
      <w:marTop w:val="0"/>
      <w:marBottom w:val="0"/>
      <w:divBdr>
        <w:top w:val="none" w:sz="0" w:space="0" w:color="auto"/>
        <w:left w:val="none" w:sz="0" w:space="0" w:color="auto"/>
        <w:bottom w:val="none" w:sz="0" w:space="0" w:color="auto"/>
        <w:right w:val="none" w:sz="0" w:space="0" w:color="auto"/>
      </w:divBdr>
    </w:div>
    <w:div w:id="1659531556">
      <w:bodyDiv w:val="1"/>
      <w:marLeft w:val="0"/>
      <w:marRight w:val="0"/>
      <w:marTop w:val="0"/>
      <w:marBottom w:val="0"/>
      <w:divBdr>
        <w:top w:val="none" w:sz="0" w:space="0" w:color="auto"/>
        <w:left w:val="none" w:sz="0" w:space="0" w:color="auto"/>
        <w:bottom w:val="none" w:sz="0" w:space="0" w:color="auto"/>
        <w:right w:val="none" w:sz="0" w:space="0" w:color="auto"/>
      </w:divBdr>
    </w:div>
    <w:div w:id="1698895729">
      <w:bodyDiv w:val="1"/>
      <w:marLeft w:val="0"/>
      <w:marRight w:val="0"/>
      <w:marTop w:val="0"/>
      <w:marBottom w:val="0"/>
      <w:divBdr>
        <w:top w:val="none" w:sz="0" w:space="0" w:color="auto"/>
        <w:left w:val="none" w:sz="0" w:space="0" w:color="auto"/>
        <w:bottom w:val="none" w:sz="0" w:space="0" w:color="auto"/>
        <w:right w:val="none" w:sz="0" w:space="0" w:color="auto"/>
      </w:divBdr>
    </w:div>
    <w:div w:id="1700619420">
      <w:bodyDiv w:val="1"/>
      <w:marLeft w:val="0"/>
      <w:marRight w:val="0"/>
      <w:marTop w:val="0"/>
      <w:marBottom w:val="0"/>
      <w:divBdr>
        <w:top w:val="none" w:sz="0" w:space="0" w:color="auto"/>
        <w:left w:val="none" w:sz="0" w:space="0" w:color="auto"/>
        <w:bottom w:val="none" w:sz="0" w:space="0" w:color="auto"/>
        <w:right w:val="none" w:sz="0" w:space="0" w:color="auto"/>
      </w:divBdr>
    </w:div>
    <w:div w:id="1730230277">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824614058">
      <w:bodyDiv w:val="1"/>
      <w:marLeft w:val="0"/>
      <w:marRight w:val="0"/>
      <w:marTop w:val="0"/>
      <w:marBottom w:val="0"/>
      <w:divBdr>
        <w:top w:val="none" w:sz="0" w:space="0" w:color="auto"/>
        <w:left w:val="none" w:sz="0" w:space="0" w:color="auto"/>
        <w:bottom w:val="none" w:sz="0" w:space="0" w:color="auto"/>
        <w:right w:val="none" w:sz="0" w:space="0" w:color="auto"/>
      </w:divBdr>
    </w:div>
    <w:div w:id="1835292898">
      <w:bodyDiv w:val="1"/>
      <w:marLeft w:val="0"/>
      <w:marRight w:val="0"/>
      <w:marTop w:val="0"/>
      <w:marBottom w:val="0"/>
      <w:divBdr>
        <w:top w:val="none" w:sz="0" w:space="0" w:color="auto"/>
        <w:left w:val="none" w:sz="0" w:space="0" w:color="auto"/>
        <w:bottom w:val="none" w:sz="0" w:space="0" w:color="auto"/>
        <w:right w:val="none" w:sz="0" w:space="0" w:color="auto"/>
      </w:divBdr>
    </w:div>
    <w:div w:id="1878543063">
      <w:bodyDiv w:val="1"/>
      <w:marLeft w:val="0"/>
      <w:marRight w:val="0"/>
      <w:marTop w:val="0"/>
      <w:marBottom w:val="0"/>
      <w:divBdr>
        <w:top w:val="none" w:sz="0" w:space="0" w:color="auto"/>
        <w:left w:val="none" w:sz="0" w:space="0" w:color="auto"/>
        <w:bottom w:val="none" w:sz="0" w:space="0" w:color="auto"/>
        <w:right w:val="none" w:sz="0" w:space="0" w:color="auto"/>
      </w:divBdr>
    </w:div>
    <w:div w:id="1889610326">
      <w:bodyDiv w:val="1"/>
      <w:marLeft w:val="0"/>
      <w:marRight w:val="0"/>
      <w:marTop w:val="0"/>
      <w:marBottom w:val="0"/>
      <w:divBdr>
        <w:top w:val="none" w:sz="0" w:space="0" w:color="auto"/>
        <w:left w:val="none" w:sz="0" w:space="0" w:color="auto"/>
        <w:bottom w:val="none" w:sz="0" w:space="0" w:color="auto"/>
        <w:right w:val="none" w:sz="0" w:space="0" w:color="auto"/>
      </w:divBdr>
    </w:div>
    <w:div w:id="1890723018">
      <w:bodyDiv w:val="1"/>
      <w:marLeft w:val="0"/>
      <w:marRight w:val="0"/>
      <w:marTop w:val="0"/>
      <w:marBottom w:val="0"/>
      <w:divBdr>
        <w:top w:val="none" w:sz="0" w:space="0" w:color="auto"/>
        <w:left w:val="none" w:sz="0" w:space="0" w:color="auto"/>
        <w:bottom w:val="none" w:sz="0" w:space="0" w:color="auto"/>
        <w:right w:val="none" w:sz="0" w:space="0" w:color="auto"/>
      </w:divBdr>
    </w:div>
    <w:div w:id="1919704647">
      <w:bodyDiv w:val="1"/>
      <w:marLeft w:val="0"/>
      <w:marRight w:val="0"/>
      <w:marTop w:val="0"/>
      <w:marBottom w:val="0"/>
      <w:divBdr>
        <w:top w:val="none" w:sz="0" w:space="0" w:color="auto"/>
        <w:left w:val="none" w:sz="0" w:space="0" w:color="auto"/>
        <w:bottom w:val="none" w:sz="0" w:space="0" w:color="auto"/>
        <w:right w:val="none" w:sz="0" w:space="0" w:color="auto"/>
      </w:divBdr>
    </w:div>
    <w:div w:id="1929270695">
      <w:bodyDiv w:val="1"/>
      <w:marLeft w:val="0"/>
      <w:marRight w:val="0"/>
      <w:marTop w:val="0"/>
      <w:marBottom w:val="0"/>
      <w:divBdr>
        <w:top w:val="none" w:sz="0" w:space="0" w:color="auto"/>
        <w:left w:val="none" w:sz="0" w:space="0" w:color="auto"/>
        <w:bottom w:val="none" w:sz="0" w:space="0" w:color="auto"/>
        <w:right w:val="none" w:sz="0" w:space="0" w:color="auto"/>
      </w:divBdr>
    </w:div>
    <w:div w:id="1938559568">
      <w:bodyDiv w:val="1"/>
      <w:marLeft w:val="0"/>
      <w:marRight w:val="0"/>
      <w:marTop w:val="0"/>
      <w:marBottom w:val="0"/>
      <w:divBdr>
        <w:top w:val="none" w:sz="0" w:space="0" w:color="auto"/>
        <w:left w:val="none" w:sz="0" w:space="0" w:color="auto"/>
        <w:bottom w:val="none" w:sz="0" w:space="0" w:color="auto"/>
        <w:right w:val="none" w:sz="0" w:space="0" w:color="auto"/>
      </w:divBdr>
    </w:div>
    <w:div w:id="1944679502">
      <w:bodyDiv w:val="1"/>
      <w:marLeft w:val="0"/>
      <w:marRight w:val="0"/>
      <w:marTop w:val="0"/>
      <w:marBottom w:val="0"/>
      <w:divBdr>
        <w:top w:val="none" w:sz="0" w:space="0" w:color="auto"/>
        <w:left w:val="none" w:sz="0" w:space="0" w:color="auto"/>
        <w:bottom w:val="none" w:sz="0" w:space="0" w:color="auto"/>
        <w:right w:val="none" w:sz="0" w:space="0" w:color="auto"/>
      </w:divBdr>
    </w:div>
    <w:div w:id="1949313850">
      <w:bodyDiv w:val="1"/>
      <w:marLeft w:val="0"/>
      <w:marRight w:val="0"/>
      <w:marTop w:val="0"/>
      <w:marBottom w:val="0"/>
      <w:divBdr>
        <w:top w:val="none" w:sz="0" w:space="0" w:color="auto"/>
        <w:left w:val="none" w:sz="0" w:space="0" w:color="auto"/>
        <w:bottom w:val="none" w:sz="0" w:space="0" w:color="auto"/>
        <w:right w:val="none" w:sz="0" w:space="0" w:color="auto"/>
      </w:divBdr>
    </w:div>
    <w:div w:id="1973554330">
      <w:bodyDiv w:val="1"/>
      <w:marLeft w:val="0"/>
      <w:marRight w:val="0"/>
      <w:marTop w:val="0"/>
      <w:marBottom w:val="0"/>
      <w:divBdr>
        <w:top w:val="none" w:sz="0" w:space="0" w:color="auto"/>
        <w:left w:val="none" w:sz="0" w:space="0" w:color="auto"/>
        <w:bottom w:val="none" w:sz="0" w:space="0" w:color="auto"/>
        <w:right w:val="none" w:sz="0" w:space="0" w:color="auto"/>
      </w:divBdr>
    </w:div>
    <w:div w:id="2005085758">
      <w:bodyDiv w:val="1"/>
      <w:marLeft w:val="0"/>
      <w:marRight w:val="0"/>
      <w:marTop w:val="0"/>
      <w:marBottom w:val="0"/>
      <w:divBdr>
        <w:top w:val="none" w:sz="0" w:space="0" w:color="auto"/>
        <w:left w:val="none" w:sz="0" w:space="0" w:color="auto"/>
        <w:bottom w:val="none" w:sz="0" w:space="0" w:color="auto"/>
        <w:right w:val="none" w:sz="0" w:space="0" w:color="auto"/>
      </w:divBdr>
    </w:div>
    <w:div w:id="2010478569">
      <w:bodyDiv w:val="1"/>
      <w:marLeft w:val="0"/>
      <w:marRight w:val="0"/>
      <w:marTop w:val="0"/>
      <w:marBottom w:val="0"/>
      <w:divBdr>
        <w:top w:val="none" w:sz="0" w:space="0" w:color="auto"/>
        <w:left w:val="none" w:sz="0" w:space="0" w:color="auto"/>
        <w:bottom w:val="none" w:sz="0" w:space="0" w:color="auto"/>
        <w:right w:val="none" w:sz="0" w:space="0" w:color="auto"/>
      </w:divBdr>
    </w:div>
    <w:div w:id="2058700528">
      <w:bodyDiv w:val="1"/>
      <w:marLeft w:val="0"/>
      <w:marRight w:val="0"/>
      <w:marTop w:val="0"/>
      <w:marBottom w:val="0"/>
      <w:divBdr>
        <w:top w:val="none" w:sz="0" w:space="0" w:color="auto"/>
        <w:left w:val="none" w:sz="0" w:space="0" w:color="auto"/>
        <w:bottom w:val="none" w:sz="0" w:space="0" w:color="auto"/>
        <w:right w:val="none" w:sz="0" w:space="0" w:color="auto"/>
      </w:divBdr>
    </w:div>
    <w:div w:id="2061900013">
      <w:bodyDiv w:val="1"/>
      <w:marLeft w:val="0"/>
      <w:marRight w:val="0"/>
      <w:marTop w:val="0"/>
      <w:marBottom w:val="0"/>
      <w:divBdr>
        <w:top w:val="none" w:sz="0" w:space="0" w:color="auto"/>
        <w:left w:val="none" w:sz="0" w:space="0" w:color="auto"/>
        <w:bottom w:val="none" w:sz="0" w:space="0" w:color="auto"/>
        <w:right w:val="none" w:sz="0" w:space="0" w:color="auto"/>
      </w:divBdr>
    </w:div>
    <w:div w:id="2081907663">
      <w:bodyDiv w:val="1"/>
      <w:marLeft w:val="0"/>
      <w:marRight w:val="0"/>
      <w:marTop w:val="0"/>
      <w:marBottom w:val="0"/>
      <w:divBdr>
        <w:top w:val="none" w:sz="0" w:space="0" w:color="auto"/>
        <w:left w:val="none" w:sz="0" w:space="0" w:color="auto"/>
        <w:bottom w:val="none" w:sz="0" w:space="0" w:color="auto"/>
        <w:right w:val="none" w:sz="0" w:space="0" w:color="auto"/>
      </w:divBdr>
    </w:div>
    <w:div w:id="2086295368">
      <w:bodyDiv w:val="1"/>
      <w:marLeft w:val="0"/>
      <w:marRight w:val="0"/>
      <w:marTop w:val="0"/>
      <w:marBottom w:val="0"/>
      <w:divBdr>
        <w:top w:val="none" w:sz="0" w:space="0" w:color="auto"/>
        <w:left w:val="none" w:sz="0" w:space="0" w:color="auto"/>
        <w:bottom w:val="none" w:sz="0" w:space="0" w:color="auto"/>
        <w:right w:val="none" w:sz="0" w:space="0" w:color="auto"/>
      </w:divBdr>
    </w:div>
    <w:div w:id="2089111544">
      <w:bodyDiv w:val="1"/>
      <w:marLeft w:val="0"/>
      <w:marRight w:val="0"/>
      <w:marTop w:val="0"/>
      <w:marBottom w:val="0"/>
      <w:divBdr>
        <w:top w:val="none" w:sz="0" w:space="0" w:color="auto"/>
        <w:left w:val="none" w:sz="0" w:space="0" w:color="auto"/>
        <w:bottom w:val="none" w:sz="0" w:space="0" w:color="auto"/>
        <w:right w:val="none" w:sz="0" w:space="0" w:color="auto"/>
      </w:divBdr>
    </w:div>
    <w:div w:id="2121606856">
      <w:bodyDiv w:val="1"/>
      <w:marLeft w:val="0"/>
      <w:marRight w:val="0"/>
      <w:marTop w:val="0"/>
      <w:marBottom w:val="0"/>
      <w:divBdr>
        <w:top w:val="none" w:sz="0" w:space="0" w:color="auto"/>
        <w:left w:val="none" w:sz="0" w:space="0" w:color="auto"/>
        <w:bottom w:val="none" w:sz="0" w:space="0" w:color="auto"/>
        <w:right w:val="none" w:sz="0" w:space="0" w:color="auto"/>
      </w:divBdr>
    </w:div>
    <w:div w:id="2126121826">
      <w:bodyDiv w:val="1"/>
      <w:marLeft w:val="0"/>
      <w:marRight w:val="0"/>
      <w:marTop w:val="0"/>
      <w:marBottom w:val="0"/>
      <w:divBdr>
        <w:top w:val="none" w:sz="0" w:space="0" w:color="auto"/>
        <w:left w:val="none" w:sz="0" w:space="0" w:color="auto"/>
        <w:bottom w:val="none" w:sz="0" w:space="0" w:color="auto"/>
        <w:right w:val="none" w:sz="0" w:space="0" w:color="auto"/>
      </w:divBdr>
    </w:div>
    <w:div w:id="213112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4.jp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emf"/><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9.jpeg"/><Relationship Id="rId44"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emf"/><Relationship Id="rId48" Type="http://schemas.openxmlformats.org/officeDocument/2006/relationships/oleObject" Target="embeddings/oleObject6.bin"/><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25991;&#26723;\&#24037;&#20316;&#25991;&#26723;\&#25991;&#26723;&#27169;&#29256;\IWT-TP-05-&#36890;&#29992;&#25991;&#26723;-V0.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31776-0E46-47A2-80DF-88475F179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IWT-TP-05-通用文档-V0.1.dot</Template>
  <TotalTime>0</TotalTime>
  <Pages>91</Pages>
  <Words>9054</Words>
  <Characters>51614</Characters>
  <Application>Microsoft Office Word</Application>
  <DocSecurity>0</DocSecurity>
  <Lines>430</Lines>
  <Paragraphs>121</Paragraphs>
  <ScaleCrop>false</ScaleCrop>
  <Company>IWT</Company>
  <LinksUpToDate>false</LinksUpToDate>
  <CharactersWithSpaces>60547</CharactersWithSpaces>
  <SharedDoc>false</SharedDoc>
  <HLinks>
    <vt:vector size="186" baseType="variant">
      <vt:variant>
        <vt:i4>1114163</vt:i4>
      </vt:variant>
      <vt:variant>
        <vt:i4>187</vt:i4>
      </vt:variant>
      <vt:variant>
        <vt:i4>0</vt:i4>
      </vt:variant>
      <vt:variant>
        <vt:i4>5</vt:i4>
      </vt:variant>
      <vt:variant>
        <vt:lpwstr/>
      </vt:variant>
      <vt:variant>
        <vt:lpwstr>_Toc258313833</vt:lpwstr>
      </vt:variant>
      <vt:variant>
        <vt:i4>1114163</vt:i4>
      </vt:variant>
      <vt:variant>
        <vt:i4>181</vt:i4>
      </vt:variant>
      <vt:variant>
        <vt:i4>0</vt:i4>
      </vt:variant>
      <vt:variant>
        <vt:i4>5</vt:i4>
      </vt:variant>
      <vt:variant>
        <vt:lpwstr/>
      </vt:variant>
      <vt:variant>
        <vt:lpwstr>_Toc258313832</vt:lpwstr>
      </vt:variant>
      <vt:variant>
        <vt:i4>1114163</vt:i4>
      </vt:variant>
      <vt:variant>
        <vt:i4>175</vt:i4>
      </vt:variant>
      <vt:variant>
        <vt:i4>0</vt:i4>
      </vt:variant>
      <vt:variant>
        <vt:i4>5</vt:i4>
      </vt:variant>
      <vt:variant>
        <vt:lpwstr/>
      </vt:variant>
      <vt:variant>
        <vt:lpwstr>_Toc258313831</vt:lpwstr>
      </vt:variant>
      <vt:variant>
        <vt:i4>1114163</vt:i4>
      </vt:variant>
      <vt:variant>
        <vt:i4>169</vt:i4>
      </vt:variant>
      <vt:variant>
        <vt:i4>0</vt:i4>
      </vt:variant>
      <vt:variant>
        <vt:i4>5</vt:i4>
      </vt:variant>
      <vt:variant>
        <vt:lpwstr/>
      </vt:variant>
      <vt:variant>
        <vt:lpwstr>_Toc258313830</vt:lpwstr>
      </vt:variant>
      <vt:variant>
        <vt:i4>1048627</vt:i4>
      </vt:variant>
      <vt:variant>
        <vt:i4>163</vt:i4>
      </vt:variant>
      <vt:variant>
        <vt:i4>0</vt:i4>
      </vt:variant>
      <vt:variant>
        <vt:i4>5</vt:i4>
      </vt:variant>
      <vt:variant>
        <vt:lpwstr/>
      </vt:variant>
      <vt:variant>
        <vt:lpwstr>_Toc258313829</vt:lpwstr>
      </vt:variant>
      <vt:variant>
        <vt:i4>1048627</vt:i4>
      </vt:variant>
      <vt:variant>
        <vt:i4>157</vt:i4>
      </vt:variant>
      <vt:variant>
        <vt:i4>0</vt:i4>
      </vt:variant>
      <vt:variant>
        <vt:i4>5</vt:i4>
      </vt:variant>
      <vt:variant>
        <vt:lpwstr/>
      </vt:variant>
      <vt:variant>
        <vt:lpwstr>_Toc258313828</vt:lpwstr>
      </vt:variant>
      <vt:variant>
        <vt:i4>1048627</vt:i4>
      </vt:variant>
      <vt:variant>
        <vt:i4>151</vt:i4>
      </vt:variant>
      <vt:variant>
        <vt:i4>0</vt:i4>
      </vt:variant>
      <vt:variant>
        <vt:i4>5</vt:i4>
      </vt:variant>
      <vt:variant>
        <vt:lpwstr/>
      </vt:variant>
      <vt:variant>
        <vt:lpwstr>_Toc258313827</vt:lpwstr>
      </vt:variant>
      <vt:variant>
        <vt:i4>1048627</vt:i4>
      </vt:variant>
      <vt:variant>
        <vt:i4>145</vt:i4>
      </vt:variant>
      <vt:variant>
        <vt:i4>0</vt:i4>
      </vt:variant>
      <vt:variant>
        <vt:i4>5</vt:i4>
      </vt:variant>
      <vt:variant>
        <vt:lpwstr/>
      </vt:variant>
      <vt:variant>
        <vt:lpwstr>_Toc258313826</vt:lpwstr>
      </vt:variant>
      <vt:variant>
        <vt:i4>1048627</vt:i4>
      </vt:variant>
      <vt:variant>
        <vt:i4>139</vt:i4>
      </vt:variant>
      <vt:variant>
        <vt:i4>0</vt:i4>
      </vt:variant>
      <vt:variant>
        <vt:i4>5</vt:i4>
      </vt:variant>
      <vt:variant>
        <vt:lpwstr/>
      </vt:variant>
      <vt:variant>
        <vt:lpwstr>_Toc258313825</vt:lpwstr>
      </vt:variant>
      <vt:variant>
        <vt:i4>1048627</vt:i4>
      </vt:variant>
      <vt:variant>
        <vt:i4>133</vt:i4>
      </vt:variant>
      <vt:variant>
        <vt:i4>0</vt:i4>
      </vt:variant>
      <vt:variant>
        <vt:i4>5</vt:i4>
      </vt:variant>
      <vt:variant>
        <vt:lpwstr/>
      </vt:variant>
      <vt:variant>
        <vt:lpwstr>_Toc258313824</vt:lpwstr>
      </vt:variant>
      <vt:variant>
        <vt:i4>1048627</vt:i4>
      </vt:variant>
      <vt:variant>
        <vt:i4>127</vt:i4>
      </vt:variant>
      <vt:variant>
        <vt:i4>0</vt:i4>
      </vt:variant>
      <vt:variant>
        <vt:i4>5</vt:i4>
      </vt:variant>
      <vt:variant>
        <vt:lpwstr/>
      </vt:variant>
      <vt:variant>
        <vt:lpwstr>_Toc258313823</vt:lpwstr>
      </vt:variant>
      <vt:variant>
        <vt:i4>1048627</vt:i4>
      </vt:variant>
      <vt:variant>
        <vt:i4>121</vt:i4>
      </vt:variant>
      <vt:variant>
        <vt:i4>0</vt:i4>
      </vt:variant>
      <vt:variant>
        <vt:i4>5</vt:i4>
      </vt:variant>
      <vt:variant>
        <vt:lpwstr/>
      </vt:variant>
      <vt:variant>
        <vt:lpwstr>_Toc258313822</vt:lpwstr>
      </vt:variant>
      <vt:variant>
        <vt:i4>1048627</vt:i4>
      </vt:variant>
      <vt:variant>
        <vt:i4>115</vt:i4>
      </vt:variant>
      <vt:variant>
        <vt:i4>0</vt:i4>
      </vt:variant>
      <vt:variant>
        <vt:i4>5</vt:i4>
      </vt:variant>
      <vt:variant>
        <vt:lpwstr/>
      </vt:variant>
      <vt:variant>
        <vt:lpwstr>_Toc258313821</vt:lpwstr>
      </vt:variant>
      <vt:variant>
        <vt:i4>1048627</vt:i4>
      </vt:variant>
      <vt:variant>
        <vt:i4>109</vt:i4>
      </vt:variant>
      <vt:variant>
        <vt:i4>0</vt:i4>
      </vt:variant>
      <vt:variant>
        <vt:i4>5</vt:i4>
      </vt:variant>
      <vt:variant>
        <vt:lpwstr/>
      </vt:variant>
      <vt:variant>
        <vt:lpwstr>_Toc258313820</vt:lpwstr>
      </vt:variant>
      <vt:variant>
        <vt:i4>1245235</vt:i4>
      </vt:variant>
      <vt:variant>
        <vt:i4>103</vt:i4>
      </vt:variant>
      <vt:variant>
        <vt:i4>0</vt:i4>
      </vt:variant>
      <vt:variant>
        <vt:i4>5</vt:i4>
      </vt:variant>
      <vt:variant>
        <vt:lpwstr/>
      </vt:variant>
      <vt:variant>
        <vt:lpwstr>_Toc258313819</vt:lpwstr>
      </vt:variant>
      <vt:variant>
        <vt:i4>1245235</vt:i4>
      </vt:variant>
      <vt:variant>
        <vt:i4>97</vt:i4>
      </vt:variant>
      <vt:variant>
        <vt:i4>0</vt:i4>
      </vt:variant>
      <vt:variant>
        <vt:i4>5</vt:i4>
      </vt:variant>
      <vt:variant>
        <vt:lpwstr/>
      </vt:variant>
      <vt:variant>
        <vt:lpwstr>_Toc258313818</vt:lpwstr>
      </vt:variant>
      <vt:variant>
        <vt:i4>1245235</vt:i4>
      </vt:variant>
      <vt:variant>
        <vt:i4>91</vt:i4>
      </vt:variant>
      <vt:variant>
        <vt:i4>0</vt:i4>
      </vt:variant>
      <vt:variant>
        <vt:i4>5</vt:i4>
      </vt:variant>
      <vt:variant>
        <vt:lpwstr/>
      </vt:variant>
      <vt:variant>
        <vt:lpwstr>_Toc258313817</vt:lpwstr>
      </vt:variant>
      <vt:variant>
        <vt:i4>1245235</vt:i4>
      </vt:variant>
      <vt:variant>
        <vt:i4>85</vt:i4>
      </vt:variant>
      <vt:variant>
        <vt:i4>0</vt:i4>
      </vt:variant>
      <vt:variant>
        <vt:i4>5</vt:i4>
      </vt:variant>
      <vt:variant>
        <vt:lpwstr/>
      </vt:variant>
      <vt:variant>
        <vt:lpwstr>_Toc258313816</vt:lpwstr>
      </vt:variant>
      <vt:variant>
        <vt:i4>1245235</vt:i4>
      </vt:variant>
      <vt:variant>
        <vt:i4>79</vt:i4>
      </vt:variant>
      <vt:variant>
        <vt:i4>0</vt:i4>
      </vt:variant>
      <vt:variant>
        <vt:i4>5</vt:i4>
      </vt:variant>
      <vt:variant>
        <vt:lpwstr/>
      </vt:variant>
      <vt:variant>
        <vt:lpwstr>_Toc258313815</vt:lpwstr>
      </vt:variant>
      <vt:variant>
        <vt:i4>1245235</vt:i4>
      </vt:variant>
      <vt:variant>
        <vt:i4>73</vt:i4>
      </vt:variant>
      <vt:variant>
        <vt:i4>0</vt:i4>
      </vt:variant>
      <vt:variant>
        <vt:i4>5</vt:i4>
      </vt:variant>
      <vt:variant>
        <vt:lpwstr/>
      </vt:variant>
      <vt:variant>
        <vt:lpwstr>_Toc258313814</vt:lpwstr>
      </vt:variant>
      <vt:variant>
        <vt:i4>1245235</vt:i4>
      </vt:variant>
      <vt:variant>
        <vt:i4>67</vt:i4>
      </vt:variant>
      <vt:variant>
        <vt:i4>0</vt:i4>
      </vt:variant>
      <vt:variant>
        <vt:i4>5</vt:i4>
      </vt:variant>
      <vt:variant>
        <vt:lpwstr/>
      </vt:variant>
      <vt:variant>
        <vt:lpwstr>_Toc258313813</vt:lpwstr>
      </vt:variant>
      <vt:variant>
        <vt:i4>1245235</vt:i4>
      </vt:variant>
      <vt:variant>
        <vt:i4>61</vt:i4>
      </vt:variant>
      <vt:variant>
        <vt:i4>0</vt:i4>
      </vt:variant>
      <vt:variant>
        <vt:i4>5</vt:i4>
      </vt:variant>
      <vt:variant>
        <vt:lpwstr/>
      </vt:variant>
      <vt:variant>
        <vt:lpwstr>_Toc258313812</vt:lpwstr>
      </vt:variant>
      <vt:variant>
        <vt:i4>1245235</vt:i4>
      </vt:variant>
      <vt:variant>
        <vt:i4>55</vt:i4>
      </vt:variant>
      <vt:variant>
        <vt:i4>0</vt:i4>
      </vt:variant>
      <vt:variant>
        <vt:i4>5</vt:i4>
      </vt:variant>
      <vt:variant>
        <vt:lpwstr/>
      </vt:variant>
      <vt:variant>
        <vt:lpwstr>_Toc258313811</vt:lpwstr>
      </vt:variant>
      <vt:variant>
        <vt:i4>1245235</vt:i4>
      </vt:variant>
      <vt:variant>
        <vt:i4>49</vt:i4>
      </vt:variant>
      <vt:variant>
        <vt:i4>0</vt:i4>
      </vt:variant>
      <vt:variant>
        <vt:i4>5</vt:i4>
      </vt:variant>
      <vt:variant>
        <vt:lpwstr/>
      </vt:variant>
      <vt:variant>
        <vt:lpwstr>_Toc258313810</vt:lpwstr>
      </vt:variant>
      <vt:variant>
        <vt:i4>1179699</vt:i4>
      </vt:variant>
      <vt:variant>
        <vt:i4>43</vt:i4>
      </vt:variant>
      <vt:variant>
        <vt:i4>0</vt:i4>
      </vt:variant>
      <vt:variant>
        <vt:i4>5</vt:i4>
      </vt:variant>
      <vt:variant>
        <vt:lpwstr/>
      </vt:variant>
      <vt:variant>
        <vt:lpwstr>_Toc258313809</vt:lpwstr>
      </vt:variant>
      <vt:variant>
        <vt:i4>1179699</vt:i4>
      </vt:variant>
      <vt:variant>
        <vt:i4>37</vt:i4>
      </vt:variant>
      <vt:variant>
        <vt:i4>0</vt:i4>
      </vt:variant>
      <vt:variant>
        <vt:i4>5</vt:i4>
      </vt:variant>
      <vt:variant>
        <vt:lpwstr/>
      </vt:variant>
      <vt:variant>
        <vt:lpwstr>_Toc258313808</vt:lpwstr>
      </vt:variant>
      <vt:variant>
        <vt:i4>1179699</vt:i4>
      </vt:variant>
      <vt:variant>
        <vt:i4>31</vt:i4>
      </vt:variant>
      <vt:variant>
        <vt:i4>0</vt:i4>
      </vt:variant>
      <vt:variant>
        <vt:i4>5</vt:i4>
      </vt:variant>
      <vt:variant>
        <vt:lpwstr/>
      </vt:variant>
      <vt:variant>
        <vt:lpwstr>_Toc258313807</vt:lpwstr>
      </vt:variant>
      <vt:variant>
        <vt:i4>1179699</vt:i4>
      </vt:variant>
      <vt:variant>
        <vt:i4>25</vt:i4>
      </vt:variant>
      <vt:variant>
        <vt:i4>0</vt:i4>
      </vt:variant>
      <vt:variant>
        <vt:i4>5</vt:i4>
      </vt:variant>
      <vt:variant>
        <vt:lpwstr/>
      </vt:variant>
      <vt:variant>
        <vt:lpwstr>_Toc258313806</vt:lpwstr>
      </vt:variant>
      <vt:variant>
        <vt:i4>1179699</vt:i4>
      </vt:variant>
      <vt:variant>
        <vt:i4>19</vt:i4>
      </vt:variant>
      <vt:variant>
        <vt:i4>0</vt:i4>
      </vt:variant>
      <vt:variant>
        <vt:i4>5</vt:i4>
      </vt:variant>
      <vt:variant>
        <vt:lpwstr/>
      </vt:variant>
      <vt:variant>
        <vt:lpwstr>_Toc258313805</vt:lpwstr>
      </vt:variant>
      <vt:variant>
        <vt:i4>1179699</vt:i4>
      </vt:variant>
      <vt:variant>
        <vt:i4>13</vt:i4>
      </vt:variant>
      <vt:variant>
        <vt:i4>0</vt:i4>
      </vt:variant>
      <vt:variant>
        <vt:i4>5</vt:i4>
      </vt:variant>
      <vt:variant>
        <vt:lpwstr/>
      </vt:variant>
      <vt:variant>
        <vt:lpwstr>_Toc258313804</vt:lpwstr>
      </vt:variant>
      <vt:variant>
        <vt:i4>1179699</vt:i4>
      </vt:variant>
      <vt:variant>
        <vt:i4>7</vt:i4>
      </vt:variant>
      <vt:variant>
        <vt:i4>0</vt:i4>
      </vt:variant>
      <vt:variant>
        <vt:i4>5</vt:i4>
      </vt:variant>
      <vt:variant>
        <vt:lpwstr/>
      </vt:variant>
      <vt:variant>
        <vt:lpwstr>_Toc258313803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黄红冈</dc:creator>
  <cp:lastModifiedBy>admin</cp:lastModifiedBy>
  <cp:revision>2</cp:revision>
  <cp:lastPrinted>2005-04-27T02:50:00Z</cp:lastPrinted>
  <dcterms:created xsi:type="dcterms:W3CDTF">2016-11-02T09:57:00Z</dcterms:created>
  <dcterms:modified xsi:type="dcterms:W3CDTF">2016-11-02T09:57:00Z</dcterms:modified>
</cp:coreProperties>
</file>