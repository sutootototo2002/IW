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right" w:tblpY="1"/>
        <w:tblW w:w="0" w:type="auto"/>
        <w:tblBorders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8"/>
      </w:tblGrid>
      <w:tr w:rsidR="000727BC" w:rsidRPr="007E4AEA">
        <w:tc>
          <w:tcPr>
            <w:tcW w:w="1718" w:type="dxa"/>
          </w:tcPr>
          <w:p w:rsidR="000727BC" w:rsidRPr="007E4AEA" w:rsidRDefault="000727BC" w:rsidP="009F1CE7">
            <w:pPr>
              <w:ind w:rightChars="-637" w:right="-1372"/>
              <w:jc w:val="left"/>
              <w:rPr>
                <w:szCs w:val="21"/>
              </w:rPr>
            </w:pPr>
            <w:r w:rsidRPr="007E4AEA">
              <w:rPr>
                <w:rFonts w:hint="eastAsia"/>
                <w:szCs w:val="21"/>
              </w:rPr>
              <w:t>密级：机密</w:t>
            </w:r>
          </w:p>
        </w:tc>
      </w:tr>
      <w:tr w:rsidR="000727BC" w:rsidRPr="007E4AEA">
        <w:tc>
          <w:tcPr>
            <w:tcW w:w="1718" w:type="dxa"/>
          </w:tcPr>
          <w:p w:rsidR="000727BC" w:rsidRPr="007E4AEA" w:rsidRDefault="000727BC" w:rsidP="006C068F">
            <w:pPr>
              <w:ind w:rightChars="-637" w:right="-1372"/>
              <w:jc w:val="left"/>
              <w:rPr>
                <w:szCs w:val="21"/>
              </w:rPr>
            </w:pPr>
            <w:r w:rsidRPr="007E4AEA">
              <w:rPr>
                <w:rFonts w:hint="eastAsia"/>
                <w:szCs w:val="21"/>
              </w:rPr>
              <w:t>总页数：</w:t>
            </w:r>
            <w:r w:rsidR="006C068F">
              <w:rPr>
                <w:rFonts w:hint="eastAsia"/>
              </w:rPr>
              <w:t>91</w:t>
            </w:r>
            <w:r w:rsidRPr="007E4AEA">
              <w:rPr>
                <w:rFonts w:hint="eastAsia"/>
                <w:szCs w:val="21"/>
              </w:rPr>
              <w:t>页</w:t>
            </w:r>
          </w:p>
        </w:tc>
      </w:tr>
    </w:tbl>
    <w:p w:rsidR="00167094" w:rsidRPr="007E4AEA" w:rsidRDefault="00167094" w:rsidP="009F1CE7">
      <w:pPr>
        <w:wordWrap w:val="0"/>
        <w:ind w:rightChars="-637" w:right="-1372"/>
        <w:jc w:val="left"/>
      </w:pPr>
    </w:p>
    <w:p w:rsidR="00450729" w:rsidRPr="007E4AEA" w:rsidRDefault="00EB041D" w:rsidP="009F1CE7">
      <w:pPr>
        <w:ind w:rightChars="-637" w:right="-1372"/>
        <w:jc w:val="left"/>
        <w:rPr>
          <w:rFonts w:ascii="仿宋_GB2312" w:eastAsia="仿宋_GB2312" w:hAnsi="Courier"/>
          <w:b/>
          <w:bCs/>
          <w:sz w:val="32"/>
        </w:rPr>
      </w:pPr>
      <w:r>
        <w:rPr>
          <w:noProof/>
        </w:rPr>
        <w:drawing>
          <wp:inline distT="0" distB="0" distL="0" distR="0">
            <wp:extent cx="1438275" cy="847725"/>
            <wp:effectExtent l="0" t="0" r="0" b="0"/>
            <wp:docPr id="18" name="图片 18" descr="IWT-LOGO-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IWT-LOGO-MIDD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A2" w:rsidRPr="007E4AEA" w:rsidRDefault="00037CA2" w:rsidP="009F1CE7">
      <w:pPr>
        <w:ind w:rightChars="-637" w:right="-1372"/>
        <w:jc w:val="left"/>
        <w:rPr>
          <w:rFonts w:ascii="仿宋_GB2312" w:eastAsia="仿宋_GB2312" w:hAnsi="Courier"/>
          <w:b/>
          <w:bCs/>
          <w:sz w:val="32"/>
        </w:rPr>
      </w:pPr>
    </w:p>
    <w:p w:rsidR="00037CA2" w:rsidRPr="007E4AEA" w:rsidRDefault="00037CA2" w:rsidP="009F1CE7">
      <w:pPr>
        <w:ind w:rightChars="-637" w:right="-1372"/>
        <w:jc w:val="left"/>
        <w:rPr>
          <w:rFonts w:ascii="仿宋_GB2312" w:eastAsia="仿宋_GB2312" w:hAnsi="Courier"/>
          <w:b/>
          <w:bCs/>
          <w:sz w:val="32"/>
        </w:rPr>
      </w:pPr>
    </w:p>
    <w:p w:rsidR="00037CA2" w:rsidRPr="007E4AEA" w:rsidRDefault="00037CA2" w:rsidP="009F1CE7">
      <w:pPr>
        <w:ind w:rightChars="-637" w:right="-1372"/>
        <w:jc w:val="left"/>
        <w:rPr>
          <w:rFonts w:ascii="仿宋_GB2312" w:eastAsia="仿宋_GB2312" w:hAnsi="Courier"/>
          <w:b/>
          <w:bCs/>
          <w:sz w:val="32"/>
        </w:rPr>
      </w:pPr>
    </w:p>
    <w:p w:rsidR="00527041" w:rsidRPr="0027286B" w:rsidRDefault="00C76822" w:rsidP="003318AA">
      <w:pPr>
        <w:ind w:rightChars="20" w:right="43"/>
        <w:jc w:val="center"/>
        <w:rPr>
          <w:rFonts w:ascii="仿宋" w:eastAsia="仿宋" w:hAnsi="仿宋"/>
          <w:b/>
          <w:bCs/>
          <w:sz w:val="44"/>
        </w:rPr>
      </w:pPr>
      <w:r>
        <w:rPr>
          <w:rFonts w:ascii="仿宋" w:eastAsia="仿宋" w:hAnsi="仿宋" w:hint="eastAsia"/>
          <w:b/>
          <w:bCs/>
          <w:sz w:val="44"/>
        </w:rPr>
        <w:t xml:space="preserve"> IWT前端框架概要设计</w:t>
      </w:r>
    </w:p>
    <w:p w:rsidR="00B42622" w:rsidRPr="007F3558" w:rsidRDefault="007F3558" w:rsidP="003318AA">
      <w:pPr>
        <w:ind w:rightChars="20" w:right="43"/>
        <w:jc w:val="center"/>
        <w:rPr>
          <w:b/>
          <w:bCs/>
          <w:sz w:val="52"/>
          <w:szCs w:val="52"/>
        </w:rPr>
      </w:pPr>
      <w:r w:rsidRPr="007F3558">
        <w:rPr>
          <w:rFonts w:hint="eastAsia"/>
          <w:b/>
          <w:bCs/>
          <w:sz w:val="52"/>
          <w:szCs w:val="52"/>
        </w:rPr>
        <w:t>概要设计</w:t>
      </w:r>
      <w:r w:rsidR="00AB7B14" w:rsidRPr="007F3558">
        <w:rPr>
          <w:b/>
          <w:bCs/>
          <w:sz w:val="52"/>
          <w:szCs w:val="52"/>
        </w:rPr>
        <w:fldChar w:fldCharType="begin"/>
      </w:r>
      <w:r w:rsidR="003C5557" w:rsidRPr="007F3558">
        <w:rPr>
          <w:rFonts w:hint="eastAsia"/>
          <w:b/>
          <w:bCs/>
          <w:sz w:val="52"/>
          <w:szCs w:val="52"/>
        </w:rPr>
        <w:instrText>DOCPROPERTY  Category  \* MERGEFORMAT</w:instrText>
      </w:r>
      <w:r w:rsidR="00AB7B14" w:rsidRPr="007F3558">
        <w:rPr>
          <w:b/>
          <w:bCs/>
          <w:sz w:val="52"/>
          <w:szCs w:val="52"/>
        </w:rPr>
        <w:fldChar w:fldCharType="end"/>
      </w:r>
    </w:p>
    <w:p w:rsidR="00B42622" w:rsidRPr="007E4AEA" w:rsidRDefault="00927D09" w:rsidP="00DB3149">
      <w:pPr>
        <w:ind w:rightChars="20" w:right="43"/>
        <w:jc w:val="center"/>
        <w:outlineLvl w:val="0"/>
        <w:rPr>
          <w:b/>
          <w:bCs/>
          <w:sz w:val="32"/>
        </w:rPr>
      </w:pPr>
      <w:bookmarkStart w:id="0" w:name="_Toc466367905"/>
      <w:r w:rsidRPr="007E4AEA">
        <w:rPr>
          <w:rFonts w:hint="eastAsia"/>
          <w:b/>
          <w:bCs/>
          <w:sz w:val="32"/>
        </w:rPr>
        <w:t>(V 0.</w:t>
      </w:r>
      <w:r w:rsidR="00861C3D">
        <w:rPr>
          <w:rFonts w:hint="eastAsia"/>
          <w:b/>
          <w:bCs/>
          <w:sz w:val="32"/>
        </w:rPr>
        <w:t>1</w:t>
      </w:r>
      <w:r w:rsidRPr="007E4AEA">
        <w:rPr>
          <w:rFonts w:hint="eastAsia"/>
          <w:b/>
          <w:bCs/>
          <w:sz w:val="32"/>
        </w:rPr>
        <w:t>)</w:t>
      </w:r>
      <w:bookmarkEnd w:id="0"/>
    </w:p>
    <w:p w:rsidR="000C085E" w:rsidRPr="007E4AEA" w:rsidRDefault="000C085E" w:rsidP="003318AA">
      <w:pPr>
        <w:ind w:rightChars="20" w:right="43"/>
        <w:jc w:val="center"/>
        <w:rPr>
          <w:b/>
          <w:bCs/>
          <w:sz w:val="32"/>
        </w:rPr>
      </w:pPr>
    </w:p>
    <w:p w:rsidR="00740675" w:rsidRPr="007E4AEA" w:rsidRDefault="00740675" w:rsidP="003318AA">
      <w:pPr>
        <w:ind w:rightChars="20" w:right="43"/>
        <w:jc w:val="center"/>
        <w:rPr>
          <w:b/>
          <w:bCs/>
          <w:sz w:val="32"/>
        </w:rPr>
      </w:pPr>
    </w:p>
    <w:p w:rsidR="00927D09" w:rsidRPr="007E4AEA" w:rsidRDefault="00927D09" w:rsidP="003318AA">
      <w:pPr>
        <w:ind w:rightChars="20" w:right="43"/>
        <w:jc w:val="center"/>
        <w:rPr>
          <w:b/>
          <w:bCs/>
          <w:sz w:val="32"/>
        </w:rPr>
      </w:pPr>
    </w:p>
    <w:p w:rsidR="00740675" w:rsidRPr="007E4AEA" w:rsidRDefault="00740675" w:rsidP="003318AA">
      <w:pPr>
        <w:ind w:rightChars="20" w:right="43"/>
        <w:jc w:val="center"/>
        <w:rPr>
          <w:b/>
          <w:bCs/>
          <w:sz w:val="32"/>
        </w:rPr>
      </w:pPr>
    </w:p>
    <w:p w:rsidR="00927D09" w:rsidRDefault="00927D09" w:rsidP="003318AA">
      <w:pPr>
        <w:ind w:rightChars="20" w:right="43"/>
        <w:jc w:val="center"/>
        <w:rPr>
          <w:b/>
          <w:bCs/>
          <w:sz w:val="32"/>
        </w:rPr>
      </w:pPr>
    </w:p>
    <w:p w:rsidR="007F3558" w:rsidRDefault="007F3558" w:rsidP="003318AA">
      <w:pPr>
        <w:ind w:rightChars="20" w:right="43"/>
        <w:jc w:val="center"/>
        <w:rPr>
          <w:b/>
          <w:bCs/>
          <w:sz w:val="32"/>
        </w:rPr>
      </w:pPr>
    </w:p>
    <w:p w:rsidR="007F3558" w:rsidRPr="007E4AEA" w:rsidRDefault="007F3558" w:rsidP="003318AA">
      <w:pPr>
        <w:ind w:rightChars="20" w:right="43"/>
        <w:jc w:val="center"/>
        <w:rPr>
          <w:b/>
          <w:bCs/>
          <w:sz w:val="32"/>
        </w:rPr>
      </w:pPr>
    </w:p>
    <w:p w:rsidR="00B42622" w:rsidRPr="007E4AEA" w:rsidRDefault="007F3558" w:rsidP="003318AA">
      <w:pPr>
        <w:ind w:rightChars="20" w:right="43"/>
        <w:jc w:val="center"/>
        <w:rPr>
          <w:b/>
          <w:bCs/>
          <w:sz w:val="28"/>
        </w:rPr>
      </w:pPr>
      <w:proofErr w:type="gramStart"/>
      <w:r w:rsidRPr="007F3558">
        <w:rPr>
          <w:rFonts w:hint="eastAsia"/>
          <w:b/>
          <w:bCs/>
          <w:sz w:val="28"/>
        </w:rPr>
        <w:t>英泰伟业</w:t>
      </w:r>
      <w:proofErr w:type="gramEnd"/>
      <w:r w:rsidRPr="007F3558">
        <w:rPr>
          <w:rFonts w:hint="eastAsia"/>
          <w:b/>
          <w:bCs/>
          <w:sz w:val="28"/>
        </w:rPr>
        <w:t>信息技术股份有限公司</w:t>
      </w:r>
    </w:p>
    <w:p w:rsidR="00B42622" w:rsidRPr="007E4AEA" w:rsidRDefault="00D4431B" w:rsidP="003318AA">
      <w:pPr>
        <w:ind w:rightChars="20" w:right="43"/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应用业务</w:t>
      </w:r>
      <w:r w:rsidR="00B42622" w:rsidRPr="007E4AEA">
        <w:rPr>
          <w:rFonts w:hint="eastAsia"/>
          <w:b/>
          <w:bCs/>
          <w:sz w:val="28"/>
        </w:rPr>
        <w:t>开发部</w:t>
      </w:r>
    </w:p>
    <w:p w:rsidR="00BE5D91" w:rsidRPr="007E4AEA" w:rsidRDefault="00B42622" w:rsidP="003318AA">
      <w:pPr>
        <w:ind w:rightChars="20" w:right="43"/>
        <w:jc w:val="center"/>
      </w:pPr>
      <w:r w:rsidRPr="007E4AEA">
        <w:rPr>
          <w:rFonts w:hint="eastAsia"/>
          <w:b/>
          <w:bCs/>
          <w:sz w:val="28"/>
        </w:rPr>
        <w:t>20</w:t>
      </w:r>
      <w:r w:rsidR="00F9047A" w:rsidRPr="007E4AEA">
        <w:rPr>
          <w:rFonts w:hint="eastAsia"/>
          <w:b/>
          <w:bCs/>
          <w:sz w:val="28"/>
        </w:rPr>
        <w:t>1</w:t>
      </w:r>
      <w:r w:rsidR="007F3558">
        <w:rPr>
          <w:rFonts w:hint="eastAsia"/>
          <w:b/>
          <w:bCs/>
          <w:sz w:val="28"/>
        </w:rPr>
        <w:t>6</w:t>
      </w:r>
      <w:r w:rsidRPr="007E4AEA">
        <w:rPr>
          <w:rFonts w:hint="eastAsia"/>
          <w:b/>
          <w:bCs/>
          <w:sz w:val="28"/>
        </w:rPr>
        <w:t>年</w:t>
      </w:r>
      <w:r w:rsidR="003C11BC">
        <w:rPr>
          <w:rFonts w:hint="eastAsia"/>
          <w:b/>
          <w:bCs/>
          <w:sz w:val="28"/>
        </w:rPr>
        <w:t>11</w:t>
      </w:r>
      <w:r w:rsidRPr="007E4AEA">
        <w:rPr>
          <w:rFonts w:hint="eastAsia"/>
          <w:b/>
          <w:bCs/>
          <w:sz w:val="28"/>
        </w:rPr>
        <w:t>月</w:t>
      </w:r>
    </w:p>
    <w:p w:rsidR="009319EE" w:rsidRPr="007E4AEA" w:rsidRDefault="006A1574" w:rsidP="009F1CE7">
      <w:pPr>
        <w:ind w:rightChars="-637" w:right="-1372"/>
        <w:jc w:val="left"/>
        <w:rPr>
          <w:b/>
          <w:sz w:val="28"/>
          <w:szCs w:val="28"/>
        </w:rPr>
      </w:pPr>
      <w:r w:rsidRPr="007E4AEA">
        <w:br w:type="page"/>
      </w:r>
      <w:r w:rsidR="009319EE" w:rsidRPr="007E4AEA">
        <w:rPr>
          <w:rFonts w:hint="eastAsia"/>
          <w:b/>
          <w:sz w:val="28"/>
          <w:szCs w:val="28"/>
        </w:rPr>
        <w:lastRenderedPageBreak/>
        <w:t>版本信息</w:t>
      </w:r>
    </w:p>
    <w:tbl>
      <w:tblPr>
        <w:tblW w:w="513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4"/>
        <w:gridCol w:w="718"/>
        <w:gridCol w:w="4660"/>
        <w:gridCol w:w="1278"/>
        <w:gridCol w:w="1120"/>
      </w:tblGrid>
      <w:tr w:rsidR="009319EE" w:rsidRPr="007E4AEA" w:rsidTr="005B41D8">
        <w:trPr>
          <w:jc w:val="center"/>
        </w:trPr>
        <w:tc>
          <w:tcPr>
            <w:tcW w:w="612" w:type="pct"/>
            <w:shd w:val="clear" w:color="auto" w:fill="D9D9D9"/>
            <w:vAlign w:val="center"/>
          </w:tcPr>
          <w:p w:rsidR="009319EE" w:rsidRPr="007E4AEA" w:rsidRDefault="009319EE" w:rsidP="009F1CE7">
            <w:pPr>
              <w:ind w:rightChars="-637" w:right="-1372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日期</w:t>
            </w:r>
          </w:p>
        </w:tc>
        <w:tc>
          <w:tcPr>
            <w:tcW w:w="405" w:type="pct"/>
            <w:shd w:val="clear" w:color="auto" w:fill="D9D9D9"/>
            <w:vAlign w:val="center"/>
          </w:tcPr>
          <w:p w:rsidR="009319EE" w:rsidRPr="007E4AEA" w:rsidRDefault="009319EE" w:rsidP="009F1CE7">
            <w:pPr>
              <w:ind w:rightChars="-637" w:right="-1372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版本</w:t>
            </w:r>
          </w:p>
        </w:tc>
        <w:tc>
          <w:tcPr>
            <w:tcW w:w="2630" w:type="pct"/>
            <w:shd w:val="clear" w:color="auto" w:fill="D9D9D9"/>
            <w:vAlign w:val="center"/>
          </w:tcPr>
          <w:p w:rsidR="009319EE" w:rsidRPr="007E4AEA" w:rsidRDefault="009319EE" w:rsidP="009F1CE7">
            <w:pPr>
              <w:ind w:rightChars="-637" w:right="-1372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描述</w:t>
            </w:r>
          </w:p>
        </w:tc>
        <w:tc>
          <w:tcPr>
            <w:tcW w:w="721" w:type="pct"/>
            <w:shd w:val="clear" w:color="auto" w:fill="D9D9D9"/>
            <w:vAlign w:val="center"/>
          </w:tcPr>
          <w:p w:rsidR="009319EE" w:rsidRPr="007E4AEA" w:rsidRDefault="009319EE" w:rsidP="009F1CE7">
            <w:pPr>
              <w:ind w:rightChars="-637" w:right="-1372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作者</w:t>
            </w:r>
            <w:r w:rsidRPr="007E4AEA">
              <w:rPr>
                <w:b/>
                <w:bCs/>
                <w:sz w:val="18"/>
                <w:szCs w:val="18"/>
              </w:rPr>
              <w:t>/</w:t>
            </w:r>
            <w:r w:rsidRPr="007E4AEA">
              <w:rPr>
                <w:b/>
                <w:bCs/>
                <w:sz w:val="18"/>
                <w:szCs w:val="18"/>
              </w:rPr>
              <w:t>修改人</w:t>
            </w:r>
          </w:p>
        </w:tc>
        <w:tc>
          <w:tcPr>
            <w:tcW w:w="632" w:type="pct"/>
            <w:shd w:val="clear" w:color="auto" w:fill="D9D9D9"/>
            <w:vAlign w:val="center"/>
          </w:tcPr>
          <w:p w:rsidR="009319EE" w:rsidRPr="007E4AEA" w:rsidRDefault="009319EE" w:rsidP="009F1CE7">
            <w:pPr>
              <w:ind w:rightChars="-637" w:right="-1372"/>
              <w:jc w:val="left"/>
              <w:rPr>
                <w:b/>
                <w:bCs/>
                <w:sz w:val="18"/>
                <w:szCs w:val="18"/>
              </w:rPr>
            </w:pPr>
            <w:r w:rsidRPr="007E4AEA">
              <w:rPr>
                <w:b/>
                <w:bCs/>
                <w:sz w:val="18"/>
                <w:szCs w:val="18"/>
              </w:rPr>
              <w:t>备注</w:t>
            </w:r>
          </w:p>
        </w:tc>
      </w:tr>
      <w:tr w:rsidR="00197CD5" w:rsidRPr="007E4AEA" w:rsidTr="005B41D8">
        <w:trPr>
          <w:jc w:val="center"/>
        </w:trPr>
        <w:tc>
          <w:tcPr>
            <w:tcW w:w="612" w:type="pct"/>
            <w:vAlign w:val="center"/>
          </w:tcPr>
          <w:p w:rsidR="00197CD5" w:rsidRPr="007E4AEA" w:rsidRDefault="00197CD5" w:rsidP="007C5D21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201</w:t>
            </w:r>
            <w:r w:rsidR="007F3558">
              <w:rPr>
                <w:rFonts w:hint="eastAsia"/>
                <w:b w:val="0"/>
                <w:sz w:val="18"/>
                <w:szCs w:val="18"/>
                <w:u w:val="none"/>
              </w:rPr>
              <w:t>6</w:t>
            </w: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-</w:t>
            </w:r>
            <w:r w:rsidR="007C5D21">
              <w:rPr>
                <w:rFonts w:hint="eastAsia"/>
                <w:b w:val="0"/>
                <w:sz w:val="18"/>
                <w:szCs w:val="18"/>
                <w:u w:val="none"/>
              </w:rPr>
              <w:t>11</w:t>
            </w: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-</w:t>
            </w:r>
            <w:r w:rsidR="007C5D21">
              <w:rPr>
                <w:rFonts w:hint="eastAsia"/>
                <w:b w:val="0"/>
                <w:sz w:val="18"/>
                <w:szCs w:val="18"/>
                <w:u w:val="none"/>
              </w:rPr>
              <w:t>7</w:t>
            </w:r>
          </w:p>
        </w:tc>
        <w:tc>
          <w:tcPr>
            <w:tcW w:w="405" w:type="pct"/>
            <w:vAlign w:val="center"/>
          </w:tcPr>
          <w:p w:rsidR="00197CD5" w:rsidRPr="007E4AEA" w:rsidRDefault="00197CD5" w:rsidP="009F1CE7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0.</w:t>
            </w:r>
            <w:r w:rsidR="002E2D81" w:rsidRPr="007E4AEA">
              <w:rPr>
                <w:rFonts w:hint="eastAsia"/>
                <w:b w:val="0"/>
                <w:sz w:val="18"/>
                <w:szCs w:val="18"/>
                <w:u w:val="none"/>
              </w:rPr>
              <w:t>1</w:t>
            </w:r>
          </w:p>
        </w:tc>
        <w:tc>
          <w:tcPr>
            <w:tcW w:w="2630" w:type="pct"/>
            <w:vAlign w:val="center"/>
          </w:tcPr>
          <w:p w:rsidR="00197CD5" w:rsidRPr="007E4AEA" w:rsidRDefault="00BF5A11" w:rsidP="009F1CE7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  <w:r w:rsidRPr="007E4AEA">
              <w:rPr>
                <w:rFonts w:hint="eastAsia"/>
                <w:b w:val="0"/>
                <w:sz w:val="18"/>
                <w:szCs w:val="18"/>
                <w:u w:val="none"/>
              </w:rPr>
              <w:t>初稿</w:t>
            </w:r>
          </w:p>
        </w:tc>
        <w:tc>
          <w:tcPr>
            <w:tcW w:w="721" w:type="pct"/>
            <w:vAlign w:val="center"/>
          </w:tcPr>
          <w:p w:rsidR="00197CD5" w:rsidRPr="007E4AEA" w:rsidRDefault="001363F2" w:rsidP="009F1CE7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  <w:r>
              <w:rPr>
                <w:rFonts w:hint="eastAsia"/>
                <w:b w:val="0"/>
                <w:sz w:val="18"/>
                <w:szCs w:val="18"/>
                <w:u w:val="none"/>
              </w:rPr>
              <w:t>苏晓燕</w:t>
            </w:r>
          </w:p>
        </w:tc>
        <w:tc>
          <w:tcPr>
            <w:tcW w:w="632" w:type="pct"/>
            <w:vAlign w:val="center"/>
          </w:tcPr>
          <w:p w:rsidR="00197CD5" w:rsidRPr="007E4AEA" w:rsidRDefault="00197CD5" w:rsidP="009F1CE7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8C59C5" w:rsidRPr="007E4AEA" w:rsidTr="005B41D8">
        <w:trPr>
          <w:jc w:val="center"/>
        </w:trPr>
        <w:tc>
          <w:tcPr>
            <w:tcW w:w="612" w:type="pct"/>
            <w:vAlign w:val="center"/>
          </w:tcPr>
          <w:p w:rsidR="008C59C5" w:rsidRPr="007E4AEA" w:rsidRDefault="008C59C5" w:rsidP="007F3558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8C59C5" w:rsidRPr="007E4AEA" w:rsidRDefault="008C59C5" w:rsidP="009F1CE7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8C59C5" w:rsidRPr="007E4AEA" w:rsidRDefault="008C59C5" w:rsidP="009F1CE7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8C59C5" w:rsidRDefault="008C59C5" w:rsidP="009F1CE7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8C59C5" w:rsidRPr="007E4AEA" w:rsidRDefault="008C59C5" w:rsidP="009F1CE7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9C276E" w:rsidRPr="007E4AEA" w:rsidTr="005B41D8">
        <w:trPr>
          <w:jc w:val="center"/>
        </w:trPr>
        <w:tc>
          <w:tcPr>
            <w:tcW w:w="612" w:type="pct"/>
            <w:vAlign w:val="center"/>
          </w:tcPr>
          <w:p w:rsidR="009C276E" w:rsidRDefault="009C276E" w:rsidP="009C276E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9C276E" w:rsidRDefault="009C276E" w:rsidP="005F793D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9C276E" w:rsidRDefault="009C276E" w:rsidP="005F793D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9C276E" w:rsidRPr="000736F9" w:rsidRDefault="009C276E" w:rsidP="005F793D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9C276E" w:rsidRPr="007E4AEA" w:rsidRDefault="009C276E" w:rsidP="009C276E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DF4F5D" w:rsidRPr="007E4AEA" w:rsidTr="005B41D8">
        <w:trPr>
          <w:jc w:val="center"/>
        </w:trPr>
        <w:tc>
          <w:tcPr>
            <w:tcW w:w="612" w:type="pct"/>
            <w:vAlign w:val="center"/>
          </w:tcPr>
          <w:p w:rsidR="00DF4F5D" w:rsidRDefault="00DF4F5D" w:rsidP="009C276E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DF4F5D" w:rsidRDefault="00DF4F5D" w:rsidP="005F793D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5F265F" w:rsidRPr="005F265F" w:rsidRDefault="005F265F" w:rsidP="008928E1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DF4F5D" w:rsidRDefault="00DF4F5D" w:rsidP="005F793D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DF4F5D" w:rsidRPr="007E4AEA" w:rsidRDefault="00DF4F5D" w:rsidP="009C276E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3A1E3D" w:rsidRPr="007E4AEA" w:rsidTr="005B41D8">
        <w:trPr>
          <w:jc w:val="center"/>
        </w:trPr>
        <w:tc>
          <w:tcPr>
            <w:tcW w:w="612" w:type="pct"/>
            <w:vAlign w:val="center"/>
          </w:tcPr>
          <w:p w:rsidR="003A1E3D" w:rsidRDefault="003A1E3D" w:rsidP="009C276E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3A1E3D" w:rsidRDefault="003A1E3D" w:rsidP="005F793D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802B68" w:rsidRPr="00802B68" w:rsidRDefault="00802B68" w:rsidP="008928E1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3A1E3D" w:rsidRDefault="003A1E3D" w:rsidP="005F793D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3A1E3D" w:rsidRPr="007E4AEA" w:rsidRDefault="003A1E3D" w:rsidP="009C276E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  <w:tr w:rsidR="00EB041D" w:rsidRPr="007E4AEA" w:rsidTr="005B41D8">
        <w:trPr>
          <w:jc w:val="center"/>
        </w:trPr>
        <w:tc>
          <w:tcPr>
            <w:tcW w:w="612" w:type="pct"/>
            <w:vAlign w:val="center"/>
          </w:tcPr>
          <w:p w:rsidR="00EB041D" w:rsidRDefault="00EB041D" w:rsidP="009C276E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405" w:type="pct"/>
            <w:vAlign w:val="center"/>
          </w:tcPr>
          <w:p w:rsidR="00EB041D" w:rsidRDefault="00EB041D" w:rsidP="005F793D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2630" w:type="pct"/>
            <w:vAlign w:val="center"/>
          </w:tcPr>
          <w:p w:rsidR="000741ED" w:rsidRPr="00D97CCB" w:rsidRDefault="000741ED" w:rsidP="008928E1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721" w:type="pct"/>
            <w:vAlign w:val="center"/>
          </w:tcPr>
          <w:p w:rsidR="00EB041D" w:rsidRDefault="00EB041D" w:rsidP="005F793D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  <w:tc>
          <w:tcPr>
            <w:tcW w:w="632" w:type="pct"/>
            <w:vAlign w:val="center"/>
          </w:tcPr>
          <w:p w:rsidR="00EB041D" w:rsidRPr="007E4AEA" w:rsidRDefault="00EB041D" w:rsidP="009C276E">
            <w:pPr>
              <w:pStyle w:val="a6"/>
              <w:ind w:rightChars="-637" w:right="-1372"/>
              <w:jc w:val="left"/>
              <w:rPr>
                <w:b w:val="0"/>
                <w:sz w:val="18"/>
                <w:szCs w:val="18"/>
                <w:u w:val="none"/>
              </w:rPr>
            </w:pPr>
          </w:p>
        </w:tc>
      </w:tr>
    </w:tbl>
    <w:p w:rsidR="006A1574" w:rsidRPr="007E4AEA" w:rsidRDefault="006A1574" w:rsidP="009F1CE7">
      <w:pPr>
        <w:ind w:rightChars="-637" w:right="-1372"/>
        <w:jc w:val="left"/>
      </w:pPr>
    </w:p>
    <w:p w:rsidR="00880685" w:rsidRPr="007E4AEA" w:rsidRDefault="006A1574" w:rsidP="001D5DF5">
      <w:pPr>
        <w:ind w:rightChars="-637" w:right="-1372"/>
        <w:jc w:val="center"/>
        <w:rPr>
          <w:rFonts w:ascii="黑体" w:eastAsia="黑体"/>
          <w:b/>
          <w:sz w:val="30"/>
          <w:szCs w:val="30"/>
        </w:rPr>
      </w:pPr>
      <w:r w:rsidRPr="007E4AEA">
        <w:br w:type="page"/>
      </w:r>
      <w:r w:rsidR="00880685" w:rsidRPr="007E4AEA">
        <w:rPr>
          <w:rFonts w:ascii="黑体" w:eastAsia="黑体" w:hint="eastAsia"/>
          <w:b/>
          <w:sz w:val="30"/>
          <w:szCs w:val="30"/>
        </w:rPr>
        <w:lastRenderedPageBreak/>
        <w:t>目</w:t>
      </w:r>
      <w:r w:rsidR="00880685" w:rsidRPr="007E4AEA">
        <w:rPr>
          <w:rFonts w:ascii="黑体" w:eastAsia="黑体" w:hint="eastAsia"/>
          <w:b/>
          <w:sz w:val="30"/>
          <w:szCs w:val="30"/>
        </w:rPr>
        <w:tab/>
      </w:r>
      <w:r w:rsidR="00880685" w:rsidRPr="007E4AEA">
        <w:rPr>
          <w:rFonts w:ascii="黑体" w:eastAsia="黑体" w:hint="eastAsia"/>
          <w:b/>
          <w:sz w:val="30"/>
          <w:szCs w:val="30"/>
        </w:rPr>
        <w:tab/>
        <w:t>录</w:t>
      </w:r>
    </w:p>
    <w:p w:rsidR="00CE7ADA" w:rsidRDefault="0048418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黑体" w:eastAsia="黑体"/>
          <w:b/>
          <w:sz w:val="30"/>
          <w:szCs w:val="30"/>
        </w:rPr>
        <w:fldChar w:fldCharType="begin"/>
      </w:r>
      <w:r>
        <w:rPr>
          <w:rFonts w:ascii="黑体" w:eastAsia="黑体"/>
          <w:b/>
          <w:sz w:val="30"/>
          <w:szCs w:val="30"/>
        </w:rPr>
        <w:instrText xml:space="preserve"> TOC \o "1-5" \h \z \u </w:instrText>
      </w:r>
      <w:r>
        <w:rPr>
          <w:rFonts w:ascii="黑体" w:eastAsia="黑体"/>
          <w:b/>
          <w:sz w:val="30"/>
          <w:szCs w:val="30"/>
        </w:rPr>
        <w:fldChar w:fldCharType="separate"/>
      </w:r>
      <w:hyperlink w:anchor="_Toc466367905" w:history="1">
        <w:r w:rsidR="00CE7ADA" w:rsidRPr="00E97BDD">
          <w:rPr>
            <w:rStyle w:val="a9"/>
            <w:b/>
            <w:bCs/>
            <w:noProof/>
          </w:rPr>
          <w:t>(V 0.1)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_Toc466367905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66367906" w:history="1">
        <w:r w:rsidR="00CE7ADA" w:rsidRPr="00E97BDD">
          <w:rPr>
            <w:rStyle w:val="a9"/>
            <w:noProof/>
          </w:rPr>
          <w:t>1.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rFonts w:hint="eastAsia"/>
            <w:noProof/>
          </w:rPr>
          <w:t>前端框架开发目标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_Toc466367906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21"/>
        <w:spacing w:before="170"/>
        <w:rPr>
          <w:rFonts w:asciiTheme="minorHAnsi" w:eastAsiaTheme="minorEastAsia" w:hAnsiTheme="minorHAnsi" w:cstheme="minorBidi"/>
          <w:noProof/>
          <w:szCs w:val="22"/>
        </w:rPr>
      </w:pPr>
      <w:hyperlink w:anchor="_Toc466367907" w:history="1">
        <w:r w:rsidR="00CE7ADA" w:rsidRPr="00E97BDD">
          <w:rPr>
            <w:rStyle w:val="a9"/>
            <w:noProof/>
          </w:rPr>
          <w:t>1.1.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rFonts w:hint="eastAsia"/>
            <w:noProof/>
          </w:rPr>
          <w:t>功能目标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_Toc466367907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21"/>
        <w:spacing w:before="170"/>
        <w:rPr>
          <w:rFonts w:asciiTheme="minorHAnsi" w:eastAsiaTheme="minorEastAsia" w:hAnsiTheme="minorHAnsi" w:cstheme="minorBidi"/>
          <w:noProof/>
          <w:szCs w:val="22"/>
        </w:rPr>
      </w:pPr>
      <w:hyperlink w:anchor="_Toc466367908" w:history="1">
        <w:r w:rsidR="00CE7ADA" w:rsidRPr="00E97BDD">
          <w:rPr>
            <w:rStyle w:val="a9"/>
            <w:noProof/>
          </w:rPr>
          <w:t>1.2.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rFonts w:hint="eastAsia"/>
            <w:noProof/>
          </w:rPr>
          <w:t>前端开发安全、可靠性目标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_Toc466367908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21"/>
        <w:spacing w:before="170"/>
        <w:rPr>
          <w:rFonts w:asciiTheme="minorHAnsi" w:eastAsiaTheme="minorEastAsia" w:hAnsiTheme="minorHAnsi" w:cstheme="minorBidi"/>
          <w:noProof/>
          <w:szCs w:val="22"/>
        </w:rPr>
      </w:pPr>
      <w:hyperlink w:anchor="_Toc466367909" w:history="1">
        <w:r w:rsidR="00CE7ADA" w:rsidRPr="00E97BDD">
          <w:rPr>
            <w:rStyle w:val="a9"/>
            <w:noProof/>
          </w:rPr>
          <w:t>1.3.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rFonts w:hint="eastAsia"/>
            <w:noProof/>
          </w:rPr>
          <w:t>前端开发性能目标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_Toc466367909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2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66367910" w:history="1">
        <w:r w:rsidR="00CE7ADA" w:rsidRPr="00E97BDD">
          <w:rPr>
            <w:rStyle w:val="a9"/>
            <w:noProof/>
          </w:rPr>
          <w:t>2.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rFonts w:hint="eastAsia"/>
            <w:noProof/>
          </w:rPr>
          <w:t>总体设计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_Toc466367910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3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21"/>
        <w:spacing w:before="170"/>
        <w:rPr>
          <w:rFonts w:asciiTheme="minorHAnsi" w:eastAsiaTheme="minorEastAsia" w:hAnsiTheme="minorHAnsi" w:cstheme="minorBidi"/>
          <w:noProof/>
          <w:szCs w:val="22"/>
        </w:rPr>
      </w:pPr>
      <w:hyperlink w:anchor="_Toc466367911" w:history="1">
        <w:r w:rsidR="00CE7ADA" w:rsidRPr="00E97BDD">
          <w:rPr>
            <w:rStyle w:val="a9"/>
            <w:noProof/>
          </w:rPr>
          <w:t>2.1.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rFonts w:hint="eastAsia"/>
            <w:noProof/>
          </w:rPr>
          <w:t>技术体系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_Toc466367911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3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21"/>
        <w:spacing w:before="170"/>
        <w:rPr>
          <w:rFonts w:asciiTheme="minorHAnsi" w:eastAsiaTheme="minorEastAsia" w:hAnsiTheme="minorHAnsi" w:cstheme="minorBidi"/>
          <w:noProof/>
          <w:szCs w:val="22"/>
        </w:rPr>
      </w:pPr>
      <w:hyperlink w:anchor="_Toc466367912" w:history="1">
        <w:r w:rsidR="00CE7ADA" w:rsidRPr="00E97BDD">
          <w:rPr>
            <w:rStyle w:val="a9"/>
            <w:noProof/>
          </w:rPr>
          <w:t>2.2.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rFonts w:hint="eastAsia"/>
            <w:noProof/>
          </w:rPr>
          <w:t>基础平台架构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_Toc466367912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3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21"/>
        <w:spacing w:before="170"/>
        <w:rPr>
          <w:rFonts w:asciiTheme="minorHAnsi" w:eastAsiaTheme="minorEastAsia" w:hAnsiTheme="minorHAnsi" w:cstheme="minorBidi"/>
          <w:noProof/>
          <w:szCs w:val="22"/>
        </w:rPr>
      </w:pPr>
      <w:hyperlink w:anchor="_Toc466367913" w:history="1">
        <w:r w:rsidR="00CE7ADA" w:rsidRPr="00E97BDD">
          <w:rPr>
            <w:rStyle w:val="a9"/>
            <w:noProof/>
          </w:rPr>
          <w:t>2.3.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noProof/>
          </w:rPr>
          <w:t>IWT</w:t>
        </w:r>
        <w:r w:rsidR="00CE7ADA" w:rsidRPr="00E97BDD">
          <w:rPr>
            <w:rStyle w:val="a9"/>
            <w:rFonts w:hint="eastAsia"/>
            <w:noProof/>
          </w:rPr>
          <w:t>前端框架总体结构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_Toc466367913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5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30"/>
        <w:spacing w:before="170"/>
        <w:rPr>
          <w:rFonts w:asciiTheme="minorHAnsi" w:eastAsiaTheme="minorEastAsia" w:hAnsiTheme="minorHAnsi" w:cstheme="minorBidi"/>
          <w:noProof/>
          <w:szCs w:val="22"/>
        </w:rPr>
      </w:pPr>
      <w:hyperlink w:anchor="_Toc466367914" w:history="1">
        <w:r w:rsidR="00CE7ADA" w:rsidRPr="00E97BDD">
          <w:rPr>
            <w:rStyle w:val="a9"/>
            <w:noProof/>
          </w:rPr>
          <w:t>2.3.1.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noProof/>
          </w:rPr>
          <w:t>Pc</w:t>
        </w:r>
        <w:r w:rsidR="00CE7ADA" w:rsidRPr="00E97BDD">
          <w:rPr>
            <w:rStyle w:val="a9"/>
            <w:rFonts w:hint="eastAsia"/>
            <w:noProof/>
          </w:rPr>
          <w:t>后台管理组件开发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_Toc466367914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7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15" w:history="1">
        <w:r w:rsidR="00CE7ADA" w:rsidRPr="00E97BDD">
          <w:rPr>
            <w:rStyle w:val="a9"/>
            <w:noProof/>
          </w:rPr>
          <w:t>2.3.1.1.</w:t>
        </w:r>
        <w:r w:rsidR="00CE7ADA">
          <w:rPr>
            <w:noProof/>
          </w:rPr>
          <w:tab/>
        </w:r>
        <w:r w:rsidR="00CE7ADA" w:rsidRPr="00E97BDD">
          <w:rPr>
            <w:rStyle w:val="a9"/>
            <w:rFonts w:hint="eastAsia"/>
            <w:noProof/>
          </w:rPr>
          <w:t>配置文件：新建项目，项目结构为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_Toc466367915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7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16" w:history="1">
        <w:r w:rsidR="00CE7ADA" w:rsidRPr="00E97BDD">
          <w:rPr>
            <w:rStyle w:val="a9"/>
            <w:noProof/>
          </w:rPr>
          <w:t>2.3.1.2.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Basic</w:t>
        </w:r>
        <w:r w:rsidR="00CE7ADA" w:rsidRPr="00E97BDD">
          <w:rPr>
            <w:rStyle w:val="a9"/>
            <w:rFonts w:hint="eastAsia"/>
            <w:noProof/>
          </w:rPr>
          <w:t>基础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_Toc466367916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7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17" w:history="1">
        <w:r w:rsidR="00CE7ADA" w:rsidRPr="00E97BDD">
          <w:rPr>
            <w:rStyle w:val="a9"/>
            <w:noProof/>
          </w:rPr>
          <w:t>2.3.1.2.1.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Layout</w:t>
        </w:r>
        <w:r w:rsidR="00CE7ADA" w:rsidRPr="00E97BDD">
          <w:rPr>
            <w:rStyle w:val="a9"/>
            <w:rFonts w:hint="eastAsia"/>
            <w:noProof/>
          </w:rPr>
          <w:t>布局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_Toc466367917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7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18" w:history="1">
        <w:r w:rsidR="00CE7ADA" w:rsidRPr="00E97BDD">
          <w:rPr>
            <w:rStyle w:val="a9"/>
            <w:noProof/>
          </w:rPr>
          <w:t>2.3.1.2.2.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Color</w:t>
        </w:r>
        <w:r w:rsidR="00CE7ADA" w:rsidRPr="00E97BDD">
          <w:rPr>
            <w:rStyle w:val="a9"/>
            <w:rFonts w:hint="eastAsia"/>
            <w:noProof/>
          </w:rPr>
          <w:t>色彩的定义：根据公司</w:t>
        </w:r>
        <w:r w:rsidR="00CE7ADA" w:rsidRPr="00E97BDD">
          <w:rPr>
            <w:rStyle w:val="a9"/>
            <w:noProof/>
          </w:rPr>
          <w:t>UI</w:t>
        </w:r>
        <w:r w:rsidR="00CE7ADA" w:rsidRPr="00E97BDD">
          <w:rPr>
            <w:rStyle w:val="a9"/>
            <w:rFonts w:hint="eastAsia"/>
            <w:noProof/>
          </w:rPr>
          <w:t>设计进行一下仅供参考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_Toc466367918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9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19" w:history="1">
        <w:r w:rsidR="00CE7ADA" w:rsidRPr="00E97BDD">
          <w:rPr>
            <w:rStyle w:val="a9"/>
            <w:noProof/>
          </w:rPr>
          <w:t>2.3.1.2.3.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 xml:space="preserve">Typography </w:t>
        </w:r>
        <w:r w:rsidR="00CE7ADA" w:rsidRPr="00E97BDD">
          <w:rPr>
            <w:rStyle w:val="a9"/>
            <w:rFonts w:hint="eastAsia"/>
            <w:noProof/>
          </w:rPr>
          <w:t>字体：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_Toc466367919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9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20" w:history="1">
        <w:r w:rsidR="00CE7ADA" w:rsidRPr="00E97BDD">
          <w:rPr>
            <w:rStyle w:val="a9"/>
            <w:noProof/>
          </w:rPr>
          <w:t>2.3.1.2.4.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Icon</w:t>
        </w:r>
        <w:r w:rsidR="00CE7ADA" w:rsidRPr="00E97BDD">
          <w:rPr>
            <w:rStyle w:val="a9"/>
            <w:rFonts w:hint="eastAsia"/>
            <w:noProof/>
          </w:rPr>
          <w:t>图标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_Toc466367920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10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21" w:history="1">
        <w:r w:rsidR="00CE7ADA" w:rsidRPr="00E97BDD">
          <w:rPr>
            <w:rStyle w:val="a9"/>
            <w:noProof/>
          </w:rPr>
          <w:t>2.3.1.2.5.</w:t>
        </w:r>
        <w:r w:rsidR="00CE7ADA">
          <w:rPr>
            <w:noProof/>
          </w:rPr>
          <w:tab/>
        </w:r>
        <w:r w:rsidR="00CE7ADA" w:rsidRPr="00E97BDD">
          <w:rPr>
            <w:rStyle w:val="a9"/>
            <w:rFonts w:hint="eastAsia"/>
            <w:noProof/>
          </w:rPr>
          <w:t>按钮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_Toc466367921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10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22" w:history="1">
        <w:r w:rsidR="00CE7ADA" w:rsidRPr="00E97BDD">
          <w:rPr>
            <w:rStyle w:val="a9"/>
            <w:noProof/>
          </w:rPr>
          <w:t>2.3.1.3.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 xml:space="preserve">Form </w:t>
        </w:r>
        <w:r w:rsidR="00CE7ADA" w:rsidRPr="00E97BDD">
          <w:rPr>
            <w:rStyle w:val="a9"/>
            <w:rFonts w:hint="eastAsia"/>
            <w:noProof/>
          </w:rPr>
          <w:t>表单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_Toc466367922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11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23" w:history="1">
        <w:r w:rsidR="00CE7ADA" w:rsidRPr="00E97BDD">
          <w:rPr>
            <w:rStyle w:val="a9"/>
            <w:noProof/>
          </w:rPr>
          <w:t>2.3.1.4.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Data</w:t>
        </w:r>
        <w:r w:rsidR="00CE7ADA" w:rsidRPr="00E97BDD">
          <w:rPr>
            <w:rStyle w:val="a9"/>
            <w:rFonts w:hint="eastAsia"/>
            <w:noProof/>
          </w:rPr>
          <w:t>数据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_Toc466367923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12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24" w:history="1">
        <w:r w:rsidR="00CE7ADA" w:rsidRPr="00E97BDD">
          <w:rPr>
            <w:rStyle w:val="a9"/>
            <w:noProof/>
          </w:rPr>
          <w:t>2.3.1.5.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 xml:space="preserve">Notice </w:t>
        </w:r>
        <w:r w:rsidR="00CE7ADA" w:rsidRPr="00E97BDD">
          <w:rPr>
            <w:rStyle w:val="a9"/>
            <w:rFonts w:hint="eastAsia"/>
            <w:noProof/>
          </w:rPr>
          <w:t>消息框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_Toc466367924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12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25" w:history="1">
        <w:r w:rsidR="00CE7ADA" w:rsidRPr="00E97BDD">
          <w:rPr>
            <w:rStyle w:val="a9"/>
            <w:noProof/>
          </w:rPr>
          <w:t>2.3.1.6.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NAV</w:t>
        </w:r>
        <w:r w:rsidR="00CE7ADA" w:rsidRPr="00E97BDD">
          <w:rPr>
            <w:rStyle w:val="a9"/>
            <w:rFonts w:hint="eastAsia"/>
            <w:noProof/>
          </w:rPr>
          <w:t>导航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_Toc466367925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12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26" w:history="1">
        <w:r w:rsidR="00CE7ADA" w:rsidRPr="00E97BDD">
          <w:rPr>
            <w:rStyle w:val="a9"/>
            <w:noProof/>
          </w:rPr>
          <w:t>2.3.1.7.</w:t>
        </w:r>
        <w:r w:rsidR="00CE7ADA">
          <w:rPr>
            <w:noProof/>
          </w:rPr>
          <w:tab/>
        </w:r>
        <w:r w:rsidR="00CE7ADA" w:rsidRPr="00E97BDD">
          <w:rPr>
            <w:rStyle w:val="a9"/>
            <w:rFonts w:hint="eastAsia"/>
            <w:noProof/>
          </w:rPr>
          <w:t>其他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_Toc466367926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12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30"/>
        <w:spacing w:before="170"/>
        <w:rPr>
          <w:rFonts w:asciiTheme="minorHAnsi" w:eastAsiaTheme="minorEastAsia" w:hAnsiTheme="minorHAnsi" w:cstheme="minorBidi"/>
          <w:noProof/>
          <w:szCs w:val="22"/>
        </w:rPr>
      </w:pPr>
      <w:hyperlink w:anchor="_Toc466367927" w:history="1">
        <w:r w:rsidR="00CE7ADA" w:rsidRPr="00E97BDD">
          <w:rPr>
            <w:rStyle w:val="a9"/>
            <w:noProof/>
          </w:rPr>
          <w:t>2.3.2.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rFonts w:hint="eastAsia"/>
            <w:noProof/>
          </w:rPr>
          <w:t>移动端</w:t>
        </w:r>
        <w:r w:rsidR="00CE7ADA" w:rsidRPr="00E97BDD">
          <w:rPr>
            <w:rStyle w:val="a9"/>
            <w:noProof/>
          </w:rPr>
          <w:t>UI</w:t>
        </w:r>
        <w:r w:rsidR="00CE7ADA" w:rsidRPr="00E97BDD">
          <w:rPr>
            <w:rStyle w:val="a9"/>
            <w:rFonts w:hint="eastAsia"/>
            <w:noProof/>
          </w:rPr>
          <w:t>框架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_Toc466367927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13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28" w:history="1">
        <w:r w:rsidR="00CE7ADA" w:rsidRPr="00E97BDD">
          <w:rPr>
            <w:rStyle w:val="a9"/>
            <w:noProof/>
          </w:rPr>
          <w:t>2.3.2.1.</w:t>
        </w:r>
        <w:r w:rsidR="00CE7ADA">
          <w:rPr>
            <w:noProof/>
          </w:rPr>
          <w:tab/>
        </w:r>
        <w:r w:rsidR="00CE7ADA" w:rsidRPr="00E97BDD">
          <w:rPr>
            <w:rStyle w:val="a9"/>
            <w:rFonts w:hint="eastAsia"/>
            <w:noProof/>
          </w:rPr>
          <w:t>配置文件：新建项目，项目结构为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_Toc466367928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13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29" w:history="1">
        <w:r w:rsidR="00CE7ADA" w:rsidRPr="00E97BDD">
          <w:rPr>
            <w:rStyle w:val="a9"/>
            <w:rFonts w:ascii="Helvetica Neue" w:hAnsi="Helvetica Neue"/>
            <w:noProof/>
          </w:rPr>
          <w:t>2.3.2.2.</w:t>
        </w:r>
        <w:r w:rsidR="00CE7ADA">
          <w:rPr>
            <w:noProof/>
          </w:rPr>
          <w:tab/>
        </w:r>
        <w:r w:rsidR="00CE7ADA" w:rsidRPr="00E97BDD">
          <w:rPr>
            <w:rStyle w:val="a9"/>
            <w:rFonts w:ascii="Helvetica Neue" w:hAnsi="Helvetica Neue"/>
            <w:noProof/>
            <w:shd w:val="clear" w:color="auto" w:fill="FFFFFF"/>
          </w:rPr>
          <w:t xml:space="preserve">Js </w:t>
        </w:r>
        <w:r w:rsidR="00CE7ADA" w:rsidRPr="00E97BDD">
          <w:rPr>
            <w:rStyle w:val="a9"/>
            <w:rFonts w:ascii="Helvetica Neue" w:hAnsi="Helvetica Neue" w:hint="eastAsia"/>
            <w:noProof/>
            <w:shd w:val="clear" w:color="auto" w:fill="FFFFFF"/>
          </w:rPr>
          <w:t>组件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_Toc466367929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13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0" w:history="1">
        <w:r w:rsidR="00CE7ADA" w:rsidRPr="00E97BDD">
          <w:rPr>
            <w:rStyle w:val="a9"/>
            <w:rFonts w:ascii="Helvetica Neue" w:hAnsi="Helvetica Neue"/>
            <w:noProof/>
          </w:rPr>
          <w:t>2.3.2.2.1.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Toast</w:t>
        </w:r>
        <w:r w:rsidR="00CE7ADA" w:rsidRPr="00E97BDD">
          <w:rPr>
            <w:rStyle w:val="a9"/>
            <w:rFonts w:hint="eastAsia"/>
            <w:noProof/>
          </w:rPr>
          <w:t>：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_Toc466367930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13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1" w:history="1">
        <w:r w:rsidR="00CE7ADA" w:rsidRPr="00E97BDD">
          <w:rPr>
            <w:rStyle w:val="a9"/>
            <w:noProof/>
          </w:rPr>
          <w:t>2.3.2.2.2.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Indicator: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_Toc466367931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13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2" w:history="1">
        <w:r w:rsidR="00CE7ADA" w:rsidRPr="00E97BDD">
          <w:rPr>
            <w:rStyle w:val="a9"/>
            <w:noProof/>
          </w:rPr>
          <w:t>2.3.2.2.3.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Loadmore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_Toc466367932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14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3" w:history="1">
        <w:r w:rsidR="00CE7ADA" w:rsidRPr="00E97BDD">
          <w:rPr>
            <w:rStyle w:val="a9"/>
            <w:noProof/>
          </w:rPr>
          <w:t>2.3.2.2.4.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Infinite scroll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_Toc466367933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14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4" w:history="1">
        <w:r w:rsidR="00CE7ADA" w:rsidRPr="00E97BDD">
          <w:rPr>
            <w:rStyle w:val="a9"/>
            <w:noProof/>
          </w:rPr>
          <w:t>2.3.2.2.5.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Message box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_Toc466367934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14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5" w:history="1">
        <w:r w:rsidR="00CE7ADA" w:rsidRPr="00E97BDD">
          <w:rPr>
            <w:rStyle w:val="a9"/>
            <w:noProof/>
          </w:rPr>
          <w:t>2.3.2.2.6.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Action sheet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_Toc466367935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14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6" w:history="1">
        <w:r w:rsidR="00CE7ADA" w:rsidRPr="00E97BDD">
          <w:rPr>
            <w:rStyle w:val="a9"/>
            <w:noProof/>
          </w:rPr>
          <w:t>2.3.2.2.7.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Popup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_Toc466367936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14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7" w:history="1">
        <w:r w:rsidR="00CE7ADA" w:rsidRPr="00E97BDD">
          <w:rPr>
            <w:rStyle w:val="a9"/>
            <w:noProof/>
          </w:rPr>
          <w:t>2.3.2.2.8.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Swipe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_Toc466367937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15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8" w:history="1">
        <w:r w:rsidR="00CE7ADA" w:rsidRPr="00E97BDD">
          <w:rPr>
            <w:rStyle w:val="a9"/>
            <w:noProof/>
          </w:rPr>
          <w:t>2.3.2.2.9.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Lazy load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_Toc466367938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15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39" w:history="1">
        <w:r w:rsidR="00CE7ADA" w:rsidRPr="00E97BDD">
          <w:rPr>
            <w:rStyle w:val="a9"/>
            <w:noProof/>
          </w:rPr>
          <w:t>2.3.2.2.10.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Range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_Toc466367939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15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40" w:history="1">
        <w:r w:rsidR="00CE7ADA" w:rsidRPr="00E97BDD">
          <w:rPr>
            <w:rStyle w:val="a9"/>
            <w:noProof/>
          </w:rPr>
          <w:t>2.3.2.2.11.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Progress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_Toc466367940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15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41" w:history="1">
        <w:r w:rsidR="00CE7ADA" w:rsidRPr="00E97BDD">
          <w:rPr>
            <w:rStyle w:val="a9"/>
            <w:noProof/>
          </w:rPr>
          <w:t>2.3.2.2.12.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Picker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_Toc466367941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15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42" w:history="1">
        <w:r w:rsidR="00CE7ADA" w:rsidRPr="00E97BDD">
          <w:rPr>
            <w:rStyle w:val="a9"/>
            <w:noProof/>
          </w:rPr>
          <w:t>2.3.2.2.13.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Datetime Picker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_Toc466367942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16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43" w:history="1">
        <w:r w:rsidR="00CE7ADA" w:rsidRPr="00E97BDD">
          <w:rPr>
            <w:rStyle w:val="a9"/>
            <w:noProof/>
          </w:rPr>
          <w:t>2.3.2.2.14.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Index List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_Toc466367943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16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44" w:history="1">
        <w:r w:rsidR="00CE7ADA" w:rsidRPr="00E97BDD">
          <w:rPr>
            <w:rStyle w:val="a9"/>
            <w:noProof/>
          </w:rPr>
          <w:t>2.3.2.2.15.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Palette Button (2.0)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_Toc466367944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16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45" w:history="1">
        <w:r w:rsidR="00CE7ADA" w:rsidRPr="00E97BDD">
          <w:rPr>
            <w:rStyle w:val="a9"/>
            <w:rFonts w:ascii="Helvetica Neue" w:hAnsi="Helvetica Neue"/>
            <w:noProof/>
          </w:rPr>
          <w:t>2.3.2.3.</w:t>
        </w:r>
        <w:r w:rsidR="00CE7ADA">
          <w:rPr>
            <w:noProof/>
          </w:rPr>
          <w:tab/>
        </w:r>
        <w:r w:rsidR="00CE7ADA" w:rsidRPr="00E97BDD">
          <w:rPr>
            <w:rStyle w:val="a9"/>
            <w:rFonts w:ascii="Helvetica Neue" w:hAnsi="Helvetica Neue"/>
            <w:noProof/>
            <w:shd w:val="clear" w:color="auto" w:fill="FFFFFF"/>
          </w:rPr>
          <w:t>css</w:t>
        </w:r>
        <w:r w:rsidR="00CE7ADA" w:rsidRPr="00E97BDD">
          <w:rPr>
            <w:rStyle w:val="a9"/>
            <w:rFonts w:ascii="Helvetica Neue" w:hAnsi="Helvetica Neue" w:hint="eastAsia"/>
            <w:noProof/>
            <w:shd w:val="clear" w:color="auto" w:fill="FFFFFF"/>
          </w:rPr>
          <w:t>组件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_Toc466367945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16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46" w:history="1">
        <w:r w:rsidR="00CE7ADA" w:rsidRPr="00E97BDD">
          <w:rPr>
            <w:rStyle w:val="a9"/>
            <w:noProof/>
          </w:rPr>
          <w:t>2.3.2.3.1.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Header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_Toc466367946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16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47" w:history="1">
        <w:r w:rsidR="00CE7ADA" w:rsidRPr="00E97BDD">
          <w:rPr>
            <w:rStyle w:val="a9"/>
            <w:noProof/>
          </w:rPr>
          <w:t>2.3.2.3.2.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Tabbar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_Toc466367947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16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48" w:history="1">
        <w:r w:rsidR="00CE7ADA" w:rsidRPr="00E97BDD">
          <w:rPr>
            <w:rStyle w:val="a9"/>
            <w:noProof/>
          </w:rPr>
          <w:t>2.3.2.3.3.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Navbar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_Toc466367948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17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49" w:history="1">
        <w:r w:rsidR="00CE7ADA" w:rsidRPr="00E97BDD">
          <w:rPr>
            <w:rStyle w:val="a9"/>
            <w:noProof/>
          </w:rPr>
          <w:t>2.3.2.3.4.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Button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_Toc466367949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17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50" w:history="1">
        <w:r w:rsidR="00CE7ADA" w:rsidRPr="00E97BDD">
          <w:rPr>
            <w:rStyle w:val="a9"/>
            <w:noProof/>
          </w:rPr>
          <w:t>2.3.2.3.5.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Cell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_Toc466367950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17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51" w:history="1">
        <w:r w:rsidR="00CE7ADA" w:rsidRPr="00E97BDD">
          <w:rPr>
            <w:rStyle w:val="a9"/>
            <w:noProof/>
          </w:rPr>
          <w:t>2.3.2.3.6.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Cell Swipe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_Toc466367951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17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52" w:history="1">
        <w:r w:rsidR="00CE7ADA" w:rsidRPr="00E97BDD">
          <w:rPr>
            <w:rStyle w:val="a9"/>
            <w:noProof/>
          </w:rPr>
          <w:t>2.3.2.3.7.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Spinner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_Toc466367952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17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53" w:history="1">
        <w:r w:rsidR="00CE7ADA" w:rsidRPr="00E97BDD">
          <w:rPr>
            <w:rStyle w:val="a9"/>
            <w:noProof/>
          </w:rPr>
          <w:t>2.3.2.3.8.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TabContainer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_Toc466367953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18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54" w:history="1">
        <w:r w:rsidR="00CE7ADA" w:rsidRPr="00E97BDD">
          <w:rPr>
            <w:rStyle w:val="a9"/>
            <w:noProof/>
          </w:rPr>
          <w:t>2.3.2.3.9.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Search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_Toc466367954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18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40"/>
        <w:tabs>
          <w:tab w:val="left" w:pos="2520"/>
          <w:tab w:val="right" w:leader="dot" w:pos="8398"/>
        </w:tabs>
        <w:ind w:left="1292"/>
        <w:rPr>
          <w:noProof/>
        </w:rPr>
      </w:pPr>
      <w:hyperlink w:anchor="_Toc466367955" w:history="1">
        <w:r w:rsidR="00CE7ADA" w:rsidRPr="00E97BDD">
          <w:rPr>
            <w:rStyle w:val="a9"/>
            <w:rFonts w:ascii="Helvetica Neue" w:hAnsi="Helvetica Neue"/>
            <w:noProof/>
          </w:rPr>
          <w:t>2.3.2.4.</w:t>
        </w:r>
        <w:r w:rsidR="00CE7ADA">
          <w:rPr>
            <w:noProof/>
          </w:rPr>
          <w:tab/>
        </w:r>
        <w:r w:rsidR="00CE7ADA" w:rsidRPr="00E97BDD">
          <w:rPr>
            <w:rStyle w:val="a9"/>
            <w:rFonts w:ascii="Helvetica Neue" w:hAnsi="Helvetica Neue"/>
            <w:noProof/>
            <w:shd w:val="clear" w:color="auto" w:fill="FFFFFF"/>
          </w:rPr>
          <w:t>Form</w:t>
        </w:r>
        <w:r w:rsidR="00CE7ADA" w:rsidRPr="00E97BDD">
          <w:rPr>
            <w:rStyle w:val="a9"/>
            <w:rFonts w:ascii="Helvetica Neue" w:hAnsi="Helvetica Neue" w:hint="eastAsia"/>
            <w:noProof/>
            <w:shd w:val="clear" w:color="auto" w:fill="FFFFFF"/>
          </w:rPr>
          <w:t>组件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_Toc466367955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18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56" w:history="1">
        <w:r w:rsidR="00CE7ADA" w:rsidRPr="00E97BDD">
          <w:rPr>
            <w:rStyle w:val="a9"/>
            <w:noProof/>
          </w:rPr>
          <w:t>2.3.2.4.1.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Switch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_Toc466367956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18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57" w:history="1">
        <w:r w:rsidR="00CE7ADA" w:rsidRPr="00E97BDD">
          <w:rPr>
            <w:rStyle w:val="a9"/>
            <w:noProof/>
          </w:rPr>
          <w:t>2.3.2.4.2.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Checklist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_Toc466367957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18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58" w:history="1">
        <w:r w:rsidR="00CE7ADA" w:rsidRPr="00E97BDD">
          <w:rPr>
            <w:rStyle w:val="a9"/>
            <w:noProof/>
          </w:rPr>
          <w:t>2.3.2.4.3.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Radio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_Toc466367958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18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59" w:history="1">
        <w:r w:rsidR="00CE7ADA" w:rsidRPr="00E97BDD">
          <w:rPr>
            <w:rStyle w:val="a9"/>
            <w:noProof/>
          </w:rPr>
          <w:t>2.3.2.4.4.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Field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_Toc466367959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19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50"/>
        <w:tabs>
          <w:tab w:val="left" w:pos="2940"/>
          <w:tab w:val="right" w:leader="dot" w:pos="8398"/>
        </w:tabs>
        <w:ind w:left="1723"/>
        <w:rPr>
          <w:noProof/>
        </w:rPr>
      </w:pPr>
      <w:hyperlink w:anchor="_Toc466367960" w:history="1">
        <w:r w:rsidR="00CE7ADA" w:rsidRPr="00E97BDD">
          <w:rPr>
            <w:rStyle w:val="a9"/>
            <w:rFonts w:ascii="Helvetica Neue" w:hAnsi="Helvetica Neue"/>
            <w:noProof/>
          </w:rPr>
          <w:t>2.3.2.4.5.</w:t>
        </w:r>
        <w:r w:rsidR="00CE7ADA">
          <w:rPr>
            <w:noProof/>
          </w:rPr>
          <w:tab/>
        </w:r>
        <w:r w:rsidR="00CE7ADA" w:rsidRPr="00E97BDD">
          <w:rPr>
            <w:rStyle w:val="a9"/>
            <w:noProof/>
          </w:rPr>
          <w:t>Badge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_Toc466367960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19</w:t>
        </w:r>
        <w:r w:rsidR="00CE7ADA">
          <w:rPr>
            <w:noProof/>
            <w:webHidden/>
          </w:rPr>
          <w:fldChar w:fldCharType="end"/>
        </w:r>
      </w:hyperlink>
    </w:p>
    <w:p w:rsidR="00CE7ADA" w:rsidRDefault="00317C46" w:rsidP="00CE7ADA">
      <w:pPr>
        <w:pStyle w:val="21"/>
        <w:spacing w:before="170"/>
        <w:rPr>
          <w:rFonts w:asciiTheme="minorHAnsi" w:eastAsiaTheme="minorEastAsia" w:hAnsiTheme="minorHAnsi" w:cstheme="minorBidi"/>
          <w:noProof/>
          <w:szCs w:val="22"/>
        </w:rPr>
      </w:pPr>
      <w:hyperlink w:anchor="_Toc466367966" w:history="1">
        <w:r w:rsidR="00CE7ADA" w:rsidRPr="00E97BDD">
          <w:rPr>
            <w:rStyle w:val="a9"/>
            <w:noProof/>
          </w:rPr>
          <w:t>2.5.</w:t>
        </w:r>
        <w:r w:rsidR="00CE7A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E7ADA" w:rsidRPr="00E97BDD">
          <w:rPr>
            <w:rStyle w:val="a9"/>
            <w:rFonts w:hint="eastAsia"/>
            <w:noProof/>
          </w:rPr>
          <w:t>参考文献</w:t>
        </w:r>
        <w:r w:rsidR="00CE7ADA">
          <w:rPr>
            <w:noProof/>
            <w:webHidden/>
          </w:rPr>
          <w:tab/>
        </w:r>
        <w:r w:rsidR="00CE7ADA">
          <w:rPr>
            <w:noProof/>
            <w:webHidden/>
          </w:rPr>
          <w:fldChar w:fldCharType="begin"/>
        </w:r>
        <w:r w:rsidR="00CE7ADA">
          <w:rPr>
            <w:noProof/>
            <w:webHidden/>
          </w:rPr>
          <w:instrText xml:space="preserve"> PAGEREF _Toc466367966 \h </w:instrText>
        </w:r>
        <w:r w:rsidR="00CE7ADA">
          <w:rPr>
            <w:noProof/>
            <w:webHidden/>
          </w:rPr>
        </w:r>
        <w:r w:rsidR="00CE7ADA">
          <w:rPr>
            <w:noProof/>
            <w:webHidden/>
          </w:rPr>
          <w:fldChar w:fldCharType="separate"/>
        </w:r>
        <w:r w:rsidR="00CE7ADA">
          <w:rPr>
            <w:noProof/>
            <w:webHidden/>
          </w:rPr>
          <w:t>22</w:t>
        </w:r>
        <w:r w:rsidR="00CE7ADA">
          <w:rPr>
            <w:noProof/>
            <w:webHidden/>
          </w:rPr>
          <w:fldChar w:fldCharType="end"/>
        </w:r>
      </w:hyperlink>
    </w:p>
    <w:p w:rsidR="009319EE" w:rsidRPr="007E4AEA" w:rsidRDefault="0048418B" w:rsidP="00C70A74">
      <w:pPr>
        <w:tabs>
          <w:tab w:val="right" w:leader="dot" w:pos="8307"/>
        </w:tabs>
        <w:spacing w:beforeLines="50" w:before="170" w:line="220" w:lineRule="atLeast"/>
        <w:ind w:rightChars="-637" w:right="-1372"/>
        <w:jc w:val="left"/>
      </w:pPr>
      <w:r>
        <w:rPr>
          <w:rFonts w:ascii="黑体" w:eastAsia="黑体"/>
          <w:b/>
          <w:sz w:val="30"/>
          <w:szCs w:val="30"/>
        </w:rPr>
        <w:fldChar w:fldCharType="end"/>
      </w:r>
    </w:p>
    <w:p w:rsidR="00BB63FB" w:rsidRPr="007E4AEA" w:rsidRDefault="00BB63FB" w:rsidP="009F1CE7">
      <w:pPr>
        <w:ind w:rightChars="-637" w:right="-1372"/>
        <w:jc w:val="left"/>
        <w:sectPr w:rsidR="00BB63FB" w:rsidRPr="007E4AEA" w:rsidSect="00805431">
          <w:headerReference w:type="default" r:id="rId10"/>
          <w:footerReference w:type="default" r:id="rId11"/>
          <w:pgSz w:w="11906" w:h="16838" w:code="9"/>
          <w:pgMar w:top="1440" w:right="1701" w:bottom="1440" w:left="1797" w:header="992" w:footer="851" w:gutter="0"/>
          <w:cols w:space="425"/>
          <w:titlePg/>
          <w:docGrid w:type="linesAndChars" w:linePitch="340" w:charSpace="1088"/>
        </w:sectPr>
      </w:pPr>
    </w:p>
    <w:p w:rsidR="00EB5636" w:rsidRPr="007E4AEA" w:rsidRDefault="001C5CC8" w:rsidP="001C5CC8">
      <w:pPr>
        <w:pStyle w:val="1"/>
      </w:pPr>
      <w:bookmarkStart w:id="1" w:name="_Toc466367906"/>
      <w:r w:rsidRPr="001C5CC8">
        <w:rPr>
          <w:rFonts w:hint="eastAsia"/>
        </w:rPr>
        <w:lastRenderedPageBreak/>
        <w:t>前端框架开发</w:t>
      </w:r>
      <w:r w:rsidR="005F4B85" w:rsidRPr="007E4AEA">
        <w:rPr>
          <w:rFonts w:hint="eastAsia"/>
        </w:rPr>
        <w:t>目标</w:t>
      </w:r>
      <w:bookmarkEnd w:id="1"/>
    </w:p>
    <w:p w:rsidR="00B5228E" w:rsidRDefault="00B5228E" w:rsidP="00710A6D">
      <w:pPr>
        <w:pStyle w:val="af"/>
        <w:ind w:leftChars="197" w:left="420" w:firstLineChars="196" w:firstLine="418"/>
      </w:pPr>
      <w:r>
        <w:rPr>
          <w:rFonts w:hint="eastAsia"/>
        </w:rPr>
        <w:t>前端发展迅速的今天，应运而生了许多的前端框架，开发人员在编写前端代码时，从网上找些可以用的代码，或者别的框架的代码粘贴到自己的项目中，这些代码都出自不同的库或框架，造成文件大，版本可能造成冲突，样式不统一，加载慢，渲染慢，执行慢等，前端人员写原始界面，静态页面和特效，开发人员接着改，加逻辑，发现问题要返工，在谁的基础上改和返工，还是合并，造成和很多问题。</w:t>
      </w:r>
    </w:p>
    <w:p w:rsidR="00B5228E" w:rsidRDefault="00B5228E" w:rsidP="00710A6D">
      <w:pPr>
        <w:pStyle w:val="af"/>
        <w:ind w:leftChars="197" w:left="420" w:firstLineChars="196" w:firstLine="418"/>
      </w:pPr>
      <w:r>
        <w:rPr>
          <w:rFonts w:hint="eastAsia"/>
        </w:rPr>
        <w:t>IWT</w:t>
      </w:r>
      <w:r>
        <w:rPr>
          <w:rFonts w:hint="eastAsia"/>
        </w:rPr>
        <w:t>编写前端框架的本质是一种管理，对代码的管理。此框架的目的是可以快速的配合开发人员完成开发。达到：加载快，渲染快，执行快，开发快的目的。</w:t>
      </w:r>
    </w:p>
    <w:p w:rsidR="00AE3B9F" w:rsidRPr="007E4AEA" w:rsidRDefault="008C1949" w:rsidP="00710A6D">
      <w:pPr>
        <w:ind w:firstLineChars="345" w:firstLine="735"/>
      </w:pPr>
      <w:r w:rsidRPr="007E4AEA">
        <w:rPr>
          <w:rFonts w:hint="eastAsia"/>
        </w:rPr>
        <w:t>结合我们的经验与实际需求，</w:t>
      </w:r>
      <w:r w:rsidR="00ED0FA4">
        <w:rPr>
          <w:rFonts w:hint="eastAsia"/>
        </w:rPr>
        <w:t>前端框架</w:t>
      </w:r>
      <w:r w:rsidR="00706A58" w:rsidRPr="007E4AEA">
        <w:rPr>
          <w:rFonts w:hint="eastAsia"/>
        </w:rPr>
        <w:t>应</w:t>
      </w:r>
      <w:r w:rsidR="00650FAB" w:rsidRPr="007E4AEA">
        <w:rPr>
          <w:rFonts w:hint="eastAsia"/>
        </w:rPr>
        <w:t>实现的</w:t>
      </w:r>
      <w:r w:rsidR="007B01A7" w:rsidRPr="007E4AEA">
        <w:rPr>
          <w:rFonts w:hint="eastAsia"/>
        </w:rPr>
        <w:t>功能</w:t>
      </w:r>
      <w:r w:rsidR="006319CA" w:rsidRPr="007E4AEA">
        <w:rPr>
          <w:rFonts w:hint="eastAsia"/>
        </w:rPr>
        <w:t>、</w:t>
      </w:r>
      <w:r w:rsidR="00650FAB" w:rsidRPr="007E4AEA">
        <w:rPr>
          <w:rFonts w:hint="eastAsia"/>
        </w:rPr>
        <w:t>达到的</w:t>
      </w:r>
      <w:r w:rsidR="007B01A7" w:rsidRPr="007E4AEA">
        <w:rPr>
          <w:rFonts w:hint="eastAsia"/>
        </w:rPr>
        <w:t>性能</w:t>
      </w:r>
      <w:r w:rsidR="00DC6A49" w:rsidRPr="007E4AEA">
        <w:rPr>
          <w:rFonts w:hint="eastAsia"/>
        </w:rPr>
        <w:t>以及安全、可靠性</w:t>
      </w:r>
      <w:r w:rsidR="00AE3B9F" w:rsidRPr="007E4AEA">
        <w:rPr>
          <w:rFonts w:hint="eastAsia"/>
        </w:rPr>
        <w:t>目标</w:t>
      </w:r>
      <w:r w:rsidR="00650FAB" w:rsidRPr="007E4AEA">
        <w:rPr>
          <w:rFonts w:hint="eastAsia"/>
        </w:rPr>
        <w:t>如下</w:t>
      </w:r>
      <w:r w:rsidR="00AE3B9F" w:rsidRPr="007E4AEA">
        <w:rPr>
          <w:rFonts w:hint="eastAsia"/>
        </w:rPr>
        <w:t>：</w:t>
      </w:r>
    </w:p>
    <w:p w:rsidR="002A2A56" w:rsidRPr="007E4AEA" w:rsidRDefault="00120E06" w:rsidP="00DB3149">
      <w:pPr>
        <w:pStyle w:val="2"/>
      </w:pPr>
      <w:bookmarkStart w:id="2" w:name="_Toc466367907"/>
      <w:r w:rsidRPr="007E4AEA">
        <w:rPr>
          <w:rFonts w:hint="eastAsia"/>
        </w:rPr>
        <w:t>功能目标</w:t>
      </w:r>
      <w:bookmarkEnd w:id="2"/>
    </w:p>
    <w:p w:rsidR="00F912DB" w:rsidRPr="007E4AEA" w:rsidRDefault="00043C61" w:rsidP="00705851">
      <w:pPr>
        <w:ind w:firstLineChars="200" w:firstLine="426"/>
      </w:pPr>
      <w:r w:rsidRPr="00043C61">
        <w:rPr>
          <w:rFonts w:hint="eastAsia"/>
        </w:rPr>
        <w:t>前端框架</w:t>
      </w:r>
      <w:r w:rsidR="00705851" w:rsidRPr="007E4AEA">
        <w:rPr>
          <w:rFonts w:hint="eastAsia"/>
        </w:rPr>
        <w:t>主要功能</w:t>
      </w:r>
      <w:r w:rsidR="00F02C5B">
        <w:rPr>
          <w:rFonts w:hint="eastAsia"/>
        </w:rPr>
        <w:t>：</w:t>
      </w:r>
      <w:r w:rsidR="00D21461">
        <w:rPr>
          <w:rFonts w:hint="eastAsia"/>
        </w:rPr>
        <w:t>桌面</w:t>
      </w:r>
      <w:r w:rsidR="00D21461">
        <w:rPr>
          <w:rFonts w:hint="eastAsia"/>
        </w:rPr>
        <w:t>UI</w:t>
      </w:r>
      <w:r w:rsidR="00D21461">
        <w:rPr>
          <w:rFonts w:hint="eastAsia"/>
        </w:rPr>
        <w:t>框架、移动端</w:t>
      </w:r>
      <w:r w:rsidR="00D21461">
        <w:rPr>
          <w:rFonts w:hint="eastAsia"/>
        </w:rPr>
        <w:t>UI</w:t>
      </w:r>
      <w:r w:rsidR="00D21461">
        <w:rPr>
          <w:rFonts w:hint="eastAsia"/>
        </w:rPr>
        <w:t>框架</w:t>
      </w:r>
    </w:p>
    <w:p w:rsidR="00D2227B" w:rsidRPr="007E4AEA" w:rsidRDefault="00071D45" w:rsidP="00705851">
      <w:pPr>
        <w:ind w:firstLineChars="200" w:firstLine="426"/>
      </w:pPr>
      <w:r w:rsidRPr="00043C61">
        <w:rPr>
          <w:rFonts w:hint="eastAsia"/>
        </w:rPr>
        <w:t>前端框架</w:t>
      </w:r>
      <w:r>
        <w:rPr>
          <w:rFonts w:hint="eastAsia"/>
        </w:rPr>
        <w:t>可划分为</w:t>
      </w:r>
      <w:r w:rsidR="00D2227B" w:rsidRPr="007E4AEA">
        <w:rPr>
          <w:rFonts w:hint="eastAsia"/>
        </w:rPr>
        <w:t>：</w:t>
      </w:r>
    </w:p>
    <w:p w:rsidR="00AA6212" w:rsidRDefault="009E2AB2" w:rsidP="006E582E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后台管理</w:t>
      </w:r>
      <w:r w:rsidR="005C32FF">
        <w:rPr>
          <w:rFonts w:hint="eastAsia"/>
        </w:rPr>
        <w:t>UI</w:t>
      </w:r>
      <w:r w:rsidR="005C32FF">
        <w:rPr>
          <w:rFonts w:hint="eastAsia"/>
        </w:rPr>
        <w:t>框架</w:t>
      </w:r>
    </w:p>
    <w:p w:rsidR="003109B5" w:rsidRDefault="00201C9E" w:rsidP="003109B5">
      <w:pPr>
        <w:pStyle w:val="af"/>
        <w:ind w:left="786" w:firstLineChars="0" w:firstLine="0"/>
      </w:pPr>
      <w:r>
        <w:rPr>
          <w:rFonts w:hint="eastAsia"/>
        </w:rPr>
        <w:t>基于前端模板开发的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函数库，为了能建立一个高互动的网页，采用了</w:t>
      </w:r>
      <w:proofErr w:type="spellStart"/>
      <w:r>
        <w:rPr>
          <w:rFonts w:hint="eastAsia"/>
        </w:rPr>
        <w:t>Ajax,DHTML</w:t>
      </w:r>
      <w:proofErr w:type="spellEnd"/>
      <w:r>
        <w:rPr>
          <w:rFonts w:hint="eastAsia"/>
        </w:rPr>
        <w:t>和</w:t>
      </w:r>
      <w:r>
        <w:rPr>
          <w:rFonts w:hint="eastAsia"/>
        </w:rPr>
        <w:t>DOM</w:t>
      </w:r>
      <w:r>
        <w:rPr>
          <w:rFonts w:hint="eastAsia"/>
        </w:rPr>
        <w:t>等程式码技术。</w:t>
      </w:r>
    </w:p>
    <w:p w:rsidR="00D049C9" w:rsidRPr="007E4AEA" w:rsidRDefault="005C32FF" w:rsidP="006E582E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移动端</w:t>
      </w:r>
      <w:r>
        <w:rPr>
          <w:rFonts w:hint="eastAsia"/>
        </w:rPr>
        <w:t>UI</w:t>
      </w:r>
      <w:r>
        <w:rPr>
          <w:rFonts w:hint="eastAsia"/>
        </w:rPr>
        <w:t>框架</w:t>
      </w:r>
    </w:p>
    <w:p w:rsidR="00D2227B" w:rsidRPr="007E4AEA" w:rsidRDefault="004F318B" w:rsidP="00D049C9">
      <w:pPr>
        <w:ind w:left="786"/>
      </w:pPr>
      <w:r>
        <w:rPr>
          <w:rFonts w:hint="eastAsia"/>
        </w:rPr>
        <w:t>构建数据驱动的</w:t>
      </w:r>
      <w:r>
        <w:rPr>
          <w:rFonts w:hint="eastAsia"/>
        </w:rPr>
        <w:t>web</w:t>
      </w:r>
      <w:r>
        <w:rPr>
          <w:rFonts w:hint="eastAsia"/>
        </w:rPr>
        <w:t>界面和框架、目标是实现响应式数据绑定和组合的视图插件，其核心是一个响应的数据绑定系统</w:t>
      </w:r>
      <w:r w:rsidR="00041C31">
        <w:rPr>
          <w:rFonts w:hint="eastAsia"/>
        </w:rPr>
        <w:t>。</w:t>
      </w:r>
    </w:p>
    <w:p w:rsidR="00275150" w:rsidRPr="007E4AEA" w:rsidRDefault="00BB6ED9" w:rsidP="00DB3149">
      <w:pPr>
        <w:pStyle w:val="2"/>
      </w:pPr>
      <w:bookmarkStart w:id="3" w:name="_Toc270024313"/>
      <w:bookmarkStart w:id="4" w:name="_Toc466367908"/>
      <w:r>
        <w:rPr>
          <w:rFonts w:hint="eastAsia"/>
        </w:rPr>
        <w:t>前端开发</w:t>
      </w:r>
      <w:r w:rsidR="00275150" w:rsidRPr="007E4AEA">
        <w:rPr>
          <w:rFonts w:hint="eastAsia"/>
        </w:rPr>
        <w:t>安全、可靠性目标</w:t>
      </w:r>
      <w:bookmarkEnd w:id="3"/>
      <w:bookmarkEnd w:id="4"/>
    </w:p>
    <w:p w:rsidR="00275150" w:rsidRPr="007E4AEA" w:rsidRDefault="00D90790" w:rsidP="00D557EE">
      <w:pPr>
        <w:numPr>
          <w:ilvl w:val="0"/>
          <w:numId w:val="4"/>
        </w:numPr>
        <w:spacing w:before="120" w:after="120"/>
        <w:rPr>
          <w:b/>
        </w:rPr>
      </w:pPr>
      <w:r>
        <w:rPr>
          <w:b/>
        </w:rPr>
        <w:t>W</w:t>
      </w:r>
      <w:r>
        <w:rPr>
          <w:rFonts w:hint="eastAsia"/>
          <w:b/>
        </w:rPr>
        <w:t>eb</w:t>
      </w:r>
      <w:r>
        <w:rPr>
          <w:rFonts w:hint="eastAsia"/>
          <w:b/>
        </w:rPr>
        <w:t>基本攻击手段</w:t>
      </w:r>
    </w:p>
    <w:p w:rsidR="004C0FD7" w:rsidRPr="00830D5E" w:rsidRDefault="00D90790" w:rsidP="004C0FD7">
      <w:pPr>
        <w:ind w:leftChars="196" w:left="418"/>
        <w:rPr>
          <w:rFonts w:asciiTheme="majorEastAsia" w:eastAsiaTheme="majorEastAsia" w:hAnsiTheme="majorEastAsia"/>
          <w:i/>
        </w:rPr>
      </w:pPr>
      <w:r w:rsidRPr="00830D5E">
        <w:rPr>
          <w:rFonts w:asciiTheme="majorEastAsia" w:eastAsiaTheme="majorEastAsia" w:hAnsiTheme="majorEastAsia"/>
          <w:i/>
        </w:rPr>
        <w:t>W</w:t>
      </w:r>
      <w:r w:rsidRPr="00830D5E">
        <w:rPr>
          <w:rFonts w:asciiTheme="majorEastAsia" w:eastAsiaTheme="majorEastAsia" w:hAnsiTheme="majorEastAsia" w:hint="eastAsia"/>
          <w:i/>
        </w:rPr>
        <w:t>eb基本攻击大致可以分为：资源枚举、参数操纵、和其他攻击</w:t>
      </w:r>
    </w:p>
    <w:p w:rsidR="00275150" w:rsidRPr="007E4AEA" w:rsidRDefault="00D76D0E" w:rsidP="00D557EE">
      <w:pPr>
        <w:numPr>
          <w:ilvl w:val="0"/>
          <w:numId w:val="4"/>
        </w:numPr>
        <w:spacing w:before="120" w:after="120"/>
        <w:rPr>
          <w:b/>
        </w:rPr>
      </w:pPr>
      <w:r>
        <w:rPr>
          <w:rFonts w:hint="eastAsia"/>
          <w:b/>
        </w:rPr>
        <w:t>安全解决方案</w:t>
      </w:r>
    </w:p>
    <w:p w:rsidR="003D63ED" w:rsidRPr="00830D5E" w:rsidRDefault="00D76D0E" w:rsidP="006F72B9">
      <w:pPr>
        <w:pStyle w:val="af"/>
        <w:numPr>
          <w:ilvl w:val="0"/>
          <w:numId w:val="92"/>
        </w:numPr>
        <w:spacing w:before="120" w:after="120"/>
        <w:ind w:firstLineChars="0"/>
        <w:rPr>
          <w:rFonts w:asciiTheme="majorEastAsia" w:eastAsiaTheme="majorEastAsia" w:hAnsiTheme="majorEastAsia"/>
          <w:i/>
          <w:color w:val="333333"/>
          <w:szCs w:val="21"/>
          <w:shd w:val="clear" w:color="auto" w:fill="F9F9F9"/>
        </w:rPr>
      </w:pPr>
      <w:r w:rsidRPr="00830D5E">
        <w:rPr>
          <w:rFonts w:asciiTheme="majorEastAsia" w:eastAsiaTheme="majorEastAsia" w:hAnsiTheme="majorEastAsia" w:hint="eastAsia"/>
          <w:i/>
          <w:color w:val="333333"/>
          <w:szCs w:val="21"/>
          <w:shd w:val="clear" w:color="auto" w:fill="F9F9F9"/>
        </w:rPr>
        <w:t>对用户输入的信息进行编码处理和过滤</w:t>
      </w:r>
    </w:p>
    <w:p w:rsidR="00D76D0E" w:rsidRPr="00830D5E" w:rsidRDefault="00D76D0E" w:rsidP="006F72B9">
      <w:pPr>
        <w:pStyle w:val="af"/>
        <w:numPr>
          <w:ilvl w:val="0"/>
          <w:numId w:val="92"/>
        </w:numPr>
        <w:spacing w:before="120" w:after="120"/>
        <w:ind w:firstLineChars="0"/>
        <w:rPr>
          <w:rFonts w:asciiTheme="majorEastAsia" w:eastAsiaTheme="majorEastAsia" w:hAnsiTheme="majorEastAsia"/>
          <w:i/>
        </w:rPr>
      </w:pPr>
      <w:r w:rsidRPr="00830D5E">
        <w:rPr>
          <w:rFonts w:asciiTheme="majorEastAsia" w:eastAsiaTheme="majorEastAsia" w:hAnsiTheme="majorEastAsia" w:hint="eastAsia"/>
          <w:i/>
        </w:rPr>
        <w:t>谨慎返回用户输入的信息</w:t>
      </w:r>
    </w:p>
    <w:p w:rsidR="00D76D0E" w:rsidRPr="00830D5E" w:rsidRDefault="00D76D0E" w:rsidP="006F72B9">
      <w:pPr>
        <w:pStyle w:val="af"/>
        <w:numPr>
          <w:ilvl w:val="0"/>
          <w:numId w:val="92"/>
        </w:numPr>
        <w:spacing w:before="120" w:after="120"/>
        <w:ind w:firstLineChars="0"/>
        <w:rPr>
          <w:rFonts w:asciiTheme="majorEastAsia" w:eastAsiaTheme="majorEastAsia" w:hAnsiTheme="majorEastAsia"/>
          <w:i/>
        </w:rPr>
      </w:pPr>
      <w:r w:rsidRPr="00830D5E">
        <w:rPr>
          <w:rFonts w:asciiTheme="majorEastAsia" w:eastAsiaTheme="majorEastAsia" w:hAnsiTheme="majorEastAsia" w:hint="eastAsia"/>
          <w:i/>
        </w:rPr>
        <w:t>使用黑名单和白名单处理</w:t>
      </w:r>
    </w:p>
    <w:p w:rsidR="00D76D0E" w:rsidRPr="00830D5E" w:rsidRDefault="00D76D0E" w:rsidP="006F72B9">
      <w:pPr>
        <w:pStyle w:val="af"/>
        <w:numPr>
          <w:ilvl w:val="0"/>
          <w:numId w:val="92"/>
        </w:numPr>
        <w:spacing w:before="120" w:after="120"/>
        <w:ind w:firstLineChars="0"/>
        <w:rPr>
          <w:rFonts w:asciiTheme="majorEastAsia" w:eastAsiaTheme="majorEastAsia" w:hAnsiTheme="majorEastAsia"/>
          <w:i/>
        </w:rPr>
      </w:pPr>
      <w:r w:rsidRPr="00830D5E">
        <w:rPr>
          <w:rFonts w:asciiTheme="majorEastAsia" w:eastAsiaTheme="majorEastAsia" w:hAnsiTheme="majorEastAsia" w:hint="eastAsia"/>
          <w:i/>
        </w:rPr>
        <w:t>检查、验证请求来源，对没一个重要的操作都进行验证</w:t>
      </w:r>
    </w:p>
    <w:p w:rsidR="00D76D0E" w:rsidRPr="00830D5E" w:rsidRDefault="00D76D0E" w:rsidP="006F72B9">
      <w:pPr>
        <w:pStyle w:val="af"/>
        <w:numPr>
          <w:ilvl w:val="0"/>
          <w:numId w:val="92"/>
        </w:numPr>
        <w:spacing w:before="120" w:after="120"/>
        <w:ind w:firstLineChars="0"/>
        <w:rPr>
          <w:rFonts w:asciiTheme="majorEastAsia" w:eastAsiaTheme="majorEastAsia" w:hAnsiTheme="majorEastAsia"/>
          <w:i/>
        </w:rPr>
      </w:pPr>
      <w:r w:rsidRPr="00830D5E">
        <w:rPr>
          <w:rFonts w:asciiTheme="majorEastAsia" w:eastAsiaTheme="majorEastAsia" w:hAnsiTheme="majorEastAsia" w:hint="eastAsia"/>
          <w:i/>
        </w:rPr>
        <w:t>使用</w:t>
      </w:r>
      <w:proofErr w:type="spellStart"/>
      <w:r w:rsidRPr="00830D5E">
        <w:rPr>
          <w:rFonts w:asciiTheme="majorEastAsia" w:eastAsiaTheme="majorEastAsia" w:hAnsiTheme="majorEastAsia" w:hint="eastAsia"/>
          <w:i/>
        </w:rPr>
        <w:t>ssl</w:t>
      </w:r>
      <w:proofErr w:type="spellEnd"/>
      <w:r w:rsidRPr="00830D5E">
        <w:rPr>
          <w:rFonts w:asciiTheme="majorEastAsia" w:eastAsiaTheme="majorEastAsia" w:hAnsiTheme="majorEastAsia" w:hint="eastAsia"/>
          <w:i/>
        </w:rPr>
        <w:t>防止第三方通信</w:t>
      </w:r>
    </w:p>
    <w:p w:rsidR="00D76D0E" w:rsidRPr="00830D5E" w:rsidRDefault="00D76D0E" w:rsidP="006F72B9">
      <w:pPr>
        <w:pStyle w:val="af"/>
        <w:numPr>
          <w:ilvl w:val="0"/>
          <w:numId w:val="92"/>
        </w:numPr>
        <w:spacing w:before="120" w:after="120"/>
        <w:ind w:firstLineChars="0"/>
        <w:rPr>
          <w:rFonts w:asciiTheme="majorEastAsia" w:eastAsiaTheme="majorEastAsia" w:hAnsiTheme="majorEastAsia"/>
          <w:i/>
        </w:rPr>
      </w:pPr>
      <w:r w:rsidRPr="00830D5E">
        <w:rPr>
          <w:rFonts w:asciiTheme="majorEastAsia" w:eastAsiaTheme="majorEastAsia" w:hAnsiTheme="majorEastAsia" w:hint="eastAsia"/>
          <w:i/>
          <w:color w:val="333333"/>
          <w:szCs w:val="21"/>
          <w:shd w:val="clear" w:color="auto" w:fill="F9F9F9"/>
        </w:rPr>
        <w:lastRenderedPageBreak/>
        <w:t>不要将重要文件、备份文件存放在公众可访问到的地方；</w:t>
      </w:r>
    </w:p>
    <w:p w:rsidR="00D76D0E" w:rsidRPr="00830D5E" w:rsidRDefault="00D76D0E" w:rsidP="006F72B9">
      <w:pPr>
        <w:pStyle w:val="af"/>
        <w:numPr>
          <w:ilvl w:val="0"/>
          <w:numId w:val="92"/>
        </w:numPr>
        <w:spacing w:before="120" w:after="120"/>
        <w:ind w:firstLineChars="0"/>
        <w:rPr>
          <w:rFonts w:asciiTheme="majorEastAsia" w:eastAsiaTheme="majorEastAsia" w:hAnsiTheme="majorEastAsia"/>
          <w:i/>
        </w:rPr>
      </w:pPr>
      <w:r w:rsidRPr="00830D5E">
        <w:rPr>
          <w:rFonts w:asciiTheme="majorEastAsia" w:eastAsiaTheme="majorEastAsia" w:hAnsiTheme="majorEastAsia" w:hint="eastAsia"/>
          <w:i/>
          <w:color w:val="333333"/>
          <w:szCs w:val="21"/>
          <w:shd w:val="clear" w:color="auto" w:fill="F9F9F9"/>
        </w:rPr>
        <w:t>会话ID无序化；</w:t>
      </w:r>
    </w:p>
    <w:p w:rsidR="00D76D0E" w:rsidRPr="00830D5E" w:rsidRDefault="00D76D0E" w:rsidP="006F72B9">
      <w:pPr>
        <w:pStyle w:val="af"/>
        <w:numPr>
          <w:ilvl w:val="0"/>
          <w:numId w:val="92"/>
        </w:numPr>
        <w:spacing w:before="120" w:after="120"/>
        <w:ind w:firstLineChars="0"/>
        <w:rPr>
          <w:rFonts w:asciiTheme="majorEastAsia" w:eastAsiaTheme="majorEastAsia" w:hAnsiTheme="majorEastAsia"/>
          <w:i/>
        </w:rPr>
      </w:pPr>
      <w:r w:rsidRPr="00830D5E">
        <w:rPr>
          <w:rFonts w:asciiTheme="majorEastAsia" w:eastAsiaTheme="majorEastAsia" w:hAnsiTheme="majorEastAsia" w:hint="eastAsia"/>
          <w:i/>
          <w:color w:val="333333"/>
          <w:szCs w:val="21"/>
          <w:shd w:val="clear" w:color="auto" w:fill="F9F9F9"/>
        </w:rPr>
        <w:t>对用户上传的文件进行验证（不单单是格式验证，比方一张gif图片还应将其转为二进制并验证其每帧颜色值&lt;无符号8位&gt;和宽高值&lt;无符号16位&gt;）；</w:t>
      </w:r>
    </w:p>
    <w:p w:rsidR="00D76D0E" w:rsidRPr="00830D5E" w:rsidRDefault="00D76D0E" w:rsidP="006F72B9">
      <w:pPr>
        <w:pStyle w:val="af"/>
        <w:numPr>
          <w:ilvl w:val="0"/>
          <w:numId w:val="92"/>
        </w:numPr>
        <w:spacing w:before="120" w:after="120"/>
        <w:ind w:firstLineChars="0"/>
        <w:rPr>
          <w:rFonts w:asciiTheme="majorEastAsia" w:eastAsiaTheme="majorEastAsia" w:hAnsiTheme="majorEastAsia"/>
          <w:i/>
        </w:rPr>
      </w:pPr>
      <w:r w:rsidRPr="00830D5E">
        <w:rPr>
          <w:rFonts w:asciiTheme="majorEastAsia" w:eastAsiaTheme="majorEastAsia" w:hAnsiTheme="majorEastAsia" w:hint="eastAsia"/>
          <w:i/>
          <w:color w:val="333333"/>
          <w:szCs w:val="21"/>
          <w:shd w:val="clear" w:color="auto" w:fill="F9F9F9"/>
        </w:rPr>
        <w:t>WSDL文档应当要求用户注册后才能获取；</w:t>
      </w:r>
    </w:p>
    <w:p w:rsidR="00275150" w:rsidRPr="007E4AEA" w:rsidRDefault="00275150" w:rsidP="00D557EE">
      <w:pPr>
        <w:numPr>
          <w:ilvl w:val="0"/>
          <w:numId w:val="4"/>
        </w:numPr>
        <w:spacing w:before="120" w:after="120"/>
        <w:rPr>
          <w:b/>
        </w:rPr>
      </w:pPr>
      <w:r w:rsidRPr="007E4AEA">
        <w:rPr>
          <w:b/>
        </w:rPr>
        <w:t>安全性：</w:t>
      </w:r>
    </w:p>
    <w:p w:rsidR="00275150" w:rsidRPr="007E4AEA" w:rsidRDefault="00830D5E" w:rsidP="007463CD">
      <w:pPr>
        <w:ind w:firstLine="420"/>
        <w:rPr>
          <w:i/>
        </w:rPr>
      </w:pPr>
      <w:r>
        <w:rPr>
          <w:i/>
        </w:rPr>
        <w:t>W</w:t>
      </w:r>
      <w:r>
        <w:rPr>
          <w:rFonts w:hint="eastAsia"/>
          <w:i/>
        </w:rPr>
        <w:t>eb</w:t>
      </w:r>
      <w:r>
        <w:rPr>
          <w:rFonts w:hint="eastAsia"/>
          <w:i/>
        </w:rPr>
        <w:t>的安全性问题大部分依赖于后端的过滤和拦截措施。</w:t>
      </w:r>
    </w:p>
    <w:p w:rsidR="00303D18" w:rsidRPr="007E4AEA" w:rsidRDefault="00324ED4" w:rsidP="00DB3149">
      <w:pPr>
        <w:pStyle w:val="2"/>
      </w:pPr>
      <w:bookmarkStart w:id="5" w:name="_Toc270024312"/>
      <w:bookmarkStart w:id="6" w:name="_Toc466367909"/>
      <w:r>
        <w:rPr>
          <w:rFonts w:hint="eastAsia"/>
        </w:rPr>
        <w:t>前端开发</w:t>
      </w:r>
      <w:r w:rsidR="00303D18" w:rsidRPr="007E4AEA">
        <w:rPr>
          <w:rFonts w:hint="eastAsia"/>
        </w:rPr>
        <w:t>性能目标</w:t>
      </w:r>
      <w:bookmarkEnd w:id="5"/>
      <w:bookmarkEnd w:id="6"/>
    </w:p>
    <w:p w:rsidR="00303D18" w:rsidRDefault="00203A1E" w:rsidP="00D557EE">
      <w:pPr>
        <w:numPr>
          <w:ilvl w:val="0"/>
          <w:numId w:val="4"/>
        </w:numPr>
        <w:spacing w:before="120" w:after="120"/>
        <w:rPr>
          <w:b/>
        </w:rPr>
      </w:pPr>
      <w:r>
        <w:rPr>
          <w:rFonts w:hint="eastAsia"/>
          <w:b/>
        </w:rPr>
        <w:t>优化方向</w:t>
      </w:r>
    </w:p>
    <w:p w:rsidR="00374D79" w:rsidRPr="007B27DD" w:rsidRDefault="00203A1E" w:rsidP="006F72B9">
      <w:pPr>
        <w:pStyle w:val="af"/>
        <w:numPr>
          <w:ilvl w:val="0"/>
          <w:numId w:val="93"/>
        </w:numPr>
        <w:spacing w:before="120" w:after="120"/>
        <w:ind w:firstLineChars="0"/>
        <w:rPr>
          <w:i/>
        </w:rPr>
      </w:pPr>
      <w:r w:rsidRPr="007B27DD">
        <w:rPr>
          <w:rFonts w:hint="eastAsia"/>
          <w:i/>
        </w:rPr>
        <w:t>请求数量：合并脚本和样式表，</w:t>
      </w:r>
      <w:proofErr w:type="spellStart"/>
      <w:r w:rsidRPr="007B27DD">
        <w:rPr>
          <w:rFonts w:hint="eastAsia"/>
          <w:i/>
        </w:rPr>
        <w:t>css</w:t>
      </w:r>
      <w:proofErr w:type="spellEnd"/>
      <w:r w:rsidRPr="007B27DD">
        <w:rPr>
          <w:rFonts w:hint="eastAsia"/>
          <w:i/>
        </w:rPr>
        <w:t xml:space="preserve"> Sprites</w:t>
      </w:r>
      <w:r w:rsidRPr="007B27DD">
        <w:rPr>
          <w:rFonts w:hint="eastAsia"/>
          <w:i/>
        </w:rPr>
        <w:t>拆分初始化负载</w:t>
      </w:r>
      <w:r w:rsidR="00DB769B" w:rsidRPr="007B27DD">
        <w:rPr>
          <w:rFonts w:hint="eastAsia"/>
          <w:i/>
        </w:rPr>
        <w:t>，划分主域</w:t>
      </w:r>
      <w:r w:rsidR="00374D79" w:rsidRPr="007B27DD">
        <w:rPr>
          <w:rFonts w:hint="eastAsia"/>
          <w:i/>
        </w:rPr>
        <w:t>。</w:t>
      </w:r>
    </w:p>
    <w:p w:rsidR="00374D79" w:rsidRPr="007B27DD" w:rsidRDefault="00374D79" w:rsidP="006F72B9">
      <w:pPr>
        <w:pStyle w:val="af"/>
        <w:numPr>
          <w:ilvl w:val="0"/>
          <w:numId w:val="93"/>
        </w:numPr>
        <w:spacing w:before="120" w:after="120"/>
        <w:ind w:firstLineChars="0"/>
        <w:rPr>
          <w:i/>
        </w:rPr>
      </w:pPr>
      <w:r w:rsidRPr="007B27DD">
        <w:rPr>
          <w:rFonts w:hint="eastAsia"/>
          <w:i/>
        </w:rPr>
        <w:t>请求带宽：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8F8F8"/>
        </w:rPr>
        <w:t>开启</w:t>
      </w:r>
      <w:proofErr w:type="spellStart"/>
      <w:r w:rsidRPr="007B27DD">
        <w:rPr>
          <w:rFonts w:ascii="Segoe UI" w:hAnsi="Segoe UI" w:cs="Segoe UI"/>
          <w:i/>
          <w:color w:val="333333"/>
          <w:szCs w:val="21"/>
          <w:shd w:val="clear" w:color="auto" w:fill="F8F8F8"/>
        </w:rPr>
        <w:t>GZip</w:t>
      </w:r>
      <w:proofErr w:type="spellEnd"/>
      <w:r w:rsidRPr="007B27DD">
        <w:rPr>
          <w:rFonts w:ascii="Segoe UI" w:hAnsi="Segoe UI" w:cs="Segoe UI"/>
          <w:i/>
          <w:color w:val="333333"/>
          <w:szCs w:val="21"/>
          <w:shd w:val="clear" w:color="auto" w:fill="F8F8F8"/>
        </w:rPr>
        <w:t>，精简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8F8F8"/>
        </w:rPr>
        <w:t>JavaScript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8F8F8"/>
        </w:rPr>
        <w:t>，移除重复脚本，图像优化</w:t>
      </w:r>
    </w:p>
    <w:p w:rsidR="00374D79" w:rsidRPr="007B27DD" w:rsidRDefault="00374D79" w:rsidP="006F72B9">
      <w:pPr>
        <w:pStyle w:val="af"/>
        <w:numPr>
          <w:ilvl w:val="0"/>
          <w:numId w:val="93"/>
        </w:numPr>
        <w:spacing w:before="120" w:after="120"/>
        <w:ind w:firstLineChars="0"/>
        <w:rPr>
          <w:i/>
        </w:rPr>
      </w:pPr>
      <w:r w:rsidRPr="007B27DD">
        <w:rPr>
          <w:rFonts w:hint="eastAsia"/>
          <w:i/>
        </w:rPr>
        <w:t>缓存利用：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使用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CDN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，使用外部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JavaScript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和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CSS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，添加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Expires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头，减少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DNS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查找，配置</w:t>
      </w:r>
      <w:proofErr w:type="spellStart"/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ETag</w:t>
      </w:r>
      <w:proofErr w:type="spellEnd"/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，使</w:t>
      </w:r>
      <w:proofErr w:type="spellStart"/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AjaX</w:t>
      </w:r>
      <w:proofErr w:type="spellEnd"/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可缓存</w:t>
      </w:r>
    </w:p>
    <w:p w:rsidR="00374D79" w:rsidRPr="007B27DD" w:rsidRDefault="00374D79" w:rsidP="006F72B9">
      <w:pPr>
        <w:pStyle w:val="af"/>
        <w:numPr>
          <w:ilvl w:val="0"/>
          <w:numId w:val="93"/>
        </w:numPr>
        <w:spacing w:before="120" w:after="120"/>
        <w:ind w:firstLineChars="0"/>
        <w:rPr>
          <w:i/>
        </w:rPr>
      </w:pPr>
      <w:r w:rsidRPr="007B27DD">
        <w:rPr>
          <w:rFonts w:hint="eastAsia"/>
          <w:i/>
        </w:rPr>
        <w:t>页面结构：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8F8F8"/>
        </w:rPr>
        <w:t>将样式表放在顶部，将脚本放在底部，尽早刷新文档的输出</w:t>
      </w:r>
    </w:p>
    <w:p w:rsidR="00374D79" w:rsidRPr="007B27DD" w:rsidRDefault="00374D79" w:rsidP="006F72B9">
      <w:pPr>
        <w:pStyle w:val="af"/>
        <w:numPr>
          <w:ilvl w:val="0"/>
          <w:numId w:val="93"/>
        </w:numPr>
        <w:spacing w:before="120" w:after="120"/>
        <w:ind w:firstLineChars="0"/>
        <w:rPr>
          <w:i/>
        </w:rPr>
      </w:pPr>
      <w:r w:rsidRPr="007B27DD">
        <w:rPr>
          <w:rFonts w:ascii="Segoe UI" w:hAnsi="Segoe UI" w:cs="Segoe UI" w:hint="eastAsia"/>
          <w:i/>
          <w:color w:val="333333"/>
          <w:szCs w:val="21"/>
          <w:shd w:val="clear" w:color="auto" w:fill="FFFFFF"/>
        </w:rPr>
        <w:t>验证码：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避免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CSS</w:t>
      </w:r>
      <w:r w:rsidRPr="007B27DD">
        <w:rPr>
          <w:rFonts w:ascii="Segoe UI" w:hAnsi="Segoe UI" w:cs="Segoe UI"/>
          <w:i/>
          <w:color w:val="333333"/>
          <w:szCs w:val="21"/>
          <w:shd w:val="clear" w:color="auto" w:fill="FFFFFF"/>
        </w:rPr>
        <w:t>表达式，避免重定向</w:t>
      </w:r>
    </w:p>
    <w:p w:rsidR="002E4BC2" w:rsidRPr="007B27DD" w:rsidRDefault="002E4BC2" w:rsidP="006F72B9">
      <w:pPr>
        <w:pStyle w:val="af"/>
        <w:numPr>
          <w:ilvl w:val="0"/>
          <w:numId w:val="93"/>
        </w:numPr>
        <w:spacing w:before="120" w:after="120"/>
        <w:ind w:firstLineChars="0"/>
        <w:rPr>
          <w:i/>
        </w:rPr>
      </w:pPr>
      <w:r w:rsidRPr="007B27DD">
        <w:rPr>
          <w:rFonts w:ascii="Segoe UI" w:hAnsi="Segoe UI" w:cs="Segoe UI" w:hint="eastAsia"/>
          <w:i/>
          <w:color w:val="333333"/>
          <w:szCs w:val="21"/>
          <w:shd w:val="clear" w:color="auto" w:fill="FFFFFF"/>
        </w:rPr>
        <w:t>全端工程师可利用</w:t>
      </w:r>
      <w:proofErr w:type="spellStart"/>
      <w:r w:rsidRPr="007B27DD">
        <w:rPr>
          <w:rFonts w:ascii="Segoe UI" w:hAnsi="Segoe UI" w:cs="Segoe UI" w:hint="eastAsia"/>
          <w:i/>
          <w:color w:val="333333"/>
          <w:szCs w:val="21"/>
          <w:shd w:val="clear" w:color="auto" w:fill="FFFFFF"/>
        </w:rPr>
        <w:t>yuicompressor</w:t>
      </w:r>
      <w:proofErr w:type="spellEnd"/>
      <w:r w:rsidRPr="007B27DD">
        <w:rPr>
          <w:rFonts w:ascii="Segoe UI" w:hAnsi="Segoe UI" w:cs="Segoe UI" w:hint="eastAsia"/>
          <w:i/>
          <w:color w:val="333333"/>
          <w:szCs w:val="21"/>
          <w:shd w:val="clear" w:color="auto" w:fill="FFFFFF"/>
        </w:rPr>
        <w:t xml:space="preserve"> </w:t>
      </w:r>
      <w:r w:rsidRPr="007B27DD">
        <w:rPr>
          <w:rFonts w:ascii="Segoe UI" w:hAnsi="Segoe UI" w:cs="Segoe UI" w:hint="eastAsia"/>
          <w:i/>
          <w:color w:val="333333"/>
          <w:szCs w:val="21"/>
          <w:shd w:val="clear" w:color="auto" w:fill="FFFFFF"/>
        </w:rPr>
        <w:t>或者</w:t>
      </w:r>
      <w:r w:rsidRPr="007B27DD">
        <w:rPr>
          <w:rFonts w:ascii="Segoe UI" w:hAnsi="Segoe UI" w:cs="Segoe UI" w:hint="eastAsia"/>
          <w:i/>
          <w:color w:val="333333"/>
          <w:szCs w:val="21"/>
          <w:shd w:val="clear" w:color="auto" w:fill="FFFFFF"/>
        </w:rPr>
        <w:t xml:space="preserve"> </w:t>
      </w:r>
      <w:proofErr w:type="spellStart"/>
      <w:r w:rsidRPr="007B27DD">
        <w:rPr>
          <w:rFonts w:ascii="Segoe UI" w:hAnsi="Segoe UI" w:cs="Segoe UI" w:hint="eastAsia"/>
          <w:i/>
          <w:color w:val="333333"/>
          <w:szCs w:val="21"/>
          <w:shd w:val="clear" w:color="auto" w:fill="FFFFFF"/>
        </w:rPr>
        <w:t>goog</w:t>
      </w:r>
      <w:proofErr w:type="spellEnd"/>
      <w:r w:rsidRPr="007B27DD">
        <w:rPr>
          <w:rFonts w:ascii="Segoe UI" w:hAnsi="Segoe UI" w:cs="Segoe UI" w:hint="eastAsia"/>
          <w:i/>
          <w:color w:val="333333"/>
          <w:szCs w:val="21"/>
          <w:shd w:val="clear" w:color="auto" w:fill="FFFFFF"/>
        </w:rPr>
        <w:t xml:space="preserve"> closure compiler</w:t>
      </w:r>
      <w:r w:rsidRPr="007B27DD">
        <w:rPr>
          <w:rFonts w:ascii="Segoe UI" w:hAnsi="Segoe UI" w:cs="Segoe UI" w:hint="eastAsia"/>
          <w:i/>
          <w:color w:val="333333"/>
          <w:szCs w:val="21"/>
          <w:shd w:val="clear" w:color="auto" w:fill="FFFFFF"/>
        </w:rPr>
        <w:t>等压缩工具进行优化。</w:t>
      </w:r>
    </w:p>
    <w:p w:rsidR="005A55C9" w:rsidRPr="007E4AEA" w:rsidRDefault="005A55C9" w:rsidP="00176613">
      <w:pPr>
        <w:ind w:firstLineChars="200" w:firstLine="426"/>
      </w:pPr>
    </w:p>
    <w:p w:rsidR="005D2B97" w:rsidRPr="007E4AEA" w:rsidRDefault="002A47F3" w:rsidP="00DB3149">
      <w:pPr>
        <w:pStyle w:val="1"/>
        <w:pageBreakBefore/>
        <w:ind w:rightChars="-637" w:right="-1358"/>
        <w:jc w:val="left"/>
      </w:pPr>
      <w:bookmarkStart w:id="7" w:name="_Toc466367910"/>
      <w:r w:rsidRPr="007E4AEA">
        <w:rPr>
          <w:rFonts w:hint="eastAsia"/>
        </w:rPr>
        <w:lastRenderedPageBreak/>
        <w:t>总体</w:t>
      </w:r>
      <w:r w:rsidR="00A0486E" w:rsidRPr="007E4AEA">
        <w:rPr>
          <w:rFonts w:hint="eastAsia"/>
        </w:rPr>
        <w:t>设计</w:t>
      </w:r>
      <w:bookmarkEnd w:id="7"/>
    </w:p>
    <w:p w:rsidR="00462CC5" w:rsidRPr="007E4AEA" w:rsidRDefault="00462CC5" w:rsidP="00DB3149">
      <w:pPr>
        <w:pStyle w:val="2"/>
      </w:pPr>
      <w:bookmarkStart w:id="8" w:name="_Toc466367911"/>
      <w:r w:rsidRPr="007E4AEA">
        <w:rPr>
          <w:rFonts w:hint="eastAsia"/>
        </w:rPr>
        <w:t>技术体系</w:t>
      </w:r>
      <w:bookmarkEnd w:id="8"/>
    </w:p>
    <w:p w:rsidR="0091557F" w:rsidRPr="0091557F" w:rsidRDefault="0091557F" w:rsidP="0091557F">
      <w:pPr>
        <w:ind w:firstLineChars="200" w:firstLine="426"/>
      </w:pPr>
      <w:r>
        <w:rPr>
          <w:rFonts w:hint="eastAsia"/>
        </w:rPr>
        <w:t>前端框架开发所使用的技术有：</w:t>
      </w:r>
    </w:p>
    <w:p w:rsidR="004C5723" w:rsidRPr="004C5723" w:rsidRDefault="0091557F" w:rsidP="006E582E">
      <w:pPr>
        <w:pStyle w:val="af"/>
        <w:numPr>
          <w:ilvl w:val="0"/>
          <w:numId w:val="8"/>
        </w:numPr>
        <w:ind w:firstLineChars="0"/>
      </w:pPr>
      <w:r>
        <w:t>N</w:t>
      </w:r>
      <w:r>
        <w:rPr>
          <w:rFonts w:hint="eastAsia"/>
        </w:rPr>
        <w:t>ode.js</w:t>
      </w:r>
      <w:r w:rsidR="004C5723">
        <w:rPr>
          <w:rFonts w:hint="eastAsia"/>
        </w:rPr>
        <w:t>：</w:t>
      </w:r>
      <w:r w:rsidR="004C5723" w:rsidRPr="004C5723">
        <w:t>一个基于</w:t>
      </w:r>
      <w:r w:rsidR="004C5723" w:rsidRPr="004C5723">
        <w:t> Chrome V8 </w:t>
      </w:r>
      <w:r w:rsidR="004C5723" w:rsidRPr="004C5723">
        <w:t>引擎的</w:t>
      </w:r>
      <w:r w:rsidR="004C5723" w:rsidRPr="004C5723">
        <w:t xml:space="preserve"> JavaScript </w:t>
      </w:r>
      <w:r w:rsidR="004C5723" w:rsidRPr="004C5723">
        <w:t>运行环境。</w:t>
      </w:r>
    </w:p>
    <w:p w:rsidR="008B29C1" w:rsidRPr="007E4AEA" w:rsidRDefault="00AC1148" w:rsidP="006E582E">
      <w:pPr>
        <w:pStyle w:val="af"/>
        <w:numPr>
          <w:ilvl w:val="0"/>
          <w:numId w:val="8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 w:rsidR="004C5723">
        <w:rPr>
          <w:rFonts w:hint="eastAsia"/>
        </w:rPr>
        <w:t>：</w:t>
      </w:r>
      <w:r w:rsidR="004C5723" w:rsidRPr="004C5723">
        <w:t xml:space="preserve">Node.js </w:t>
      </w:r>
      <w:r w:rsidR="004C5723" w:rsidRPr="004C5723">
        <w:t>的包管理器</w:t>
      </w:r>
      <w:r w:rsidR="004C5723" w:rsidRPr="004C5723">
        <w:t> </w:t>
      </w:r>
      <w:proofErr w:type="spellStart"/>
      <w:r w:rsidR="004C5723" w:rsidRPr="004C5723">
        <w:t>npm</w:t>
      </w:r>
      <w:proofErr w:type="spellEnd"/>
      <w:r w:rsidR="004C5723" w:rsidRPr="004C5723">
        <w:t>，是全球最大的开源库生态系统。</w:t>
      </w:r>
    </w:p>
    <w:p w:rsidR="00AC1148" w:rsidRPr="007E4AEA" w:rsidRDefault="00A67D48" w:rsidP="00AC1148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cooking</w:t>
      </w:r>
      <w:r w:rsidR="00B22BD0">
        <w:rPr>
          <w:rFonts w:hint="eastAsia"/>
        </w:rPr>
        <w:t>：</w:t>
      </w:r>
      <w:r w:rsidR="00B22BD0" w:rsidRPr="004A5FF1">
        <w:rPr>
          <w:rFonts w:ascii="Helvetica" w:hAnsi="Helvetica"/>
          <w:shd w:val="clear" w:color="auto" w:fill="FFFFFF"/>
        </w:rPr>
        <w:t>自动化。对于需要反复重复的任务，例如压缩（</w:t>
      </w:r>
      <w:proofErr w:type="spellStart"/>
      <w:r w:rsidR="00B22BD0" w:rsidRPr="004A5FF1">
        <w:rPr>
          <w:rFonts w:ascii="Helvetica" w:hAnsi="Helvetica"/>
          <w:shd w:val="clear" w:color="auto" w:fill="FFFFFF"/>
        </w:rPr>
        <w:t>minification</w:t>
      </w:r>
      <w:proofErr w:type="spellEnd"/>
      <w:r w:rsidR="00B22BD0" w:rsidRPr="004A5FF1">
        <w:rPr>
          <w:rFonts w:ascii="Helvetica" w:hAnsi="Helvetica"/>
          <w:shd w:val="clear" w:color="auto" w:fill="FFFFFF"/>
        </w:rPr>
        <w:t>）、编译、单元测试、</w:t>
      </w:r>
      <w:proofErr w:type="spellStart"/>
      <w:r w:rsidR="00B22BD0" w:rsidRPr="004A5FF1">
        <w:rPr>
          <w:rFonts w:ascii="Helvetica" w:hAnsi="Helvetica"/>
          <w:shd w:val="clear" w:color="auto" w:fill="FFFFFF"/>
        </w:rPr>
        <w:t>linting</w:t>
      </w:r>
      <w:proofErr w:type="spellEnd"/>
      <w:r w:rsidR="00B22BD0" w:rsidRPr="004A5FF1">
        <w:rPr>
          <w:rFonts w:ascii="Helvetica" w:hAnsi="Helvetica"/>
          <w:shd w:val="clear" w:color="auto" w:fill="FFFFFF"/>
        </w:rPr>
        <w:t>等，自动化工具可以减轻你的劳动，简化你的工作</w:t>
      </w:r>
      <w:r w:rsidR="00AC1148" w:rsidRPr="004A5FF1">
        <w:rPr>
          <w:rFonts w:hint="eastAsia"/>
        </w:rPr>
        <w:t>。</w:t>
      </w:r>
    </w:p>
    <w:p w:rsidR="006B2C88" w:rsidRDefault="0094246D" w:rsidP="00D14FF1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Vue.js</w:t>
      </w:r>
      <w:r>
        <w:rPr>
          <w:rFonts w:hint="eastAsia"/>
        </w:rPr>
        <w:t>是一个构建数据驱动的</w:t>
      </w:r>
      <w:r>
        <w:rPr>
          <w:rFonts w:hint="eastAsia"/>
        </w:rPr>
        <w:t>web</w:t>
      </w:r>
      <w:r>
        <w:rPr>
          <w:rFonts w:hint="eastAsia"/>
        </w:rPr>
        <w:t>界面的库。</w:t>
      </w:r>
    </w:p>
    <w:p w:rsidR="00D14FF1" w:rsidRDefault="000E7D6D" w:rsidP="00D14FF1">
      <w:pPr>
        <w:pStyle w:val="af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栅格系统：</w:t>
      </w:r>
      <w:r w:rsidR="00D14FF1">
        <w:rPr>
          <w:rFonts w:hint="eastAsia"/>
        </w:rPr>
        <w:t>页面重构框架。</w:t>
      </w:r>
    </w:p>
    <w:p w:rsidR="006852F9" w:rsidRDefault="00787D04" w:rsidP="006852F9">
      <w:pPr>
        <w:pStyle w:val="3"/>
        <w:rPr>
          <w:rFonts w:hint="eastAsia"/>
          <w:sz w:val="28"/>
          <w:szCs w:val="28"/>
        </w:rPr>
      </w:pPr>
      <w:r w:rsidRPr="00787D04">
        <w:rPr>
          <w:rFonts w:hint="eastAsia"/>
          <w:sz w:val="28"/>
          <w:szCs w:val="28"/>
        </w:rPr>
        <w:t>前端的技术比较</w:t>
      </w:r>
    </w:p>
    <w:p w:rsidR="009B26B0" w:rsidRPr="00506D62" w:rsidRDefault="00441287" w:rsidP="00506D62">
      <w:pPr>
        <w:pStyle w:val="4"/>
        <w:rPr>
          <w:rFonts w:hint="eastAsia"/>
          <w:sz w:val="24"/>
          <w:szCs w:val="24"/>
        </w:rPr>
      </w:pPr>
      <w:r w:rsidRPr="00506D62">
        <w:rPr>
          <w:rFonts w:hint="eastAsia"/>
          <w:sz w:val="24"/>
          <w:szCs w:val="24"/>
        </w:rPr>
        <w:t>服务器比较：</w:t>
      </w:r>
    </w:p>
    <w:p w:rsidR="00041D1D" w:rsidRPr="00F0527B" w:rsidRDefault="00041D1D" w:rsidP="00441287">
      <w:pPr>
        <w:ind w:left="709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r w:rsidRPr="00F0527B">
        <w:rPr>
          <w:rFonts w:hint="eastAsia"/>
          <w:szCs w:val="21"/>
        </w:rPr>
        <w:t xml:space="preserve">   </w:t>
      </w:r>
      <w:r w:rsidR="007C2561" w:rsidRPr="00F0527B">
        <w:rPr>
          <w:rFonts w:hint="eastAsia"/>
          <w:szCs w:val="21"/>
        </w:rPr>
        <w:t>一直以来</w:t>
      </w:r>
      <w:proofErr w:type="spellStart"/>
      <w:r w:rsidR="007C2561" w:rsidRPr="00F0527B">
        <w:rPr>
          <w:szCs w:val="21"/>
        </w:rPr>
        <w:t>J</w:t>
      </w:r>
      <w:r w:rsidR="007C2561" w:rsidRPr="00F0527B">
        <w:rPr>
          <w:rFonts w:hint="eastAsia"/>
          <w:szCs w:val="21"/>
        </w:rPr>
        <w:t>avascript</w:t>
      </w:r>
      <w:proofErr w:type="spellEnd"/>
      <w:r w:rsidR="007C2561" w:rsidRPr="00F0527B">
        <w:rPr>
          <w:rFonts w:hint="eastAsia"/>
          <w:szCs w:val="21"/>
        </w:rPr>
        <w:t>作为一种脚本语言出现，并没有涉及</w:t>
      </w:r>
      <w:r w:rsidR="00A642B0" w:rsidRPr="00F0527B">
        <w:rPr>
          <w:rFonts w:hint="eastAsia"/>
          <w:szCs w:val="21"/>
        </w:rPr>
        <w:t>到</w:t>
      </w:r>
      <w:r w:rsidR="007C2561" w:rsidRPr="00F0527B">
        <w:rPr>
          <w:rFonts w:hint="eastAsia"/>
          <w:szCs w:val="21"/>
        </w:rPr>
        <w:t>服务器端</w:t>
      </w:r>
      <w:r w:rsidR="009F2F06" w:rsidRPr="00F0527B">
        <w:rPr>
          <w:rFonts w:hint="eastAsia"/>
          <w:szCs w:val="21"/>
        </w:rPr>
        <w:t>的动态语言开发</w:t>
      </w:r>
      <w:r w:rsidR="007C2561" w:rsidRPr="00F0527B">
        <w:rPr>
          <w:rFonts w:hint="eastAsia"/>
          <w:szCs w:val="21"/>
        </w:rPr>
        <w:t>，</w:t>
      </w:r>
      <w:r w:rsidR="009F2F06" w:rsidRPr="00F0527B">
        <w:rPr>
          <w:rFonts w:hint="eastAsia"/>
          <w:szCs w:val="21"/>
        </w:rPr>
        <w:t>常见的服务器语言有</w:t>
      </w:r>
      <w:r w:rsidR="009F2F06" w:rsidRPr="00F0527B">
        <w:rPr>
          <w:rFonts w:hint="eastAsia"/>
          <w:szCs w:val="21"/>
        </w:rPr>
        <w:t>java,php,asp.net</w:t>
      </w:r>
      <w:r w:rsidR="009F2F06" w:rsidRPr="00F0527B">
        <w:rPr>
          <w:rFonts w:hint="eastAsia"/>
          <w:szCs w:val="21"/>
        </w:rPr>
        <w:t>等。</w:t>
      </w:r>
      <w:r w:rsidR="009F2F06" w:rsidRPr="00F0527B">
        <w:rPr>
          <w:szCs w:val="21"/>
        </w:rPr>
        <w:t>Node.js</w:t>
      </w:r>
      <w:r w:rsidR="009F2F06" w:rsidRPr="00F0527B">
        <w:rPr>
          <w:szCs w:val="21"/>
        </w:rPr>
        <w:t>从</w:t>
      </w:r>
      <w:r w:rsidR="009F2F06" w:rsidRPr="00F0527B">
        <w:rPr>
          <w:szCs w:val="21"/>
        </w:rPr>
        <w:t>2009</w:t>
      </w:r>
      <w:r w:rsidR="009F2F06" w:rsidRPr="00F0527B">
        <w:rPr>
          <w:szCs w:val="21"/>
        </w:rPr>
        <w:t>年诞生至今</w:t>
      </w:r>
      <w:r w:rsidR="009F2F06" w:rsidRPr="00F0527B">
        <w:rPr>
          <w:szCs w:val="21"/>
        </w:rPr>
        <w:t>,</w:t>
      </w:r>
      <w:r w:rsidR="009F2F06" w:rsidRPr="00F0527B">
        <w:rPr>
          <w:szCs w:val="21"/>
        </w:rPr>
        <w:t>已经发展了两年有余</w:t>
      </w:r>
      <w:r w:rsidR="00D009DA" w:rsidRPr="00F0527B">
        <w:rPr>
          <w:rFonts w:hint="eastAsia"/>
          <w:szCs w:val="21"/>
        </w:rPr>
        <w:t>，</w:t>
      </w:r>
      <w:r w:rsidR="00863940" w:rsidRPr="00F0527B">
        <w:rPr>
          <w:rFonts w:ascii="Helvetica Neue" w:hAnsi="Helvetica Neue"/>
          <w:color w:val="333333"/>
          <w:szCs w:val="21"/>
          <w:shd w:val="clear" w:color="auto" w:fill="FFFFFF"/>
        </w:rPr>
        <w:t xml:space="preserve">Node.js </w:t>
      </w:r>
      <w:r w:rsidR="00863940" w:rsidRPr="00F0527B">
        <w:rPr>
          <w:rFonts w:ascii="Helvetica Neue" w:hAnsi="Helvetica Neue"/>
          <w:color w:val="333333"/>
          <w:szCs w:val="21"/>
          <w:shd w:val="clear" w:color="auto" w:fill="FFFFFF"/>
        </w:rPr>
        <w:t>是运行在服务端的</w:t>
      </w:r>
      <w:r w:rsidR="00863940" w:rsidRPr="00F0527B">
        <w:rPr>
          <w:rFonts w:ascii="Helvetica Neue" w:hAnsi="Helvetica Neue"/>
          <w:color w:val="333333"/>
          <w:szCs w:val="21"/>
          <w:shd w:val="clear" w:color="auto" w:fill="FFFFFF"/>
        </w:rPr>
        <w:t xml:space="preserve"> JavaScript</w:t>
      </w:r>
      <w:r w:rsidR="00863940" w:rsidRPr="00F0527B">
        <w:rPr>
          <w:rFonts w:ascii="Helvetica Neue" w:hAnsi="Helvetica Neue" w:hint="eastAsia"/>
          <w:color w:val="333333"/>
          <w:szCs w:val="21"/>
          <w:shd w:val="clear" w:color="auto" w:fill="FFFFFF"/>
        </w:rPr>
        <w:t>。</w:t>
      </w:r>
      <w:r w:rsidR="002609D6" w:rsidRPr="00F0527B">
        <w:rPr>
          <w:rFonts w:ascii="Helvetica Neue" w:hAnsi="Helvetica Neue" w:hint="eastAsia"/>
          <w:color w:val="333333"/>
          <w:szCs w:val="21"/>
          <w:shd w:val="clear" w:color="auto" w:fill="FFFFFF"/>
        </w:rPr>
        <w:t>IWT</w:t>
      </w:r>
      <w:r w:rsidR="002609D6" w:rsidRPr="00F0527B">
        <w:rPr>
          <w:rFonts w:ascii="Helvetica Neue" w:hAnsi="Helvetica Neue" w:hint="eastAsia"/>
          <w:color w:val="333333"/>
          <w:szCs w:val="21"/>
          <w:shd w:val="clear" w:color="auto" w:fill="FFFFFF"/>
        </w:rPr>
        <w:t>前端框架开发也是基于</w:t>
      </w:r>
      <w:r w:rsidR="002609D6" w:rsidRPr="00F0527B">
        <w:rPr>
          <w:rFonts w:ascii="Helvetica Neue" w:hAnsi="Helvetica Neue" w:hint="eastAsia"/>
          <w:color w:val="333333"/>
          <w:szCs w:val="21"/>
          <w:shd w:val="clear" w:color="auto" w:fill="FFFFFF"/>
        </w:rPr>
        <w:t>node.js</w:t>
      </w:r>
      <w:r w:rsidR="002609D6" w:rsidRPr="00F0527B">
        <w:rPr>
          <w:rFonts w:ascii="Helvetica Neue" w:hAnsi="Helvetica Neue" w:hint="eastAsia"/>
          <w:color w:val="333333"/>
          <w:szCs w:val="21"/>
          <w:shd w:val="clear" w:color="auto" w:fill="FFFFFF"/>
        </w:rPr>
        <w:t>为平台开发的。</w:t>
      </w:r>
    </w:p>
    <w:p w:rsidR="00800E7D" w:rsidRPr="00F0527B" w:rsidRDefault="00800E7D" w:rsidP="00441287">
      <w:pPr>
        <w:ind w:left="709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r w:rsidRPr="00F0527B">
        <w:rPr>
          <w:rFonts w:ascii="Helvetica Neue" w:hAnsi="Helvetica Neue" w:hint="eastAsia"/>
          <w:color w:val="333333"/>
          <w:szCs w:val="21"/>
          <w:shd w:val="clear" w:color="auto" w:fill="FFFFFF"/>
        </w:rPr>
        <w:t xml:space="preserve">   </w:t>
      </w:r>
      <w:r w:rsidRPr="00F0527B">
        <w:rPr>
          <w:rFonts w:ascii="Helvetica Neue" w:hAnsi="Helvetica Neue"/>
          <w:color w:val="333333"/>
          <w:szCs w:val="21"/>
          <w:shd w:val="clear" w:color="auto" w:fill="FFFFFF"/>
        </w:rPr>
        <w:t>NPM</w:t>
      </w:r>
      <w:r w:rsidRPr="00F0527B">
        <w:rPr>
          <w:rFonts w:ascii="Helvetica Neue" w:hAnsi="Helvetica Neue"/>
          <w:color w:val="333333"/>
          <w:szCs w:val="21"/>
          <w:shd w:val="clear" w:color="auto" w:fill="FFFFFF"/>
        </w:rPr>
        <w:t>是随同</w:t>
      </w:r>
      <w:proofErr w:type="spellStart"/>
      <w:r w:rsidRPr="00F0527B">
        <w:rPr>
          <w:rFonts w:ascii="Helvetica Neue" w:hAnsi="Helvetica Neue"/>
          <w:color w:val="333333"/>
          <w:szCs w:val="21"/>
          <w:shd w:val="clear" w:color="auto" w:fill="FFFFFF"/>
        </w:rPr>
        <w:t>NodeJS</w:t>
      </w:r>
      <w:proofErr w:type="spellEnd"/>
      <w:r w:rsidRPr="00F0527B">
        <w:rPr>
          <w:rFonts w:ascii="Helvetica Neue" w:hAnsi="Helvetica Neue"/>
          <w:color w:val="333333"/>
          <w:szCs w:val="21"/>
          <w:shd w:val="clear" w:color="auto" w:fill="FFFFFF"/>
        </w:rPr>
        <w:t>一起安装的包管理工具</w:t>
      </w:r>
      <w:r w:rsidR="001337BA" w:rsidRPr="00F0527B">
        <w:rPr>
          <w:rFonts w:ascii="Helvetica Neue" w:hAnsi="Helvetica Neue" w:hint="eastAsia"/>
          <w:color w:val="333333"/>
          <w:szCs w:val="21"/>
          <w:shd w:val="clear" w:color="auto" w:fill="FFFFFF"/>
        </w:rPr>
        <w:t>，</w:t>
      </w:r>
      <w:r w:rsidR="00675328" w:rsidRPr="00F0527B">
        <w:rPr>
          <w:rFonts w:ascii="Helvetica Neue" w:hAnsi="Helvetica Neue"/>
          <w:color w:val="333333"/>
          <w:szCs w:val="21"/>
          <w:shd w:val="clear" w:color="auto" w:fill="FFFFFF"/>
        </w:rPr>
        <w:t>能解决</w:t>
      </w:r>
      <w:proofErr w:type="spellStart"/>
      <w:r w:rsidR="00675328" w:rsidRPr="00F0527B">
        <w:rPr>
          <w:rFonts w:ascii="Helvetica Neue" w:hAnsi="Helvetica Neue"/>
          <w:color w:val="333333"/>
          <w:szCs w:val="21"/>
          <w:shd w:val="clear" w:color="auto" w:fill="FFFFFF"/>
        </w:rPr>
        <w:t>NodeJS</w:t>
      </w:r>
      <w:proofErr w:type="spellEnd"/>
      <w:r w:rsidR="00675328" w:rsidRPr="00F0527B">
        <w:rPr>
          <w:rFonts w:ascii="Helvetica Neue" w:hAnsi="Helvetica Neue"/>
          <w:color w:val="333333"/>
          <w:szCs w:val="21"/>
          <w:shd w:val="clear" w:color="auto" w:fill="FFFFFF"/>
        </w:rPr>
        <w:t>代码部署上的很多问题</w:t>
      </w:r>
      <w:r w:rsidR="00675328" w:rsidRPr="00F0527B">
        <w:rPr>
          <w:rFonts w:ascii="Helvetica Neue" w:hAnsi="Helvetica Neue" w:hint="eastAsia"/>
          <w:color w:val="333333"/>
          <w:szCs w:val="21"/>
          <w:shd w:val="clear" w:color="auto" w:fill="FFFFFF"/>
        </w:rPr>
        <w:t>。</w:t>
      </w:r>
    </w:p>
    <w:p w:rsidR="00F0527B" w:rsidRPr="00F0527B" w:rsidRDefault="00F0527B" w:rsidP="00F0527B">
      <w:pPr>
        <w:pStyle w:val="af"/>
        <w:numPr>
          <w:ilvl w:val="0"/>
          <w:numId w:val="107"/>
        </w:numPr>
        <w:ind w:firstLineChars="0"/>
        <w:rPr>
          <w:sz w:val="18"/>
          <w:szCs w:val="18"/>
        </w:rPr>
      </w:pPr>
      <w:r w:rsidRPr="00F0527B">
        <w:rPr>
          <w:sz w:val="18"/>
          <w:szCs w:val="18"/>
        </w:rPr>
        <w:t>允许用户从</w:t>
      </w:r>
      <w:r w:rsidRPr="00F0527B">
        <w:rPr>
          <w:sz w:val="18"/>
          <w:szCs w:val="18"/>
        </w:rPr>
        <w:t>NPM</w:t>
      </w:r>
      <w:r w:rsidRPr="00F0527B">
        <w:rPr>
          <w:sz w:val="18"/>
          <w:szCs w:val="18"/>
        </w:rPr>
        <w:t>服务器下载别人编写的第三方包到本地使用。</w:t>
      </w:r>
    </w:p>
    <w:p w:rsidR="00F0527B" w:rsidRPr="00F0527B" w:rsidRDefault="00F0527B" w:rsidP="00F0527B">
      <w:pPr>
        <w:pStyle w:val="af"/>
        <w:numPr>
          <w:ilvl w:val="0"/>
          <w:numId w:val="107"/>
        </w:numPr>
        <w:ind w:firstLineChars="0"/>
        <w:rPr>
          <w:sz w:val="18"/>
          <w:szCs w:val="18"/>
        </w:rPr>
      </w:pPr>
      <w:r w:rsidRPr="00F0527B">
        <w:rPr>
          <w:sz w:val="18"/>
          <w:szCs w:val="18"/>
        </w:rPr>
        <w:t>允许用户从</w:t>
      </w:r>
      <w:r w:rsidRPr="00F0527B">
        <w:rPr>
          <w:sz w:val="18"/>
          <w:szCs w:val="18"/>
        </w:rPr>
        <w:t>NPM</w:t>
      </w:r>
      <w:r w:rsidRPr="00F0527B">
        <w:rPr>
          <w:sz w:val="18"/>
          <w:szCs w:val="18"/>
        </w:rPr>
        <w:t>服务器下载并安装别人编写的命令行程序到本地使用。</w:t>
      </w:r>
    </w:p>
    <w:p w:rsidR="00F0527B" w:rsidRPr="00F0527B" w:rsidRDefault="00F0527B" w:rsidP="00F0527B">
      <w:pPr>
        <w:pStyle w:val="af"/>
        <w:numPr>
          <w:ilvl w:val="0"/>
          <w:numId w:val="107"/>
        </w:numPr>
        <w:ind w:firstLineChars="0"/>
        <w:rPr>
          <w:sz w:val="18"/>
          <w:szCs w:val="18"/>
        </w:rPr>
      </w:pPr>
      <w:r w:rsidRPr="00F0527B">
        <w:rPr>
          <w:sz w:val="18"/>
          <w:szCs w:val="18"/>
        </w:rPr>
        <w:t>允许用户将自己编写的包或命令行程序上传到</w:t>
      </w:r>
      <w:r w:rsidRPr="00F0527B">
        <w:rPr>
          <w:sz w:val="18"/>
          <w:szCs w:val="18"/>
        </w:rPr>
        <w:t>NPM</w:t>
      </w:r>
      <w:r w:rsidRPr="00F0527B">
        <w:rPr>
          <w:sz w:val="18"/>
          <w:szCs w:val="18"/>
        </w:rPr>
        <w:t>服务器供别人使用。</w:t>
      </w:r>
    </w:p>
    <w:p w:rsidR="00F0527B" w:rsidRDefault="00C80682" w:rsidP="00A4458E">
      <w:pPr>
        <w:pStyle w:val="4"/>
        <w:rPr>
          <w:rFonts w:hint="eastAsia"/>
          <w:sz w:val="24"/>
          <w:szCs w:val="24"/>
        </w:rPr>
      </w:pPr>
      <w:r w:rsidRPr="00C80682">
        <w:rPr>
          <w:rFonts w:hint="eastAsia"/>
          <w:sz w:val="24"/>
          <w:szCs w:val="24"/>
        </w:rPr>
        <w:t>市面上许多框架的比较</w:t>
      </w:r>
    </w:p>
    <w:p w:rsidR="008A39B1" w:rsidRDefault="008A39B1" w:rsidP="008F77BD">
      <w:pPr>
        <w:pStyle w:val="af"/>
        <w:numPr>
          <w:ilvl w:val="0"/>
          <w:numId w:val="108"/>
        </w:numPr>
        <w:ind w:firstLineChars="0"/>
        <w:rPr>
          <w:rFonts w:hint="eastAsia"/>
        </w:rPr>
      </w:pPr>
      <w:r>
        <w:rPr>
          <w:rFonts w:hint="eastAsia"/>
        </w:rPr>
        <w:t>什么叫框架？</w:t>
      </w:r>
    </w:p>
    <w:p w:rsidR="008A39B1" w:rsidRDefault="001C7AD0" w:rsidP="008A39B1">
      <w:pPr>
        <w:ind w:left="851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r>
        <w:rPr>
          <w:rFonts w:ascii="Helvetica Neue" w:hAnsi="Helvetica Neue"/>
          <w:color w:val="333333"/>
          <w:szCs w:val="21"/>
          <w:shd w:val="clear" w:color="auto" w:fill="FFFFFF"/>
        </w:rPr>
        <w:t>框架也算是库的一种，但倾向于重量级一些，倾向于提供整套的解决方案，倾向于创造一些需要你来遵守的规则和范例。</w:t>
      </w:r>
    </w:p>
    <w:p w:rsidR="001C7AD0" w:rsidRDefault="001C7AD0" w:rsidP="008A39B1">
      <w:pPr>
        <w:ind w:left="851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例如：</w:t>
      </w:r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Angular.js</w:t>
      </w:r>
    </w:p>
    <w:p w:rsidR="001C7AD0" w:rsidRDefault="002E753B" w:rsidP="008A39B1">
      <w:pPr>
        <w:ind w:left="851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Cs w:val="21"/>
          <w:shd w:val="clear" w:color="auto" w:fill="FFFFFF"/>
        </w:rPr>
        <w:t>AngularJS</w:t>
      </w:r>
      <w:proofErr w:type="spellEnd"/>
      <w:r>
        <w:rPr>
          <w:rFonts w:ascii="Helvetica Neue" w:hAnsi="Helvetica Neue"/>
          <w:color w:val="333333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szCs w:val="21"/>
          <w:shd w:val="clear" w:color="auto" w:fill="FFFFFF"/>
        </w:rPr>
        <w:t>就算是一个框架，因为它提供了一整套的解决方案，需要你按照它设计好的方式来写代码</w:t>
      </w:r>
      <w:r w:rsidR="00214409">
        <w:rPr>
          <w:rFonts w:ascii="Helvetica Neue" w:hAnsi="Helvetica Neue" w:hint="eastAsia"/>
          <w:color w:val="333333"/>
          <w:szCs w:val="21"/>
          <w:shd w:val="clear" w:color="auto" w:fill="FFFFFF"/>
        </w:rPr>
        <w:t>。</w:t>
      </w:r>
    </w:p>
    <w:p w:rsidR="00263A78" w:rsidRPr="008F77BD" w:rsidRDefault="002B5925" w:rsidP="008F77BD">
      <w:pPr>
        <w:pStyle w:val="af"/>
        <w:numPr>
          <w:ilvl w:val="0"/>
          <w:numId w:val="108"/>
        </w:numPr>
        <w:ind w:firstLineChars="0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r w:rsidRPr="008F77BD">
        <w:rPr>
          <w:rFonts w:ascii="Helvetica Neue" w:hAnsi="Helvetica Neue" w:hint="eastAsia"/>
          <w:color w:val="333333"/>
          <w:szCs w:val="21"/>
          <w:shd w:val="clear" w:color="auto" w:fill="FFFFFF"/>
        </w:rPr>
        <w:t>什么是库？</w:t>
      </w:r>
    </w:p>
    <w:p w:rsidR="002B5925" w:rsidRDefault="00FA2082" w:rsidP="008A39B1">
      <w:pPr>
        <w:ind w:left="851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r>
        <w:rPr>
          <w:rStyle w:val="apple-converted-space"/>
          <w:rFonts w:ascii="Helvetica Neue" w:hAnsi="Helvetica Neue"/>
          <w:color w:val="333333"/>
          <w:szCs w:val="21"/>
          <w:shd w:val="clear" w:color="auto" w:fill="FFFFFF"/>
        </w:rPr>
        <w:t> </w:t>
      </w:r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库是一些方法的集合。也可以说是框架。</w:t>
      </w:r>
    </w:p>
    <w:p w:rsidR="009132FF" w:rsidRDefault="009132FF" w:rsidP="008A39B1">
      <w:pPr>
        <w:ind w:left="851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r>
        <w:rPr>
          <w:rFonts w:ascii="Helvetica Neue" w:hAnsi="Helvetica Neue" w:hint="eastAsia"/>
          <w:color w:val="333333"/>
          <w:szCs w:val="21"/>
          <w:shd w:val="clear" w:color="auto" w:fill="FFFFFF"/>
        </w:rPr>
        <w:lastRenderedPageBreak/>
        <w:t>例如：</w:t>
      </w:r>
      <w:proofErr w:type="spellStart"/>
      <w:proofErr w:type="gramStart"/>
      <w:r w:rsidRPr="009132FF">
        <w:rPr>
          <w:rFonts w:ascii="Helvetica Neue" w:hAnsi="Helvetica Neue"/>
          <w:color w:val="333333"/>
          <w:szCs w:val="21"/>
          <w:shd w:val="clear" w:color="auto" w:fill="FFFFFF"/>
        </w:rPr>
        <w:t>jquery</w:t>
      </w:r>
      <w:proofErr w:type="spellEnd"/>
      <w:proofErr w:type="gramEnd"/>
      <w:r w:rsidRPr="009132FF">
        <w:rPr>
          <w:rFonts w:ascii="Helvetica Neue" w:hAnsi="Helvetica Neue"/>
          <w:color w:val="333333"/>
          <w:szCs w:val="21"/>
          <w:shd w:val="clear" w:color="auto" w:fill="FFFFFF"/>
        </w:rPr>
        <w:t xml:space="preserve"> prototype.js </w:t>
      </w:r>
      <w:r w:rsidR="00DE2EBD">
        <w:rPr>
          <w:rFonts w:ascii="Helvetica Neue" w:hAnsi="Helvetica Neue"/>
          <w:color w:val="333333"/>
          <w:szCs w:val="21"/>
          <w:shd w:val="clear" w:color="auto" w:fill="FFFFFF"/>
        </w:rPr>
        <w:t>zep</w:t>
      </w:r>
      <w:r w:rsidRPr="009132FF">
        <w:rPr>
          <w:rFonts w:ascii="Helvetica Neue" w:hAnsi="Helvetica Neue"/>
          <w:color w:val="333333"/>
          <w:szCs w:val="21"/>
          <w:shd w:val="clear" w:color="auto" w:fill="FFFFFF"/>
        </w:rPr>
        <w:t>t</w:t>
      </w:r>
      <w:r w:rsidR="00DE2EBD">
        <w:rPr>
          <w:rFonts w:ascii="Helvetica Neue" w:hAnsi="Helvetica Neue" w:hint="eastAsia"/>
          <w:color w:val="333333"/>
          <w:szCs w:val="21"/>
          <w:shd w:val="clear" w:color="auto" w:fill="FFFFFF"/>
        </w:rPr>
        <w:t>o</w:t>
      </w:r>
      <w:r w:rsidRPr="009132FF">
        <w:rPr>
          <w:rFonts w:ascii="Helvetica Neue" w:hAnsi="Helvetica Neue"/>
          <w:color w:val="333333"/>
          <w:szCs w:val="21"/>
          <w:shd w:val="clear" w:color="auto" w:fill="FFFFFF"/>
        </w:rPr>
        <w:t>.js</w:t>
      </w:r>
    </w:p>
    <w:p w:rsidR="009132FF" w:rsidRDefault="009132FF" w:rsidP="008A39B1">
      <w:pPr>
        <w:ind w:left="851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 xml:space="preserve">      </w:t>
      </w:r>
      <w:proofErr w:type="spellStart"/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Jquery</w:t>
      </w:r>
      <w:proofErr w:type="spellEnd"/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:</w:t>
      </w:r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我们最常用用到的前端类库</w:t>
      </w:r>
      <w:r w:rsidR="0043360B">
        <w:rPr>
          <w:rFonts w:ascii="Helvetica Neue" w:hAnsi="Helvetica Neue" w:hint="eastAsia"/>
          <w:color w:val="333333"/>
          <w:szCs w:val="21"/>
          <w:shd w:val="clear" w:color="auto" w:fill="FFFFFF"/>
        </w:rPr>
        <w:t>。</w:t>
      </w:r>
    </w:p>
    <w:p w:rsidR="0043360B" w:rsidRDefault="0043360B" w:rsidP="008A39B1">
      <w:pPr>
        <w:ind w:left="851"/>
        <w:rPr>
          <w:rFonts w:ascii="Helvetica Neue" w:hAnsi="Helvetica Neue" w:hint="eastAsia"/>
          <w:color w:val="333333"/>
          <w:szCs w:val="21"/>
          <w:shd w:val="clear" w:color="auto" w:fill="FFFFFF"/>
        </w:rPr>
      </w:pPr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 xml:space="preserve">      Prototype.js</w:t>
      </w:r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现在已经被淘汰，原因是他没有</w:t>
      </w:r>
      <w:proofErr w:type="spellStart"/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dom</w:t>
      </w:r>
      <w:proofErr w:type="spellEnd"/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进行优化。而</w:t>
      </w:r>
      <w:proofErr w:type="spellStart"/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jquery</w:t>
      </w:r>
      <w:proofErr w:type="spellEnd"/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>进行有很有的优化。</w:t>
      </w:r>
      <w:r w:rsidR="005B1F94">
        <w:rPr>
          <w:rFonts w:ascii="Helvetica Neue" w:hAnsi="Helvetica Neue" w:hint="eastAsia"/>
          <w:color w:val="333333"/>
          <w:szCs w:val="21"/>
          <w:shd w:val="clear" w:color="auto" w:fill="FFFFFF"/>
        </w:rPr>
        <w:t>Zeport.js</w:t>
      </w:r>
      <w:r w:rsidR="005B1F94">
        <w:rPr>
          <w:rFonts w:ascii="Helvetica Neue" w:hAnsi="Helvetica Neue" w:hint="eastAsia"/>
          <w:color w:val="333333"/>
          <w:szCs w:val="21"/>
          <w:shd w:val="clear" w:color="auto" w:fill="FFFFFF"/>
        </w:rPr>
        <w:t>是移动端的类库，功能和</w:t>
      </w:r>
      <w:proofErr w:type="spellStart"/>
      <w:r w:rsidR="005B1F94">
        <w:rPr>
          <w:rFonts w:ascii="Helvetica Neue" w:hAnsi="Helvetica Neue" w:hint="eastAsia"/>
          <w:color w:val="333333"/>
          <w:szCs w:val="21"/>
          <w:shd w:val="clear" w:color="auto" w:fill="FFFFFF"/>
        </w:rPr>
        <w:t>jquery</w:t>
      </w:r>
      <w:proofErr w:type="spellEnd"/>
      <w:r w:rsidR="005B1F94">
        <w:rPr>
          <w:rFonts w:ascii="Helvetica Neue" w:hAnsi="Helvetica Neue" w:hint="eastAsia"/>
          <w:color w:val="333333"/>
          <w:szCs w:val="21"/>
          <w:shd w:val="clear" w:color="auto" w:fill="FFFFFF"/>
        </w:rPr>
        <w:t>类似。</w:t>
      </w:r>
    </w:p>
    <w:p w:rsidR="00080250" w:rsidRDefault="00080250" w:rsidP="008A39B1">
      <w:pPr>
        <w:ind w:left="851"/>
        <w:rPr>
          <w:rFonts w:ascii="Arial" w:hAnsi="Arial" w:cs="Arial" w:hint="eastAsia"/>
          <w:color w:val="3F3F3F"/>
          <w:szCs w:val="21"/>
          <w:shd w:val="clear" w:color="auto" w:fill="FFFFFF"/>
        </w:rPr>
      </w:pPr>
      <w:r>
        <w:rPr>
          <w:rFonts w:ascii="Helvetica Neue" w:hAnsi="Helvetica Neue" w:hint="eastAsia"/>
          <w:color w:val="333333"/>
          <w:szCs w:val="21"/>
          <w:shd w:val="clear" w:color="auto" w:fill="FFFFFF"/>
        </w:rPr>
        <w:t xml:space="preserve">      </w:t>
      </w:r>
      <w:proofErr w:type="spellStart"/>
      <w:r>
        <w:rPr>
          <w:rFonts w:ascii="Arial" w:hAnsi="Arial" w:cs="Arial"/>
          <w:color w:val="3F3F3F"/>
          <w:szCs w:val="21"/>
          <w:shd w:val="clear" w:color="auto" w:fill="FFFFFF"/>
        </w:rPr>
        <w:t>Zepto</w:t>
      </w:r>
      <w:proofErr w:type="spellEnd"/>
      <w:r>
        <w:rPr>
          <w:rFonts w:ascii="Arial" w:hAnsi="Arial" w:cs="Arial"/>
          <w:color w:val="3F3F3F"/>
          <w:szCs w:val="21"/>
          <w:shd w:val="clear" w:color="auto" w:fill="FFFFFF"/>
        </w:rPr>
        <w:t>最初是为移动</w:t>
      </w:r>
      <w:proofErr w:type="gramStart"/>
      <w:r>
        <w:rPr>
          <w:rFonts w:ascii="Arial" w:hAnsi="Arial" w:cs="Arial"/>
          <w:color w:val="3F3F3F"/>
          <w:szCs w:val="21"/>
          <w:shd w:val="clear" w:color="auto" w:fill="FFFFFF"/>
        </w:rPr>
        <w:t>端开发</w:t>
      </w:r>
      <w:proofErr w:type="gramEnd"/>
      <w:r>
        <w:rPr>
          <w:rFonts w:ascii="Arial" w:hAnsi="Arial" w:cs="Arial"/>
          <w:color w:val="3F3F3F"/>
          <w:szCs w:val="21"/>
          <w:shd w:val="clear" w:color="auto" w:fill="FFFFFF"/>
        </w:rPr>
        <w:t>的库，是</w:t>
      </w:r>
      <w:proofErr w:type="spellStart"/>
      <w:r>
        <w:rPr>
          <w:rFonts w:ascii="Arial" w:hAnsi="Arial" w:cs="Arial"/>
          <w:color w:val="3F3F3F"/>
          <w:szCs w:val="21"/>
          <w:shd w:val="clear" w:color="auto" w:fill="FFFFFF"/>
        </w:rPr>
        <w:t>jQuery</w:t>
      </w:r>
      <w:proofErr w:type="spellEnd"/>
      <w:r>
        <w:rPr>
          <w:rFonts w:ascii="Arial" w:hAnsi="Arial" w:cs="Arial"/>
          <w:color w:val="3F3F3F"/>
          <w:szCs w:val="21"/>
          <w:shd w:val="clear" w:color="auto" w:fill="FFFFFF"/>
        </w:rPr>
        <w:t>的轻量级替代品，因为它的</w:t>
      </w:r>
      <w:r>
        <w:rPr>
          <w:rFonts w:ascii="Arial" w:hAnsi="Arial" w:cs="Arial"/>
          <w:color w:val="3F3F3F"/>
          <w:szCs w:val="21"/>
          <w:shd w:val="clear" w:color="auto" w:fill="FFFFFF"/>
        </w:rPr>
        <w:t>API</w:t>
      </w:r>
      <w:r>
        <w:rPr>
          <w:rFonts w:ascii="Arial" w:hAnsi="Arial" w:cs="Arial"/>
          <w:color w:val="3F3F3F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F3F3F"/>
          <w:szCs w:val="21"/>
          <w:shd w:val="clear" w:color="auto" w:fill="FFFFFF"/>
        </w:rPr>
        <w:t>jQuery</w:t>
      </w:r>
      <w:proofErr w:type="spellEnd"/>
      <w:r>
        <w:rPr>
          <w:rFonts w:ascii="Arial" w:hAnsi="Arial" w:cs="Arial"/>
          <w:color w:val="3F3F3F"/>
          <w:szCs w:val="21"/>
          <w:shd w:val="clear" w:color="auto" w:fill="FFFFFF"/>
        </w:rPr>
        <w:t>相似，而文件更小，对任何项目都是个不错的选择。</w:t>
      </w:r>
      <w:proofErr w:type="spellStart"/>
      <w:r>
        <w:rPr>
          <w:rFonts w:ascii="Arial" w:hAnsi="Arial" w:cs="Arial"/>
          <w:color w:val="3F3F3F"/>
          <w:szCs w:val="21"/>
          <w:shd w:val="clear" w:color="auto" w:fill="FFFFFF"/>
        </w:rPr>
        <w:t>Zepto</w:t>
      </w:r>
      <w:proofErr w:type="spellEnd"/>
      <w:r>
        <w:rPr>
          <w:rFonts w:ascii="Arial" w:hAnsi="Arial" w:cs="Arial"/>
          <w:color w:val="3F3F3F"/>
          <w:szCs w:val="21"/>
          <w:shd w:val="clear" w:color="auto" w:fill="FFFFFF"/>
        </w:rPr>
        <w:t>最大的优势是它的文件大小，只有</w:t>
      </w:r>
      <w:r>
        <w:rPr>
          <w:rFonts w:ascii="Arial" w:hAnsi="Arial" w:cs="Arial"/>
          <w:color w:val="3F3F3F"/>
          <w:szCs w:val="21"/>
          <w:shd w:val="clear" w:color="auto" w:fill="FFFFFF"/>
        </w:rPr>
        <w:t>8k</w:t>
      </w:r>
      <w:r>
        <w:rPr>
          <w:rFonts w:ascii="Arial" w:hAnsi="Arial" w:cs="Arial"/>
          <w:color w:val="3F3F3F"/>
          <w:szCs w:val="21"/>
          <w:shd w:val="clear" w:color="auto" w:fill="FFFFFF"/>
        </w:rPr>
        <w:t>多一点，是目前功能完备的库中最小的一个，尽管不大，</w:t>
      </w:r>
      <w:proofErr w:type="spellStart"/>
      <w:r>
        <w:rPr>
          <w:rFonts w:ascii="Arial" w:hAnsi="Arial" w:cs="Arial"/>
          <w:color w:val="3F3F3F"/>
          <w:szCs w:val="21"/>
          <w:shd w:val="clear" w:color="auto" w:fill="FFFFFF"/>
        </w:rPr>
        <w:t>Zepto</w:t>
      </w:r>
      <w:proofErr w:type="spellEnd"/>
      <w:r>
        <w:rPr>
          <w:rFonts w:ascii="Arial" w:hAnsi="Arial" w:cs="Arial"/>
          <w:color w:val="3F3F3F"/>
          <w:szCs w:val="21"/>
          <w:shd w:val="clear" w:color="auto" w:fill="FFFFFF"/>
        </w:rPr>
        <w:t>所提供的工具足以满足开发程序的需要。</w:t>
      </w:r>
    </w:p>
    <w:p w:rsidR="006C2B05" w:rsidRPr="008F77BD" w:rsidRDefault="006C2B05" w:rsidP="008F77BD">
      <w:pPr>
        <w:pStyle w:val="af"/>
        <w:numPr>
          <w:ilvl w:val="0"/>
          <w:numId w:val="108"/>
        </w:numPr>
        <w:ind w:firstLineChars="0"/>
        <w:rPr>
          <w:rFonts w:ascii="Arial" w:hAnsi="Arial" w:cs="Arial" w:hint="eastAsia"/>
          <w:color w:val="3F3F3F"/>
          <w:szCs w:val="21"/>
          <w:shd w:val="clear" w:color="auto" w:fill="FFFFFF"/>
        </w:rPr>
      </w:pPr>
      <w:r w:rsidRPr="008F77BD">
        <w:rPr>
          <w:rFonts w:ascii="Arial" w:hAnsi="Arial" w:cs="Arial" w:hint="eastAsia"/>
          <w:color w:val="3F3F3F"/>
          <w:szCs w:val="21"/>
          <w:shd w:val="clear" w:color="auto" w:fill="FFFFFF"/>
        </w:rPr>
        <w:t>什么是</w:t>
      </w:r>
      <w:r w:rsidRPr="008F77BD">
        <w:rPr>
          <w:rFonts w:ascii="Arial" w:hAnsi="Arial" w:cs="Arial" w:hint="eastAsia"/>
          <w:color w:val="3F3F3F"/>
          <w:szCs w:val="21"/>
          <w:shd w:val="clear" w:color="auto" w:fill="FFFFFF"/>
        </w:rPr>
        <w:t>UI</w:t>
      </w:r>
      <w:r w:rsidRPr="008F77BD">
        <w:rPr>
          <w:rFonts w:ascii="Arial" w:hAnsi="Arial" w:cs="Arial" w:hint="eastAsia"/>
          <w:color w:val="3F3F3F"/>
          <w:szCs w:val="21"/>
          <w:shd w:val="clear" w:color="auto" w:fill="FFFFFF"/>
        </w:rPr>
        <w:t>组件？</w:t>
      </w:r>
    </w:p>
    <w:p w:rsidR="00457ECC" w:rsidRDefault="00BE24E1" w:rsidP="008A39B1">
      <w:pPr>
        <w:ind w:left="851"/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组件是针对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库，进行的一些集成的组件的开发。</w:t>
      </w:r>
    </w:p>
    <w:p w:rsidR="000B1DF9" w:rsidRDefault="000B1DF9" w:rsidP="008A39B1">
      <w:pPr>
        <w:ind w:left="851"/>
        <w:rPr>
          <w:rFonts w:hint="eastAsia"/>
        </w:rPr>
      </w:pPr>
      <w:r>
        <w:rPr>
          <w:rFonts w:hint="eastAsia"/>
        </w:rPr>
        <w:t>流行的有</w:t>
      </w:r>
      <w:r>
        <w:rPr>
          <w:rFonts w:hint="eastAsia"/>
        </w:rPr>
        <w:t>YUI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jqueryUI</w:t>
      </w:r>
      <w:proofErr w:type="spellEnd"/>
      <w:r>
        <w:rPr>
          <w:rFonts w:hint="eastAsia"/>
        </w:rPr>
        <w:t>。他们的目的都是起到了快速开发的目的。</w:t>
      </w:r>
    </w:p>
    <w:p w:rsidR="000B1DF9" w:rsidRPr="000B1DF9" w:rsidRDefault="000B1DF9" w:rsidP="008A39B1">
      <w:pPr>
        <w:ind w:left="851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YUI Compressor</w:t>
      </w:r>
      <w:r>
        <w:rPr>
          <w:rFonts w:hint="eastAsia"/>
        </w:rPr>
        <w:t>是一个压缩工具，可以将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进行压缩和合并。</w:t>
      </w:r>
    </w:p>
    <w:p w:rsidR="002D0162" w:rsidRDefault="000B1DF9" w:rsidP="002D0162">
      <w:pPr>
        <w:ind w:left="851"/>
        <w:rPr>
          <w:rFonts w:hint="eastAsia"/>
        </w:rPr>
      </w:pPr>
      <w:r>
        <w:rPr>
          <w:rFonts w:hint="eastAsia"/>
        </w:rPr>
        <w:t>减少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E01CB1" w:rsidRDefault="00E01CB1" w:rsidP="002D0162">
      <w:pPr>
        <w:ind w:left="851"/>
        <w:rPr>
          <w:rFonts w:hint="eastAsia"/>
        </w:rPr>
      </w:pPr>
    </w:p>
    <w:p w:rsidR="00E01CB1" w:rsidRPr="00E56B8A" w:rsidRDefault="00FB1308" w:rsidP="00E56B8A">
      <w:pPr>
        <w:pStyle w:val="4"/>
        <w:rPr>
          <w:rFonts w:hint="eastAsia"/>
          <w:sz w:val="24"/>
          <w:szCs w:val="24"/>
        </w:rPr>
      </w:pPr>
      <w:r w:rsidRPr="00E56B8A">
        <w:rPr>
          <w:rFonts w:hint="eastAsia"/>
          <w:sz w:val="24"/>
          <w:szCs w:val="24"/>
        </w:rPr>
        <w:t>我们为什么选择</w:t>
      </w:r>
      <w:r w:rsidRPr="00E56B8A">
        <w:rPr>
          <w:rFonts w:hint="eastAsia"/>
          <w:sz w:val="24"/>
          <w:szCs w:val="24"/>
        </w:rPr>
        <w:t>Vue.js</w:t>
      </w:r>
      <w:r w:rsidRPr="00E56B8A">
        <w:rPr>
          <w:rFonts w:hint="eastAsia"/>
          <w:sz w:val="24"/>
          <w:szCs w:val="24"/>
        </w:rPr>
        <w:t>作为核心库进行扩展？</w:t>
      </w:r>
    </w:p>
    <w:p w:rsidR="008B57B8" w:rsidRDefault="00022A84" w:rsidP="002D0162">
      <w:pPr>
        <w:ind w:left="851"/>
        <w:rPr>
          <w:rFonts w:hint="eastAsia"/>
        </w:rPr>
      </w:pPr>
      <w:r>
        <w:rPr>
          <w:rFonts w:hint="eastAsia"/>
        </w:rPr>
        <w:t>从设计模式上说：前端开发越来越广泛的推行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的前端框架模式</w:t>
      </w:r>
    </w:p>
    <w:p w:rsidR="00022A84" w:rsidRDefault="00022A84" w:rsidP="002D0162">
      <w:pPr>
        <w:ind w:left="851"/>
        <w:rPr>
          <w:rFonts w:hint="eastAsia"/>
        </w:rPr>
      </w:pPr>
    </w:p>
    <w:p w:rsidR="00022A84" w:rsidRPr="00022A84" w:rsidRDefault="00022A84" w:rsidP="00022A84">
      <w:pPr>
        <w:pStyle w:val="af"/>
        <w:numPr>
          <w:ilvl w:val="2"/>
          <w:numId w:val="4"/>
        </w:numPr>
        <w:ind w:firstLineChars="0"/>
      </w:pPr>
      <w:r w:rsidRPr="00022A84">
        <w:rPr>
          <w:rFonts w:hint="eastAsia"/>
        </w:rPr>
        <w:t>模型（</w:t>
      </w:r>
      <w:r w:rsidRPr="00022A84">
        <w:rPr>
          <w:rFonts w:hint="eastAsia"/>
        </w:rPr>
        <w:t>Model</w:t>
      </w:r>
      <w:r w:rsidRPr="00022A84">
        <w:rPr>
          <w:rFonts w:hint="eastAsia"/>
        </w:rPr>
        <w:t>）</w:t>
      </w:r>
      <w:r w:rsidRPr="00022A84">
        <w:rPr>
          <w:rFonts w:hint="eastAsia"/>
        </w:rPr>
        <w:t xml:space="preserve"> -</w:t>
      </w:r>
      <w:r w:rsidRPr="00022A84">
        <w:rPr>
          <w:rFonts w:hint="eastAsia"/>
        </w:rPr>
        <w:t>“数据模型”（</w:t>
      </w:r>
      <w:r w:rsidRPr="00022A84">
        <w:rPr>
          <w:rFonts w:hint="eastAsia"/>
        </w:rPr>
        <w:t>Model</w:t>
      </w:r>
      <w:r w:rsidRPr="00022A84">
        <w:rPr>
          <w:rFonts w:hint="eastAsia"/>
        </w:rPr>
        <w:t>）用于封装与应用程序的业务逻辑相关的数据以及对数据的处理方法。</w:t>
      </w:r>
      <w:r w:rsidRPr="00022A84">
        <w:rPr>
          <w:rFonts w:hint="eastAsia"/>
        </w:rPr>
        <w:t xml:space="preserve"> </w:t>
      </w:r>
      <w:r w:rsidRPr="00022A84">
        <w:rPr>
          <w:rFonts w:hint="eastAsia"/>
        </w:rPr>
        <w:t>“模型”有对数据直接访问的权力。</w:t>
      </w:r>
      <w:r w:rsidRPr="00022A84">
        <w:rPr>
          <w:rFonts w:hint="eastAsia"/>
        </w:rPr>
        <w:t xml:space="preserve"> </w:t>
      </w:r>
      <w:r w:rsidRPr="00022A84">
        <w:rPr>
          <w:rFonts w:hint="eastAsia"/>
        </w:rPr>
        <w:t>“模型”不依赖“视图”和“控制器”，也就是说，模型不关心它会被如何显示或是如何被操作。</w:t>
      </w:r>
    </w:p>
    <w:p w:rsidR="00022A84" w:rsidRPr="00022A84" w:rsidRDefault="00022A84" w:rsidP="00022A84">
      <w:pPr>
        <w:pStyle w:val="af"/>
        <w:numPr>
          <w:ilvl w:val="2"/>
          <w:numId w:val="4"/>
        </w:numPr>
        <w:ind w:firstLineChars="0"/>
        <w:rPr>
          <w:rFonts w:hint="eastAsia"/>
        </w:rPr>
      </w:pPr>
      <w:r w:rsidRPr="00022A84">
        <w:rPr>
          <w:rFonts w:hint="eastAsia"/>
        </w:rPr>
        <w:t>视图（</w:t>
      </w:r>
      <w:r w:rsidRPr="00022A84">
        <w:rPr>
          <w:rFonts w:hint="eastAsia"/>
        </w:rPr>
        <w:t>View</w:t>
      </w:r>
      <w:r w:rsidRPr="00022A84">
        <w:rPr>
          <w:rFonts w:hint="eastAsia"/>
        </w:rPr>
        <w:t>）</w:t>
      </w:r>
      <w:r w:rsidRPr="00022A84">
        <w:rPr>
          <w:rFonts w:hint="eastAsia"/>
        </w:rPr>
        <w:t xml:space="preserve"> - </w:t>
      </w:r>
      <w:r w:rsidRPr="00022A84">
        <w:rPr>
          <w:rFonts w:hint="eastAsia"/>
        </w:rPr>
        <w:t>视图层能够实现数据有目的的显示，通常是一个用户界面元素。在视图中一般没有程序上的逻辑。在</w:t>
      </w:r>
      <w:r w:rsidRPr="00022A84">
        <w:rPr>
          <w:rFonts w:hint="eastAsia"/>
        </w:rPr>
        <w:t xml:space="preserve"> Web </w:t>
      </w:r>
      <w:r w:rsidRPr="00022A84">
        <w:rPr>
          <w:rFonts w:hint="eastAsia"/>
        </w:rPr>
        <w:t>应用程序中的</w:t>
      </w:r>
      <w:r w:rsidRPr="00022A84">
        <w:rPr>
          <w:rFonts w:hint="eastAsia"/>
        </w:rPr>
        <w:t xml:space="preserve"> MVC</w:t>
      </w:r>
      <w:r w:rsidRPr="00022A84">
        <w:rPr>
          <w:rFonts w:hint="eastAsia"/>
        </w:rPr>
        <w:t>，通常把显示动态数据的</w:t>
      </w:r>
      <w:r w:rsidRPr="00022A84">
        <w:rPr>
          <w:rFonts w:hint="eastAsia"/>
        </w:rPr>
        <w:t xml:space="preserve"> html </w:t>
      </w:r>
      <w:r w:rsidRPr="00022A84">
        <w:rPr>
          <w:rFonts w:hint="eastAsia"/>
        </w:rPr>
        <w:t>页面称为视图。</w:t>
      </w:r>
    </w:p>
    <w:p w:rsidR="00022A84" w:rsidRPr="00022A84" w:rsidRDefault="00022A84" w:rsidP="00022A84">
      <w:pPr>
        <w:pStyle w:val="af"/>
        <w:numPr>
          <w:ilvl w:val="2"/>
          <w:numId w:val="4"/>
        </w:numPr>
        <w:ind w:firstLineChars="0"/>
        <w:rPr>
          <w:rFonts w:hint="eastAsia"/>
        </w:rPr>
      </w:pPr>
      <w:r w:rsidRPr="00022A84">
        <w:rPr>
          <w:rFonts w:hint="eastAsia"/>
        </w:rPr>
        <w:t>控制器（</w:t>
      </w:r>
      <w:r w:rsidRPr="00022A84">
        <w:rPr>
          <w:rFonts w:hint="eastAsia"/>
        </w:rPr>
        <w:t>Controller</w:t>
      </w:r>
      <w:r w:rsidRPr="00022A84">
        <w:rPr>
          <w:rFonts w:hint="eastAsia"/>
        </w:rPr>
        <w:t>）</w:t>
      </w:r>
      <w:r w:rsidRPr="00022A84">
        <w:rPr>
          <w:rFonts w:hint="eastAsia"/>
        </w:rPr>
        <w:t xml:space="preserve"> - </w:t>
      </w:r>
      <w:r w:rsidRPr="00022A84">
        <w:rPr>
          <w:rFonts w:hint="eastAsia"/>
        </w:rPr>
        <w:t>处理和响应事件，通常是用户操作，并监控模型上的变化，然后去修改视图。</w:t>
      </w:r>
    </w:p>
    <w:p w:rsidR="00022A84" w:rsidRDefault="00022A84" w:rsidP="002D0162">
      <w:pPr>
        <w:ind w:left="851"/>
        <w:rPr>
          <w:rFonts w:hint="eastAsia"/>
        </w:rPr>
      </w:pPr>
    </w:p>
    <w:p w:rsidR="00022A84" w:rsidRDefault="00022A84" w:rsidP="002D0162">
      <w:pPr>
        <w:ind w:left="851"/>
        <w:rPr>
          <w:rFonts w:hint="eastAsia"/>
        </w:rPr>
      </w:pPr>
      <w:proofErr w:type="spellStart"/>
      <w:r>
        <w:t>J</w:t>
      </w:r>
      <w:r>
        <w:rPr>
          <w:rFonts w:hint="eastAsia"/>
        </w:rPr>
        <w:t>query</w:t>
      </w:r>
      <w:proofErr w:type="spellEnd"/>
      <w:r>
        <w:rPr>
          <w:rFonts w:hint="eastAsia"/>
        </w:rPr>
        <w:t>等插件仅仅是</w:t>
      </w:r>
      <w:r>
        <w:rPr>
          <w:rFonts w:hint="eastAsia"/>
        </w:rPr>
        <w:t>V</w:t>
      </w:r>
      <w:r>
        <w:rPr>
          <w:rFonts w:hint="eastAsia"/>
        </w:rPr>
        <w:t>层。也就是视图层的操作。</w:t>
      </w:r>
    </w:p>
    <w:p w:rsidR="00022A84" w:rsidRDefault="00AD2549" w:rsidP="002D0162">
      <w:pPr>
        <w:ind w:left="851"/>
        <w:rPr>
          <w:rFonts w:hint="eastAsia"/>
        </w:rPr>
      </w:pPr>
      <w:r>
        <w:rPr>
          <w:rFonts w:hint="eastAsia"/>
        </w:rPr>
        <w:t>Angula.js</w:t>
      </w:r>
      <w:r>
        <w:rPr>
          <w:rFonts w:hint="eastAsia"/>
        </w:rPr>
        <w:t>虽然是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的框架，但是缺点在于大而全，学起来，学习成本非常高。版本之间改变非常大，例如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2.0</w:t>
      </w:r>
      <w:r>
        <w:rPr>
          <w:rFonts w:hint="eastAsia"/>
        </w:rPr>
        <w:t>会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的推翻了重新。又要从头的学一遍。</w:t>
      </w:r>
    </w:p>
    <w:p w:rsidR="00AD2549" w:rsidRDefault="002728F5" w:rsidP="002D0162">
      <w:pPr>
        <w:ind w:left="851"/>
        <w:rPr>
          <w:rFonts w:hint="eastAsia"/>
        </w:rPr>
      </w:pPr>
      <w:r>
        <w:rPr>
          <w:rFonts w:hint="eastAsia"/>
        </w:rPr>
        <w:t xml:space="preserve">Vue.js </w:t>
      </w:r>
      <w:r>
        <w:rPr>
          <w:rFonts w:hint="eastAsia"/>
        </w:rPr>
        <w:t>是尤玉溪老师写的一个用于创建</w:t>
      </w:r>
      <w:r>
        <w:rPr>
          <w:rFonts w:hint="eastAsia"/>
        </w:rPr>
        <w:t>Web</w:t>
      </w:r>
      <w:r>
        <w:rPr>
          <w:rFonts w:hint="eastAsia"/>
        </w:rPr>
        <w:t>交互界面的库，是一个精简</w:t>
      </w:r>
      <w:r>
        <w:rPr>
          <w:rFonts w:hint="eastAsia"/>
        </w:rPr>
        <w:t>MVVM</w:t>
      </w:r>
      <w:r>
        <w:rPr>
          <w:rFonts w:hint="eastAsia"/>
        </w:rPr>
        <w:t>框架。</w:t>
      </w:r>
      <w:r w:rsidR="008B4566">
        <w:rPr>
          <w:rFonts w:hint="eastAsia"/>
        </w:rPr>
        <w:t>MVVM</w:t>
      </w:r>
      <w:r w:rsidR="008B4566">
        <w:rPr>
          <w:rFonts w:hint="eastAsia"/>
        </w:rPr>
        <w:t>模式和</w:t>
      </w:r>
      <w:r w:rsidR="008B4566">
        <w:rPr>
          <w:rFonts w:hint="eastAsia"/>
        </w:rPr>
        <w:t>MVC</w:t>
      </w:r>
      <w:r w:rsidR="008B4566">
        <w:rPr>
          <w:rFonts w:hint="eastAsia"/>
        </w:rPr>
        <w:t>模式一样，主要目的是分离视图（</w:t>
      </w:r>
      <w:r w:rsidR="008B4566">
        <w:rPr>
          <w:rFonts w:hint="eastAsia"/>
        </w:rPr>
        <w:t>view</w:t>
      </w:r>
      <w:r w:rsidR="008B4566">
        <w:rPr>
          <w:rFonts w:hint="eastAsia"/>
        </w:rPr>
        <w:t>）和（模型）。</w:t>
      </w:r>
    </w:p>
    <w:p w:rsidR="00AC3F86" w:rsidRDefault="00AC3F86" w:rsidP="00AC3F86">
      <w:pPr>
        <w:ind w:leftChars="399" w:left="850"/>
        <w:rPr>
          <w:rFonts w:hint="eastAsia"/>
        </w:rPr>
      </w:pPr>
    </w:p>
    <w:p w:rsidR="008B4566" w:rsidRPr="00AC3F86" w:rsidRDefault="008B4566" w:rsidP="00AC3F86">
      <w:pPr>
        <w:pStyle w:val="af"/>
        <w:numPr>
          <w:ilvl w:val="0"/>
          <w:numId w:val="109"/>
        </w:numPr>
        <w:ind w:firstLineChars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hint="eastAsia"/>
        </w:rPr>
        <w:t>低耦合。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视图（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View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）可以独立于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Model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变化和修改，一个</w:t>
      </w:r>
      <w:proofErr w:type="spellStart"/>
      <w:r w:rsidRPr="00AC3F86">
        <w:rPr>
          <w:rFonts w:ascii="Arial" w:hAnsi="Arial" w:cs="Arial"/>
          <w:color w:val="333333"/>
          <w:szCs w:val="21"/>
          <w:shd w:val="clear" w:color="auto" w:fill="FFFFFF"/>
        </w:rPr>
        <w:t>ViewModel</w:t>
      </w:r>
      <w:proofErr w:type="spellEnd"/>
      <w:r w:rsidRPr="00AC3F86">
        <w:rPr>
          <w:rFonts w:ascii="Arial" w:hAnsi="Arial" w:cs="Arial"/>
          <w:color w:val="333333"/>
          <w:szCs w:val="21"/>
          <w:shd w:val="clear" w:color="auto" w:fill="FFFFFF"/>
        </w:rPr>
        <w:t>可以绑定到不同的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"View"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上，当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View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变化的时候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Model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可以不变，当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Model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变化的时候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View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也可以不变。</w:t>
      </w:r>
    </w:p>
    <w:p w:rsidR="00AC3F86" w:rsidRPr="00AC3F86" w:rsidRDefault="00AC3F86" w:rsidP="00AC3F86">
      <w:pPr>
        <w:pStyle w:val="af"/>
        <w:numPr>
          <w:ilvl w:val="0"/>
          <w:numId w:val="109"/>
        </w:numPr>
        <w:ind w:firstLineChars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AC3F86">
        <w:rPr>
          <w:rFonts w:ascii="Arial" w:hAnsi="Arial" w:cs="Arial"/>
          <w:bCs/>
          <w:color w:val="333333"/>
          <w:szCs w:val="21"/>
          <w:shd w:val="clear" w:color="auto" w:fill="FFFFFF"/>
        </w:rPr>
        <w:lastRenderedPageBreak/>
        <w:t>可重用性</w:t>
      </w:r>
      <w:r w:rsidRPr="00AC3F86"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/>
          <w:color w:val="333333"/>
          <w:szCs w:val="21"/>
          <w:shd w:val="clear" w:color="auto" w:fill="FFFFFF"/>
        </w:rPr>
        <w:t>你可以把一些视图逻辑放在一个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ViewModel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里面，让很多</w:t>
      </w:r>
      <w:r>
        <w:rPr>
          <w:rFonts w:ascii="Arial" w:hAnsi="Arial" w:cs="Arial"/>
          <w:color w:val="333333"/>
          <w:szCs w:val="21"/>
          <w:shd w:val="clear" w:color="auto" w:fill="FFFFFF"/>
        </w:rPr>
        <w:t>view</w:t>
      </w:r>
      <w:r>
        <w:rPr>
          <w:rFonts w:ascii="Arial" w:hAnsi="Arial" w:cs="Arial"/>
          <w:color w:val="333333"/>
          <w:szCs w:val="21"/>
          <w:shd w:val="clear" w:color="auto" w:fill="FFFFFF"/>
        </w:rPr>
        <w:t>重用这段视图逻辑。</w:t>
      </w:r>
    </w:p>
    <w:p w:rsidR="00AC3F86" w:rsidRPr="00AC3F86" w:rsidRDefault="00AC3F86" w:rsidP="00AC3F86">
      <w:pPr>
        <w:pStyle w:val="af"/>
        <w:widowControl/>
        <w:numPr>
          <w:ilvl w:val="0"/>
          <w:numId w:val="109"/>
        </w:numPr>
        <w:shd w:val="clear" w:color="auto" w:fill="FFFFFF"/>
        <w:spacing w:after="225" w:line="360" w:lineRule="atLeast"/>
        <w:ind w:firstLineChars="0"/>
        <w:jc w:val="left"/>
        <w:rPr>
          <w:rFonts w:ascii="Arial" w:hAnsi="Arial" w:cs="Arial"/>
          <w:color w:val="333333"/>
          <w:kern w:val="0"/>
          <w:szCs w:val="21"/>
        </w:rPr>
      </w:pPr>
      <w:r w:rsidRPr="00AC3F86">
        <w:rPr>
          <w:rFonts w:ascii="Arial" w:hAnsi="Arial" w:cs="Arial"/>
          <w:bCs/>
          <w:color w:val="333333"/>
          <w:kern w:val="0"/>
          <w:szCs w:val="21"/>
        </w:rPr>
        <w:t>独立开发</w:t>
      </w:r>
      <w:r w:rsidRPr="00AC3F86">
        <w:rPr>
          <w:rFonts w:ascii="Arial" w:hAnsi="Arial" w:cs="Arial"/>
          <w:color w:val="333333"/>
          <w:kern w:val="0"/>
          <w:szCs w:val="21"/>
        </w:rPr>
        <w:t>。开发人员可以专注于业务逻辑和数据的开发（</w:t>
      </w:r>
      <w:proofErr w:type="spellStart"/>
      <w:r w:rsidRPr="00AC3F86">
        <w:rPr>
          <w:rFonts w:ascii="Arial" w:hAnsi="Arial" w:cs="Arial"/>
          <w:color w:val="333333"/>
          <w:kern w:val="0"/>
          <w:szCs w:val="21"/>
        </w:rPr>
        <w:t>ViewModel</w:t>
      </w:r>
      <w:proofErr w:type="spellEnd"/>
      <w:r w:rsidRPr="00AC3F86">
        <w:rPr>
          <w:rFonts w:ascii="Arial" w:hAnsi="Arial" w:cs="Arial"/>
          <w:color w:val="333333"/>
          <w:kern w:val="0"/>
          <w:szCs w:val="21"/>
        </w:rPr>
        <w:t>），设计人员可以专注于页面设计，使用</w:t>
      </w:r>
      <w:r w:rsidRPr="00AC3F86">
        <w:rPr>
          <w:rFonts w:ascii="Arial" w:hAnsi="Arial" w:cs="Arial"/>
          <w:color w:val="333333"/>
          <w:kern w:val="0"/>
          <w:szCs w:val="21"/>
        </w:rPr>
        <w:t>Expression Blend</w:t>
      </w:r>
      <w:r w:rsidRPr="00AC3F86">
        <w:rPr>
          <w:rFonts w:ascii="Arial" w:hAnsi="Arial" w:cs="Arial"/>
          <w:color w:val="333333"/>
          <w:kern w:val="0"/>
          <w:szCs w:val="21"/>
        </w:rPr>
        <w:t>可以很容易设计界面并生成</w:t>
      </w:r>
      <w:r w:rsidRPr="00AC3F86">
        <w:rPr>
          <w:rFonts w:ascii="Arial" w:hAnsi="Arial" w:cs="Arial"/>
          <w:color w:val="333333"/>
          <w:kern w:val="0"/>
          <w:szCs w:val="21"/>
        </w:rPr>
        <w:t>xml</w:t>
      </w:r>
      <w:r w:rsidRPr="00AC3F86">
        <w:rPr>
          <w:rFonts w:ascii="Arial" w:hAnsi="Arial" w:cs="Arial"/>
          <w:color w:val="333333"/>
          <w:kern w:val="0"/>
          <w:szCs w:val="21"/>
        </w:rPr>
        <w:t>代码。</w:t>
      </w:r>
    </w:p>
    <w:p w:rsidR="00AC3F86" w:rsidRPr="00AC3F86" w:rsidRDefault="00AC3F86" w:rsidP="00AC3F86">
      <w:pPr>
        <w:pStyle w:val="af"/>
        <w:widowControl/>
        <w:numPr>
          <w:ilvl w:val="0"/>
          <w:numId w:val="109"/>
        </w:numPr>
        <w:shd w:val="clear" w:color="auto" w:fill="FFFFFF"/>
        <w:spacing w:after="225" w:line="360" w:lineRule="atLeast"/>
        <w:ind w:firstLineChars="0"/>
        <w:jc w:val="left"/>
        <w:rPr>
          <w:rFonts w:ascii="Arial" w:hAnsi="Arial" w:cs="Arial"/>
          <w:color w:val="333333"/>
          <w:kern w:val="0"/>
          <w:szCs w:val="21"/>
        </w:rPr>
      </w:pPr>
      <w:r w:rsidRPr="00AC3F86">
        <w:rPr>
          <w:rFonts w:ascii="Arial" w:hAnsi="Arial" w:cs="Arial"/>
          <w:bCs/>
          <w:color w:val="333333"/>
          <w:kern w:val="0"/>
          <w:szCs w:val="21"/>
        </w:rPr>
        <w:t>可测试</w:t>
      </w:r>
      <w:r w:rsidRPr="00AC3F86">
        <w:rPr>
          <w:rFonts w:ascii="Arial" w:hAnsi="Arial" w:cs="Arial"/>
          <w:color w:val="333333"/>
          <w:kern w:val="0"/>
          <w:szCs w:val="21"/>
        </w:rPr>
        <w:t>。界面素来是比较难于测试的，而现在测试可以针对</w:t>
      </w:r>
      <w:proofErr w:type="spellStart"/>
      <w:r w:rsidRPr="00AC3F86">
        <w:rPr>
          <w:rFonts w:ascii="Arial" w:hAnsi="Arial" w:cs="Arial"/>
          <w:color w:val="333333"/>
          <w:kern w:val="0"/>
          <w:szCs w:val="21"/>
        </w:rPr>
        <w:t>ViewModel</w:t>
      </w:r>
      <w:proofErr w:type="spellEnd"/>
      <w:r w:rsidRPr="00AC3F86">
        <w:rPr>
          <w:rFonts w:ascii="Arial" w:hAnsi="Arial" w:cs="Arial"/>
          <w:color w:val="333333"/>
          <w:kern w:val="0"/>
          <w:szCs w:val="21"/>
        </w:rPr>
        <w:t>来写。</w:t>
      </w:r>
    </w:p>
    <w:p w:rsidR="008B4566" w:rsidRDefault="00BF5F81" w:rsidP="002D0162">
      <w:pPr>
        <w:ind w:left="851"/>
        <w:rPr>
          <w:rFonts w:hint="eastAsia"/>
        </w:rPr>
      </w:pPr>
      <w:r>
        <w:rPr>
          <w:rFonts w:hint="eastAsia"/>
        </w:rPr>
        <w:t>目前有些公司也做了基于</w:t>
      </w:r>
      <w:r>
        <w:rPr>
          <w:rFonts w:hint="eastAsia"/>
        </w:rPr>
        <w:t>Vue.js</w:t>
      </w:r>
      <w:r>
        <w:rPr>
          <w:rFonts w:hint="eastAsia"/>
        </w:rPr>
        <w:t>的移动</w:t>
      </w:r>
      <w:proofErr w:type="gramStart"/>
      <w:r>
        <w:rPr>
          <w:rFonts w:hint="eastAsia"/>
        </w:rPr>
        <w:t>端开发</w:t>
      </w:r>
      <w:proofErr w:type="gramEnd"/>
      <w:r>
        <w:rPr>
          <w:rFonts w:hint="eastAsia"/>
        </w:rPr>
        <w:t>组件。</w:t>
      </w:r>
      <w:r w:rsidR="00532584">
        <w:rPr>
          <w:rFonts w:hint="eastAsia"/>
        </w:rPr>
        <w:t>例如</w:t>
      </w:r>
      <w:r w:rsidR="00532584">
        <w:rPr>
          <w:rFonts w:hint="eastAsia"/>
        </w:rPr>
        <w:t>:</w:t>
      </w:r>
      <w:r w:rsidR="00532584">
        <w:rPr>
          <w:rFonts w:hint="eastAsia"/>
        </w:rPr>
        <w:t>《饿了吗》</w:t>
      </w:r>
      <w:r w:rsidR="000A4156">
        <w:rPr>
          <w:rFonts w:hint="eastAsia"/>
        </w:rPr>
        <w:t>。</w:t>
      </w:r>
    </w:p>
    <w:p w:rsidR="000A4156" w:rsidRPr="000A4156" w:rsidRDefault="000A4156" w:rsidP="000A4156">
      <w:pPr>
        <w:ind w:left="851"/>
      </w:pPr>
      <w:r>
        <w:rPr>
          <w:rFonts w:hint="eastAsia"/>
        </w:rPr>
        <w:t>IWT</w:t>
      </w:r>
      <w:r w:rsidR="003307C9">
        <w:rPr>
          <w:rFonts w:hint="eastAsia"/>
        </w:rPr>
        <w:t>前端框架</w:t>
      </w:r>
      <w:r>
        <w:rPr>
          <w:rFonts w:hint="eastAsia"/>
        </w:rPr>
        <w:t>也是基于</w:t>
      </w:r>
      <w:r>
        <w:rPr>
          <w:rFonts w:hint="eastAsia"/>
        </w:rPr>
        <w:t xml:space="preserve">Vue.js </w:t>
      </w:r>
      <w:r>
        <w:rPr>
          <w:rFonts w:hint="eastAsia"/>
        </w:rPr>
        <w:t>开发组件和《饿了吗》开源组件</w:t>
      </w:r>
      <w:r w:rsidR="003307C9">
        <w:rPr>
          <w:rFonts w:hint="eastAsia"/>
        </w:rPr>
        <w:t>，开发</w:t>
      </w:r>
      <w:r>
        <w:rPr>
          <w:rFonts w:hint="eastAsia"/>
        </w:rPr>
        <w:t>适合本公司所需要的应用组件。满足学习成本低、快速开发的需要。</w:t>
      </w:r>
    </w:p>
    <w:p w:rsidR="00CE3AAE" w:rsidRPr="007E4AEA" w:rsidRDefault="00CE3AAE" w:rsidP="00DB3149">
      <w:pPr>
        <w:pStyle w:val="2"/>
      </w:pPr>
      <w:bookmarkStart w:id="9" w:name="_Toc466367912"/>
      <w:r w:rsidRPr="007E4AEA">
        <w:rPr>
          <w:rFonts w:hint="eastAsia"/>
        </w:rPr>
        <w:t>基础平台架构</w:t>
      </w:r>
      <w:bookmarkEnd w:id="9"/>
    </w:p>
    <w:p w:rsidR="00C47ECB" w:rsidRDefault="00583173" w:rsidP="002D1D6A">
      <w:pPr>
        <w:ind w:firstLineChars="200" w:firstLine="426"/>
        <w:rPr>
          <w:rFonts w:hint="eastAsia"/>
        </w:rPr>
      </w:pPr>
      <w:r>
        <w:rPr>
          <w:rFonts w:hint="eastAsia"/>
        </w:rPr>
        <w:t>IWT</w:t>
      </w:r>
      <w:r>
        <w:rPr>
          <w:rFonts w:hint="eastAsia"/>
        </w:rPr>
        <w:t>前端框架</w:t>
      </w:r>
      <w:proofErr w:type="gramStart"/>
      <w:r>
        <w:rPr>
          <w:rFonts w:hint="eastAsia"/>
        </w:rPr>
        <w:t>是英泰伟业</w:t>
      </w:r>
      <w:proofErr w:type="gramEnd"/>
      <w:r>
        <w:rPr>
          <w:rFonts w:hint="eastAsia"/>
        </w:rPr>
        <w:t>开发的性能</w:t>
      </w:r>
      <w:r w:rsidR="00F83946">
        <w:rPr>
          <w:rFonts w:hint="eastAsia"/>
        </w:rPr>
        <w:t>良好</w:t>
      </w:r>
      <w:r>
        <w:rPr>
          <w:rFonts w:hint="eastAsia"/>
        </w:rPr>
        <w:t>前端框架平台。该框架具有良好的分层、模块化设计的特点。适用于移动端和</w:t>
      </w:r>
      <w:r>
        <w:rPr>
          <w:rFonts w:hint="eastAsia"/>
        </w:rPr>
        <w:t>pc</w:t>
      </w:r>
      <w:r>
        <w:rPr>
          <w:rFonts w:hint="eastAsia"/>
        </w:rPr>
        <w:t>桌面端。具有良好的兼容性和扩展性。</w:t>
      </w:r>
    </w:p>
    <w:p w:rsidR="00975324" w:rsidRDefault="00975324" w:rsidP="00975324">
      <w:pPr>
        <w:pStyle w:val="3"/>
        <w:rPr>
          <w:rFonts w:hint="eastAsia"/>
          <w:sz w:val="24"/>
          <w:szCs w:val="24"/>
        </w:rPr>
      </w:pPr>
      <w:r w:rsidRPr="00975324">
        <w:rPr>
          <w:sz w:val="24"/>
          <w:szCs w:val="24"/>
        </w:rPr>
        <w:t>N</w:t>
      </w:r>
      <w:r w:rsidRPr="00975324">
        <w:rPr>
          <w:rFonts w:hint="eastAsia"/>
          <w:sz w:val="24"/>
          <w:szCs w:val="24"/>
        </w:rPr>
        <w:t>ode.js</w:t>
      </w:r>
      <w:r w:rsidRPr="00975324">
        <w:rPr>
          <w:rFonts w:hint="eastAsia"/>
          <w:sz w:val="24"/>
          <w:szCs w:val="24"/>
        </w:rPr>
        <w:t>平台</w:t>
      </w:r>
    </w:p>
    <w:p w:rsidR="00AE3F27" w:rsidRDefault="00AE3F27" w:rsidP="00AE3F27">
      <w:pPr>
        <w:ind w:left="709"/>
        <w:rPr>
          <w:rFonts w:hint="eastAsia"/>
        </w:rPr>
      </w:pPr>
      <w:r>
        <w:rPr>
          <w:rFonts w:hint="eastAsia"/>
        </w:rPr>
        <w:t>我们利用</w:t>
      </w:r>
      <w:r>
        <w:rPr>
          <w:rFonts w:hint="eastAsia"/>
        </w:rPr>
        <w:t>node.js</w:t>
      </w:r>
      <w:r>
        <w:rPr>
          <w:rFonts w:hint="eastAsia"/>
        </w:rPr>
        <w:t>平台进行对前端框架的本地构建。</w:t>
      </w:r>
    </w:p>
    <w:p w:rsidR="00835299" w:rsidRPr="004342EF" w:rsidRDefault="00835299" w:rsidP="00AE3F27">
      <w:pPr>
        <w:ind w:left="709"/>
        <w:rPr>
          <w:rFonts w:hint="eastAsia"/>
        </w:rPr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下载安装包。</w:t>
      </w:r>
    </w:p>
    <w:p w:rsidR="00975324" w:rsidRDefault="006E7BE8" w:rsidP="006E7BE8">
      <w:pPr>
        <w:pStyle w:val="3"/>
        <w:rPr>
          <w:rFonts w:hint="eastAsia"/>
          <w:sz w:val="24"/>
          <w:szCs w:val="24"/>
        </w:rPr>
      </w:pPr>
      <w:r w:rsidRPr="006E7BE8">
        <w:rPr>
          <w:rFonts w:hint="eastAsia"/>
          <w:sz w:val="24"/>
          <w:szCs w:val="24"/>
        </w:rPr>
        <w:t>Vue.js</w:t>
      </w:r>
      <w:r>
        <w:rPr>
          <w:rFonts w:hint="eastAsia"/>
          <w:sz w:val="24"/>
          <w:szCs w:val="24"/>
        </w:rPr>
        <w:t>的原理与项目搭建</w:t>
      </w:r>
    </w:p>
    <w:p w:rsidR="003300CD" w:rsidRDefault="00947561" w:rsidP="00947561">
      <w:pPr>
        <w:ind w:left="709"/>
        <w:rPr>
          <w:rFonts w:hint="eastAsia"/>
        </w:rPr>
      </w:pPr>
      <w:r>
        <w:rPr>
          <w:rFonts w:hint="eastAsia"/>
        </w:rPr>
        <w:t>Vue.js</w:t>
      </w:r>
      <w:r>
        <w:rPr>
          <w:rFonts w:hint="eastAsia"/>
        </w:rPr>
        <w:t>的原理：</w:t>
      </w:r>
    </w:p>
    <w:p w:rsidR="00DD10FF" w:rsidRPr="006E7BE8" w:rsidRDefault="00DD10FF" w:rsidP="00DD10FF">
      <w:pPr>
        <w:ind w:leftChars="345" w:left="735"/>
        <w:rPr>
          <w:b/>
        </w:rPr>
      </w:pP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Vue.js 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的核心是一个响应的数据绑定系统，它让数据与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 DOM 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保持同步非常简单。在使用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 w:rsidRPr="006E7BE8">
        <w:rPr>
          <w:rFonts w:ascii="Verdana" w:hAnsi="Verdana"/>
          <w:color w:val="000000"/>
          <w:szCs w:val="21"/>
          <w:shd w:val="clear" w:color="auto" w:fill="FFFFFF"/>
        </w:rPr>
        <w:t>jQuery</w:t>
      </w:r>
      <w:proofErr w:type="spellEnd"/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手工操作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 DOM 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时，我们的代码常常是命令式的、重复的与易错的。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Vue.js 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拥抱数据驱动的视图概念。通俗地讲，它意味着我们在普通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 HTML 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模板中使用特殊的语法将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 DOM “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绑定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”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到底层数据。一旦创建了绑定，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DOM 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将与数据保持同步。每当修改了数据，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DOM 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便相应地更新。这样我们应用中的逻辑就几乎都是直接修改数据了，不必与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 xml:space="preserve"> DOM </w:t>
      </w:r>
      <w:r w:rsidRPr="006E7BE8">
        <w:rPr>
          <w:rFonts w:ascii="Verdana" w:hAnsi="Verdana"/>
          <w:color w:val="000000"/>
          <w:szCs w:val="21"/>
          <w:shd w:val="clear" w:color="auto" w:fill="FFFFFF"/>
        </w:rPr>
        <w:t>更新搅在一起。这让我们的代码更容易撰写、理解与维护。</w:t>
      </w:r>
    </w:p>
    <w:p w:rsidR="00947561" w:rsidRDefault="0083621B" w:rsidP="0083621B">
      <w:pPr>
        <w:ind w:left="709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5CB3FD" wp14:editId="5671C3EE">
            <wp:extent cx="4571462" cy="242887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6162-20160702013945390-10768103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753" cy="24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89" w:rsidRDefault="004C5689" w:rsidP="004C5689">
      <w:pPr>
        <w:jc w:val="center"/>
        <w:rPr>
          <w:rFonts w:hint="eastAsia"/>
        </w:rPr>
      </w:pPr>
      <w:sdt>
        <w:sdtPr>
          <w:id w:val="-1725518317"/>
          <w:docPartObj>
            <w:docPartGallery w:val="Page Numbers (Top of Page)"/>
            <w:docPartUnique/>
          </w:docPartObj>
        </w:sdtPr>
        <w:sdtContent>
          <w:r w:rsidRPr="007E4AEA">
            <w:rPr>
              <w:rFonts w:hint="eastAsia"/>
            </w:rPr>
            <w:t>图</w:t>
          </w:r>
          <w:r>
            <w:rPr>
              <w:rFonts w:hint="eastAsia"/>
            </w:rPr>
            <w:t>2</w:t>
          </w:r>
          <w:r w:rsidRPr="007E4AEA">
            <w:noBreakHyphen/>
          </w:r>
          <w:r>
            <w:rPr>
              <w:rFonts w:hint="eastAsia"/>
            </w:rPr>
            <w:t xml:space="preserve">2-2 </w:t>
          </w:r>
        </w:sdtContent>
      </w:sdt>
      <w:r>
        <w:rPr>
          <w:rFonts w:hint="eastAsia"/>
        </w:rPr>
        <w:t>Vue.js</w:t>
      </w:r>
      <w:r w:rsidRPr="007E4AEA">
        <w:rPr>
          <w:rFonts w:hint="eastAsia"/>
        </w:rPr>
        <w:t>结构图</w:t>
      </w:r>
    </w:p>
    <w:p w:rsidR="00161527" w:rsidRPr="007E4AEA" w:rsidRDefault="00161527" w:rsidP="004C5689">
      <w:pPr>
        <w:jc w:val="center"/>
      </w:pPr>
    </w:p>
    <w:p w:rsidR="00161527" w:rsidRPr="007E4AEA" w:rsidRDefault="00161527" w:rsidP="00161527">
      <w:pPr>
        <w:pStyle w:val="af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组件系统</w:t>
      </w:r>
    </w:p>
    <w:p w:rsidR="00161527" w:rsidRDefault="00161527" w:rsidP="00161527">
      <w:pPr>
        <w:pStyle w:val="af"/>
        <w:ind w:left="84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组件系统是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Vue.js </w:t>
      </w:r>
      <w:r>
        <w:rPr>
          <w:rFonts w:ascii="Verdana" w:hAnsi="Verdana"/>
          <w:color w:val="000000"/>
          <w:szCs w:val="21"/>
          <w:shd w:val="clear" w:color="auto" w:fill="FFFFFF"/>
        </w:rPr>
        <w:t>另一个重要概念，因为它提供了一种抽象，让我们可以用独立可复用的小组件来构建大型应用。如果我们考虑到这点，几乎任意类型的应用的界面都可以抽象为一个组件树：</w:t>
      </w:r>
    </w:p>
    <w:p w:rsidR="00161527" w:rsidRDefault="00161527" w:rsidP="00161527">
      <w:pPr>
        <w:pStyle w:val="af"/>
        <w:ind w:left="840" w:firstLineChars="0" w:firstLine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0619E9FE" wp14:editId="2B325652">
            <wp:extent cx="4759406" cy="1762125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6162-20160702013849062-19487962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792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6A" w:rsidRDefault="005F476A" w:rsidP="005F476A">
      <w:pPr>
        <w:jc w:val="center"/>
        <w:rPr>
          <w:rFonts w:hint="eastAsia"/>
        </w:rPr>
      </w:pPr>
      <w:sdt>
        <w:sdtPr>
          <w:id w:val="-1179573662"/>
          <w:docPartObj>
            <w:docPartGallery w:val="Page Numbers (Top of Page)"/>
            <w:docPartUnique/>
          </w:docPartObj>
        </w:sdtPr>
        <w:sdtContent>
          <w:r w:rsidRPr="007E4AEA">
            <w:rPr>
              <w:rFonts w:hint="eastAsia"/>
            </w:rPr>
            <w:t>图</w:t>
          </w:r>
          <w:r>
            <w:rPr>
              <w:rFonts w:hint="eastAsia"/>
            </w:rPr>
            <w:t>2</w:t>
          </w:r>
          <w:r w:rsidRPr="007E4AEA">
            <w:noBreakHyphen/>
          </w:r>
          <w:r>
            <w:rPr>
              <w:rFonts w:hint="eastAsia"/>
            </w:rPr>
            <w:t xml:space="preserve">2-2 </w:t>
          </w:r>
        </w:sdtContent>
      </w:sdt>
      <w:r>
        <w:rPr>
          <w:rFonts w:hint="eastAsia"/>
        </w:rPr>
        <w:t>Vue.js</w:t>
      </w:r>
      <w:r>
        <w:rPr>
          <w:rFonts w:hint="eastAsia"/>
        </w:rPr>
        <w:t>组件树</w:t>
      </w:r>
      <w:r>
        <w:rPr>
          <w:rFonts w:hint="eastAsia"/>
        </w:rPr>
        <w:t xml:space="preserve"> </w:t>
      </w:r>
    </w:p>
    <w:p w:rsidR="005F476A" w:rsidRDefault="005F476A" w:rsidP="00161527">
      <w:pPr>
        <w:pStyle w:val="af"/>
        <w:ind w:left="840" w:firstLineChars="0" w:firstLine="0"/>
        <w:rPr>
          <w:b/>
        </w:rPr>
      </w:pPr>
    </w:p>
    <w:p w:rsidR="00161527" w:rsidRDefault="00161527" w:rsidP="00161527">
      <w:pPr>
        <w:pStyle w:val="af1"/>
        <w:shd w:val="clear" w:color="auto" w:fill="FFFFFF"/>
        <w:spacing w:before="150" w:beforeAutospacing="0" w:after="150" w:afterAutospacing="0"/>
        <w:ind w:leftChars="394" w:left="840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Web </w:t>
      </w:r>
      <w:r>
        <w:rPr>
          <w:rFonts w:ascii="Verdana" w:hAnsi="Verdana"/>
          <w:color w:val="000000"/>
          <w:sz w:val="21"/>
          <w:szCs w:val="21"/>
        </w:rPr>
        <w:t>组件规范仍然远未完成，并且没有浏览器实现。相比之下，</w:t>
      </w:r>
      <w:r>
        <w:rPr>
          <w:rFonts w:ascii="Verdana" w:hAnsi="Verdana"/>
          <w:color w:val="000000"/>
          <w:sz w:val="21"/>
          <w:szCs w:val="21"/>
        </w:rPr>
        <w:t xml:space="preserve">Vue.js </w:t>
      </w:r>
      <w:r>
        <w:rPr>
          <w:rFonts w:ascii="Verdana" w:hAnsi="Verdana"/>
          <w:color w:val="000000"/>
          <w:sz w:val="21"/>
          <w:szCs w:val="21"/>
        </w:rPr>
        <w:t>组件不需要任何补丁，并且在所有支持的浏览器（</w:t>
      </w:r>
      <w:r>
        <w:rPr>
          <w:rFonts w:ascii="Verdana" w:hAnsi="Verdana"/>
          <w:color w:val="000000"/>
          <w:sz w:val="21"/>
          <w:szCs w:val="21"/>
        </w:rPr>
        <w:t xml:space="preserve">IE9 </w:t>
      </w:r>
      <w:r>
        <w:rPr>
          <w:rFonts w:ascii="Verdana" w:hAnsi="Verdana"/>
          <w:color w:val="000000"/>
          <w:sz w:val="21"/>
          <w:szCs w:val="21"/>
        </w:rPr>
        <w:t>及更高版本）之下表现一致。必要时，</w:t>
      </w:r>
      <w:r>
        <w:rPr>
          <w:rFonts w:ascii="Verdana" w:hAnsi="Verdana"/>
          <w:color w:val="000000"/>
          <w:sz w:val="21"/>
          <w:szCs w:val="21"/>
        </w:rPr>
        <w:t xml:space="preserve">Vue.js </w:t>
      </w:r>
      <w:r>
        <w:rPr>
          <w:rFonts w:ascii="Verdana" w:hAnsi="Verdana"/>
          <w:color w:val="000000"/>
          <w:sz w:val="21"/>
          <w:szCs w:val="21"/>
        </w:rPr>
        <w:t>组件也可以放在原生自定义元素之内。</w:t>
      </w:r>
    </w:p>
    <w:p w:rsidR="00161527" w:rsidRDefault="00161527" w:rsidP="00161527">
      <w:pPr>
        <w:pStyle w:val="af1"/>
        <w:shd w:val="clear" w:color="auto" w:fill="FFFFFF"/>
        <w:spacing w:before="150" w:beforeAutospacing="0" w:after="150" w:afterAutospacing="0"/>
        <w:ind w:leftChars="394" w:left="840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Vue.js </w:t>
      </w:r>
      <w:r>
        <w:rPr>
          <w:rFonts w:ascii="Verdana" w:hAnsi="Verdana"/>
          <w:color w:val="000000"/>
          <w:sz w:val="21"/>
          <w:szCs w:val="21"/>
        </w:rPr>
        <w:t>组件提供了原生自定义元素所不具备的一些重要功能，比如组件间的数据流，自定义事件系统，以及动态的、带特效的组件替换。</w:t>
      </w:r>
    </w:p>
    <w:p w:rsidR="00161527" w:rsidRDefault="00161527" w:rsidP="00161527">
      <w:pPr>
        <w:pStyle w:val="af1"/>
        <w:shd w:val="clear" w:color="auto" w:fill="FFFFFF"/>
        <w:spacing w:before="150" w:beforeAutospacing="0" w:after="150" w:afterAutospacing="0"/>
        <w:ind w:leftChars="394" w:left="840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组件系统是用</w:t>
      </w:r>
      <w:r>
        <w:rPr>
          <w:rFonts w:ascii="Verdana" w:hAnsi="Verdana"/>
          <w:color w:val="000000"/>
          <w:sz w:val="21"/>
          <w:szCs w:val="21"/>
        </w:rPr>
        <w:t xml:space="preserve"> Vue.js </w:t>
      </w:r>
      <w:r>
        <w:rPr>
          <w:rFonts w:ascii="Verdana" w:hAnsi="Verdana"/>
          <w:color w:val="000000"/>
          <w:sz w:val="21"/>
          <w:szCs w:val="21"/>
        </w:rPr>
        <w:t>构建大型应用的基础。另外，</w:t>
      </w:r>
      <w:r>
        <w:rPr>
          <w:rFonts w:ascii="Verdana" w:hAnsi="Verdana"/>
          <w:color w:val="000000"/>
          <w:sz w:val="21"/>
          <w:szCs w:val="21"/>
        </w:rPr>
        <w:t xml:space="preserve">Vue.js </w:t>
      </w:r>
      <w:r>
        <w:rPr>
          <w:rFonts w:ascii="Verdana" w:hAnsi="Verdana"/>
          <w:color w:val="000000"/>
          <w:sz w:val="21"/>
          <w:szCs w:val="21"/>
        </w:rPr>
        <w:t>生态系统也提供了高级工具与多种支持库，它们和</w:t>
      </w:r>
      <w:r>
        <w:rPr>
          <w:rFonts w:ascii="Verdana" w:hAnsi="Verdana"/>
          <w:color w:val="000000"/>
          <w:sz w:val="21"/>
          <w:szCs w:val="21"/>
        </w:rPr>
        <w:t xml:space="preserve"> Vue.js </w:t>
      </w:r>
      <w:r>
        <w:rPr>
          <w:rFonts w:ascii="Verdana" w:hAnsi="Verdana"/>
          <w:color w:val="000000"/>
          <w:sz w:val="21"/>
          <w:szCs w:val="21"/>
        </w:rPr>
        <w:t>一起构成了一个更加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框架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性的系统。</w:t>
      </w:r>
    </w:p>
    <w:p w:rsidR="00161527" w:rsidRPr="00C14755" w:rsidRDefault="00161527" w:rsidP="00161527">
      <w:pPr>
        <w:pStyle w:val="af"/>
        <w:ind w:left="840" w:firstLineChars="0" w:firstLine="0"/>
        <w:rPr>
          <w:b/>
        </w:rPr>
      </w:pPr>
    </w:p>
    <w:p w:rsidR="00161527" w:rsidRPr="007E4AEA" w:rsidRDefault="00161527" w:rsidP="00161527">
      <w:pPr>
        <w:pStyle w:val="af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响应式原理</w:t>
      </w:r>
    </w:p>
    <w:p w:rsidR="00161527" w:rsidRDefault="00161527" w:rsidP="00161527">
      <w:pPr>
        <w:pStyle w:val="af1"/>
        <w:shd w:val="clear" w:color="auto" w:fill="FFFFFF"/>
        <w:spacing w:before="150" w:beforeAutospacing="0" w:after="150" w:afterAutospacing="0"/>
        <w:ind w:left="840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Vue.js</w:t>
      </w:r>
      <w:r>
        <w:rPr>
          <w:rFonts w:ascii="Verdana" w:hAnsi="Verdana"/>
          <w:color w:val="000000"/>
          <w:sz w:val="21"/>
          <w:szCs w:val="21"/>
        </w:rPr>
        <w:t>采用的则是基于依赖收集的观测机制。从原理上来说，和老牌</w:t>
      </w:r>
      <w:r>
        <w:rPr>
          <w:rFonts w:ascii="Verdana" w:hAnsi="Verdana"/>
          <w:color w:val="000000"/>
          <w:sz w:val="21"/>
          <w:szCs w:val="21"/>
        </w:rPr>
        <w:t>MVVM</w:t>
      </w:r>
      <w:r>
        <w:rPr>
          <w:rFonts w:ascii="Verdana" w:hAnsi="Verdana"/>
          <w:color w:val="000000"/>
          <w:sz w:val="21"/>
          <w:szCs w:val="21"/>
        </w:rPr>
        <w:t>框架</w:t>
      </w:r>
      <w:r>
        <w:rPr>
          <w:rFonts w:ascii="Verdana" w:hAnsi="Verdana"/>
          <w:color w:val="000000"/>
          <w:sz w:val="21"/>
          <w:szCs w:val="21"/>
        </w:rPr>
        <w:t>Knockout</w:t>
      </w:r>
      <w:r>
        <w:rPr>
          <w:rFonts w:ascii="Verdana" w:hAnsi="Verdana"/>
          <w:color w:val="000000"/>
          <w:sz w:val="21"/>
          <w:szCs w:val="21"/>
        </w:rPr>
        <w:t>是一样的。依赖收集的基本原理是：</w:t>
      </w:r>
    </w:p>
    <w:p w:rsidR="00161527" w:rsidRDefault="00161527" w:rsidP="00161527">
      <w:pPr>
        <w:pStyle w:val="af1"/>
        <w:shd w:val="clear" w:color="auto" w:fill="FFFFFF"/>
        <w:spacing w:before="150" w:beforeAutospacing="0" w:after="150" w:afterAutospacing="0"/>
        <w:ind w:left="840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1.</w:t>
      </w:r>
      <w:r>
        <w:rPr>
          <w:rFonts w:ascii="Verdana" w:hAnsi="Verdana"/>
          <w:color w:val="000000"/>
          <w:sz w:val="21"/>
          <w:szCs w:val="21"/>
        </w:rPr>
        <w:t>将原生的数据改造成</w:t>
      </w:r>
      <w:r>
        <w:rPr>
          <w:rFonts w:ascii="Verdana" w:hAnsi="Verdana"/>
          <w:color w:val="000000"/>
          <w:sz w:val="21"/>
          <w:szCs w:val="21"/>
        </w:rPr>
        <w:t xml:space="preserve"> “</w:t>
      </w:r>
      <w:r>
        <w:rPr>
          <w:rFonts w:ascii="Verdana" w:hAnsi="Verdana"/>
          <w:color w:val="000000"/>
          <w:sz w:val="21"/>
          <w:szCs w:val="21"/>
        </w:rPr>
        <w:t>可观察对象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。一个可观察对象可以被取值，也可以被赋值。</w:t>
      </w:r>
      <w:r>
        <w:rPr>
          <w:rFonts w:ascii="Verdana" w:hAnsi="Verdana"/>
          <w:color w:val="000000"/>
          <w:sz w:val="21"/>
          <w:szCs w:val="21"/>
        </w:rPr>
        <w:br/>
        <w:t>2.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watcher</w:t>
      </w:r>
      <w:r>
        <w:rPr>
          <w:rFonts w:ascii="Verdana" w:hAnsi="Verdana"/>
          <w:color w:val="000000"/>
          <w:sz w:val="21"/>
          <w:szCs w:val="21"/>
        </w:rPr>
        <w:t>的求</w:t>
      </w:r>
      <w:proofErr w:type="gramStart"/>
      <w:r>
        <w:rPr>
          <w:rFonts w:ascii="Verdana" w:hAnsi="Verdana"/>
          <w:color w:val="000000"/>
          <w:sz w:val="21"/>
          <w:szCs w:val="21"/>
        </w:rPr>
        <w:t>值过程</w:t>
      </w:r>
      <w:proofErr w:type="gramEnd"/>
      <w:r>
        <w:rPr>
          <w:rFonts w:ascii="Verdana" w:hAnsi="Verdana"/>
          <w:color w:val="000000"/>
          <w:sz w:val="21"/>
          <w:szCs w:val="21"/>
        </w:rPr>
        <w:t>中，每一个被取值的可观察对象都会将当前的</w:t>
      </w:r>
      <w:r>
        <w:rPr>
          <w:rFonts w:ascii="Verdana" w:hAnsi="Verdana"/>
          <w:color w:val="000000"/>
          <w:sz w:val="21"/>
          <w:szCs w:val="21"/>
        </w:rPr>
        <w:t>watcher</w:t>
      </w:r>
      <w:r>
        <w:rPr>
          <w:rFonts w:ascii="Verdana" w:hAnsi="Verdana"/>
          <w:color w:val="000000"/>
          <w:sz w:val="21"/>
          <w:szCs w:val="21"/>
        </w:rPr>
        <w:t>注册为自己的一个订阅者，并成为当前</w:t>
      </w:r>
      <w:r>
        <w:rPr>
          <w:rFonts w:ascii="Verdana" w:hAnsi="Verdana"/>
          <w:color w:val="000000"/>
          <w:sz w:val="21"/>
          <w:szCs w:val="21"/>
        </w:rPr>
        <w:t>watcher</w:t>
      </w:r>
      <w:r>
        <w:rPr>
          <w:rFonts w:ascii="Verdana" w:hAnsi="Verdana"/>
          <w:color w:val="000000"/>
          <w:sz w:val="21"/>
          <w:szCs w:val="21"/>
        </w:rPr>
        <w:t>的一个依赖。</w:t>
      </w:r>
      <w:r>
        <w:rPr>
          <w:rFonts w:ascii="Verdana" w:hAnsi="Verdana"/>
          <w:color w:val="000000"/>
          <w:sz w:val="21"/>
          <w:szCs w:val="21"/>
        </w:rPr>
        <w:br/>
        <w:t>3.</w:t>
      </w:r>
      <w:r>
        <w:rPr>
          <w:rFonts w:ascii="Verdana" w:hAnsi="Verdana"/>
          <w:color w:val="000000"/>
          <w:sz w:val="21"/>
          <w:szCs w:val="21"/>
        </w:rPr>
        <w:t>当一个被依赖的可观察对象被赋值时，它会通知所有订阅自己的</w:t>
      </w:r>
      <w:r>
        <w:rPr>
          <w:rFonts w:ascii="Verdana" w:hAnsi="Verdana"/>
          <w:color w:val="000000"/>
          <w:sz w:val="21"/>
          <w:szCs w:val="21"/>
        </w:rPr>
        <w:t>watcher</w:t>
      </w:r>
      <w:r>
        <w:rPr>
          <w:rFonts w:ascii="Verdana" w:hAnsi="Verdana"/>
          <w:color w:val="000000"/>
          <w:sz w:val="21"/>
          <w:szCs w:val="21"/>
        </w:rPr>
        <w:t>重新求值，并触发相应的更新。</w:t>
      </w:r>
      <w:r>
        <w:rPr>
          <w:rFonts w:ascii="Verdana" w:hAnsi="Verdana"/>
          <w:color w:val="000000"/>
          <w:sz w:val="21"/>
          <w:szCs w:val="21"/>
        </w:rPr>
        <w:br/>
        <w:t>4.</w:t>
      </w:r>
      <w:r>
        <w:rPr>
          <w:rFonts w:ascii="Verdana" w:hAnsi="Verdana"/>
          <w:color w:val="000000"/>
          <w:sz w:val="21"/>
          <w:szCs w:val="21"/>
        </w:rPr>
        <w:t>依赖收集的优点在于可以精确、主动地追踪数据的变化，不存在上述提到的</w:t>
      </w:r>
      <w:proofErr w:type="gramStart"/>
      <w:r>
        <w:rPr>
          <w:rFonts w:ascii="Verdana" w:hAnsi="Verdana"/>
          <w:color w:val="000000"/>
          <w:sz w:val="21"/>
          <w:szCs w:val="21"/>
        </w:rPr>
        <w:t>脏检查</w:t>
      </w:r>
      <w:proofErr w:type="gramEnd"/>
      <w:r>
        <w:rPr>
          <w:rFonts w:ascii="Verdana" w:hAnsi="Verdana"/>
          <w:color w:val="000000"/>
          <w:sz w:val="21"/>
          <w:szCs w:val="21"/>
        </w:rPr>
        <w:t>的两个问题。但传统的依赖收集实现，比如</w:t>
      </w:r>
      <w:r>
        <w:rPr>
          <w:rFonts w:ascii="Verdana" w:hAnsi="Verdana"/>
          <w:color w:val="000000"/>
          <w:sz w:val="21"/>
          <w:szCs w:val="21"/>
        </w:rPr>
        <w:t>Knockout</w:t>
      </w:r>
      <w:r>
        <w:rPr>
          <w:rFonts w:ascii="Verdana" w:hAnsi="Verdana"/>
          <w:color w:val="000000"/>
          <w:sz w:val="21"/>
          <w:szCs w:val="21"/>
        </w:rPr>
        <w:t>，通常需要包裹原生数据来制造可观察对象，在取值和赋值时需要采用函数调用的形式，在进行数据操作时写法繁琐，不够直观；同时，对复杂嵌套结构的对象支持也不理想。</w:t>
      </w:r>
      <w:r>
        <w:rPr>
          <w:rFonts w:ascii="Verdana" w:hAnsi="Verdana"/>
          <w:color w:val="000000"/>
          <w:sz w:val="21"/>
          <w:szCs w:val="21"/>
        </w:rPr>
        <w:br/>
        <w:t>Vue.js</w:t>
      </w:r>
      <w:r>
        <w:rPr>
          <w:rFonts w:ascii="Verdana" w:hAnsi="Verdana"/>
          <w:color w:val="000000"/>
          <w:sz w:val="21"/>
          <w:szCs w:val="21"/>
        </w:rPr>
        <w:t>利用了</w:t>
      </w:r>
      <w:r>
        <w:rPr>
          <w:rFonts w:ascii="Verdana" w:hAnsi="Verdana"/>
          <w:color w:val="000000"/>
          <w:sz w:val="21"/>
          <w:szCs w:val="21"/>
        </w:rPr>
        <w:t>ES5</w:t>
      </w:r>
      <w:r>
        <w:rPr>
          <w:rFonts w:ascii="Verdana" w:hAnsi="Verdana"/>
          <w:color w:val="000000"/>
          <w:sz w:val="21"/>
          <w:szCs w:val="21"/>
        </w:rPr>
        <w:t>的</w:t>
      </w:r>
      <w:proofErr w:type="spellStart"/>
      <w:r>
        <w:rPr>
          <w:rFonts w:ascii="Verdana" w:hAnsi="Verdana"/>
          <w:color w:val="000000"/>
          <w:sz w:val="21"/>
          <w:szCs w:val="21"/>
        </w:rPr>
        <w:t>Object.defineProperty</w:t>
      </w:r>
      <w:proofErr w:type="spellEnd"/>
      <w:r w:rsidR="0070486A">
        <w:rPr>
          <w:rFonts w:ascii="Verdana" w:hAnsi="Verdana" w:hint="eastAsia"/>
          <w:color w:val="000000"/>
          <w:sz w:val="21"/>
          <w:szCs w:val="21"/>
        </w:rPr>
        <w:t>（数据和视图联动）的</w:t>
      </w:r>
      <w:r>
        <w:rPr>
          <w:rFonts w:ascii="Verdana" w:hAnsi="Verdana"/>
          <w:color w:val="000000"/>
          <w:sz w:val="21"/>
          <w:szCs w:val="21"/>
        </w:rPr>
        <w:t>方法，直接将原生数据对象的属性改造为</w:t>
      </w:r>
      <w:r>
        <w:rPr>
          <w:rFonts w:ascii="Verdana" w:hAnsi="Verdana"/>
          <w:color w:val="000000"/>
          <w:sz w:val="21"/>
          <w:szCs w:val="21"/>
        </w:rPr>
        <w:t>getter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setter(</w:t>
      </w:r>
      <w:r w:rsidRPr="007D1B89">
        <w:rPr>
          <w:rFonts w:ascii="Verdana" w:hAnsi="Verdana"/>
          <w:sz w:val="21"/>
          <w:szCs w:val="21"/>
        </w:rPr>
        <w:t>这是</w:t>
      </w:r>
      <w:r w:rsidRPr="007D1B89">
        <w:rPr>
          <w:rFonts w:ascii="Verdana" w:hAnsi="Verdana"/>
          <w:sz w:val="21"/>
          <w:szCs w:val="21"/>
        </w:rPr>
        <w:t>ES5</w:t>
      </w:r>
      <w:r w:rsidRPr="007D1B89">
        <w:rPr>
          <w:rFonts w:ascii="Verdana" w:hAnsi="Verdana"/>
          <w:sz w:val="21"/>
          <w:szCs w:val="21"/>
        </w:rPr>
        <w:t>的特性，需要</w:t>
      </w:r>
      <w:proofErr w:type="spellStart"/>
      <w:r w:rsidRPr="007D1B89">
        <w:rPr>
          <w:rFonts w:ascii="Verdana" w:hAnsi="Verdana"/>
          <w:sz w:val="21"/>
          <w:szCs w:val="21"/>
        </w:rPr>
        <w:t>js</w:t>
      </w:r>
      <w:proofErr w:type="spellEnd"/>
      <w:r w:rsidRPr="007D1B89">
        <w:rPr>
          <w:rFonts w:ascii="Verdana" w:hAnsi="Verdana"/>
          <w:sz w:val="21"/>
          <w:szCs w:val="21"/>
        </w:rPr>
        <w:t>解释引擎的支持，无法通过各种打</w:t>
      </w:r>
      <w:r w:rsidRPr="007D1B89">
        <w:rPr>
          <w:rFonts w:ascii="Verdana" w:hAnsi="Verdana"/>
          <w:sz w:val="21"/>
          <w:szCs w:val="21"/>
        </w:rPr>
        <w:t>shim</w:t>
      </w:r>
      <w:r w:rsidRPr="007D1B89">
        <w:rPr>
          <w:rFonts w:ascii="Verdana" w:hAnsi="Verdana"/>
          <w:sz w:val="21"/>
          <w:szCs w:val="21"/>
        </w:rPr>
        <w:t>补丁来实现。这也是为什么</w:t>
      </w:r>
      <w:proofErr w:type="spellStart"/>
      <w:r w:rsidRPr="007D1B89">
        <w:rPr>
          <w:rFonts w:ascii="Verdana" w:hAnsi="Verdana"/>
          <w:sz w:val="21"/>
          <w:szCs w:val="21"/>
        </w:rPr>
        <w:t>Vue</w:t>
      </w:r>
      <w:proofErr w:type="spellEnd"/>
      <w:r w:rsidRPr="007D1B89">
        <w:rPr>
          <w:rFonts w:ascii="Verdana" w:hAnsi="Verdana"/>
          <w:sz w:val="21"/>
          <w:szCs w:val="21"/>
        </w:rPr>
        <w:t>不支持</w:t>
      </w:r>
      <w:r w:rsidRPr="007D1B89">
        <w:rPr>
          <w:rFonts w:ascii="Verdana" w:hAnsi="Verdana"/>
          <w:sz w:val="21"/>
          <w:szCs w:val="21"/>
        </w:rPr>
        <w:t>IE8</w:t>
      </w:r>
      <w:r w:rsidRPr="007D1B89">
        <w:rPr>
          <w:rFonts w:ascii="Verdana" w:hAnsi="Verdana"/>
          <w:sz w:val="21"/>
          <w:szCs w:val="21"/>
        </w:rPr>
        <w:t>及以下版</w:t>
      </w:r>
      <w:r>
        <w:rPr>
          <w:rFonts w:ascii="Verdana" w:hAnsi="Verdana"/>
          <w:color w:val="000000"/>
          <w:sz w:val="21"/>
          <w:szCs w:val="21"/>
        </w:rPr>
        <w:t>本的原因</w:t>
      </w:r>
      <w:r>
        <w:rPr>
          <w:rFonts w:ascii="Verdana" w:hAnsi="Verdana"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>，在这两个函数内部实现依赖的收集和触发，而且完美支持嵌套的对象结构。对于数组，则通过包裹数组的可变方法（比如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）来监听数组的变化。这使得操作</w:t>
      </w:r>
      <w:r>
        <w:rPr>
          <w:rFonts w:ascii="Verdana" w:hAnsi="Verdana"/>
          <w:color w:val="000000"/>
          <w:sz w:val="21"/>
          <w:szCs w:val="21"/>
        </w:rPr>
        <w:t>Vue.js</w:t>
      </w:r>
      <w:r>
        <w:rPr>
          <w:rFonts w:ascii="Verdana" w:hAnsi="Verdana"/>
          <w:color w:val="000000"/>
          <w:sz w:val="21"/>
          <w:szCs w:val="21"/>
        </w:rPr>
        <w:t>的数据和操作原生对象几乎没有差别</w:t>
      </w:r>
      <w:r>
        <w:rPr>
          <w:rFonts w:ascii="Verdana" w:hAnsi="Verdana"/>
          <w:color w:val="000000"/>
          <w:sz w:val="21"/>
          <w:szCs w:val="21"/>
        </w:rPr>
        <w:t>[</w:t>
      </w:r>
      <w:r>
        <w:rPr>
          <w:rFonts w:ascii="Verdana" w:hAnsi="Verdana"/>
          <w:color w:val="000000"/>
          <w:sz w:val="21"/>
          <w:szCs w:val="21"/>
        </w:rPr>
        <w:t>注</w:t>
      </w:r>
      <w:r>
        <w:rPr>
          <w:rFonts w:ascii="Verdana" w:hAnsi="Verdana"/>
          <w:color w:val="000000"/>
          <w:sz w:val="21"/>
          <w:szCs w:val="21"/>
        </w:rPr>
        <w:t>:</w:t>
      </w:r>
      <w:r>
        <w:rPr>
          <w:rFonts w:ascii="Verdana" w:hAnsi="Verdana"/>
          <w:color w:val="000000"/>
          <w:sz w:val="21"/>
          <w:szCs w:val="21"/>
        </w:rPr>
        <w:t>在添加</w:t>
      </w:r>
      <w:r>
        <w:rPr>
          <w:rFonts w:ascii="Verdana" w:hAnsi="Verdana"/>
          <w:color w:val="000000"/>
          <w:sz w:val="21"/>
          <w:szCs w:val="21"/>
        </w:rPr>
        <w:t>/</w:t>
      </w:r>
      <w:r>
        <w:rPr>
          <w:rFonts w:ascii="Verdana" w:hAnsi="Verdana"/>
          <w:color w:val="000000"/>
          <w:sz w:val="21"/>
          <w:szCs w:val="21"/>
        </w:rPr>
        <w:t>删除属性，或是修改数组特定位置元素时，需要调用特定的函数，如</w:t>
      </w:r>
      <w:proofErr w:type="spellStart"/>
      <w:r>
        <w:rPr>
          <w:rFonts w:ascii="Verdana" w:hAnsi="Verdana"/>
          <w:color w:val="000000"/>
          <w:sz w:val="21"/>
          <w:szCs w:val="21"/>
        </w:rPr>
        <w:t>obj</w:t>
      </w:r>
      <w:proofErr w:type="spellEnd"/>
      <w:r>
        <w:rPr>
          <w:rFonts w:ascii="Verdana" w:hAnsi="Verdana"/>
          <w:color w:val="000000"/>
          <w:sz w:val="21"/>
          <w:szCs w:val="21"/>
        </w:rPr>
        <w:t>.$add(key, value)</w:t>
      </w:r>
      <w:r>
        <w:rPr>
          <w:rFonts w:ascii="Verdana" w:hAnsi="Verdana"/>
          <w:color w:val="000000"/>
          <w:sz w:val="21"/>
          <w:szCs w:val="21"/>
        </w:rPr>
        <w:t>才能触发更新。这是受</w:t>
      </w:r>
      <w:r>
        <w:rPr>
          <w:rFonts w:ascii="Verdana" w:hAnsi="Verdana"/>
          <w:color w:val="000000"/>
          <w:sz w:val="21"/>
          <w:szCs w:val="21"/>
        </w:rPr>
        <w:t>ES5</w:t>
      </w:r>
      <w:r>
        <w:rPr>
          <w:rFonts w:ascii="Verdana" w:hAnsi="Verdana"/>
          <w:color w:val="000000"/>
          <w:sz w:val="21"/>
          <w:szCs w:val="21"/>
        </w:rPr>
        <w:t>的语言特性所限。在操作对象类型数据的时候一定要注意这点，否则无法实现响应。</w:t>
      </w:r>
    </w:p>
    <w:p w:rsidR="0070486A" w:rsidRPr="0070486A" w:rsidRDefault="0070486A" w:rsidP="0070486A">
      <w:pPr>
        <w:ind w:left="709"/>
        <w:rPr>
          <w:rFonts w:hint="eastAsia"/>
        </w:rPr>
      </w:pPr>
      <w:r>
        <w:rPr>
          <w:rFonts w:hint="eastAsia"/>
        </w:rPr>
        <w:t xml:space="preserve"> </w:t>
      </w:r>
      <w:r w:rsidR="005F476A">
        <w:rPr>
          <w:noProof/>
        </w:rPr>
        <w:drawing>
          <wp:inline distT="0" distB="0" distL="0" distR="0" wp14:anchorId="70DEF632" wp14:editId="3497BE19">
            <wp:extent cx="4562475" cy="2355527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6162-20160708004551155-138087909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62" cy="23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EF" w:rsidRDefault="008A20EF" w:rsidP="008A20EF">
      <w:pPr>
        <w:jc w:val="center"/>
        <w:rPr>
          <w:rFonts w:hint="eastAsia"/>
        </w:rPr>
      </w:pPr>
      <w:sdt>
        <w:sdtPr>
          <w:id w:val="1057899307"/>
          <w:docPartObj>
            <w:docPartGallery w:val="Page Numbers (Top of Page)"/>
            <w:docPartUnique/>
          </w:docPartObj>
        </w:sdtPr>
        <w:sdtContent>
          <w:r w:rsidRPr="007E4AEA">
            <w:rPr>
              <w:rFonts w:hint="eastAsia"/>
            </w:rPr>
            <w:t>图</w:t>
          </w:r>
          <w:r>
            <w:rPr>
              <w:rFonts w:hint="eastAsia"/>
            </w:rPr>
            <w:t>2</w:t>
          </w:r>
          <w:r w:rsidRPr="007E4AEA">
            <w:noBreakHyphen/>
          </w:r>
          <w:r>
            <w:rPr>
              <w:rFonts w:hint="eastAsia"/>
            </w:rPr>
            <w:t xml:space="preserve">2-2 </w:t>
          </w:r>
        </w:sdtContent>
      </w:sdt>
      <w:r>
        <w:rPr>
          <w:rFonts w:hint="eastAsia"/>
        </w:rPr>
        <w:t xml:space="preserve">Vue.js </w:t>
      </w:r>
      <w:proofErr w:type="spellStart"/>
      <w:r>
        <w:rPr>
          <w:rFonts w:hint="eastAsia"/>
        </w:rPr>
        <w:t>Object.defineProperty</w:t>
      </w:r>
      <w:proofErr w:type="spellEnd"/>
      <w:r>
        <w:rPr>
          <w:rFonts w:hint="eastAsia"/>
        </w:rPr>
        <w:t>视图联动示意图</w:t>
      </w:r>
    </w:p>
    <w:p w:rsidR="0070486A" w:rsidRPr="003300CD" w:rsidRDefault="0070486A" w:rsidP="0070486A">
      <w:pPr>
        <w:ind w:left="709"/>
        <w:rPr>
          <w:rFonts w:hint="eastAsia"/>
        </w:rPr>
      </w:pPr>
    </w:p>
    <w:p w:rsidR="008A551A" w:rsidRPr="00CA2CFF" w:rsidRDefault="00AE77F1" w:rsidP="00CA2CFF">
      <w:pPr>
        <w:pStyle w:val="3"/>
        <w:rPr>
          <w:sz w:val="24"/>
          <w:szCs w:val="24"/>
        </w:rPr>
      </w:pPr>
      <w:r w:rsidRPr="002F122F">
        <w:rPr>
          <w:rFonts w:hint="eastAsia"/>
          <w:sz w:val="24"/>
          <w:szCs w:val="24"/>
        </w:rPr>
        <w:lastRenderedPageBreak/>
        <w:t>Cooking</w:t>
      </w:r>
      <w:r w:rsidR="007C059F" w:rsidRPr="002F122F">
        <w:rPr>
          <w:rFonts w:hint="eastAsia"/>
          <w:sz w:val="24"/>
          <w:szCs w:val="24"/>
        </w:rPr>
        <w:t>构建</w:t>
      </w:r>
      <w:r w:rsidRPr="002F122F">
        <w:rPr>
          <w:rFonts w:hint="eastAsia"/>
          <w:sz w:val="24"/>
          <w:szCs w:val="24"/>
        </w:rPr>
        <w:t>工具的使用</w:t>
      </w:r>
      <w:r w:rsidR="00935C47" w:rsidRPr="002F122F">
        <w:rPr>
          <w:rFonts w:hint="eastAsia"/>
          <w:sz w:val="24"/>
          <w:szCs w:val="24"/>
        </w:rPr>
        <w:t>快速</w:t>
      </w:r>
      <w:r w:rsidR="005C388C" w:rsidRPr="002F122F">
        <w:rPr>
          <w:rFonts w:hint="eastAsia"/>
          <w:sz w:val="24"/>
          <w:szCs w:val="24"/>
        </w:rPr>
        <w:t>搭建</w:t>
      </w:r>
      <w:proofErr w:type="spellStart"/>
      <w:r w:rsidR="00935C47" w:rsidRPr="002F122F">
        <w:rPr>
          <w:rFonts w:hint="eastAsia"/>
          <w:sz w:val="24"/>
          <w:szCs w:val="24"/>
        </w:rPr>
        <w:t>Vue</w:t>
      </w:r>
      <w:proofErr w:type="spellEnd"/>
      <w:r w:rsidR="00935C47" w:rsidRPr="002F122F">
        <w:rPr>
          <w:rFonts w:hint="eastAsia"/>
          <w:sz w:val="24"/>
          <w:szCs w:val="24"/>
        </w:rPr>
        <w:t>项</w:t>
      </w:r>
    </w:p>
    <w:p w:rsidR="00CA2CFF" w:rsidRPr="00CA2CFF" w:rsidRDefault="00CA2CFF" w:rsidP="00CA2CFF">
      <w:pPr>
        <w:ind w:left="709"/>
        <w:rPr>
          <w:rFonts w:hint="eastAsia"/>
        </w:rPr>
      </w:pPr>
      <w:r w:rsidRPr="00CA2CFF">
        <w:rPr>
          <w:rFonts w:hint="eastAsia"/>
        </w:rPr>
        <w:t xml:space="preserve">Cooking </w:t>
      </w:r>
      <w:r w:rsidRPr="00CA2CFF">
        <w:rPr>
          <w:rFonts w:hint="eastAsia"/>
        </w:rPr>
        <w:t>项目构建工具具有以下特点：</w:t>
      </w:r>
    </w:p>
    <w:p w:rsidR="00620828" w:rsidRPr="0051541C" w:rsidRDefault="00620828" w:rsidP="00620828">
      <w:pPr>
        <w:pStyle w:val="af"/>
        <w:numPr>
          <w:ilvl w:val="0"/>
          <w:numId w:val="110"/>
        </w:numPr>
        <w:ind w:firstLineChars="0"/>
      </w:pPr>
      <w:r w:rsidRPr="0051541C">
        <w:t>基于</w:t>
      </w:r>
      <w:r w:rsidRPr="0051541C">
        <w:t xml:space="preserve"> </w:t>
      </w:r>
      <w:proofErr w:type="spellStart"/>
      <w:r w:rsidRPr="0051541C">
        <w:t>webpack</w:t>
      </w:r>
      <w:proofErr w:type="spellEnd"/>
    </w:p>
    <w:p w:rsidR="00CA2CFF" w:rsidRPr="0051541C" w:rsidRDefault="002B5510" w:rsidP="002B5510">
      <w:pPr>
        <w:ind w:leftChars="529" w:left="1127"/>
        <w:rPr>
          <w:rFonts w:ascii="Helvetica Neue" w:hAnsi="Helvetica Neue" w:hint="eastAsia"/>
          <w:szCs w:val="21"/>
        </w:rPr>
      </w:pPr>
      <w:r w:rsidRPr="0051541C">
        <w:rPr>
          <w:rFonts w:ascii="Helvetica Neue" w:hAnsi="Helvetica Neue"/>
          <w:szCs w:val="21"/>
        </w:rPr>
        <w:t>如果</w:t>
      </w:r>
      <w:proofErr w:type="gramStart"/>
      <w:r w:rsidRPr="0051541C">
        <w:rPr>
          <w:rFonts w:ascii="Helvetica Neue" w:hAnsi="Helvetica Neue"/>
          <w:szCs w:val="21"/>
        </w:rPr>
        <w:t>重写原</w:t>
      </w:r>
      <w:proofErr w:type="gramEnd"/>
      <w:r w:rsidRPr="0051541C">
        <w:rPr>
          <w:rFonts w:ascii="Helvetica Neue" w:hAnsi="Helvetica Neue"/>
          <w:szCs w:val="21"/>
        </w:rPr>
        <w:t>配置文件，只需少量甚至不修改，即可让</w:t>
      </w:r>
      <w:r w:rsidRPr="0051541C">
        <w:rPr>
          <w:rFonts w:ascii="Helvetica Neue" w:hAnsi="Helvetica Neue"/>
          <w:szCs w:val="21"/>
        </w:rPr>
        <w:t xml:space="preserve"> cooking </w:t>
      </w:r>
      <w:r w:rsidRPr="0051541C">
        <w:rPr>
          <w:rFonts w:ascii="Helvetica Neue" w:hAnsi="Helvetica Neue"/>
          <w:szCs w:val="21"/>
        </w:rPr>
        <w:t>使用已有的</w:t>
      </w:r>
      <w:r w:rsidRPr="0051541C">
        <w:rPr>
          <w:rFonts w:ascii="Helvetica Neue" w:hAnsi="Helvetica Neue"/>
          <w:szCs w:val="21"/>
        </w:rPr>
        <w:t xml:space="preserve"> </w:t>
      </w:r>
      <w:proofErr w:type="spellStart"/>
      <w:r w:rsidRPr="0051541C">
        <w:rPr>
          <w:rFonts w:ascii="Helvetica Neue" w:hAnsi="Helvetica Neue"/>
          <w:szCs w:val="21"/>
        </w:rPr>
        <w:t>webapck</w:t>
      </w:r>
      <w:proofErr w:type="spellEnd"/>
      <w:r w:rsidRPr="0051541C">
        <w:rPr>
          <w:rFonts w:ascii="Helvetica Neue" w:hAnsi="Helvetica Neue"/>
          <w:szCs w:val="21"/>
        </w:rPr>
        <w:t xml:space="preserve"> </w:t>
      </w:r>
      <w:r w:rsidRPr="0051541C">
        <w:rPr>
          <w:rFonts w:ascii="Helvetica Neue" w:hAnsi="Helvetica Neue"/>
          <w:szCs w:val="21"/>
        </w:rPr>
        <w:t>配置文件。</w:t>
      </w:r>
    </w:p>
    <w:p w:rsidR="002B5510" w:rsidRPr="0051541C" w:rsidRDefault="002B5510" w:rsidP="002B5510">
      <w:pPr>
        <w:pStyle w:val="af"/>
        <w:numPr>
          <w:ilvl w:val="0"/>
          <w:numId w:val="110"/>
        </w:numPr>
        <w:ind w:firstLineChars="0"/>
        <w:rPr>
          <w:rFonts w:hint="eastAsia"/>
        </w:rPr>
      </w:pPr>
      <w:r w:rsidRPr="0051541C">
        <w:t>项目</w:t>
      </w:r>
      <w:proofErr w:type="gramStart"/>
      <w:r w:rsidRPr="0051541C">
        <w:t>零开发</w:t>
      </w:r>
      <w:proofErr w:type="gramEnd"/>
      <w:r w:rsidRPr="0051541C">
        <w:t>依赖</w:t>
      </w:r>
    </w:p>
    <w:p w:rsidR="002B5510" w:rsidRPr="0051541C" w:rsidRDefault="002B5510" w:rsidP="002B5510">
      <w:pPr>
        <w:pStyle w:val="af"/>
        <w:ind w:left="1155" w:firstLineChars="0" w:firstLine="0"/>
      </w:pPr>
      <w:r w:rsidRPr="0051541C">
        <w:rPr>
          <w:rFonts w:ascii="Helvetica Neue" w:hAnsi="Helvetica Neue"/>
          <w:szCs w:val="21"/>
        </w:rPr>
        <w:t>多个项目共用同一个</w:t>
      </w:r>
      <w:r w:rsidRPr="0051541C">
        <w:rPr>
          <w:rFonts w:ascii="Helvetica Neue" w:hAnsi="Helvetica Neue"/>
          <w:szCs w:val="21"/>
        </w:rPr>
        <w:t xml:space="preserve"> </w:t>
      </w:r>
      <w:proofErr w:type="spellStart"/>
      <w:r w:rsidRPr="0051541C">
        <w:rPr>
          <w:rFonts w:ascii="Helvetica Neue" w:hAnsi="Helvetica Neue"/>
          <w:szCs w:val="21"/>
        </w:rPr>
        <w:t>webpack</w:t>
      </w:r>
      <w:proofErr w:type="spellEnd"/>
      <w:r w:rsidRPr="0051541C">
        <w:rPr>
          <w:rFonts w:ascii="Helvetica Neue" w:hAnsi="Helvetica Neue"/>
          <w:szCs w:val="21"/>
        </w:rPr>
        <w:t>，省去项目内安装多个开发依赖的过程，从创建项目到启动开发环境花费时间不到十秒。</w:t>
      </w:r>
    </w:p>
    <w:p w:rsidR="002B5510" w:rsidRPr="0051541C" w:rsidRDefault="002B5510" w:rsidP="002B5510">
      <w:pPr>
        <w:pStyle w:val="af"/>
        <w:numPr>
          <w:ilvl w:val="0"/>
          <w:numId w:val="110"/>
        </w:numPr>
        <w:ind w:firstLineChars="0"/>
        <w:rPr>
          <w:rFonts w:hint="eastAsia"/>
        </w:rPr>
      </w:pPr>
      <w:r w:rsidRPr="0051541C">
        <w:t>配置简单</w:t>
      </w:r>
    </w:p>
    <w:p w:rsidR="002B5510" w:rsidRPr="0051541C" w:rsidRDefault="002B5510" w:rsidP="002B5510">
      <w:pPr>
        <w:pStyle w:val="af"/>
        <w:ind w:left="1155" w:firstLineChars="0" w:firstLine="0"/>
      </w:pPr>
      <w:r w:rsidRPr="0051541C">
        <w:rPr>
          <w:rFonts w:ascii="Helvetica Neue" w:hAnsi="Helvetica Neue"/>
          <w:szCs w:val="21"/>
        </w:rPr>
        <w:t>将</w:t>
      </w:r>
      <w:r w:rsidRPr="0051541C">
        <w:rPr>
          <w:rFonts w:ascii="Helvetica Neue" w:hAnsi="Helvetica Neue"/>
          <w:szCs w:val="21"/>
        </w:rPr>
        <w:t xml:space="preserve"> </w:t>
      </w:r>
      <w:proofErr w:type="spellStart"/>
      <w:r w:rsidRPr="0051541C">
        <w:rPr>
          <w:rFonts w:ascii="Helvetica Neue" w:hAnsi="Helvetica Neue"/>
          <w:szCs w:val="21"/>
        </w:rPr>
        <w:t>webpack</w:t>
      </w:r>
      <w:proofErr w:type="spellEnd"/>
      <w:r w:rsidRPr="0051541C">
        <w:rPr>
          <w:rFonts w:ascii="Helvetica Neue" w:hAnsi="Helvetica Neue"/>
          <w:szCs w:val="21"/>
        </w:rPr>
        <w:t xml:space="preserve"> </w:t>
      </w:r>
      <w:r w:rsidRPr="0051541C">
        <w:rPr>
          <w:rFonts w:ascii="Helvetica Neue" w:hAnsi="Helvetica Neue"/>
          <w:szCs w:val="21"/>
        </w:rPr>
        <w:t>的常见配置转换成更直观的参数，简单的配置即可实现</w:t>
      </w:r>
      <w:r w:rsidRPr="0051541C">
        <w:rPr>
          <w:rFonts w:ascii="Helvetica Neue" w:hAnsi="Helvetica Neue"/>
          <w:szCs w:val="21"/>
        </w:rPr>
        <w:t xml:space="preserve"> </w:t>
      </w:r>
      <w:proofErr w:type="spellStart"/>
      <w:r w:rsidRPr="0051541C">
        <w:rPr>
          <w:rFonts w:ascii="Helvetica Neue" w:hAnsi="Helvetica Neue"/>
          <w:szCs w:val="21"/>
        </w:rPr>
        <w:t>devServer</w:t>
      </w:r>
      <w:proofErr w:type="spellEnd"/>
      <w:r w:rsidRPr="0051541C">
        <w:rPr>
          <w:rFonts w:ascii="Helvetica Neue" w:hAnsi="Helvetica Neue"/>
          <w:szCs w:val="21"/>
        </w:rPr>
        <w:t>、</w:t>
      </w:r>
      <w:r w:rsidRPr="0051541C">
        <w:rPr>
          <w:rFonts w:ascii="Helvetica Neue" w:hAnsi="Helvetica Neue"/>
          <w:szCs w:val="21"/>
        </w:rPr>
        <w:t>chunk</w:t>
      </w:r>
      <w:r w:rsidRPr="0051541C">
        <w:rPr>
          <w:rFonts w:ascii="Helvetica Neue" w:hAnsi="Helvetica Neue"/>
          <w:szCs w:val="21"/>
        </w:rPr>
        <w:t>、</w:t>
      </w:r>
      <w:r w:rsidRPr="0051541C">
        <w:rPr>
          <w:rFonts w:ascii="Helvetica Neue" w:hAnsi="Helvetica Neue"/>
          <w:szCs w:val="21"/>
        </w:rPr>
        <w:t xml:space="preserve">ES6 </w:t>
      </w:r>
      <w:r w:rsidRPr="0051541C">
        <w:rPr>
          <w:rFonts w:ascii="Helvetica Neue" w:hAnsi="Helvetica Neue"/>
          <w:szCs w:val="21"/>
        </w:rPr>
        <w:t>预处理、</w:t>
      </w:r>
      <w:proofErr w:type="spellStart"/>
      <w:r w:rsidRPr="0051541C">
        <w:rPr>
          <w:rFonts w:ascii="Helvetica Neue" w:hAnsi="Helvetica Neue"/>
          <w:szCs w:val="21"/>
        </w:rPr>
        <w:t>ESLint</w:t>
      </w:r>
      <w:proofErr w:type="spellEnd"/>
      <w:r w:rsidRPr="0051541C">
        <w:rPr>
          <w:rFonts w:ascii="Helvetica Neue" w:hAnsi="Helvetica Neue"/>
          <w:szCs w:val="21"/>
        </w:rPr>
        <w:t xml:space="preserve"> </w:t>
      </w:r>
      <w:r w:rsidRPr="0051541C">
        <w:rPr>
          <w:rFonts w:ascii="Helvetica Neue" w:hAnsi="Helvetica Neue"/>
          <w:szCs w:val="21"/>
        </w:rPr>
        <w:t>等功能。</w:t>
      </w:r>
    </w:p>
    <w:p w:rsidR="002B5510" w:rsidRPr="0051541C" w:rsidRDefault="002B5510" w:rsidP="002B5510">
      <w:pPr>
        <w:pStyle w:val="af"/>
        <w:numPr>
          <w:ilvl w:val="0"/>
          <w:numId w:val="110"/>
        </w:numPr>
        <w:ind w:firstLineChars="0"/>
        <w:rPr>
          <w:rFonts w:hint="eastAsia"/>
        </w:rPr>
      </w:pPr>
      <w:r w:rsidRPr="0051541C">
        <w:t>脚手架</w:t>
      </w:r>
    </w:p>
    <w:p w:rsidR="002B5510" w:rsidRPr="0051541C" w:rsidRDefault="002B5510" w:rsidP="002B5510">
      <w:pPr>
        <w:pStyle w:val="af"/>
        <w:ind w:left="1155" w:firstLineChars="0" w:firstLine="0"/>
        <w:rPr>
          <w:rFonts w:ascii="Helvetica Neue" w:hAnsi="Helvetica Neue" w:hint="eastAsia"/>
          <w:szCs w:val="21"/>
        </w:rPr>
      </w:pPr>
      <w:r w:rsidRPr="0051541C">
        <w:rPr>
          <w:rFonts w:ascii="Helvetica Neue" w:hAnsi="Helvetica Neue"/>
          <w:szCs w:val="21"/>
        </w:rPr>
        <w:t>内置脚手架功能，能快速创建包含</w:t>
      </w:r>
      <w:r w:rsidRPr="0051541C">
        <w:rPr>
          <w:rFonts w:ascii="Helvetica Neue" w:hAnsi="Helvetica Neue"/>
          <w:szCs w:val="21"/>
        </w:rPr>
        <w:t xml:space="preserve"> cooking </w:t>
      </w:r>
      <w:r w:rsidRPr="0051541C">
        <w:rPr>
          <w:rFonts w:ascii="Helvetica Neue" w:hAnsi="Helvetica Neue"/>
          <w:szCs w:val="21"/>
        </w:rPr>
        <w:t>配置文件的空项目。脚手架为</w:t>
      </w:r>
      <w:r w:rsidRPr="0051541C">
        <w:rPr>
          <w:rFonts w:ascii="Helvetica Neue" w:hAnsi="Helvetica Neue"/>
          <w:szCs w:val="21"/>
        </w:rPr>
        <w:t xml:space="preserve"> </w:t>
      </w:r>
      <w:proofErr w:type="spellStart"/>
      <w:r w:rsidRPr="0051541C">
        <w:rPr>
          <w:rFonts w:ascii="Helvetica Neue" w:hAnsi="Helvetica Neue"/>
          <w:szCs w:val="21"/>
        </w:rPr>
        <w:t>Github</w:t>
      </w:r>
      <w:proofErr w:type="spellEnd"/>
      <w:r w:rsidRPr="0051541C">
        <w:rPr>
          <w:rFonts w:ascii="Helvetica Neue" w:hAnsi="Helvetica Neue"/>
          <w:szCs w:val="21"/>
        </w:rPr>
        <w:t xml:space="preserve"> </w:t>
      </w:r>
      <w:r w:rsidRPr="0051541C">
        <w:rPr>
          <w:rFonts w:ascii="Helvetica Neue" w:hAnsi="Helvetica Neue"/>
          <w:szCs w:val="21"/>
        </w:rPr>
        <w:t>远程仓库，可以轻松定义自己的脚手架。</w:t>
      </w:r>
    </w:p>
    <w:p w:rsidR="002B5510" w:rsidRPr="0051541C" w:rsidRDefault="002B5510" w:rsidP="002B5510">
      <w:pPr>
        <w:pStyle w:val="af"/>
        <w:numPr>
          <w:ilvl w:val="0"/>
          <w:numId w:val="110"/>
        </w:numPr>
        <w:ind w:firstLineChars="0"/>
        <w:rPr>
          <w:rFonts w:hint="eastAsia"/>
        </w:rPr>
      </w:pPr>
      <w:r w:rsidRPr="0051541C">
        <w:t>插件机制</w:t>
      </w:r>
    </w:p>
    <w:p w:rsidR="002B5510" w:rsidRPr="0051541C" w:rsidRDefault="002B5510" w:rsidP="002B5510">
      <w:pPr>
        <w:pStyle w:val="af"/>
        <w:ind w:left="1155" w:firstLineChars="0" w:firstLine="0"/>
      </w:pPr>
      <w:r w:rsidRPr="0051541C">
        <w:rPr>
          <w:rFonts w:ascii="Helvetica Neue" w:hAnsi="Helvetica Neue"/>
          <w:szCs w:val="21"/>
        </w:rPr>
        <w:t xml:space="preserve">cooking </w:t>
      </w:r>
      <w:r w:rsidRPr="0051541C">
        <w:rPr>
          <w:rFonts w:ascii="Helvetica Neue" w:hAnsi="Helvetica Neue"/>
          <w:szCs w:val="21"/>
        </w:rPr>
        <w:t>只包含最基本的功能，可以用插件机制来增强功能。每个项目可以使用不同的插件，只有在需要时才自动安装。</w:t>
      </w:r>
    </w:p>
    <w:p w:rsidR="002B5510" w:rsidRPr="0051541C" w:rsidRDefault="002B5510" w:rsidP="002B5510">
      <w:pPr>
        <w:pStyle w:val="af"/>
        <w:numPr>
          <w:ilvl w:val="0"/>
          <w:numId w:val="110"/>
        </w:numPr>
        <w:ind w:firstLineChars="0"/>
      </w:pPr>
      <w:r w:rsidRPr="0051541C">
        <w:t>个性化设置</w:t>
      </w:r>
    </w:p>
    <w:p w:rsidR="008B5452" w:rsidRPr="0051541C" w:rsidRDefault="002B5510" w:rsidP="009E124B">
      <w:pPr>
        <w:ind w:leftChars="543" w:left="1157"/>
        <w:rPr>
          <w:rFonts w:ascii="Helvetica Neue" w:hAnsi="Helvetica Neue" w:hint="eastAsia"/>
          <w:szCs w:val="21"/>
        </w:rPr>
      </w:pPr>
      <w:r w:rsidRPr="0051541C">
        <w:rPr>
          <w:rFonts w:ascii="Helvetica Neue" w:hAnsi="Helvetica Neue"/>
          <w:szCs w:val="21"/>
        </w:rPr>
        <w:t>除了插件、脚手架之外，还提供指令、依赖包的扩展，可以将</w:t>
      </w:r>
      <w:r w:rsidRPr="0051541C">
        <w:rPr>
          <w:rFonts w:ascii="Helvetica Neue" w:hAnsi="Helvetica Neue"/>
          <w:szCs w:val="21"/>
        </w:rPr>
        <w:t xml:space="preserve"> cooking </w:t>
      </w:r>
      <w:r w:rsidRPr="0051541C">
        <w:rPr>
          <w:rFonts w:ascii="Helvetica Neue" w:hAnsi="Helvetica Neue"/>
          <w:szCs w:val="21"/>
        </w:rPr>
        <w:t>打造成适合自己团队使用的构建工具。</w:t>
      </w:r>
    </w:p>
    <w:p w:rsidR="0051541C" w:rsidRPr="0051541C" w:rsidRDefault="0051541C" w:rsidP="0051541C">
      <w:pPr>
        <w:rPr>
          <w:rFonts w:ascii="Helvetica Neue" w:hAnsi="Helvetica Neue" w:hint="eastAsia"/>
          <w:szCs w:val="21"/>
        </w:rPr>
      </w:pPr>
      <w:r w:rsidRPr="0051541C">
        <w:rPr>
          <w:rFonts w:ascii="Helvetica Neue" w:hAnsi="Helvetica Neue" w:hint="eastAsia"/>
          <w:szCs w:val="21"/>
        </w:rPr>
        <w:t xml:space="preserve">       </w:t>
      </w:r>
      <w:r w:rsidRPr="0051541C">
        <w:rPr>
          <w:rFonts w:ascii="Helvetica Neue" w:hAnsi="Helvetica Neue" w:hint="eastAsia"/>
          <w:szCs w:val="21"/>
        </w:rPr>
        <w:t>快速构建：</w:t>
      </w:r>
    </w:p>
    <w:p w:rsidR="0051541C" w:rsidRPr="009E124B" w:rsidRDefault="0051541C" w:rsidP="0051541C">
      <w:pPr>
        <w:rPr>
          <w:rFonts w:ascii="Helvetica Neue" w:hAnsi="Helvetica Neue"/>
          <w:color w:val="6D6D6D"/>
          <w:szCs w:val="21"/>
        </w:rPr>
      </w:pPr>
      <w:r>
        <w:rPr>
          <w:rFonts w:ascii="Helvetica Neue" w:hAnsi="Helvetica Neue" w:hint="eastAsia"/>
          <w:color w:val="6D6D6D"/>
          <w:szCs w:val="21"/>
        </w:rPr>
        <w:t xml:space="preserve">       </w:t>
      </w:r>
      <w:r w:rsidR="00DA0713">
        <w:rPr>
          <w:rFonts w:ascii="Helvetica Neue" w:hAnsi="Helvetica Neue"/>
          <w:noProof/>
          <w:color w:val="6D6D6D"/>
          <w:szCs w:val="21"/>
        </w:rPr>
        <w:drawing>
          <wp:inline distT="0" distB="0" distL="0" distR="0">
            <wp:extent cx="4200525" cy="1074552"/>
            <wp:effectExtent l="0" t="0" r="0" b="0"/>
            <wp:docPr id="3" name="图片 3" descr="C:\Users\admin\AppData\Local\Temp\E3B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E3B5.tm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12" cy="107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81B" w:rsidRDefault="00EE30B2" w:rsidP="00DB3149">
      <w:pPr>
        <w:pStyle w:val="2"/>
      </w:pPr>
      <w:bookmarkStart w:id="10" w:name="_Toc466367913"/>
      <w:r>
        <w:rPr>
          <w:rFonts w:hint="eastAsia"/>
        </w:rPr>
        <w:t>IWT</w:t>
      </w:r>
      <w:r>
        <w:rPr>
          <w:rFonts w:hint="eastAsia"/>
        </w:rPr>
        <w:t>前端框架</w:t>
      </w:r>
      <w:r w:rsidR="00A26BAC" w:rsidRPr="007E4AEA">
        <w:rPr>
          <w:rFonts w:hint="eastAsia"/>
        </w:rPr>
        <w:t>总体</w:t>
      </w:r>
      <w:r w:rsidR="0015781B" w:rsidRPr="007E4AEA">
        <w:rPr>
          <w:rFonts w:hint="eastAsia"/>
        </w:rPr>
        <w:t>结构</w:t>
      </w:r>
      <w:bookmarkEnd w:id="10"/>
    </w:p>
    <w:p w:rsidR="001E56B6" w:rsidRDefault="00C74166" w:rsidP="00C74166">
      <w:pPr>
        <w:jc w:val="center"/>
      </w:pPr>
      <w:r>
        <w:rPr>
          <w:noProof/>
        </w:rPr>
        <w:drawing>
          <wp:inline distT="0" distB="0" distL="0" distR="0">
            <wp:extent cx="3857625" cy="2133600"/>
            <wp:effectExtent l="0" t="0" r="9525" b="0"/>
            <wp:docPr id="4" name="图片 4" descr="C:\Users\admin\AppData\Local\Temp\6F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6FEF.tm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4F" w:rsidRDefault="00BD794F" w:rsidP="001E56B6"/>
    <w:p w:rsidR="007D1B89" w:rsidRDefault="007D1B89" w:rsidP="001E56B6"/>
    <w:p w:rsidR="00DC645C" w:rsidRDefault="00317C46" w:rsidP="00DC645C">
      <w:pPr>
        <w:jc w:val="center"/>
      </w:pPr>
      <w:sdt>
        <w:sdtPr>
          <w:id w:val="710738481"/>
          <w:docPartObj>
            <w:docPartGallery w:val="Page Numbers (Top of Page)"/>
            <w:docPartUnique/>
          </w:docPartObj>
        </w:sdtPr>
        <w:sdtContent>
          <w:r w:rsidR="00DC645C" w:rsidRPr="007E4AEA">
            <w:rPr>
              <w:rFonts w:hint="eastAsia"/>
            </w:rPr>
            <w:t>图</w:t>
          </w:r>
          <w:r w:rsidR="00CD6C9A">
            <w:rPr>
              <w:rFonts w:hint="eastAsia"/>
            </w:rPr>
            <w:t>2</w:t>
          </w:r>
          <w:r w:rsidR="00DC645C" w:rsidRPr="007E4AEA">
            <w:noBreakHyphen/>
          </w:r>
          <w:r w:rsidR="00C74166">
            <w:rPr>
              <w:rFonts w:hint="eastAsia"/>
            </w:rPr>
            <w:t>3</w:t>
          </w:r>
          <w:r w:rsidR="004C0FD9">
            <w:rPr>
              <w:rFonts w:hint="eastAsia"/>
            </w:rPr>
            <w:t>IWT</w:t>
          </w:r>
          <w:r w:rsidR="004C0FD9">
            <w:rPr>
              <w:rFonts w:hint="eastAsia"/>
            </w:rPr>
            <w:t>框架</w:t>
          </w:r>
        </w:sdtContent>
      </w:sdt>
      <w:r w:rsidR="00DC645C" w:rsidRPr="007E4AEA">
        <w:rPr>
          <w:rFonts w:hint="eastAsia"/>
        </w:rPr>
        <w:t>结构</w:t>
      </w:r>
    </w:p>
    <w:p w:rsidR="007D1B89" w:rsidRPr="001E56B6" w:rsidRDefault="007D1B89" w:rsidP="00DC645C">
      <w:pPr>
        <w:jc w:val="center"/>
      </w:pPr>
    </w:p>
    <w:p w:rsidR="000831F1" w:rsidRPr="008459AF" w:rsidRDefault="00E94A94" w:rsidP="008459AF">
      <w:pPr>
        <w:pStyle w:val="3"/>
      </w:pPr>
      <w:bookmarkStart w:id="11" w:name="_Toc466367914"/>
      <w:r w:rsidRPr="008459AF">
        <w:t>P</w:t>
      </w:r>
      <w:r w:rsidRPr="008459AF">
        <w:rPr>
          <w:rFonts w:hint="eastAsia"/>
        </w:rPr>
        <w:t>c</w:t>
      </w:r>
      <w:r w:rsidRPr="008459AF">
        <w:rPr>
          <w:rFonts w:hint="eastAsia"/>
        </w:rPr>
        <w:t>后台管理组件开发</w:t>
      </w:r>
      <w:bookmarkEnd w:id="11"/>
    </w:p>
    <w:p w:rsidR="00DF47C4" w:rsidRDefault="00114BD4" w:rsidP="00DF47C4">
      <w:pPr>
        <w:ind w:firstLineChars="200" w:firstLine="428"/>
        <w:rPr>
          <w:rFonts w:hint="eastAsia"/>
          <w:b/>
        </w:rPr>
      </w:pPr>
      <w:r>
        <w:rPr>
          <w:rFonts w:hint="eastAsia"/>
          <w:b/>
        </w:rPr>
        <w:t xml:space="preserve">      </w:t>
      </w:r>
      <w:r>
        <w:rPr>
          <w:rFonts w:hint="eastAsia"/>
          <w:b/>
        </w:rPr>
        <w:t>结构图：</w:t>
      </w:r>
    </w:p>
    <w:p w:rsidR="00114BD4" w:rsidRDefault="00114BD4" w:rsidP="000A4DEC">
      <w:pPr>
        <w:ind w:firstLineChars="200" w:firstLine="428"/>
        <w:jc w:val="center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3343275" cy="4067175"/>
            <wp:effectExtent l="0" t="0" r="9525" b="9525"/>
            <wp:docPr id="5" name="图片 5" descr="C:\Users\admin\AppData\Local\Temp\ABC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ABC8.t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9D8" w:rsidRPr="00B709C0" w:rsidRDefault="00D769D8" w:rsidP="00B709C0">
      <w:pPr>
        <w:jc w:val="center"/>
      </w:pPr>
      <w:sdt>
        <w:sdtPr>
          <w:id w:val="976113086"/>
          <w:docPartObj>
            <w:docPartGallery w:val="Page Numbers (Top of Page)"/>
            <w:docPartUnique/>
          </w:docPartObj>
        </w:sdtPr>
        <w:sdtContent>
          <w:r w:rsidRPr="007E4AEA">
            <w:rPr>
              <w:rFonts w:hint="eastAsia"/>
            </w:rPr>
            <w:t>图</w:t>
          </w:r>
          <w:r>
            <w:rPr>
              <w:rFonts w:hint="eastAsia"/>
            </w:rPr>
            <w:t>2</w:t>
          </w:r>
          <w:r w:rsidRPr="007E4AEA">
            <w:noBreakHyphen/>
          </w:r>
          <w:r>
            <w:rPr>
              <w:rFonts w:hint="eastAsia"/>
            </w:rPr>
            <w:t>3-1IWT</w:t>
          </w:r>
          <w:r>
            <w:rPr>
              <w:rFonts w:hint="eastAsia"/>
            </w:rPr>
            <w:t>框架</w:t>
          </w:r>
        </w:sdtContent>
      </w:sdt>
      <w:r w:rsidRPr="007E4AEA">
        <w:rPr>
          <w:rFonts w:hint="eastAsia"/>
        </w:rPr>
        <w:t>结构</w:t>
      </w:r>
    </w:p>
    <w:p w:rsidR="00DF47C4" w:rsidRPr="00B36B52" w:rsidRDefault="00DF47C4" w:rsidP="0076328F">
      <w:pPr>
        <w:pStyle w:val="4"/>
        <w:rPr>
          <w:b w:val="0"/>
        </w:rPr>
      </w:pPr>
      <w:bookmarkStart w:id="12" w:name="_Toc466367915"/>
      <w:r w:rsidRPr="00B36B52">
        <w:rPr>
          <w:rFonts w:hint="eastAsia"/>
          <w:b w:val="0"/>
        </w:rPr>
        <w:t>配置文件：</w:t>
      </w:r>
      <w:r w:rsidR="009135F0" w:rsidRPr="00B36B52">
        <w:rPr>
          <w:b w:val="0"/>
        </w:rPr>
        <w:t>新建项目，项目结构为</w:t>
      </w:r>
      <w:bookmarkEnd w:id="12"/>
    </w:p>
    <w:p w:rsidR="00DF47C4" w:rsidRDefault="00DF47C4" w:rsidP="00DF47C4">
      <w:pPr>
        <w:ind w:firstLineChars="200" w:firstLine="428"/>
        <w:rPr>
          <w:b/>
        </w:rPr>
      </w:pPr>
    </w:p>
    <w:p w:rsidR="00DF47C4" w:rsidRPr="00DF47C4" w:rsidRDefault="00DF47C4" w:rsidP="009135F0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src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/  ---------------------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项目源代码</w:t>
      </w:r>
    </w:p>
    <w:p w:rsidR="00DF47C4" w:rsidRPr="00DF47C4" w:rsidRDefault="00DF47C4" w:rsidP="009135F0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  |- </w:t>
      </w:r>
      <w:proofErr w:type="spellStart"/>
      <w:proofErr w:type="gram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App.vue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--------------</w:t>
      </w:r>
      <w:proofErr w:type="gram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</w:t>
      </w:r>
    </w:p>
    <w:p w:rsidR="00DF47C4" w:rsidRPr="00DF47C4" w:rsidRDefault="00DF47C4" w:rsidP="009135F0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  |- main.js  --------------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入口文件</w:t>
      </w:r>
    </w:p>
    <w:p w:rsidR="00DF47C4" w:rsidRPr="00DF47C4" w:rsidRDefault="00DF47C4" w:rsidP="009135F0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|- .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babelrc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----------------- babel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配置文件</w:t>
      </w:r>
    </w:p>
    <w:p w:rsidR="00DF47C4" w:rsidRPr="00DF47C4" w:rsidRDefault="00DF47C4" w:rsidP="009135F0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index.html  --------------- HTML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模板</w:t>
      </w:r>
    </w:p>
    <w:p w:rsidR="00DF47C4" w:rsidRPr="00DF47C4" w:rsidRDefault="00DF47C4" w:rsidP="009135F0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package.json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-------------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npm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配置文件</w:t>
      </w:r>
    </w:p>
    <w:p w:rsidR="00DF47C4" w:rsidRPr="00DF47C4" w:rsidRDefault="00DF47C4" w:rsidP="009135F0">
      <w:pPr>
        <w:widowControl/>
        <w:ind w:leftChars="400" w:left="853"/>
        <w:jc w:val="left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README.md  ----------------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项目帮助文档</w:t>
      </w:r>
    </w:p>
    <w:p w:rsidR="00DF47C4" w:rsidRDefault="00DF47C4" w:rsidP="00DF47C4">
      <w:pPr>
        <w:ind w:leftChars="400" w:left="853" w:firstLineChars="200" w:firstLine="366"/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</w:pP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|-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webpack.config.json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 ------ </w:t>
      </w:r>
      <w:proofErr w:type="spellStart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webpack</w:t>
      </w:r>
      <w:proofErr w:type="spellEnd"/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 xml:space="preserve"> </w:t>
      </w:r>
      <w:r w:rsidRPr="00DF47C4">
        <w:rPr>
          <w:rFonts w:ascii="Consolas" w:hAnsi="Consolas" w:cs="Consolas"/>
          <w:color w:val="000000"/>
          <w:kern w:val="0"/>
          <w:sz w:val="18"/>
          <w:szCs w:val="18"/>
          <w:shd w:val="clear" w:color="auto" w:fill="F9FAFC"/>
        </w:rPr>
        <w:t>配置文件</w:t>
      </w:r>
    </w:p>
    <w:p w:rsidR="002356AC" w:rsidRDefault="002356AC" w:rsidP="002356AC">
      <w:pPr>
        <w:ind w:leftChars="400" w:left="853" w:firstLineChars="200" w:firstLine="428"/>
        <w:rPr>
          <w:b/>
        </w:rPr>
      </w:pPr>
    </w:p>
    <w:p w:rsidR="008261BF" w:rsidRPr="008261BF" w:rsidRDefault="008261BF" w:rsidP="008261BF">
      <w:pPr>
        <w:ind w:leftChars="400" w:left="853"/>
      </w:pPr>
    </w:p>
    <w:p w:rsidR="00D60327" w:rsidRDefault="00CB4D4A" w:rsidP="00D60327">
      <w:pPr>
        <w:pStyle w:val="4"/>
        <w:rPr>
          <w:rFonts w:hint="eastAsia"/>
          <w:b w:val="0"/>
        </w:rPr>
      </w:pPr>
      <w:bookmarkStart w:id="13" w:name="_Toc466367916"/>
      <w:r w:rsidRPr="00491CD5">
        <w:rPr>
          <w:rFonts w:hint="eastAsia"/>
          <w:b w:val="0"/>
        </w:rPr>
        <w:t>Basic</w:t>
      </w:r>
      <w:r w:rsidRPr="00491CD5">
        <w:rPr>
          <w:rFonts w:hint="eastAsia"/>
          <w:b w:val="0"/>
        </w:rPr>
        <w:t>基础</w:t>
      </w:r>
      <w:bookmarkStart w:id="14" w:name="_Toc466367917"/>
      <w:bookmarkEnd w:id="13"/>
    </w:p>
    <w:p w:rsidR="00822974" w:rsidRPr="00D60327" w:rsidRDefault="00646C8F" w:rsidP="00D60327">
      <w:pPr>
        <w:pStyle w:val="5"/>
        <w:rPr>
          <w:b w:val="0"/>
          <w:sz w:val="24"/>
          <w:szCs w:val="24"/>
        </w:rPr>
      </w:pPr>
      <w:r w:rsidRPr="00D60327">
        <w:rPr>
          <w:rFonts w:hint="eastAsia"/>
          <w:b w:val="0"/>
          <w:sz w:val="24"/>
          <w:szCs w:val="24"/>
        </w:rPr>
        <w:t>Layout</w:t>
      </w:r>
      <w:r w:rsidR="00822974" w:rsidRPr="00D60327">
        <w:rPr>
          <w:rFonts w:hint="eastAsia"/>
          <w:b w:val="0"/>
          <w:sz w:val="24"/>
          <w:szCs w:val="24"/>
        </w:rPr>
        <w:t>布局</w:t>
      </w:r>
      <w:bookmarkEnd w:id="14"/>
    </w:p>
    <w:p w:rsidR="00822974" w:rsidRDefault="006974C9" w:rsidP="003D2A2D">
      <w:pPr>
        <w:rPr>
          <w:rFonts w:hint="eastAsia"/>
        </w:rPr>
      </w:pPr>
      <w:r>
        <w:rPr>
          <w:rFonts w:hint="eastAsia"/>
        </w:rPr>
        <w:t>栅格布局：</w:t>
      </w:r>
      <w:r w:rsidR="009B1DF3">
        <w:rPr>
          <w:rFonts w:hint="eastAsia"/>
        </w:rPr>
        <w:t>通过基础的</w:t>
      </w:r>
      <w:r w:rsidR="009B1DF3">
        <w:rPr>
          <w:rFonts w:hint="eastAsia"/>
        </w:rPr>
        <w:t>24</w:t>
      </w:r>
      <w:r w:rsidR="009B1DF3">
        <w:rPr>
          <w:rFonts w:hint="eastAsia"/>
        </w:rPr>
        <w:t>分栏，迅速简便的创建布局。</w:t>
      </w:r>
    </w:p>
    <w:p w:rsidR="006B3859" w:rsidRDefault="006B3859" w:rsidP="003D2A2D">
      <w:pPr>
        <w:rPr>
          <w:rFonts w:hint="eastAsia"/>
        </w:rPr>
      </w:pPr>
      <w:r>
        <w:rPr>
          <w:rFonts w:hint="eastAsia"/>
        </w:rPr>
        <w:t>什么是栅格系统</w:t>
      </w:r>
      <w:r w:rsidR="007A1A1A">
        <w:rPr>
          <w:rFonts w:hint="eastAsia"/>
        </w:rPr>
        <w:t>定义</w:t>
      </w:r>
      <w:r>
        <w:rPr>
          <w:rFonts w:hint="eastAsia"/>
        </w:rPr>
        <w:t>：</w:t>
      </w:r>
    </w:p>
    <w:p w:rsidR="006B3859" w:rsidRDefault="00A5165B" w:rsidP="003D2A2D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以规则的网格阵列来指导和规范网页中的版面布局以及信息分布。</w:t>
      </w:r>
    </w:p>
    <w:p w:rsidR="0022330C" w:rsidRDefault="0022330C" w:rsidP="003D2A2D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最古老的栅格系统来自于报纸的布局，国外提出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960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网格系统就是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IWT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前端布局的前身。</w:t>
      </w:r>
      <w:r w:rsidR="003B2661">
        <w:rPr>
          <w:rFonts w:ascii="Arial" w:hAnsi="Arial" w:cs="Arial" w:hint="eastAsia"/>
          <w:color w:val="333333"/>
          <w:szCs w:val="21"/>
          <w:shd w:val="clear" w:color="auto" w:fill="FFFFFF"/>
        </w:rPr>
        <w:t>它将屏幕分成均等的</w:t>
      </w:r>
      <w:r w:rsidR="003B2661">
        <w:rPr>
          <w:rFonts w:ascii="Arial" w:hAnsi="Arial" w:cs="Arial" w:hint="eastAsia"/>
          <w:color w:val="333333"/>
          <w:szCs w:val="21"/>
          <w:shd w:val="clear" w:color="auto" w:fill="FFFFFF"/>
        </w:rPr>
        <w:t>12</w:t>
      </w:r>
      <w:r w:rsidR="003B2661">
        <w:rPr>
          <w:rFonts w:ascii="Arial" w:hAnsi="Arial" w:cs="Arial" w:hint="eastAsia"/>
          <w:color w:val="333333"/>
          <w:szCs w:val="21"/>
          <w:shd w:val="clear" w:color="auto" w:fill="FFFFFF"/>
        </w:rPr>
        <w:t>份。来进行布局。</w:t>
      </w:r>
    </w:p>
    <w:p w:rsidR="003B2661" w:rsidRDefault="003B2661" w:rsidP="003D2A2D">
      <w:pPr>
        <w:rPr>
          <w:rFonts w:hint="eastAsia"/>
        </w:rPr>
      </w:pPr>
    </w:p>
    <w:p w:rsidR="00FD73FF" w:rsidRDefault="00FD73FF" w:rsidP="003D2A2D">
      <w:r>
        <w:rPr>
          <w:noProof/>
        </w:rPr>
        <w:drawing>
          <wp:inline distT="0" distB="0" distL="0" distR="0">
            <wp:extent cx="5069840" cy="1761045"/>
            <wp:effectExtent l="0" t="0" r="0" b="0"/>
            <wp:docPr id="7" name="图片 7" descr="C:\Users\admin\AppData\Local\Temp\57D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57D4.tm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7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0D" w:rsidRDefault="00BE7E0C" w:rsidP="002D551A">
      <w:r>
        <w:rPr>
          <w:rFonts w:hint="eastAsia"/>
        </w:rPr>
        <w:t>1.1</w:t>
      </w:r>
      <w:r>
        <w:rPr>
          <w:rFonts w:hint="eastAsia"/>
        </w:rPr>
        <w:t>基础布局</w:t>
      </w:r>
    </w:p>
    <w:p w:rsidR="006D4E0D" w:rsidRDefault="00B51336" w:rsidP="009475B8">
      <w:pPr>
        <w:jc w:val="center"/>
      </w:pPr>
      <w:r>
        <w:rPr>
          <w:noProof/>
        </w:rPr>
        <w:drawing>
          <wp:inline distT="0" distB="0" distL="0" distR="0">
            <wp:extent cx="5069840" cy="1829228"/>
            <wp:effectExtent l="0" t="0" r="0" b="0"/>
            <wp:docPr id="9" name="图片 9" descr="C:\Users\admin\AppData\Local\Temp\DA9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DA9C.tm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8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0D" w:rsidRDefault="009475B8" w:rsidP="009D6214">
      <w:r>
        <w:rPr>
          <w:rFonts w:hint="eastAsia"/>
        </w:rPr>
        <w:t>1.2</w:t>
      </w:r>
      <w:r>
        <w:rPr>
          <w:rFonts w:hint="eastAsia"/>
        </w:rPr>
        <w:t>分栏间隔</w:t>
      </w:r>
    </w:p>
    <w:p w:rsidR="009475B8" w:rsidRDefault="00B51336" w:rsidP="009475B8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069840" cy="402963"/>
            <wp:effectExtent l="0" t="0" r="0" b="0"/>
            <wp:docPr id="10" name="图片 10" descr="C:\Users\admin\AppData\Local\Temp\AE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AE1.tm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0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36" w:rsidRDefault="0073754A" w:rsidP="009475B8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分栏布局的</w:t>
      </w:r>
      <w:r w:rsidR="00215DAD">
        <w:rPr>
          <w:rFonts w:hint="eastAsia"/>
          <w:noProof/>
        </w:rPr>
        <w:t>例图</w:t>
      </w:r>
      <w:r>
        <w:rPr>
          <w:rFonts w:hint="eastAsia"/>
          <w:noProof/>
        </w:rPr>
        <w:t>：</w:t>
      </w:r>
    </w:p>
    <w:p w:rsidR="00FE2174" w:rsidRDefault="00FE2174" w:rsidP="009475B8">
      <w:pPr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4581525" cy="3590925"/>
            <wp:effectExtent l="0" t="0" r="9525" b="9525"/>
            <wp:docPr id="12" name="图片 12" descr="C:\Users\admin\AppData\Local\Temp\88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881F.tm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4A" w:rsidRDefault="0073754A" w:rsidP="009475B8">
      <w:pPr>
        <w:jc w:val="left"/>
      </w:pPr>
    </w:p>
    <w:p w:rsidR="009B1DF3" w:rsidRDefault="009475B8" w:rsidP="00125A9E">
      <w:r>
        <w:rPr>
          <w:rFonts w:hint="eastAsia"/>
        </w:rPr>
        <w:t>1.3</w:t>
      </w:r>
      <w:r w:rsidR="002826BC">
        <w:rPr>
          <w:rFonts w:hint="eastAsia"/>
        </w:rPr>
        <w:t>混合布局</w:t>
      </w:r>
    </w:p>
    <w:p w:rsidR="002826BC" w:rsidRDefault="002826BC" w:rsidP="002C7DB1">
      <w:r w:rsidRPr="002826BC">
        <w:t>通过基础的</w:t>
      </w:r>
      <w:r w:rsidRPr="002826BC">
        <w:t xml:space="preserve"> 1/24 </w:t>
      </w:r>
      <w:r w:rsidRPr="002826BC">
        <w:t>分栏任意扩展组合形成较为复杂的混合布局。</w:t>
      </w:r>
    </w:p>
    <w:p w:rsidR="00A6249F" w:rsidRDefault="00AA49BA" w:rsidP="00A6249F">
      <w:pPr>
        <w:jc w:val="left"/>
      </w:pPr>
      <w:r>
        <w:rPr>
          <w:noProof/>
        </w:rPr>
        <w:drawing>
          <wp:inline distT="0" distB="0" distL="0" distR="0">
            <wp:extent cx="5057775" cy="1238250"/>
            <wp:effectExtent l="0" t="0" r="9525" b="0"/>
            <wp:docPr id="13" name="图片 13" descr="C:\Users\admin\AppData\Local\Temp\3EE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3EE2.tm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F2E" w:rsidRDefault="000A7AE2" w:rsidP="00A6249F">
      <w:pPr>
        <w:jc w:val="left"/>
      </w:pPr>
      <w:r>
        <w:rPr>
          <w:rFonts w:hint="eastAsia"/>
        </w:rPr>
        <w:t xml:space="preserve"> </w:t>
      </w:r>
      <w:r w:rsidR="00552F2E">
        <w:rPr>
          <w:rFonts w:hint="eastAsia"/>
        </w:rPr>
        <w:t>1.4</w:t>
      </w:r>
      <w:r w:rsidR="00FE2174">
        <w:rPr>
          <w:rFonts w:hint="eastAsia"/>
        </w:rPr>
        <w:t>分栏</w:t>
      </w:r>
      <w:r w:rsidR="00552F2E">
        <w:rPr>
          <w:rFonts w:hint="eastAsia"/>
        </w:rPr>
        <w:t>偏移</w:t>
      </w:r>
    </w:p>
    <w:p w:rsidR="00552F2E" w:rsidRPr="00E7656C" w:rsidRDefault="00552F2E" w:rsidP="00C372AB">
      <w:pPr>
        <w:ind w:firstLineChars="49" w:firstLine="104"/>
      </w:pPr>
      <w:r w:rsidRPr="00E7656C">
        <w:t>支持偏移指定的栏数。</w:t>
      </w:r>
    </w:p>
    <w:p w:rsidR="00552F2E" w:rsidRDefault="006D4362" w:rsidP="00A6249F">
      <w:pPr>
        <w:jc w:val="left"/>
      </w:pPr>
      <w:r>
        <w:rPr>
          <w:noProof/>
        </w:rPr>
        <w:drawing>
          <wp:inline distT="0" distB="0" distL="0" distR="0">
            <wp:extent cx="5069840" cy="1177749"/>
            <wp:effectExtent l="0" t="0" r="0" b="3810"/>
            <wp:docPr id="14" name="图片 14" descr="C:\Users\admin\AppData\Local\Temp\9BA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9BA3.tm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1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C3" w:rsidRDefault="007A6A17" w:rsidP="00DC726C">
      <w:pPr>
        <w:jc w:val="left"/>
      </w:pPr>
      <w:r>
        <w:rPr>
          <w:rFonts w:hint="eastAsia"/>
        </w:rPr>
        <w:t xml:space="preserve"> </w:t>
      </w:r>
    </w:p>
    <w:p w:rsidR="007963C3" w:rsidRDefault="007963C3" w:rsidP="007C7F6F">
      <w:pPr>
        <w:ind w:firstLineChars="49" w:firstLine="104"/>
        <w:jc w:val="left"/>
        <w:rPr>
          <w:rFonts w:hint="eastAsia"/>
        </w:rPr>
      </w:pPr>
      <w:r>
        <w:rPr>
          <w:rFonts w:hint="eastAsia"/>
        </w:rPr>
        <w:t>1.6</w:t>
      </w:r>
      <w:r>
        <w:rPr>
          <w:rFonts w:hint="eastAsia"/>
        </w:rPr>
        <w:t>行的说明</w:t>
      </w:r>
      <w:r w:rsidR="0056582D">
        <w:rPr>
          <w:rFonts w:hint="eastAsia"/>
        </w:rPr>
        <w:t>：</w:t>
      </w:r>
    </w:p>
    <w:p w:rsidR="0056582D" w:rsidRDefault="0056582D" w:rsidP="007C7F6F">
      <w:pPr>
        <w:ind w:firstLineChars="49" w:firstLine="104"/>
        <w:jc w:val="left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72"/>
        <w:gridCol w:w="1572"/>
        <w:gridCol w:w="1586"/>
        <w:gridCol w:w="1912"/>
        <w:gridCol w:w="1558"/>
      </w:tblGrid>
      <w:tr w:rsidR="007963C3" w:rsidTr="0056582D">
        <w:tc>
          <w:tcPr>
            <w:tcW w:w="1640" w:type="dxa"/>
            <w:shd w:val="clear" w:color="auto" w:fill="8DB3E2" w:themeFill="text2" w:themeFillTint="66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说明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可选值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默认值</w:t>
            </w:r>
          </w:p>
        </w:tc>
      </w:tr>
      <w:tr w:rsidR="007963C3" w:rsidTr="007963C3"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t>G</w:t>
            </w:r>
            <w:r>
              <w:rPr>
                <w:rFonts w:hint="eastAsia"/>
              </w:rPr>
              <w:t>utter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栅格间隔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center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  <w:tr w:rsidR="007963C3" w:rsidTr="007963C3"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type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布局模式，可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lastRenderedPageBreak/>
              <w:t>选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 xml:space="preserve"> flex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，现代浏览器下有效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</w:p>
          <w:p w:rsidR="007963C3" w:rsidRPr="007963C3" w:rsidRDefault="007963C3" w:rsidP="007963C3">
            <w:pPr>
              <w:jc w:val="center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</w:p>
        </w:tc>
      </w:tr>
      <w:tr w:rsidR="007963C3" w:rsidTr="007963C3"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lastRenderedPageBreak/>
              <w:t>justify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 xml:space="preserve">flex 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布局下的水平排列方式</w:t>
            </w:r>
          </w:p>
        </w:tc>
        <w:tc>
          <w:tcPr>
            <w:tcW w:w="1640" w:type="dxa"/>
          </w:tcPr>
          <w:p w:rsidR="007963C3" w:rsidRDefault="007963C3" w:rsidP="007963C3">
            <w:pPr>
              <w:ind w:firstLineChars="196" w:firstLine="418"/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string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start/</w:t>
            </w:r>
          </w:p>
          <w:p w:rsidR="007963C3" w:rsidRDefault="007963C3" w:rsidP="007963C3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end/</w:t>
            </w:r>
          </w:p>
          <w:p w:rsidR="007963C3" w:rsidRDefault="007963C3" w:rsidP="007963C3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center/</w:t>
            </w:r>
          </w:p>
          <w:p w:rsidR="007963C3" w:rsidRDefault="007963C3" w:rsidP="007963C3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space-around/</w:t>
            </w:r>
          </w:p>
          <w:p w:rsidR="007963C3" w:rsidRDefault="007963C3" w:rsidP="007963C3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space-between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start</w:t>
            </w:r>
          </w:p>
        </w:tc>
      </w:tr>
      <w:tr w:rsidR="007963C3" w:rsidTr="007963C3"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align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 xml:space="preserve">flex </w:t>
            </w: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布局下的垂直排列方式</w:t>
            </w:r>
          </w:p>
        </w:tc>
        <w:tc>
          <w:tcPr>
            <w:tcW w:w="1640" w:type="dxa"/>
          </w:tcPr>
          <w:p w:rsidR="007963C3" w:rsidRDefault="007963C3" w:rsidP="007963C3">
            <w:pPr>
              <w:ind w:firstLineChars="196" w:firstLine="418"/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string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top/middle/bottom</w:t>
            </w:r>
          </w:p>
        </w:tc>
        <w:tc>
          <w:tcPr>
            <w:tcW w:w="1640" w:type="dxa"/>
          </w:tcPr>
          <w:p w:rsidR="007963C3" w:rsidRDefault="007963C3" w:rsidP="007963C3">
            <w:pPr>
              <w:jc w:val="left"/>
            </w:pPr>
            <w:r>
              <w:rPr>
                <w:rFonts w:hint="eastAsia"/>
              </w:rPr>
              <w:t>top</w:t>
            </w:r>
          </w:p>
        </w:tc>
      </w:tr>
    </w:tbl>
    <w:p w:rsidR="007963C3" w:rsidRDefault="007963C3" w:rsidP="007963C3">
      <w:pPr>
        <w:jc w:val="left"/>
      </w:pPr>
      <w:r>
        <w:rPr>
          <w:rFonts w:hint="eastAsia"/>
        </w:rPr>
        <w:t>1.7</w:t>
      </w:r>
      <w:r>
        <w:rPr>
          <w:rFonts w:hint="eastAsia"/>
        </w:rPr>
        <w:t>列的说明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74"/>
        <w:gridCol w:w="1570"/>
        <w:gridCol w:w="1590"/>
        <w:gridCol w:w="1912"/>
        <w:gridCol w:w="1554"/>
      </w:tblGrid>
      <w:tr w:rsidR="007963C3" w:rsidTr="005010B7">
        <w:tc>
          <w:tcPr>
            <w:tcW w:w="1640" w:type="dxa"/>
            <w:shd w:val="clear" w:color="auto" w:fill="8DB3E2" w:themeFill="text2" w:themeFillTint="66"/>
          </w:tcPr>
          <w:p w:rsidR="007963C3" w:rsidRDefault="007963C3" w:rsidP="008C62F1">
            <w:pPr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7963C3" w:rsidRDefault="007963C3" w:rsidP="008C62F1">
            <w:pPr>
              <w:jc w:val="left"/>
            </w:pPr>
            <w:r>
              <w:rPr>
                <w:rFonts w:hint="eastAsia"/>
              </w:rPr>
              <w:t>说明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7963C3" w:rsidRDefault="007963C3" w:rsidP="008C62F1">
            <w:pPr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7963C3" w:rsidRDefault="007963C3" w:rsidP="008C62F1">
            <w:pPr>
              <w:jc w:val="left"/>
            </w:pPr>
            <w:r>
              <w:rPr>
                <w:rFonts w:hint="eastAsia"/>
              </w:rPr>
              <w:t>可选值</w:t>
            </w:r>
          </w:p>
        </w:tc>
        <w:tc>
          <w:tcPr>
            <w:tcW w:w="1640" w:type="dxa"/>
            <w:shd w:val="clear" w:color="auto" w:fill="8DB3E2" w:themeFill="text2" w:themeFillTint="66"/>
          </w:tcPr>
          <w:p w:rsidR="007963C3" w:rsidRDefault="007963C3" w:rsidP="008C62F1">
            <w:pPr>
              <w:jc w:val="left"/>
            </w:pPr>
            <w:r>
              <w:rPr>
                <w:rFonts w:hint="eastAsia"/>
              </w:rPr>
              <w:t>默认值</w:t>
            </w:r>
          </w:p>
        </w:tc>
      </w:tr>
      <w:tr w:rsidR="007963C3" w:rsidTr="008C62F1">
        <w:tc>
          <w:tcPr>
            <w:tcW w:w="1640" w:type="dxa"/>
          </w:tcPr>
          <w:p w:rsidR="007963C3" w:rsidRDefault="00960A4E" w:rsidP="008C62F1">
            <w:pPr>
              <w:jc w:val="left"/>
            </w:pPr>
            <w:r>
              <w:t>S</w:t>
            </w:r>
            <w:r>
              <w:rPr>
                <w:rFonts w:hint="eastAsia"/>
              </w:rPr>
              <w:t>pan</w:t>
            </w:r>
          </w:p>
        </w:tc>
        <w:tc>
          <w:tcPr>
            <w:tcW w:w="1640" w:type="dxa"/>
          </w:tcPr>
          <w:p w:rsidR="007963C3" w:rsidRDefault="00960A4E" w:rsidP="008C62F1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栅格占据的列数，</w:t>
            </w:r>
            <w:r>
              <w:rPr>
                <w:rStyle w:val="af0"/>
                <w:rFonts w:ascii="Helvetica" w:hAnsi="Helvetica"/>
                <w:b w:val="0"/>
                <w:bCs w:val="0"/>
                <w:color w:val="5E6D82"/>
                <w:szCs w:val="21"/>
                <w:shd w:val="clear" w:color="auto" w:fill="FFFFFF"/>
              </w:rPr>
              <w:t>必选参数</w:t>
            </w:r>
          </w:p>
        </w:tc>
        <w:tc>
          <w:tcPr>
            <w:tcW w:w="1640" w:type="dxa"/>
          </w:tcPr>
          <w:p w:rsidR="007963C3" w:rsidRDefault="007963C3" w:rsidP="008C62F1">
            <w:pPr>
              <w:jc w:val="center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7963C3" w:rsidRDefault="007963C3" w:rsidP="008C62F1">
            <w:pPr>
              <w:jc w:val="left"/>
            </w:pPr>
          </w:p>
        </w:tc>
        <w:tc>
          <w:tcPr>
            <w:tcW w:w="1640" w:type="dxa"/>
          </w:tcPr>
          <w:p w:rsidR="007963C3" w:rsidRDefault="00500B0D" w:rsidP="008C62F1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  <w:tr w:rsidR="007963C3" w:rsidTr="008C62F1">
        <w:tc>
          <w:tcPr>
            <w:tcW w:w="1640" w:type="dxa"/>
          </w:tcPr>
          <w:p w:rsidR="007963C3" w:rsidRDefault="001673E6" w:rsidP="008C62F1">
            <w:pPr>
              <w:jc w:val="left"/>
            </w:pPr>
            <w:r>
              <w:rPr>
                <w:rFonts w:hint="eastAsia"/>
              </w:rPr>
              <w:t>offset</w:t>
            </w:r>
          </w:p>
        </w:tc>
        <w:tc>
          <w:tcPr>
            <w:tcW w:w="1640" w:type="dxa"/>
          </w:tcPr>
          <w:p w:rsidR="007963C3" w:rsidRDefault="001673E6" w:rsidP="008C62F1">
            <w:pPr>
              <w:jc w:val="left"/>
            </w:pPr>
            <w:r>
              <w:rPr>
                <w:rFonts w:ascii="Helvetica" w:hAnsi="Helvetica" w:hint="eastAsia"/>
                <w:color w:val="5E6D82"/>
                <w:szCs w:val="21"/>
                <w:shd w:val="clear" w:color="auto" w:fill="FFFFFF"/>
              </w:rPr>
              <w:t>栅格左侧的间隔格数</w:t>
            </w:r>
          </w:p>
        </w:tc>
        <w:tc>
          <w:tcPr>
            <w:tcW w:w="1640" w:type="dxa"/>
          </w:tcPr>
          <w:p w:rsidR="007963C3" w:rsidRDefault="007963C3" w:rsidP="008C62F1">
            <w:pPr>
              <w:jc w:val="left"/>
            </w:pPr>
          </w:p>
          <w:p w:rsidR="007963C3" w:rsidRPr="007963C3" w:rsidRDefault="00187EBE" w:rsidP="008C62F1">
            <w:pPr>
              <w:jc w:val="center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7963C3" w:rsidRDefault="007963C3" w:rsidP="008C62F1">
            <w:pPr>
              <w:jc w:val="left"/>
            </w:pPr>
          </w:p>
        </w:tc>
        <w:tc>
          <w:tcPr>
            <w:tcW w:w="1640" w:type="dxa"/>
          </w:tcPr>
          <w:p w:rsidR="007963C3" w:rsidRDefault="00B23238" w:rsidP="008C62F1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  <w:tr w:rsidR="007963C3" w:rsidTr="008C62F1">
        <w:tc>
          <w:tcPr>
            <w:tcW w:w="1640" w:type="dxa"/>
          </w:tcPr>
          <w:p w:rsidR="007963C3" w:rsidRDefault="00204B0A" w:rsidP="008C62F1">
            <w:pPr>
              <w:jc w:val="left"/>
            </w:pPr>
            <w:r>
              <w:t>P</w:t>
            </w:r>
            <w:r>
              <w:rPr>
                <w:rFonts w:hint="eastAsia"/>
              </w:rPr>
              <w:t>ush</w:t>
            </w:r>
          </w:p>
        </w:tc>
        <w:tc>
          <w:tcPr>
            <w:tcW w:w="1640" w:type="dxa"/>
          </w:tcPr>
          <w:p w:rsidR="007963C3" w:rsidRDefault="00204B0A" w:rsidP="008C62F1">
            <w:pPr>
              <w:jc w:val="left"/>
            </w:pPr>
            <w:r>
              <w:rPr>
                <w:rFonts w:ascii="Helvetica" w:hAnsi="Helvetica" w:hint="eastAsia"/>
                <w:color w:val="5E6D82"/>
                <w:szCs w:val="21"/>
                <w:shd w:val="clear" w:color="auto" w:fill="FFFFFF"/>
              </w:rPr>
              <w:t>栅格向右移动格数</w:t>
            </w:r>
          </w:p>
        </w:tc>
        <w:tc>
          <w:tcPr>
            <w:tcW w:w="1640" w:type="dxa"/>
          </w:tcPr>
          <w:p w:rsidR="007963C3" w:rsidRDefault="00187EBE" w:rsidP="007963C3">
            <w:pPr>
              <w:ind w:firstLineChars="196" w:firstLine="418"/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7963C3" w:rsidRDefault="007963C3" w:rsidP="008C62F1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start/</w:t>
            </w:r>
          </w:p>
          <w:p w:rsidR="007963C3" w:rsidRDefault="007963C3" w:rsidP="008C62F1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end/</w:t>
            </w:r>
          </w:p>
          <w:p w:rsidR="007963C3" w:rsidRDefault="007963C3" w:rsidP="008C62F1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center/</w:t>
            </w:r>
          </w:p>
          <w:p w:rsidR="007963C3" w:rsidRDefault="007963C3" w:rsidP="008C62F1">
            <w:pPr>
              <w:jc w:val="left"/>
              <w:rPr>
                <w:rFonts w:ascii="Helvetica" w:hAnsi="Helvetica"/>
                <w:color w:val="5E6D82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space-around/</w:t>
            </w:r>
          </w:p>
          <w:p w:rsidR="007963C3" w:rsidRDefault="007963C3" w:rsidP="008C62F1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space-between</w:t>
            </w:r>
          </w:p>
        </w:tc>
        <w:tc>
          <w:tcPr>
            <w:tcW w:w="1640" w:type="dxa"/>
          </w:tcPr>
          <w:p w:rsidR="007963C3" w:rsidRDefault="00B23238" w:rsidP="008C62F1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  <w:tr w:rsidR="007963C3" w:rsidTr="008C62F1">
        <w:tc>
          <w:tcPr>
            <w:tcW w:w="1640" w:type="dxa"/>
          </w:tcPr>
          <w:p w:rsidR="007963C3" w:rsidRDefault="00204B0A" w:rsidP="008C62F1">
            <w:pPr>
              <w:jc w:val="left"/>
            </w:pPr>
            <w:r>
              <w:t>P</w:t>
            </w:r>
            <w:r>
              <w:rPr>
                <w:rFonts w:hint="eastAsia"/>
              </w:rPr>
              <w:t>ull</w:t>
            </w:r>
          </w:p>
        </w:tc>
        <w:tc>
          <w:tcPr>
            <w:tcW w:w="1640" w:type="dxa"/>
          </w:tcPr>
          <w:p w:rsidR="007963C3" w:rsidRDefault="00204B0A" w:rsidP="008C62F1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栅格向左移动格数</w:t>
            </w:r>
          </w:p>
        </w:tc>
        <w:tc>
          <w:tcPr>
            <w:tcW w:w="1640" w:type="dxa"/>
          </w:tcPr>
          <w:p w:rsidR="007963C3" w:rsidRDefault="00187EBE" w:rsidP="007963C3">
            <w:pPr>
              <w:ind w:firstLineChars="196" w:firstLine="418"/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number</w:t>
            </w:r>
          </w:p>
        </w:tc>
        <w:tc>
          <w:tcPr>
            <w:tcW w:w="1640" w:type="dxa"/>
          </w:tcPr>
          <w:p w:rsidR="007963C3" w:rsidRDefault="007963C3" w:rsidP="008C62F1">
            <w:pPr>
              <w:jc w:val="left"/>
            </w:pPr>
            <w:r>
              <w:rPr>
                <w:rFonts w:ascii="Helvetica" w:hAnsi="Helvetica"/>
                <w:color w:val="5E6D82"/>
                <w:szCs w:val="21"/>
                <w:shd w:val="clear" w:color="auto" w:fill="FFFFFF"/>
              </w:rPr>
              <w:t>top/middle/bottom</w:t>
            </w:r>
          </w:p>
        </w:tc>
        <w:tc>
          <w:tcPr>
            <w:tcW w:w="1640" w:type="dxa"/>
          </w:tcPr>
          <w:p w:rsidR="007963C3" w:rsidRDefault="00B23238" w:rsidP="008C62F1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</w:tbl>
    <w:p w:rsidR="007963C3" w:rsidRPr="007963C3" w:rsidRDefault="007963C3" w:rsidP="007963C3">
      <w:pPr>
        <w:jc w:val="left"/>
      </w:pPr>
    </w:p>
    <w:p w:rsidR="000831F1" w:rsidRPr="005010B7" w:rsidRDefault="005279E0" w:rsidP="00B86863">
      <w:pPr>
        <w:pStyle w:val="5"/>
        <w:rPr>
          <w:sz w:val="24"/>
          <w:szCs w:val="24"/>
        </w:rPr>
      </w:pPr>
      <w:bookmarkStart w:id="15" w:name="_Toc466367918"/>
      <w:r w:rsidRPr="005010B7">
        <w:rPr>
          <w:rFonts w:hint="eastAsia"/>
          <w:b w:val="0"/>
          <w:sz w:val="24"/>
          <w:szCs w:val="24"/>
        </w:rPr>
        <w:t>Color</w:t>
      </w:r>
      <w:r w:rsidR="00FF1973">
        <w:rPr>
          <w:rFonts w:hint="eastAsia"/>
          <w:b w:val="0"/>
          <w:sz w:val="24"/>
          <w:szCs w:val="24"/>
        </w:rPr>
        <w:t>配色方案</w:t>
      </w:r>
      <w:r w:rsidRPr="005010B7">
        <w:rPr>
          <w:rFonts w:hint="eastAsia"/>
          <w:b w:val="0"/>
          <w:sz w:val="24"/>
          <w:szCs w:val="24"/>
        </w:rPr>
        <w:t>：根据公司</w:t>
      </w:r>
      <w:r w:rsidRPr="005010B7">
        <w:rPr>
          <w:rFonts w:hint="eastAsia"/>
          <w:b w:val="0"/>
          <w:sz w:val="24"/>
          <w:szCs w:val="24"/>
        </w:rPr>
        <w:t>UI</w:t>
      </w:r>
      <w:r w:rsidRPr="005010B7">
        <w:rPr>
          <w:rFonts w:hint="eastAsia"/>
          <w:b w:val="0"/>
          <w:sz w:val="24"/>
          <w:szCs w:val="24"/>
        </w:rPr>
        <w:t>设计进行一下仅供参考</w:t>
      </w:r>
      <w:bookmarkEnd w:id="15"/>
    </w:p>
    <w:p w:rsidR="005279E0" w:rsidRDefault="00AD37A5" w:rsidP="00A80A3D">
      <w:r>
        <w:rPr>
          <w:rFonts w:hint="eastAsia"/>
        </w:rPr>
        <w:t>主颜色：</w:t>
      </w:r>
    </w:p>
    <w:p w:rsidR="00AD37A5" w:rsidRDefault="00A80A3D" w:rsidP="002948C9">
      <w:r>
        <w:rPr>
          <w:noProof/>
        </w:rPr>
        <w:drawing>
          <wp:inline distT="0" distB="0" distL="0" distR="0">
            <wp:extent cx="5069840" cy="538236"/>
            <wp:effectExtent l="0" t="0" r="0" b="0"/>
            <wp:docPr id="15" name="图片 15" descr="C:\Users\admin\AppData\Local\Temp\3D1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3D12.tm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53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8C9" w:rsidRDefault="000C0C05" w:rsidP="00A80A3D">
      <w:r>
        <w:rPr>
          <w:rFonts w:hint="eastAsia"/>
        </w:rPr>
        <w:t>辅助颜色</w:t>
      </w:r>
    </w:p>
    <w:p w:rsidR="000C0C05" w:rsidRDefault="00BB3EF7" w:rsidP="000C0C05">
      <w:r>
        <w:rPr>
          <w:noProof/>
        </w:rPr>
        <w:drawing>
          <wp:inline distT="0" distB="0" distL="0" distR="0">
            <wp:extent cx="5069840" cy="524466"/>
            <wp:effectExtent l="0" t="0" r="0" b="9525"/>
            <wp:docPr id="16" name="图片 16" descr="C:\Users\admin\AppData\Local\Temp\E6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E66.tm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52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C05" w:rsidRDefault="000C0C05" w:rsidP="00BB3EF7">
      <w:r>
        <w:rPr>
          <w:rFonts w:hint="eastAsia"/>
        </w:rPr>
        <w:t>中性颜色</w:t>
      </w:r>
    </w:p>
    <w:p w:rsidR="000C0C05" w:rsidRDefault="00F37AA5" w:rsidP="000C0C05">
      <w:r>
        <w:rPr>
          <w:noProof/>
        </w:rPr>
        <w:lastRenderedPageBreak/>
        <w:drawing>
          <wp:inline distT="0" distB="0" distL="0" distR="0">
            <wp:extent cx="5069840" cy="1391608"/>
            <wp:effectExtent l="0" t="0" r="0" b="0"/>
            <wp:docPr id="17" name="图片 17" descr="C:\Users\admin\AppData\Local\Temp\A7C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A7CA.tm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9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D11" w:rsidRPr="003E04B9" w:rsidRDefault="000C0C05" w:rsidP="008A4A9D">
      <w:pPr>
        <w:pStyle w:val="5"/>
        <w:rPr>
          <w:sz w:val="24"/>
          <w:szCs w:val="24"/>
        </w:rPr>
      </w:pPr>
      <w:bookmarkStart w:id="16" w:name="_Toc466367919"/>
      <w:r w:rsidRPr="003E04B9">
        <w:rPr>
          <w:rFonts w:hint="eastAsia"/>
          <w:sz w:val="24"/>
          <w:szCs w:val="24"/>
        </w:rPr>
        <w:t xml:space="preserve">Typography </w:t>
      </w:r>
      <w:r w:rsidRPr="003E04B9">
        <w:rPr>
          <w:rFonts w:hint="eastAsia"/>
          <w:sz w:val="24"/>
          <w:szCs w:val="24"/>
        </w:rPr>
        <w:t>字体</w:t>
      </w:r>
      <w:r w:rsidR="00803BD1" w:rsidRPr="003E04B9">
        <w:rPr>
          <w:rFonts w:hint="eastAsia"/>
          <w:sz w:val="24"/>
          <w:szCs w:val="24"/>
        </w:rPr>
        <w:t>方案</w:t>
      </w:r>
      <w:r w:rsidRPr="003E04B9">
        <w:rPr>
          <w:rFonts w:hint="eastAsia"/>
          <w:sz w:val="24"/>
          <w:szCs w:val="24"/>
        </w:rPr>
        <w:t>：</w:t>
      </w:r>
      <w:bookmarkEnd w:id="16"/>
    </w:p>
    <w:p w:rsidR="000C0C05" w:rsidRPr="004F7B0D" w:rsidRDefault="000C0C05" w:rsidP="004F7B0D">
      <w:pPr>
        <w:rPr>
          <w:rFonts w:ascii="Helvetica" w:hAnsi="Helvetica"/>
          <w:color w:val="5E6D82"/>
          <w:szCs w:val="21"/>
        </w:rPr>
      </w:pPr>
      <w:r w:rsidRPr="004F7B0D">
        <w:rPr>
          <w:rFonts w:ascii="Helvetica" w:hAnsi="Helvetica"/>
          <w:color w:val="5E6D82"/>
          <w:szCs w:val="21"/>
        </w:rPr>
        <w:t>我们对字体进行统一规范，力求在各个操作系统下都有最佳展示效果。</w:t>
      </w:r>
    </w:p>
    <w:p w:rsidR="004F7B0D" w:rsidRDefault="000C0C05" w:rsidP="004F7B0D">
      <w:pPr>
        <w:rPr>
          <w:rFonts w:ascii="Helvetica" w:hAnsi="Helvetica" w:hint="eastAsia"/>
          <w:color w:val="5E6D82"/>
          <w:szCs w:val="21"/>
        </w:rPr>
      </w:pPr>
      <w:r w:rsidRPr="004F7B0D">
        <w:rPr>
          <w:rFonts w:ascii="Helvetica" w:hAnsi="Helvetica" w:hint="eastAsia"/>
          <w:color w:val="5E6D82"/>
          <w:szCs w:val="21"/>
        </w:rPr>
        <w:t>3.1</w:t>
      </w:r>
      <w:r w:rsidRPr="004F7B0D">
        <w:rPr>
          <w:rFonts w:ascii="Helvetica" w:hAnsi="Helvetica" w:hint="eastAsia"/>
          <w:color w:val="5E6D82"/>
          <w:szCs w:val="21"/>
        </w:rPr>
        <w:t>中文字体：</w:t>
      </w:r>
    </w:p>
    <w:p w:rsidR="000C0C05" w:rsidRPr="00EE4B7F" w:rsidRDefault="000C0C05" w:rsidP="004F7B0D">
      <w:pPr>
        <w:ind w:firstLineChars="196" w:firstLine="418"/>
        <w:rPr>
          <w:rFonts w:ascii="Helvetica" w:hAnsi="Helvetica" w:hint="eastAsia"/>
          <w:szCs w:val="21"/>
        </w:rPr>
      </w:pPr>
      <w:proofErr w:type="spellStart"/>
      <w:r w:rsidRPr="00EE4B7F">
        <w:rPr>
          <w:rFonts w:ascii="Helvetica" w:hAnsi="Helvetica" w:hint="eastAsia"/>
          <w:szCs w:val="21"/>
        </w:rPr>
        <w:t>PingFang</w:t>
      </w:r>
      <w:proofErr w:type="spellEnd"/>
      <w:r w:rsidRPr="00EE4B7F">
        <w:rPr>
          <w:rFonts w:ascii="Helvetica" w:hAnsi="Helvetica" w:hint="eastAsia"/>
          <w:szCs w:val="21"/>
        </w:rPr>
        <w:t xml:space="preserve"> SC\ </w:t>
      </w:r>
      <w:r w:rsidRPr="00EE4B7F">
        <w:rPr>
          <w:rFonts w:ascii="Helvetica Neue" w:hAnsi="Helvetica Neue"/>
          <w:szCs w:val="21"/>
        </w:rPr>
        <w:t xml:space="preserve">Microsoft </w:t>
      </w:r>
      <w:proofErr w:type="spellStart"/>
      <w:r w:rsidRPr="00EE4B7F">
        <w:rPr>
          <w:rFonts w:ascii="Helvetica Neue" w:hAnsi="Helvetica Neue"/>
          <w:szCs w:val="21"/>
        </w:rPr>
        <w:t>YaHei</w:t>
      </w:r>
      <w:proofErr w:type="spellEnd"/>
      <w:r w:rsidRPr="00EE4B7F">
        <w:rPr>
          <w:rFonts w:ascii="Helvetica Neue" w:hAnsi="Helvetica Neue" w:hint="eastAsia"/>
          <w:szCs w:val="21"/>
        </w:rPr>
        <w:t xml:space="preserve">\ </w:t>
      </w:r>
      <w:proofErr w:type="spellStart"/>
      <w:r w:rsidRPr="00EE4B7F">
        <w:rPr>
          <w:rFonts w:ascii="Helvetica Neue" w:hAnsi="Helvetica Neue"/>
          <w:szCs w:val="21"/>
        </w:rPr>
        <w:t>Hiragino</w:t>
      </w:r>
      <w:proofErr w:type="spellEnd"/>
      <w:r w:rsidRPr="00EE4B7F">
        <w:rPr>
          <w:rFonts w:ascii="Helvetica Neue" w:hAnsi="Helvetica Neue"/>
          <w:szCs w:val="21"/>
        </w:rPr>
        <w:t xml:space="preserve"> </w:t>
      </w:r>
      <w:proofErr w:type="gramStart"/>
      <w:r w:rsidRPr="00EE4B7F">
        <w:rPr>
          <w:rFonts w:ascii="Helvetica Neue" w:hAnsi="Helvetica Neue"/>
          <w:szCs w:val="21"/>
        </w:rPr>
        <w:t>Sans</w:t>
      </w:r>
      <w:proofErr w:type="gramEnd"/>
      <w:r w:rsidRPr="00EE4B7F">
        <w:rPr>
          <w:rFonts w:ascii="Helvetica Neue" w:hAnsi="Helvetica Neue"/>
          <w:szCs w:val="21"/>
        </w:rPr>
        <w:t xml:space="preserve"> GB</w:t>
      </w:r>
    </w:p>
    <w:p w:rsidR="000C0C05" w:rsidRPr="004F7B0D" w:rsidRDefault="000C0C05" w:rsidP="004F7B0D">
      <w:pPr>
        <w:rPr>
          <w:rFonts w:ascii="Helvetica Neue" w:hAnsi="Helvetica Neue" w:hint="eastAsia"/>
          <w:color w:val="8492A6"/>
          <w:szCs w:val="21"/>
        </w:rPr>
      </w:pPr>
      <w:r w:rsidRPr="004F7B0D">
        <w:rPr>
          <w:rFonts w:ascii="Helvetica Neue" w:hAnsi="Helvetica Neue" w:hint="eastAsia"/>
          <w:color w:val="8492A6"/>
          <w:szCs w:val="21"/>
        </w:rPr>
        <w:t>3.2</w:t>
      </w:r>
      <w:r w:rsidRPr="004F7B0D">
        <w:rPr>
          <w:rFonts w:ascii="Helvetica Neue" w:hAnsi="Helvetica Neue" w:hint="eastAsia"/>
          <w:color w:val="8492A6"/>
          <w:szCs w:val="21"/>
        </w:rPr>
        <w:t>英文字体：</w:t>
      </w:r>
    </w:p>
    <w:p w:rsidR="004F7B0D" w:rsidRPr="00EE4B7F" w:rsidRDefault="000C0C05" w:rsidP="004F7B0D">
      <w:pPr>
        <w:ind w:firstLineChars="196" w:firstLine="418"/>
        <w:rPr>
          <w:rFonts w:ascii="Helvetica Neue" w:hAnsi="Helvetica Neue" w:hint="eastAsia"/>
          <w:szCs w:val="21"/>
        </w:rPr>
      </w:pPr>
      <w:r w:rsidRPr="00EE4B7F">
        <w:rPr>
          <w:rFonts w:ascii="Helvetica Neue" w:hAnsi="Helvetica Neue"/>
          <w:szCs w:val="21"/>
        </w:rPr>
        <w:t xml:space="preserve">Helvetica </w:t>
      </w:r>
      <w:proofErr w:type="spellStart"/>
      <w:r w:rsidRPr="00EE4B7F">
        <w:rPr>
          <w:rFonts w:ascii="Helvetica Neue" w:hAnsi="Helvetica Neue"/>
          <w:szCs w:val="21"/>
        </w:rPr>
        <w:t>Neue</w:t>
      </w:r>
      <w:proofErr w:type="spellEnd"/>
      <w:r w:rsidRPr="00EE4B7F">
        <w:rPr>
          <w:rFonts w:ascii="Helvetica Neue" w:hAnsi="Helvetica Neue" w:hint="eastAsia"/>
          <w:szCs w:val="21"/>
        </w:rPr>
        <w:t>\</w:t>
      </w:r>
      <w:r w:rsidRPr="00EE4B7F">
        <w:rPr>
          <w:rFonts w:ascii="Helvetica Neue" w:hAnsi="Helvetica Neue"/>
          <w:szCs w:val="21"/>
        </w:rPr>
        <w:t>Helvetica</w:t>
      </w:r>
      <w:r w:rsidRPr="00EE4B7F">
        <w:rPr>
          <w:rFonts w:ascii="Helvetica Neue" w:hAnsi="Helvetica Neue" w:hint="eastAsia"/>
          <w:szCs w:val="21"/>
        </w:rPr>
        <w:t>\</w:t>
      </w:r>
      <w:r w:rsidRPr="00EE4B7F">
        <w:rPr>
          <w:rFonts w:ascii="Helvetica Neue" w:hAnsi="Helvetica Neue"/>
          <w:szCs w:val="21"/>
        </w:rPr>
        <w:t>Arial</w:t>
      </w:r>
    </w:p>
    <w:p w:rsidR="00662D49" w:rsidRDefault="000C0C05" w:rsidP="00662D49">
      <w:pPr>
        <w:rPr>
          <w:rFonts w:ascii="Helvetica Neue" w:hAnsi="Helvetica Neue" w:hint="eastAsia"/>
          <w:color w:val="8492A6"/>
          <w:szCs w:val="21"/>
        </w:rPr>
      </w:pPr>
      <w:r>
        <w:rPr>
          <w:rFonts w:ascii="Helvetica Neue" w:hAnsi="Helvetica Neue" w:hint="eastAsia"/>
          <w:color w:val="8492A6"/>
          <w:szCs w:val="21"/>
        </w:rPr>
        <w:t>3.3 Font-family</w:t>
      </w:r>
      <w:r>
        <w:rPr>
          <w:rFonts w:ascii="Helvetica Neue" w:hAnsi="Helvetica Neue" w:hint="eastAsia"/>
          <w:color w:val="8492A6"/>
          <w:szCs w:val="21"/>
        </w:rPr>
        <w:t>代码</w:t>
      </w:r>
    </w:p>
    <w:p w:rsidR="000C0C05" w:rsidRPr="00EE4B7F" w:rsidRDefault="000C0C05" w:rsidP="00662D49">
      <w:pPr>
        <w:ind w:firstLineChars="196" w:firstLine="359"/>
        <w:rPr>
          <w:rFonts w:ascii="Helvetica Neue" w:hAnsi="Helvetica Neue"/>
          <w:sz w:val="18"/>
          <w:szCs w:val="18"/>
        </w:rPr>
      </w:pPr>
      <w:r w:rsidRPr="00EE4B7F">
        <w:rPr>
          <w:rStyle w:val="hljs-selector-tag"/>
          <w:rFonts w:ascii="Consolas" w:hAnsi="Consolas" w:cs="Consolas"/>
          <w:sz w:val="18"/>
          <w:szCs w:val="18"/>
        </w:rPr>
        <w:t>font-family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: "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Helvetica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Neue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Helvetica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,"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PingFang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SC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","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Hiragino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Sans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GB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","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Microsoft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 xml:space="preserve"> 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YaHei</w:t>
      </w:r>
      <w:proofErr w:type="spell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","</w:t>
      </w:r>
      <w:proofErr w:type="gramStart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微软雅黑</w:t>
      </w:r>
      <w:proofErr w:type="gramEnd"/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",</w:t>
      </w:r>
      <w:proofErr w:type="spellStart"/>
      <w:r w:rsidRPr="00EE4B7F">
        <w:rPr>
          <w:rStyle w:val="hljs-selector-tag"/>
          <w:rFonts w:ascii="Consolas" w:hAnsi="Consolas" w:cs="Consolas"/>
          <w:sz w:val="18"/>
          <w:szCs w:val="18"/>
        </w:rPr>
        <w:t>Arial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,</w:t>
      </w:r>
      <w:r w:rsidRPr="00EE4B7F">
        <w:rPr>
          <w:rStyle w:val="hljs-selector-tag"/>
          <w:rFonts w:ascii="Consolas" w:hAnsi="Consolas" w:cs="Consolas"/>
          <w:sz w:val="18"/>
          <w:szCs w:val="18"/>
        </w:rPr>
        <w:t>sans</w:t>
      </w:r>
      <w:proofErr w:type="spellEnd"/>
      <w:r w:rsidRPr="00EE4B7F">
        <w:rPr>
          <w:rStyle w:val="hljs-selector-tag"/>
          <w:rFonts w:ascii="Consolas" w:hAnsi="Consolas" w:cs="Consolas"/>
          <w:sz w:val="18"/>
          <w:szCs w:val="18"/>
        </w:rPr>
        <w:t>-serif</w:t>
      </w:r>
      <w:r w:rsidRPr="00EE4B7F">
        <w:rPr>
          <w:rFonts w:ascii="Consolas" w:hAnsi="Consolas" w:cs="Consolas"/>
          <w:sz w:val="18"/>
          <w:szCs w:val="18"/>
          <w:shd w:val="clear" w:color="auto" w:fill="F9FAFC"/>
        </w:rPr>
        <w:t>;</w:t>
      </w:r>
    </w:p>
    <w:p w:rsidR="000C0C05" w:rsidRDefault="000C0C05" w:rsidP="000C0C05">
      <w:pPr>
        <w:rPr>
          <w:rFonts w:ascii="Helvetica Neue" w:hAnsi="Helvetica Neue" w:hint="eastAsia"/>
          <w:color w:val="8492A6"/>
          <w:szCs w:val="21"/>
        </w:rPr>
      </w:pPr>
      <w:r>
        <w:rPr>
          <w:rFonts w:ascii="Helvetica Neue" w:hAnsi="Helvetica Neue" w:hint="eastAsia"/>
          <w:color w:val="8492A6"/>
          <w:szCs w:val="21"/>
        </w:rPr>
        <w:t xml:space="preserve">       3.4</w:t>
      </w:r>
      <w:r>
        <w:rPr>
          <w:rFonts w:ascii="Helvetica Neue" w:hAnsi="Helvetica Neue" w:hint="eastAsia"/>
          <w:color w:val="8492A6"/>
          <w:szCs w:val="21"/>
        </w:rPr>
        <w:t>字体使用规范：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733"/>
        <w:gridCol w:w="2733"/>
        <w:gridCol w:w="2734"/>
      </w:tblGrid>
      <w:tr w:rsidR="000C0C05" w:rsidTr="000C6CEB">
        <w:trPr>
          <w:jc w:val="center"/>
        </w:trPr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主标题</w:t>
            </w:r>
          </w:p>
        </w:tc>
        <w:tc>
          <w:tcPr>
            <w:tcW w:w="2733" w:type="dxa"/>
          </w:tcPr>
          <w:p w:rsidR="000C0C05" w:rsidRPr="00627FE6" w:rsidRDefault="000C0C05" w:rsidP="000C0C05">
            <w:pPr>
              <w:rPr>
                <w:sz w:val="40"/>
                <w:szCs w:val="40"/>
              </w:rPr>
            </w:pPr>
            <w:r w:rsidRPr="00627FE6">
              <w:rPr>
                <w:sz w:val="40"/>
                <w:szCs w:val="40"/>
              </w:rPr>
              <w:t>快速搭建页面</w:t>
            </w:r>
          </w:p>
        </w:tc>
        <w:tc>
          <w:tcPr>
            <w:tcW w:w="2734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20px Extra large</w:t>
            </w:r>
          </w:p>
        </w:tc>
      </w:tr>
      <w:tr w:rsidR="000C0C05" w:rsidTr="000C6CEB">
        <w:trPr>
          <w:jc w:val="center"/>
        </w:trPr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标题</w:t>
            </w:r>
          </w:p>
        </w:tc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 w:val="36"/>
                <w:szCs w:val="36"/>
              </w:rPr>
            </w:pPr>
            <w:r w:rsidRPr="00627FE6">
              <w:rPr>
                <w:sz w:val="36"/>
                <w:szCs w:val="36"/>
              </w:rPr>
              <w:t>快速搭建页面</w:t>
            </w:r>
          </w:p>
        </w:tc>
        <w:tc>
          <w:tcPr>
            <w:tcW w:w="2734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18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  <w:tr w:rsidR="000C0C05" w:rsidTr="000C6CEB">
        <w:trPr>
          <w:jc w:val="center"/>
        </w:trPr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小标题</w:t>
            </w:r>
          </w:p>
        </w:tc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 w:val="32"/>
                <w:szCs w:val="32"/>
              </w:rPr>
            </w:pPr>
            <w:r w:rsidRPr="00627FE6">
              <w:rPr>
                <w:sz w:val="32"/>
                <w:szCs w:val="32"/>
              </w:rPr>
              <w:t>快速搭建页面</w:t>
            </w:r>
          </w:p>
        </w:tc>
        <w:tc>
          <w:tcPr>
            <w:tcW w:w="2734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16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  <w:tr w:rsidR="000C0C05" w:rsidTr="000C6CEB">
        <w:trPr>
          <w:jc w:val="center"/>
        </w:trPr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正文</w:t>
            </w:r>
          </w:p>
        </w:tc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 w:val="28"/>
                <w:szCs w:val="28"/>
              </w:rPr>
            </w:pPr>
            <w:r w:rsidRPr="00627FE6">
              <w:rPr>
                <w:sz w:val="28"/>
                <w:szCs w:val="28"/>
              </w:rPr>
              <w:t>快速搭建页面</w:t>
            </w:r>
          </w:p>
        </w:tc>
        <w:tc>
          <w:tcPr>
            <w:tcW w:w="2734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14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  <w:tr w:rsidR="000C0C05" w:rsidTr="000C6CEB">
        <w:trPr>
          <w:jc w:val="center"/>
        </w:trPr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正文（小）</w:t>
            </w:r>
          </w:p>
        </w:tc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 w:val="26"/>
                <w:szCs w:val="26"/>
              </w:rPr>
            </w:pPr>
            <w:r w:rsidRPr="00627FE6">
              <w:rPr>
                <w:sz w:val="26"/>
                <w:szCs w:val="26"/>
              </w:rPr>
              <w:t>快速搭建页面</w:t>
            </w:r>
          </w:p>
        </w:tc>
        <w:tc>
          <w:tcPr>
            <w:tcW w:w="2734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13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  <w:tr w:rsidR="000C0C05" w:rsidTr="000C6CEB">
        <w:trPr>
          <w:jc w:val="center"/>
        </w:trPr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Cs w:val="21"/>
              </w:rPr>
            </w:pPr>
            <w:r w:rsidRPr="00627FE6">
              <w:rPr>
                <w:rFonts w:ascii="Helvetica Neue" w:hAnsi="Helvetica Neue" w:hint="eastAsia"/>
                <w:szCs w:val="21"/>
              </w:rPr>
              <w:t>辅助文字</w:t>
            </w:r>
          </w:p>
        </w:tc>
        <w:tc>
          <w:tcPr>
            <w:tcW w:w="2733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sz w:val="24"/>
              </w:rPr>
            </w:pPr>
            <w:r w:rsidRPr="00627FE6">
              <w:rPr>
                <w:sz w:val="24"/>
              </w:rPr>
              <w:t>快速搭建页面</w:t>
            </w:r>
          </w:p>
        </w:tc>
        <w:tc>
          <w:tcPr>
            <w:tcW w:w="2734" w:type="dxa"/>
          </w:tcPr>
          <w:p w:rsidR="000C0C05" w:rsidRPr="00627FE6" w:rsidRDefault="000C0C05" w:rsidP="000C0C05">
            <w:pPr>
              <w:rPr>
                <w:rFonts w:ascii="Helvetica Neue" w:hAnsi="Helvetica Neue" w:hint="eastAsia"/>
                <w:b/>
                <w:szCs w:val="21"/>
                <w:u w:val="single"/>
              </w:rPr>
            </w:pPr>
            <w:r w:rsidRPr="00627FE6">
              <w:rPr>
                <w:rFonts w:ascii="Helvetica Neue" w:hAnsi="Helvetica Neue" w:hint="eastAsia"/>
                <w:b/>
                <w:szCs w:val="21"/>
                <w:u w:val="single"/>
                <w:shd w:val="clear" w:color="auto" w:fill="FFFFFF"/>
              </w:rPr>
              <w:t>12</w:t>
            </w:r>
            <w:r w:rsidRPr="00627FE6">
              <w:rPr>
                <w:rFonts w:ascii="Helvetica Neue" w:hAnsi="Helvetica Neue"/>
                <w:b/>
                <w:szCs w:val="21"/>
                <w:u w:val="single"/>
                <w:shd w:val="clear" w:color="auto" w:fill="FFFFFF"/>
              </w:rPr>
              <w:t>px Extra large</w:t>
            </w:r>
          </w:p>
        </w:tc>
      </w:tr>
    </w:tbl>
    <w:p w:rsidR="000C0C05" w:rsidRPr="000C0C05" w:rsidRDefault="000C0C05" w:rsidP="000C0C05">
      <w:pPr>
        <w:rPr>
          <w:rFonts w:ascii="Helvetica Neue" w:hAnsi="Helvetica Neue" w:hint="eastAsia"/>
          <w:color w:val="8492A6"/>
          <w:szCs w:val="21"/>
        </w:rPr>
      </w:pPr>
    </w:p>
    <w:p w:rsidR="000831F1" w:rsidRDefault="000C6CEB" w:rsidP="00791DDC">
      <w:pPr>
        <w:pStyle w:val="5"/>
      </w:pPr>
      <w:bookmarkStart w:id="17" w:name="_Toc466367920"/>
      <w:r>
        <w:rPr>
          <w:rFonts w:hint="eastAsia"/>
        </w:rPr>
        <w:t>Icon</w:t>
      </w:r>
      <w:r>
        <w:rPr>
          <w:rFonts w:hint="eastAsia"/>
        </w:rPr>
        <w:t>图标</w:t>
      </w:r>
      <w:bookmarkEnd w:id="17"/>
      <w:r w:rsidR="00F569FD">
        <w:rPr>
          <w:rFonts w:hint="eastAsia"/>
        </w:rPr>
        <w:t>的定义</w:t>
      </w:r>
    </w:p>
    <w:p w:rsidR="00CB4D4A" w:rsidRDefault="00885F29" w:rsidP="00885F29">
      <w:pPr>
        <w:pStyle w:val="af"/>
        <w:ind w:left="84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743200" cy="571500"/>
            <wp:effectExtent l="0" t="0" r="0" b="0"/>
            <wp:docPr id="21" name="图片 21" descr="C:\Users\admin\AppData\Local\Temp\ED5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ED56.tm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F29" w:rsidRPr="00CB4D4A" w:rsidRDefault="009A57FF" w:rsidP="009A57FF">
      <w:pPr>
        <w:jc w:val="center"/>
      </w:pPr>
      <w:r>
        <w:rPr>
          <w:noProof/>
        </w:rPr>
        <w:lastRenderedPageBreak/>
        <w:drawing>
          <wp:inline distT="0" distB="0" distL="0" distR="0" wp14:anchorId="11129C74" wp14:editId="1208C90A">
            <wp:extent cx="4667692" cy="4572000"/>
            <wp:effectExtent l="0" t="0" r="0" b="0"/>
            <wp:docPr id="22" name="图片 22" descr="C:\Users\admin\AppData\Local\Temp\85B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Temp\85BF.tm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869" cy="457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4A" w:rsidRPr="00932A1B" w:rsidRDefault="00CB4D4A" w:rsidP="001E719E">
      <w:pPr>
        <w:pStyle w:val="5"/>
        <w:rPr>
          <w:sz w:val="24"/>
          <w:szCs w:val="24"/>
        </w:rPr>
      </w:pPr>
      <w:bookmarkStart w:id="18" w:name="_Toc466367921"/>
      <w:r w:rsidRPr="00932A1B">
        <w:rPr>
          <w:rFonts w:hint="eastAsia"/>
          <w:sz w:val="24"/>
          <w:szCs w:val="24"/>
        </w:rPr>
        <w:t>按钮</w:t>
      </w:r>
      <w:bookmarkEnd w:id="18"/>
    </w:p>
    <w:p w:rsidR="00CB4D4A" w:rsidRDefault="00CB4D4A" w:rsidP="00CB4D4A">
      <w:pPr>
        <w:pStyle w:val="af"/>
        <w:ind w:left="840" w:firstLineChars="0" w:firstLine="0"/>
        <w:rPr>
          <w:rFonts w:hint="eastAsia"/>
        </w:rPr>
      </w:pPr>
      <w:r>
        <w:rPr>
          <w:rFonts w:hint="eastAsia"/>
        </w:rPr>
        <w:t xml:space="preserve">5.1 </w:t>
      </w:r>
      <w:r>
        <w:rPr>
          <w:rFonts w:hint="eastAsia"/>
        </w:rPr>
        <w:t>基础用法</w:t>
      </w:r>
    </w:p>
    <w:p w:rsidR="00932A1B" w:rsidRDefault="00932A1B" w:rsidP="00CB4D4A">
      <w:pPr>
        <w:pStyle w:val="af"/>
        <w:ind w:left="840" w:firstLineChars="0" w:firstLine="0"/>
      </w:pPr>
      <w:r>
        <w:rPr>
          <w:noProof/>
        </w:rPr>
        <w:drawing>
          <wp:inline distT="0" distB="0" distL="0" distR="0">
            <wp:extent cx="2847975" cy="676275"/>
            <wp:effectExtent l="0" t="0" r="9525" b="9525"/>
            <wp:docPr id="24" name="图片 24" descr="C:\Users\admin\AppData\Local\Temp\C69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Temp\C698.tmp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4A" w:rsidRDefault="00CB4D4A" w:rsidP="00CB4D4A">
      <w:pPr>
        <w:pStyle w:val="af"/>
        <w:ind w:left="840" w:firstLineChars="0" w:firstLine="0"/>
        <w:rPr>
          <w:rFonts w:hint="eastAsia"/>
        </w:rPr>
      </w:pPr>
      <w:r>
        <w:rPr>
          <w:rFonts w:hint="eastAsia"/>
        </w:rPr>
        <w:t>5.2</w:t>
      </w:r>
      <w:r>
        <w:rPr>
          <w:rFonts w:hint="eastAsia"/>
        </w:rPr>
        <w:t>禁用状态</w:t>
      </w:r>
    </w:p>
    <w:p w:rsidR="00932A1B" w:rsidRDefault="00932A1B" w:rsidP="00CB4D4A">
      <w:pPr>
        <w:pStyle w:val="af"/>
        <w:ind w:left="840" w:firstLineChars="0" w:firstLine="0"/>
      </w:pPr>
      <w:r>
        <w:rPr>
          <w:noProof/>
        </w:rPr>
        <w:drawing>
          <wp:inline distT="0" distB="0" distL="0" distR="0">
            <wp:extent cx="2819400" cy="600075"/>
            <wp:effectExtent l="0" t="0" r="0" b="9525"/>
            <wp:docPr id="26" name="图片 26" descr="C:\Users\admin\AppData\Local\Temp\6B5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Temp\6B51.tm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4A" w:rsidRDefault="00CB4D4A" w:rsidP="00CB4D4A">
      <w:pPr>
        <w:pStyle w:val="af"/>
        <w:ind w:left="840" w:firstLineChars="0" w:firstLine="0"/>
        <w:rPr>
          <w:rFonts w:hint="eastAsia"/>
        </w:rPr>
      </w:pPr>
      <w:r>
        <w:rPr>
          <w:rFonts w:hint="eastAsia"/>
        </w:rPr>
        <w:t xml:space="preserve">5.3 </w:t>
      </w:r>
      <w:r>
        <w:rPr>
          <w:rFonts w:hint="eastAsia"/>
        </w:rPr>
        <w:t>有颜色倾向</w:t>
      </w:r>
    </w:p>
    <w:p w:rsidR="00932A1B" w:rsidRDefault="00932A1B" w:rsidP="00CB4D4A">
      <w:pPr>
        <w:pStyle w:val="af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4057650" cy="1562100"/>
            <wp:effectExtent l="0" t="0" r="0" b="0"/>
            <wp:docPr id="28" name="图片 28" descr="C:\Users\admin\AppData\Local\Temp\E9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Temp\E94.tm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4A" w:rsidRDefault="00CB4D4A" w:rsidP="00CB4D4A">
      <w:pPr>
        <w:pStyle w:val="af"/>
        <w:ind w:left="840" w:firstLineChars="0" w:firstLine="0"/>
        <w:rPr>
          <w:rFonts w:hint="eastAsia"/>
        </w:rPr>
      </w:pPr>
      <w:r>
        <w:rPr>
          <w:rFonts w:hint="eastAsia"/>
        </w:rPr>
        <w:t>5.4</w:t>
      </w:r>
      <w:r>
        <w:rPr>
          <w:rFonts w:hint="eastAsia"/>
        </w:rPr>
        <w:t>图标按钮</w:t>
      </w:r>
    </w:p>
    <w:p w:rsidR="00932A1B" w:rsidRDefault="00932A1B" w:rsidP="00CB4D4A">
      <w:pPr>
        <w:pStyle w:val="af"/>
        <w:ind w:left="840" w:firstLineChars="0" w:firstLine="0"/>
      </w:pPr>
      <w:r>
        <w:rPr>
          <w:noProof/>
        </w:rPr>
        <w:drawing>
          <wp:inline distT="0" distB="0" distL="0" distR="0">
            <wp:extent cx="3400425" cy="571500"/>
            <wp:effectExtent l="0" t="0" r="9525" b="0"/>
            <wp:docPr id="29" name="图片 29" descr="C:\Users\admin\AppData\Local\Temp\5D1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Temp\5D13.tm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4A" w:rsidRDefault="00CB4D4A" w:rsidP="00CB4D4A">
      <w:pPr>
        <w:pStyle w:val="af"/>
        <w:ind w:left="840" w:firstLineChars="0" w:firstLine="0"/>
        <w:rPr>
          <w:rFonts w:hint="eastAsia"/>
        </w:rPr>
      </w:pPr>
      <w:r>
        <w:rPr>
          <w:rFonts w:hint="eastAsia"/>
        </w:rPr>
        <w:t xml:space="preserve">5.5 </w:t>
      </w:r>
      <w:r>
        <w:rPr>
          <w:rFonts w:hint="eastAsia"/>
        </w:rPr>
        <w:t>按钮组</w:t>
      </w:r>
    </w:p>
    <w:p w:rsidR="00932A1B" w:rsidRDefault="00932A1B" w:rsidP="00CB4D4A">
      <w:pPr>
        <w:pStyle w:val="af"/>
        <w:ind w:left="840" w:firstLineChars="0" w:firstLine="0"/>
      </w:pPr>
      <w:r>
        <w:rPr>
          <w:noProof/>
        </w:rPr>
        <w:drawing>
          <wp:inline distT="0" distB="0" distL="0" distR="0">
            <wp:extent cx="3419475" cy="552450"/>
            <wp:effectExtent l="0" t="0" r="9525" b="0"/>
            <wp:docPr id="30" name="图片 30" descr="C:\Users\admin\AppData\Local\Temp\9B6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Temp\9B6C.tm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4A" w:rsidRDefault="00CB4D4A" w:rsidP="00CB4D4A">
      <w:pPr>
        <w:pStyle w:val="af"/>
        <w:ind w:left="840" w:firstLineChars="0" w:firstLine="0"/>
        <w:rPr>
          <w:rFonts w:hint="eastAsia"/>
        </w:rPr>
      </w:pPr>
      <w:r>
        <w:rPr>
          <w:rFonts w:hint="eastAsia"/>
        </w:rPr>
        <w:t xml:space="preserve">5.6 </w:t>
      </w:r>
      <w:r>
        <w:rPr>
          <w:rFonts w:hint="eastAsia"/>
        </w:rPr>
        <w:t>记载中</w:t>
      </w:r>
    </w:p>
    <w:p w:rsidR="00932A1B" w:rsidRDefault="00932A1B" w:rsidP="00CB4D4A">
      <w:pPr>
        <w:pStyle w:val="af"/>
        <w:ind w:left="840" w:firstLineChars="0" w:firstLine="0"/>
      </w:pPr>
      <w:r>
        <w:rPr>
          <w:noProof/>
        </w:rPr>
        <w:drawing>
          <wp:inline distT="0" distB="0" distL="0" distR="0">
            <wp:extent cx="1190625" cy="628650"/>
            <wp:effectExtent l="0" t="0" r="9525" b="0"/>
            <wp:docPr id="32" name="图片 32" descr="C:\Users\admin\AppData\Local\Temp\D68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Temp\D68A.tm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4A" w:rsidRDefault="00CB4D4A" w:rsidP="00CB4D4A">
      <w:pPr>
        <w:pStyle w:val="af"/>
        <w:ind w:left="840" w:firstLineChars="0" w:firstLine="0"/>
      </w:pPr>
      <w:r>
        <w:rPr>
          <w:rFonts w:hint="eastAsia"/>
        </w:rPr>
        <w:t>5.7</w:t>
      </w:r>
      <w:r>
        <w:rPr>
          <w:rFonts w:hint="eastAsia"/>
        </w:rPr>
        <w:t>不同尺寸的按钮</w:t>
      </w:r>
    </w:p>
    <w:p w:rsidR="00CB4D4A" w:rsidRPr="00CB4D4A" w:rsidRDefault="00677CE4" w:rsidP="00CB4D4A">
      <w:pPr>
        <w:pStyle w:val="af"/>
        <w:ind w:left="840" w:firstLineChars="0" w:firstLine="0"/>
      </w:pPr>
      <w:r>
        <w:rPr>
          <w:noProof/>
        </w:rPr>
        <w:drawing>
          <wp:inline distT="0" distB="0" distL="0" distR="0">
            <wp:extent cx="3848100" cy="666750"/>
            <wp:effectExtent l="0" t="0" r="0" b="0"/>
            <wp:docPr id="33" name="图片 33" descr="C:\Users\admin\AppData\Local\Temp\41C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Temp\41CC.tm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4CF" w:rsidRPr="007E4AEA" w:rsidRDefault="004574CF" w:rsidP="004574CF">
      <w:pPr>
        <w:pStyle w:val="af"/>
        <w:ind w:left="840" w:firstLineChars="0" w:firstLine="0"/>
      </w:pPr>
    </w:p>
    <w:p w:rsidR="004574CF" w:rsidRPr="004574CF" w:rsidRDefault="00EA6DD7" w:rsidP="008B4088">
      <w:pPr>
        <w:pStyle w:val="4"/>
        <w:rPr>
          <w:b w:val="0"/>
        </w:rPr>
      </w:pPr>
      <w:bookmarkStart w:id="19" w:name="_Toc466367922"/>
      <w:r>
        <w:rPr>
          <w:rFonts w:hint="eastAsia"/>
          <w:b w:val="0"/>
        </w:rPr>
        <w:t xml:space="preserve">Form </w:t>
      </w:r>
      <w:r>
        <w:rPr>
          <w:rFonts w:hint="eastAsia"/>
          <w:b w:val="0"/>
        </w:rPr>
        <w:t>表单</w:t>
      </w:r>
      <w:bookmarkEnd w:id="19"/>
    </w:p>
    <w:p w:rsidR="00064D08" w:rsidRDefault="00541F0D" w:rsidP="00361736">
      <w:pPr>
        <w:pStyle w:val="af"/>
        <w:numPr>
          <w:ilvl w:val="0"/>
          <w:numId w:val="111"/>
        </w:numPr>
        <w:ind w:firstLineChars="0"/>
        <w:rPr>
          <w:rFonts w:hint="eastAsia"/>
        </w:rPr>
      </w:pPr>
      <w:r>
        <w:rPr>
          <w:rFonts w:hint="eastAsia"/>
        </w:rPr>
        <w:t xml:space="preserve">Radio </w:t>
      </w:r>
      <w:r>
        <w:rPr>
          <w:rFonts w:hint="eastAsia"/>
        </w:rPr>
        <w:t>单选表单</w:t>
      </w:r>
    </w:p>
    <w:p w:rsidR="000C164D" w:rsidRDefault="000C164D" w:rsidP="000C164D">
      <w:pPr>
        <w:pStyle w:val="af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基础用法：</w:t>
      </w:r>
    </w:p>
    <w:p w:rsidR="000C164D" w:rsidRDefault="000C164D" w:rsidP="00361736">
      <w:pPr>
        <w:pStyle w:val="af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1657350" cy="381000"/>
            <wp:effectExtent l="0" t="0" r="0" b="0"/>
            <wp:docPr id="36" name="图片 36" descr="C:\Users\admin\AppData\Local\Temp\1A1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Temp\1A13.tmp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EE" w:rsidRDefault="000C164D" w:rsidP="00AE1EEE">
      <w:pPr>
        <w:pStyle w:val="af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="00AE1EEE">
        <w:rPr>
          <w:rFonts w:hint="eastAsia"/>
        </w:rPr>
        <w:t>禁止状态：</w:t>
      </w:r>
    </w:p>
    <w:p w:rsidR="000C164D" w:rsidRDefault="0047718B" w:rsidP="00361736">
      <w:pPr>
        <w:pStyle w:val="af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</w:t>
      </w:r>
      <w:r w:rsidR="00361736">
        <w:rPr>
          <w:noProof/>
        </w:rPr>
        <w:drawing>
          <wp:inline distT="0" distB="0" distL="0" distR="0">
            <wp:extent cx="1590675" cy="495300"/>
            <wp:effectExtent l="0" t="0" r="9525" b="0"/>
            <wp:docPr id="39" name="图片 39" descr="C:\Users\admin\AppData\Local\Temp\3C1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Temp\3C16.tm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736" w:rsidRDefault="00361736" w:rsidP="000C164D">
      <w:pPr>
        <w:pStyle w:val="af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单选组：</w:t>
      </w:r>
    </w:p>
    <w:p w:rsidR="00361736" w:rsidRDefault="00361736" w:rsidP="00361736">
      <w:pPr>
        <w:pStyle w:val="af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457450" cy="419100"/>
            <wp:effectExtent l="0" t="0" r="0" b="0"/>
            <wp:docPr id="49" name="图片 49" descr="C:\Users\admin\AppData\Local\Temp\C6D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Temp\C6D9.tm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736" w:rsidRDefault="00361736" w:rsidP="00361736">
      <w:pPr>
        <w:pStyle w:val="af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lastRenderedPageBreak/>
        <w:t>表单样式：</w:t>
      </w:r>
    </w:p>
    <w:p w:rsidR="005C63D9" w:rsidRDefault="00361736" w:rsidP="005C63D9">
      <w:pPr>
        <w:pStyle w:val="af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B894DAF" wp14:editId="3D761EB2">
            <wp:extent cx="2524125" cy="581025"/>
            <wp:effectExtent l="0" t="0" r="9525" b="9525"/>
            <wp:docPr id="50" name="图片 50" descr="C:\Users\admin\AppData\Local\Temp\346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Temp\346C.tmp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D" w:rsidRDefault="00541F0D" w:rsidP="007571DE">
      <w:pPr>
        <w:pStyle w:val="af"/>
        <w:numPr>
          <w:ilvl w:val="0"/>
          <w:numId w:val="111"/>
        </w:numPr>
        <w:ind w:firstLineChars="0"/>
        <w:rPr>
          <w:rFonts w:hint="eastAsia"/>
        </w:rPr>
      </w:pPr>
      <w:r>
        <w:rPr>
          <w:rFonts w:hint="eastAsia"/>
        </w:rPr>
        <w:t xml:space="preserve">Checkbox </w:t>
      </w:r>
      <w:r>
        <w:rPr>
          <w:rFonts w:hint="eastAsia"/>
        </w:rPr>
        <w:t>多选框</w:t>
      </w:r>
    </w:p>
    <w:p w:rsidR="00E30AA4" w:rsidRDefault="00E30AA4" w:rsidP="00E30AA4">
      <w:pPr>
        <w:pStyle w:val="af"/>
        <w:ind w:left="360" w:firstLineChars="0" w:firstLine="0"/>
      </w:pPr>
    </w:p>
    <w:p w:rsidR="008E058D" w:rsidRDefault="00E30AA4" w:rsidP="00E30AA4">
      <w:pPr>
        <w:ind w:left="360"/>
        <w:rPr>
          <w:rFonts w:hint="eastAsia"/>
        </w:rPr>
      </w:pPr>
      <w:r>
        <w:rPr>
          <w:rFonts w:hint="eastAsia"/>
        </w:rPr>
        <w:t>基本用法：</w:t>
      </w:r>
    </w:p>
    <w:p w:rsidR="00E30AA4" w:rsidRDefault="00E30AA4" w:rsidP="00E30AA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819150" cy="495300"/>
            <wp:effectExtent l="0" t="0" r="0" b="0"/>
            <wp:docPr id="51" name="图片 51" descr="C:\Users\admin\AppData\Local\Temp\E3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Temp\E381.tm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A4" w:rsidRDefault="00E30AA4" w:rsidP="00E30AA4">
      <w:pPr>
        <w:ind w:left="360"/>
        <w:rPr>
          <w:rFonts w:hint="eastAsia"/>
        </w:rPr>
      </w:pPr>
      <w:r>
        <w:rPr>
          <w:rFonts w:hint="eastAsia"/>
        </w:rPr>
        <w:t>禁用状态：</w:t>
      </w:r>
    </w:p>
    <w:p w:rsidR="00E30AA4" w:rsidRDefault="00E30AA4" w:rsidP="00E30AA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1666875" cy="438150"/>
            <wp:effectExtent l="0" t="0" r="9525" b="0"/>
            <wp:docPr id="52" name="图片 52" descr="C:\Users\admin\AppData\Local\Temp\812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AppData\Local\Temp\8129.tm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A4" w:rsidRDefault="006E04AD" w:rsidP="00E30AA4">
      <w:pPr>
        <w:ind w:left="360"/>
        <w:rPr>
          <w:rFonts w:hint="eastAsia"/>
        </w:rPr>
      </w:pPr>
      <w:r>
        <w:rPr>
          <w:rFonts w:hint="eastAsia"/>
        </w:rPr>
        <w:t>多选框组：</w:t>
      </w:r>
    </w:p>
    <w:p w:rsidR="006E04AD" w:rsidRDefault="006E04AD" w:rsidP="00E30AA4">
      <w:pPr>
        <w:ind w:left="360"/>
      </w:pPr>
      <w:r>
        <w:rPr>
          <w:noProof/>
        </w:rPr>
        <w:drawing>
          <wp:inline distT="0" distB="0" distL="0" distR="0">
            <wp:extent cx="4533900" cy="447675"/>
            <wp:effectExtent l="0" t="0" r="0" b="9525"/>
            <wp:docPr id="53" name="图片 53" descr="C:\Users\admin\AppData\Local\Temp\E7D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Temp\E7D9.tm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D" w:rsidRDefault="007571DE" w:rsidP="00E30AA4">
      <w:pPr>
        <w:ind w:leftChars="1" w:left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41F0D">
        <w:rPr>
          <w:rFonts w:hint="eastAsia"/>
        </w:rPr>
        <w:t>Input</w:t>
      </w:r>
      <w:r w:rsidR="00541F0D">
        <w:rPr>
          <w:rFonts w:hint="eastAsia"/>
        </w:rPr>
        <w:t>输入框</w:t>
      </w:r>
    </w:p>
    <w:p w:rsidR="00217075" w:rsidRDefault="000A765D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基本用法：</w:t>
      </w:r>
    </w:p>
    <w:p w:rsidR="000A765D" w:rsidRDefault="000A765D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952625" cy="581025"/>
            <wp:effectExtent l="0" t="0" r="9525" b="9525"/>
            <wp:docPr id="54" name="图片 54" descr="C:\Users\admin\AppData\Local\Temp\437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Temp\4372.tm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5D" w:rsidRDefault="000A765D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rFonts w:hint="eastAsia"/>
        </w:rPr>
        <w:t>禁用状态：</w:t>
      </w:r>
    </w:p>
    <w:p w:rsidR="000A765D" w:rsidRDefault="000A765D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924050" cy="609600"/>
            <wp:effectExtent l="0" t="0" r="0" b="0"/>
            <wp:docPr id="55" name="图片 55" descr="C:\Users\admin\AppData\Local\Temp\CF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AppData\Local\Temp\CF1F.tmp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5D" w:rsidRDefault="000A765D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rFonts w:hint="eastAsia"/>
        </w:rPr>
        <w:t>带图标的输入框：</w:t>
      </w:r>
    </w:p>
    <w:p w:rsidR="000A765D" w:rsidRDefault="00C3640A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952625" cy="533400"/>
            <wp:effectExtent l="0" t="0" r="9525" b="0"/>
            <wp:docPr id="56" name="图片 56" descr="C:\Users\admin\AppData\Local\Temp\9F1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Temp\9F1C.tmp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E6" w:rsidRDefault="00430BE6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rFonts w:hint="eastAsia"/>
        </w:rPr>
        <w:t>文本区域：可调整大小</w:t>
      </w:r>
    </w:p>
    <w:p w:rsidR="00430BE6" w:rsidRDefault="00430BE6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105275" cy="1419225"/>
            <wp:effectExtent l="0" t="0" r="9525" b="9525"/>
            <wp:docPr id="57" name="图片 57" descr="C:\Users\admin\AppData\Local\Temp\4E4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Temp\4E41.tmp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279" w:rsidRDefault="00644174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rFonts w:hint="eastAsia"/>
        </w:rPr>
        <w:t>复合型输入框：</w:t>
      </w:r>
    </w:p>
    <w:p w:rsidR="00644174" w:rsidRDefault="00644174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86100" cy="1562100"/>
            <wp:effectExtent l="0" t="0" r="0" b="0"/>
            <wp:docPr id="58" name="图片 58" descr="C:\Users\admin\AppData\Local\Temp\F7B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AppData\Local\Temp\F7BB.tmp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2E" w:rsidRDefault="00402E2E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rFonts w:hint="eastAsia"/>
        </w:rPr>
        <w:t>尺寸：</w:t>
      </w:r>
    </w:p>
    <w:p w:rsidR="00402E2E" w:rsidRDefault="00402E2E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527572"/>
            <wp:effectExtent l="0" t="0" r="0" b="6350"/>
            <wp:docPr id="59" name="图片 59" descr="C:\Users\admin\AppData\Local\Temp\B58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Temp\B58F.tmp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5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2E" w:rsidRDefault="00BD6EB8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rFonts w:hint="eastAsia"/>
        </w:rPr>
        <w:t>带输入建议：</w:t>
      </w:r>
    </w:p>
    <w:p w:rsidR="00BD6EB8" w:rsidRDefault="00BD6EB8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000250" cy="3533775"/>
            <wp:effectExtent l="0" t="0" r="0" b="9525"/>
            <wp:docPr id="60" name="图片 60" descr="C:\Users\admin\AppData\Local\Temp\8B9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AppData\Local\Temp\8B95.tmp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25" w:rsidRDefault="002D1689" w:rsidP="00E30AA4">
      <w:pPr>
        <w:pStyle w:val="af"/>
        <w:ind w:leftChars="170" w:left="362" w:firstLineChars="0" w:firstLine="0"/>
        <w:rPr>
          <w:rFonts w:hint="eastAsia"/>
        </w:rPr>
      </w:pPr>
      <w:r>
        <w:rPr>
          <w:rFonts w:hint="eastAsia"/>
        </w:rPr>
        <w:t>远程搜索：</w:t>
      </w:r>
    </w:p>
    <w:p w:rsidR="002D1689" w:rsidRDefault="002D1689" w:rsidP="00E30AA4">
      <w:pPr>
        <w:pStyle w:val="af"/>
        <w:ind w:leftChars="170" w:left="362" w:firstLineChars="0" w:firstLine="0"/>
      </w:pPr>
      <w:r>
        <w:rPr>
          <w:noProof/>
        </w:rPr>
        <w:drawing>
          <wp:inline distT="0" distB="0" distL="0" distR="0">
            <wp:extent cx="1962424" cy="1686160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18464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F" w:rsidRDefault="006A1D5F" w:rsidP="00FE3D10">
      <w:pPr>
        <w:pStyle w:val="af"/>
        <w:ind w:firstLineChars="0" w:firstLine="435"/>
        <w:rPr>
          <w:rFonts w:hint="eastAsia"/>
        </w:rPr>
      </w:pPr>
    </w:p>
    <w:p w:rsidR="006A1D5F" w:rsidRDefault="006A1D5F" w:rsidP="00FE3D10">
      <w:pPr>
        <w:pStyle w:val="af"/>
        <w:ind w:firstLineChars="0" w:firstLine="435"/>
        <w:rPr>
          <w:rFonts w:hint="eastAsia"/>
        </w:rPr>
      </w:pPr>
    </w:p>
    <w:p w:rsidR="00541F0D" w:rsidRDefault="00541F0D" w:rsidP="00FE3D10">
      <w:pPr>
        <w:pStyle w:val="af"/>
        <w:ind w:firstLineChars="0" w:firstLine="435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 xml:space="preserve">Input Number </w:t>
      </w:r>
      <w:r>
        <w:rPr>
          <w:rFonts w:hint="eastAsia"/>
        </w:rPr>
        <w:t>计数器</w:t>
      </w:r>
    </w:p>
    <w:p w:rsidR="00430BE6" w:rsidRDefault="006A1D5F" w:rsidP="00FE3D10">
      <w:pPr>
        <w:pStyle w:val="af"/>
        <w:ind w:firstLineChars="0" w:firstLine="43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基本用法：</w:t>
      </w:r>
    </w:p>
    <w:p w:rsidR="00435394" w:rsidRDefault="00435394" w:rsidP="00435394">
      <w:pPr>
        <w:pStyle w:val="af"/>
        <w:ind w:firstLineChars="302" w:firstLine="644"/>
        <w:rPr>
          <w:rFonts w:hint="eastAsia"/>
        </w:rPr>
      </w:pPr>
      <w:r>
        <w:rPr>
          <w:noProof/>
        </w:rPr>
        <w:drawing>
          <wp:inline distT="0" distB="0" distL="0" distR="0">
            <wp:extent cx="1914525" cy="495300"/>
            <wp:effectExtent l="0" t="0" r="9525" b="0"/>
            <wp:docPr id="64" name="图片 64" descr="C:\Users\admin\AppData\Local\Temp\14E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AppData\Local\Temp\14E6.tmp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D5F" w:rsidRDefault="00435394" w:rsidP="00435394">
      <w:pPr>
        <w:pStyle w:val="af"/>
        <w:ind w:firstLineChars="302" w:firstLine="644"/>
        <w:rPr>
          <w:rFonts w:hint="eastAsia"/>
        </w:rPr>
      </w:pPr>
      <w:r>
        <w:rPr>
          <w:rFonts w:hint="eastAsia"/>
        </w:rPr>
        <w:t>禁止状态：</w:t>
      </w:r>
    </w:p>
    <w:p w:rsidR="00435394" w:rsidRDefault="00435394" w:rsidP="00435394">
      <w:pPr>
        <w:pStyle w:val="af"/>
        <w:ind w:firstLineChars="302" w:firstLine="644"/>
        <w:rPr>
          <w:rFonts w:hint="eastAsia"/>
        </w:rPr>
      </w:pPr>
      <w:r>
        <w:rPr>
          <w:noProof/>
        </w:rPr>
        <w:drawing>
          <wp:inline distT="0" distB="0" distL="0" distR="0">
            <wp:extent cx="1895475" cy="466725"/>
            <wp:effectExtent l="0" t="0" r="9525" b="9525"/>
            <wp:docPr id="63" name="图片 63" descr="C:\Users\admin\AppData\Local\Temp\C0D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Temp\C0DB.tmp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394" w:rsidRDefault="00435394" w:rsidP="00435394">
      <w:pPr>
        <w:pStyle w:val="af"/>
        <w:ind w:firstLineChars="302" w:firstLine="644"/>
        <w:rPr>
          <w:rFonts w:hint="eastAsia"/>
        </w:rPr>
      </w:pPr>
      <w:r>
        <w:rPr>
          <w:rFonts w:hint="eastAsia"/>
        </w:rPr>
        <w:t>设置步数：</w:t>
      </w:r>
    </w:p>
    <w:p w:rsidR="00435394" w:rsidRDefault="00435394" w:rsidP="00435394">
      <w:pPr>
        <w:pStyle w:val="af"/>
        <w:ind w:firstLineChars="302" w:firstLine="644"/>
      </w:pPr>
      <w:r>
        <w:rPr>
          <w:noProof/>
        </w:rPr>
        <w:drawing>
          <wp:inline distT="0" distB="0" distL="0" distR="0">
            <wp:extent cx="1924050" cy="657225"/>
            <wp:effectExtent l="0" t="0" r="0" b="9525"/>
            <wp:docPr id="62" name="图片 62" descr="C:\Users\admin\AppData\Local\Temp\155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AppData\Local\Temp\155F.tm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A2" w:rsidRDefault="00C732A2" w:rsidP="00C732A2">
      <w:pPr>
        <w:ind w:firstLine="426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541F0D">
        <w:rPr>
          <w:rFonts w:hint="eastAsia"/>
        </w:rPr>
        <w:t xml:space="preserve">Select </w:t>
      </w:r>
      <w:r w:rsidR="00541F0D">
        <w:rPr>
          <w:rFonts w:hint="eastAsia"/>
        </w:rPr>
        <w:t>选择器</w:t>
      </w:r>
    </w:p>
    <w:p w:rsidR="00C732A2" w:rsidRDefault="00C732A2" w:rsidP="00C732A2">
      <w:pPr>
        <w:ind w:firstLine="426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基础用法：</w:t>
      </w:r>
    </w:p>
    <w:p w:rsidR="00C732A2" w:rsidRDefault="00C732A2" w:rsidP="00C732A2">
      <w:pPr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2476500" cy="2543175"/>
            <wp:effectExtent l="0" t="0" r="0" b="9525"/>
            <wp:docPr id="66" name="图片 66" descr="C:\Users\admin\AppData\Local\Temp\14B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Temp\14BB.tmp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A2" w:rsidRDefault="00C732A2" w:rsidP="00C732A2">
      <w:pPr>
        <w:ind w:firstLine="426"/>
        <w:rPr>
          <w:rFonts w:hint="eastAsia"/>
        </w:rPr>
      </w:pPr>
    </w:p>
    <w:p w:rsidR="00C732A2" w:rsidRDefault="00C732A2" w:rsidP="00C732A2">
      <w:pPr>
        <w:ind w:firstLine="426"/>
        <w:rPr>
          <w:rFonts w:hint="eastAsia"/>
        </w:rPr>
      </w:pPr>
      <w:r>
        <w:rPr>
          <w:rFonts w:hint="eastAsia"/>
        </w:rPr>
        <w:t>禁用状态：</w:t>
      </w:r>
    </w:p>
    <w:p w:rsidR="00C732A2" w:rsidRDefault="00C732A2" w:rsidP="00C732A2">
      <w:pPr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2428875" cy="609600"/>
            <wp:effectExtent l="0" t="0" r="9525" b="0"/>
            <wp:docPr id="67" name="图片 67" descr="C:\Users\admin\AppData\Local\Temp\C5C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AppData\Local\Temp\C5C3.tm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A2" w:rsidRDefault="00C732A2" w:rsidP="00C732A2">
      <w:pPr>
        <w:ind w:firstLine="426"/>
        <w:rPr>
          <w:rFonts w:hint="eastAsia"/>
        </w:rPr>
      </w:pPr>
      <w:r>
        <w:rPr>
          <w:rFonts w:hint="eastAsia"/>
        </w:rPr>
        <w:t>可清空单选：</w:t>
      </w:r>
    </w:p>
    <w:p w:rsidR="00C732A2" w:rsidRDefault="00C732A2" w:rsidP="00C732A2">
      <w:pPr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2400300" cy="590550"/>
            <wp:effectExtent l="0" t="0" r="0" b="0"/>
            <wp:docPr id="68" name="图片 68" descr="C:\Users\admin\AppData\Local\Temp\49F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Local\Temp\49F2.tm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A2" w:rsidRDefault="002C2A52" w:rsidP="00C732A2">
      <w:pPr>
        <w:ind w:firstLine="426"/>
        <w:rPr>
          <w:rFonts w:hint="eastAsia"/>
        </w:rPr>
      </w:pPr>
      <w:r>
        <w:rPr>
          <w:rFonts w:hint="eastAsia"/>
        </w:rPr>
        <w:t>基础多线：</w:t>
      </w:r>
    </w:p>
    <w:p w:rsidR="002C2A52" w:rsidRDefault="002C2A52" w:rsidP="00C732A2">
      <w:pPr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2495550" cy="571500"/>
            <wp:effectExtent l="0" t="0" r="0" b="0"/>
            <wp:docPr id="69" name="图片 69" descr="C:\Users\admin\AppData\Local\Temp\9F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Temp\9F8.tmp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52" w:rsidRDefault="002C2A52" w:rsidP="00C732A2">
      <w:pPr>
        <w:ind w:firstLine="426"/>
        <w:rPr>
          <w:rFonts w:hint="eastAsia"/>
        </w:rPr>
      </w:pPr>
      <w:r>
        <w:rPr>
          <w:rFonts w:hint="eastAsia"/>
        </w:rPr>
        <w:lastRenderedPageBreak/>
        <w:t>自定义模板：</w:t>
      </w:r>
    </w:p>
    <w:p w:rsidR="002C2A52" w:rsidRDefault="002C2A52" w:rsidP="00C732A2">
      <w:pPr>
        <w:ind w:firstLine="426"/>
      </w:pPr>
      <w:r>
        <w:rPr>
          <w:noProof/>
        </w:rPr>
        <w:drawing>
          <wp:inline distT="0" distB="0" distL="0" distR="0">
            <wp:extent cx="2533650" cy="581025"/>
            <wp:effectExtent l="0" t="0" r="0" b="9525"/>
            <wp:docPr id="70" name="图片 70" descr="C:\Users\admin\AppData\Local\Temp\7DC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Local\Temp\7DC2.tmp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D" w:rsidRDefault="002C2A52" w:rsidP="002C2A52">
      <w:pPr>
        <w:ind w:firstLine="426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 w:rsidR="00541F0D">
        <w:rPr>
          <w:rFonts w:hint="eastAsia"/>
        </w:rPr>
        <w:t xml:space="preserve">Switch </w:t>
      </w:r>
      <w:r w:rsidR="00541F0D">
        <w:rPr>
          <w:rFonts w:hint="eastAsia"/>
        </w:rPr>
        <w:t>开关</w:t>
      </w:r>
    </w:p>
    <w:p w:rsidR="002C2A52" w:rsidRDefault="00D232C5" w:rsidP="002C2A52">
      <w:pPr>
        <w:ind w:firstLine="426"/>
        <w:rPr>
          <w:rFonts w:hint="eastAsia"/>
        </w:rPr>
      </w:pPr>
      <w:r>
        <w:rPr>
          <w:rFonts w:hint="eastAsia"/>
        </w:rPr>
        <w:t xml:space="preserve">   </w:t>
      </w:r>
      <w:r w:rsidR="00824843">
        <w:rPr>
          <w:rFonts w:hint="eastAsia"/>
        </w:rPr>
        <w:t>基本用法：</w:t>
      </w:r>
    </w:p>
    <w:p w:rsidR="00824843" w:rsidRDefault="00824843" w:rsidP="002C2A52">
      <w:pPr>
        <w:ind w:firstLine="426"/>
        <w:rPr>
          <w:rFonts w:hint="eastAsia"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>
            <wp:extent cx="1276350" cy="342900"/>
            <wp:effectExtent l="0" t="0" r="0" b="0"/>
            <wp:docPr id="72" name="图片 72" descr="C:\Users\admin\AppData\Local\Temp\D9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Temp\D91F.tm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843" w:rsidRDefault="00824843" w:rsidP="00824843">
      <w:pPr>
        <w:ind w:firstLineChars="348" w:firstLine="742"/>
        <w:rPr>
          <w:rFonts w:hint="eastAsia"/>
        </w:rPr>
      </w:pPr>
      <w:r>
        <w:rPr>
          <w:rFonts w:hint="eastAsia"/>
        </w:rPr>
        <w:t>禁用状态：</w:t>
      </w:r>
    </w:p>
    <w:p w:rsidR="00824843" w:rsidRDefault="00824843" w:rsidP="00824843">
      <w:pPr>
        <w:ind w:firstLineChars="348" w:firstLine="742"/>
      </w:pPr>
      <w:r>
        <w:rPr>
          <w:noProof/>
        </w:rPr>
        <w:drawing>
          <wp:inline distT="0" distB="0" distL="0" distR="0">
            <wp:extent cx="1295400" cy="409575"/>
            <wp:effectExtent l="0" t="0" r="0" b="9525"/>
            <wp:docPr id="73" name="图片 73" descr="C:\Users\admin\AppData\Local\Temp\303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AppData\Local\Temp\3035.tmp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D" w:rsidRDefault="00824843" w:rsidP="00824843">
      <w:pPr>
        <w:ind w:firstLine="426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541F0D">
        <w:rPr>
          <w:rFonts w:hint="eastAsia"/>
        </w:rPr>
        <w:t xml:space="preserve">Slider </w:t>
      </w:r>
      <w:r w:rsidR="00541F0D">
        <w:rPr>
          <w:rFonts w:hint="eastAsia"/>
        </w:rPr>
        <w:t>滑块</w:t>
      </w:r>
    </w:p>
    <w:p w:rsidR="00824843" w:rsidRDefault="00BF3D78" w:rsidP="00824843">
      <w:pPr>
        <w:ind w:firstLine="426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基础用法：</w:t>
      </w:r>
    </w:p>
    <w:p w:rsidR="00BF3D78" w:rsidRDefault="00BF3D78" w:rsidP="00BF3D78">
      <w:pPr>
        <w:ind w:firstLine="426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3D1E6B" wp14:editId="6EC4B620">
            <wp:extent cx="5069840" cy="1710682"/>
            <wp:effectExtent l="0" t="0" r="0" b="4445"/>
            <wp:docPr id="74" name="图片 74" descr="C:\Users\admin\AppData\Local\Temp\C8E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\AppData\Local\Temp\C8ED.tmp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71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78" w:rsidRDefault="00BF3D78" w:rsidP="00BF3D78">
      <w:pPr>
        <w:ind w:firstLine="426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离散值：</w:t>
      </w:r>
    </w:p>
    <w:p w:rsidR="00BF3D78" w:rsidRDefault="00BF3D78" w:rsidP="00BF3D78">
      <w:pPr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986830"/>
            <wp:effectExtent l="0" t="0" r="0" b="3810"/>
            <wp:docPr id="75" name="图片 75" descr="C:\Users\admin\AppData\Local\Temp\E7A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Temp\E7A5.tmp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98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3B5" w:rsidRDefault="007F73B5" w:rsidP="00BF3D78">
      <w:pPr>
        <w:ind w:firstLine="426"/>
        <w:rPr>
          <w:rFonts w:hint="eastAsia"/>
        </w:rPr>
      </w:pPr>
      <w:r>
        <w:rPr>
          <w:rFonts w:hint="eastAsia"/>
        </w:rPr>
        <w:t>带有输入框：</w:t>
      </w:r>
    </w:p>
    <w:p w:rsidR="00E60A2D" w:rsidRDefault="00E60A2D" w:rsidP="00E60A2D">
      <w:pPr>
        <w:ind w:firstLine="426"/>
      </w:pPr>
      <w:r>
        <w:rPr>
          <w:noProof/>
        </w:rPr>
        <w:drawing>
          <wp:inline distT="0" distB="0" distL="0" distR="0" wp14:anchorId="2A453033" wp14:editId="3B56CC80">
            <wp:extent cx="5069840" cy="434733"/>
            <wp:effectExtent l="0" t="0" r="0" b="3810"/>
            <wp:docPr id="76" name="图片 76" descr="C:\Users\admin\AppData\Local\Temp\A13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Temp\A136.tmp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3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D" w:rsidRDefault="00541F0D" w:rsidP="00E30AA4">
      <w:pPr>
        <w:pStyle w:val="af"/>
        <w:ind w:firstLine="426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Time Picker </w:t>
      </w:r>
      <w:r>
        <w:rPr>
          <w:rFonts w:hint="eastAsia"/>
        </w:rPr>
        <w:t>时间选择器</w:t>
      </w:r>
    </w:p>
    <w:p w:rsidR="00BF3D78" w:rsidRDefault="00E60A2D" w:rsidP="00BF3D78">
      <w:pPr>
        <w:ind w:firstLineChars="197" w:firstLine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固定时间点：</w:t>
      </w:r>
    </w:p>
    <w:p w:rsidR="00E60A2D" w:rsidRDefault="00E60A2D" w:rsidP="00BF3D78">
      <w:pPr>
        <w:ind w:firstLineChars="197" w:firstLine="420"/>
        <w:rPr>
          <w:rFonts w:hint="eastAsia"/>
        </w:rPr>
      </w:pPr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0" distR="0">
            <wp:extent cx="1895475" cy="2495550"/>
            <wp:effectExtent l="0" t="0" r="9525" b="0"/>
            <wp:docPr id="77" name="图片 77" descr="C:\Users\admin\AppData\Local\Temp\DBF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\AppData\Local\Temp\DBF8.tmp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2D" w:rsidRDefault="00E60A2D" w:rsidP="00BF3D78">
      <w:pPr>
        <w:ind w:firstLineChars="197" w:firstLine="420"/>
        <w:rPr>
          <w:rFonts w:hint="eastAsia"/>
        </w:rPr>
      </w:pPr>
      <w:r>
        <w:rPr>
          <w:rFonts w:hint="eastAsia"/>
        </w:rPr>
        <w:t>任意时间点：</w:t>
      </w:r>
    </w:p>
    <w:p w:rsidR="00E60A2D" w:rsidRDefault="00E60A2D" w:rsidP="00E60A2D">
      <w:pPr>
        <w:ind w:firstLineChars="197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1885950" cy="2809875"/>
            <wp:effectExtent l="0" t="0" r="0" b="9525"/>
            <wp:docPr id="78" name="图片 78" descr="C:\Users\admin\AppData\Local\Temp\AF6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Temp\AF6F.tmp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2D" w:rsidRDefault="00E60A2D" w:rsidP="00E60A2D">
      <w:pPr>
        <w:ind w:firstLineChars="197" w:firstLine="420"/>
        <w:rPr>
          <w:rFonts w:hint="eastAsia"/>
        </w:rPr>
      </w:pPr>
      <w:r>
        <w:rPr>
          <w:rFonts w:hint="eastAsia"/>
        </w:rPr>
        <w:t>任意时间范围</w:t>
      </w:r>
    </w:p>
    <w:p w:rsidR="00E60A2D" w:rsidRDefault="00E60A2D" w:rsidP="00E60A2D">
      <w:pPr>
        <w:ind w:firstLineChars="197" w:firstLine="420"/>
      </w:pPr>
      <w:r>
        <w:rPr>
          <w:noProof/>
        </w:rPr>
        <w:lastRenderedPageBreak/>
        <w:drawing>
          <wp:inline distT="0" distB="0" distL="0" distR="0">
            <wp:extent cx="3390900" cy="3314700"/>
            <wp:effectExtent l="0" t="0" r="0" b="0"/>
            <wp:docPr id="79" name="图片 79" descr="C:\Users\admin\AppData\Local\Temp\EE3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Temp\EE35.tmp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D" w:rsidRDefault="00E60A2D" w:rsidP="00E60A2D">
      <w:pPr>
        <w:ind w:firstLine="426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="00541F0D">
        <w:rPr>
          <w:rFonts w:hint="eastAsia"/>
        </w:rPr>
        <w:t xml:space="preserve">Date Picker </w:t>
      </w:r>
      <w:r w:rsidR="00541F0D">
        <w:rPr>
          <w:rFonts w:hint="eastAsia"/>
        </w:rPr>
        <w:t>日期选择器</w:t>
      </w:r>
    </w:p>
    <w:p w:rsidR="00E60A2D" w:rsidRDefault="00E60A2D" w:rsidP="00E60A2D">
      <w:pPr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2552700" cy="3333750"/>
            <wp:effectExtent l="0" t="0" r="0" b="0"/>
            <wp:docPr id="80" name="图片 80" descr="C:\Users\admin\AppData\Local\Temp\1A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Temp\1A7.tmp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2D" w:rsidRDefault="00E60A2D" w:rsidP="00E60A2D">
      <w:pPr>
        <w:ind w:firstLine="426"/>
        <w:rPr>
          <w:rFonts w:hint="eastAsia"/>
        </w:rPr>
      </w:pPr>
      <w:r>
        <w:rPr>
          <w:rFonts w:hint="eastAsia"/>
        </w:rPr>
        <w:t>带快捷向：</w:t>
      </w:r>
    </w:p>
    <w:p w:rsidR="00E60A2D" w:rsidRDefault="00E60A2D" w:rsidP="00E60A2D">
      <w:pPr>
        <w:ind w:firstLine="42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09975" cy="3286125"/>
            <wp:effectExtent l="0" t="0" r="9525" b="9525"/>
            <wp:docPr id="81" name="图片 81" descr="C:\Users\admin\AppData\Local\Temp\5CB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Temp\5CB4.tmp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2D" w:rsidRDefault="00E60A2D" w:rsidP="00E60A2D">
      <w:pPr>
        <w:ind w:firstLine="426"/>
        <w:rPr>
          <w:rFonts w:hint="eastAsia"/>
        </w:rPr>
      </w:pPr>
      <w:r>
        <w:rPr>
          <w:rFonts w:hint="eastAsia"/>
        </w:rPr>
        <w:t>选择周：</w:t>
      </w:r>
    </w:p>
    <w:p w:rsidR="00E60A2D" w:rsidRDefault="00E60A2D" w:rsidP="00E60A2D">
      <w:pPr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2600325" cy="3324225"/>
            <wp:effectExtent l="0" t="0" r="9525" b="9525"/>
            <wp:docPr id="82" name="图片 82" descr="C:\Users\admin\AppData\Local\Temp\44D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Temp\44D3.tmp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EAD" w:rsidRDefault="00090EAD" w:rsidP="00E60A2D">
      <w:pPr>
        <w:ind w:firstLine="426"/>
        <w:rPr>
          <w:rFonts w:hint="eastAsia"/>
        </w:rPr>
      </w:pPr>
      <w:r>
        <w:rPr>
          <w:rFonts w:hint="eastAsia"/>
        </w:rPr>
        <w:t>选择月：</w:t>
      </w:r>
    </w:p>
    <w:p w:rsidR="00090EAD" w:rsidRDefault="00090EAD" w:rsidP="00E60A2D">
      <w:pPr>
        <w:ind w:firstLine="42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05075" cy="3238500"/>
            <wp:effectExtent l="0" t="0" r="9525" b="0"/>
            <wp:docPr id="83" name="图片 83" descr="C:\Users\admin\AppData\Local\Temp\1B5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\AppData\Local\Temp\1B55.tmp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EAD" w:rsidRDefault="00090EAD" w:rsidP="00E60A2D">
      <w:pPr>
        <w:ind w:firstLine="426"/>
        <w:rPr>
          <w:rFonts w:hint="eastAsia"/>
        </w:rPr>
      </w:pPr>
      <w:r>
        <w:rPr>
          <w:rFonts w:hint="eastAsia"/>
        </w:rPr>
        <w:t>选择年：</w:t>
      </w:r>
    </w:p>
    <w:p w:rsidR="00090EAD" w:rsidRDefault="00090EAD" w:rsidP="00E60A2D">
      <w:pPr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2628900" cy="3295650"/>
            <wp:effectExtent l="0" t="0" r="0" b="0"/>
            <wp:docPr id="84" name="图片 84" descr="C:\Users\admin\AppData\Local\Temp\8D2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Temp\8D2C.tmp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8D" w:rsidRDefault="0055788D" w:rsidP="00E60A2D">
      <w:pPr>
        <w:ind w:firstLine="426"/>
        <w:rPr>
          <w:rFonts w:hint="eastAsia"/>
        </w:rPr>
      </w:pPr>
      <w:r>
        <w:rPr>
          <w:rFonts w:hint="eastAsia"/>
        </w:rPr>
        <w:t>选择日期范围：</w:t>
      </w:r>
    </w:p>
    <w:p w:rsidR="0055788D" w:rsidRDefault="0055788D" w:rsidP="00E60A2D">
      <w:pPr>
        <w:ind w:firstLine="426"/>
      </w:pPr>
      <w:r>
        <w:rPr>
          <w:noProof/>
        </w:rPr>
        <w:lastRenderedPageBreak/>
        <w:drawing>
          <wp:inline distT="0" distB="0" distL="0" distR="0">
            <wp:extent cx="5069840" cy="3225402"/>
            <wp:effectExtent l="0" t="0" r="0" b="0"/>
            <wp:docPr id="85" name="图片 85" descr="C:\Users\admin\AppData\Local\Temp\8F6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Temp\8F60.tmp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22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D" w:rsidRDefault="0055788D" w:rsidP="0055788D">
      <w:pPr>
        <w:ind w:firstLine="426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proofErr w:type="spellStart"/>
      <w:r w:rsidR="00541F0D">
        <w:rPr>
          <w:rFonts w:hint="eastAsia"/>
        </w:rPr>
        <w:t>Datetime</w:t>
      </w:r>
      <w:proofErr w:type="spellEnd"/>
      <w:r w:rsidR="00541F0D">
        <w:rPr>
          <w:rFonts w:hint="eastAsia"/>
        </w:rPr>
        <w:t xml:space="preserve"> Picker </w:t>
      </w:r>
      <w:r w:rsidR="00541F0D">
        <w:rPr>
          <w:rFonts w:hint="eastAsia"/>
        </w:rPr>
        <w:t>日期时间选择器</w:t>
      </w:r>
    </w:p>
    <w:p w:rsidR="0055788D" w:rsidRDefault="0055788D" w:rsidP="0055788D">
      <w:pPr>
        <w:ind w:firstLine="426"/>
      </w:pPr>
      <w:r>
        <w:rPr>
          <w:noProof/>
        </w:rPr>
        <w:drawing>
          <wp:inline distT="0" distB="0" distL="0" distR="0">
            <wp:extent cx="5069840" cy="3075149"/>
            <wp:effectExtent l="0" t="0" r="0" b="0"/>
            <wp:docPr id="86" name="图片 86" descr="C:\Users\admin\AppData\Local\Temp\713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AppData\Local\Temp\7137.tmp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07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D" w:rsidRDefault="00541F0D" w:rsidP="00E30AA4">
      <w:pPr>
        <w:pStyle w:val="af"/>
        <w:ind w:firstLine="426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 xml:space="preserve">Upload </w:t>
      </w:r>
      <w:r>
        <w:rPr>
          <w:rFonts w:hint="eastAsia"/>
        </w:rPr>
        <w:t>上传</w:t>
      </w:r>
    </w:p>
    <w:p w:rsidR="0055788D" w:rsidRDefault="0055788D" w:rsidP="0055788D">
      <w:pPr>
        <w:pStyle w:val="af"/>
        <w:ind w:firstLineChars="348" w:firstLine="742"/>
        <w:rPr>
          <w:rFonts w:hint="eastAsia"/>
        </w:rPr>
      </w:pPr>
      <w:r>
        <w:rPr>
          <w:rFonts w:hint="eastAsia"/>
        </w:rPr>
        <w:t>点击上传</w:t>
      </w:r>
      <w:r>
        <w:rPr>
          <w:rFonts w:hint="eastAsia"/>
        </w:rPr>
        <w:t>:</w:t>
      </w:r>
    </w:p>
    <w:p w:rsidR="0055788D" w:rsidRDefault="0055788D" w:rsidP="0055788D">
      <w:pPr>
        <w:pStyle w:val="af"/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3952875" cy="1085850"/>
            <wp:effectExtent l="0" t="0" r="9525" b="0"/>
            <wp:docPr id="87" name="图片 87" descr="C:\Users\admin\AppData\Local\Temp\391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Temp\391A.tmp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8D" w:rsidRDefault="0055788D" w:rsidP="0055788D">
      <w:pPr>
        <w:pStyle w:val="af"/>
        <w:ind w:firstLine="426"/>
        <w:rPr>
          <w:rFonts w:hint="eastAsia"/>
        </w:rPr>
      </w:pPr>
      <w:r>
        <w:rPr>
          <w:rFonts w:hint="eastAsia"/>
        </w:rPr>
        <w:t xml:space="preserve">  </w:t>
      </w:r>
      <w:r w:rsidR="00FC1238">
        <w:rPr>
          <w:rFonts w:hint="eastAsia"/>
        </w:rPr>
        <w:t>拖拽上传：</w:t>
      </w:r>
    </w:p>
    <w:p w:rsidR="00FC1238" w:rsidRDefault="00FC1238" w:rsidP="00FC1238">
      <w:pPr>
        <w:pStyle w:val="af"/>
        <w:ind w:firstLine="42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81425" cy="2228850"/>
            <wp:effectExtent l="0" t="0" r="9525" b="0"/>
            <wp:docPr id="88" name="图片 88" descr="C:\Users\admin\AppData\Local\Temp\471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\AppData\Local\Temp\4710.tmp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8D" w:rsidRDefault="0055788D" w:rsidP="0055788D">
      <w:pPr>
        <w:pStyle w:val="af"/>
        <w:ind w:firstLine="426"/>
      </w:pPr>
    </w:p>
    <w:p w:rsidR="00541F0D" w:rsidRDefault="00541F0D" w:rsidP="00E30AA4">
      <w:pPr>
        <w:pStyle w:val="af"/>
        <w:ind w:firstLine="426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 xml:space="preserve">Form </w:t>
      </w:r>
      <w:r>
        <w:rPr>
          <w:rFonts w:hint="eastAsia"/>
        </w:rPr>
        <w:t>表单</w:t>
      </w:r>
    </w:p>
    <w:p w:rsidR="00FC1238" w:rsidRDefault="00FC1238" w:rsidP="00FC1238">
      <w:pPr>
        <w:pStyle w:val="af"/>
        <w:ind w:firstLine="426"/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3699613"/>
            <wp:effectExtent l="0" t="0" r="0" b="0"/>
            <wp:docPr id="92" name="图片 92" descr="C:\Users\admin\AppData\Local\Temp\B2A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\AppData\Local\Temp\B2A7.tmp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69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190" w:rsidRDefault="002A6190" w:rsidP="00FC1238">
      <w:pPr>
        <w:pStyle w:val="af"/>
        <w:ind w:firstLine="426"/>
        <w:rPr>
          <w:rFonts w:hint="eastAsia"/>
        </w:rPr>
      </w:pPr>
      <w:r>
        <w:rPr>
          <w:rFonts w:hint="eastAsia"/>
        </w:rPr>
        <w:t>表单验证：</w:t>
      </w:r>
    </w:p>
    <w:p w:rsidR="002A6190" w:rsidRDefault="002A6190" w:rsidP="002A6190">
      <w:pPr>
        <w:pStyle w:val="af"/>
        <w:ind w:firstLine="426"/>
      </w:pPr>
      <w:r>
        <w:rPr>
          <w:noProof/>
        </w:rPr>
        <w:lastRenderedPageBreak/>
        <w:drawing>
          <wp:inline distT="0" distB="0" distL="0" distR="0">
            <wp:extent cx="5000625" cy="5200650"/>
            <wp:effectExtent l="0" t="0" r="9525" b="0"/>
            <wp:docPr id="93" name="图片 93" descr="C:\Users\admin\AppData\Local\Temp\9FF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Temp\9FF3.tmp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D" w:rsidRDefault="00541F0D" w:rsidP="00FE3D10">
      <w:pPr>
        <w:pStyle w:val="af"/>
        <w:ind w:firstLineChars="0" w:firstLine="435"/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Rate </w:t>
      </w:r>
      <w:r>
        <w:rPr>
          <w:rFonts w:hint="eastAsia"/>
        </w:rPr>
        <w:t>评分</w:t>
      </w:r>
    </w:p>
    <w:p w:rsidR="00FC1238" w:rsidRDefault="00FC1238" w:rsidP="00FE3D10">
      <w:pPr>
        <w:pStyle w:val="af"/>
        <w:ind w:firstLineChars="0" w:firstLine="435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基本用法：</w:t>
      </w:r>
    </w:p>
    <w:p w:rsidR="00FC1238" w:rsidRDefault="00FC1238" w:rsidP="00FE3D10">
      <w:pPr>
        <w:pStyle w:val="af"/>
        <w:ind w:firstLineChars="0" w:firstLine="435"/>
        <w:rPr>
          <w:rFonts w:hint="eastAsia"/>
          <w:noProof/>
        </w:rPr>
      </w:pPr>
      <w:r>
        <w:rPr>
          <w:rFonts w:hint="eastAsia"/>
          <w:noProof/>
        </w:rPr>
        <w:t xml:space="preserve">    </w:t>
      </w:r>
      <w:r>
        <w:rPr>
          <w:noProof/>
        </w:rPr>
        <w:drawing>
          <wp:inline distT="0" distB="0" distL="0" distR="0">
            <wp:extent cx="1362075" cy="771525"/>
            <wp:effectExtent l="0" t="0" r="9525" b="9525"/>
            <wp:docPr id="90" name="图片 90" descr="C:\Users\admin\AppData\Local\Temp\E6E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Temp\E6EB.tmp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8" w:rsidRDefault="00FC1238" w:rsidP="00FE3D10">
      <w:pPr>
        <w:pStyle w:val="af"/>
        <w:ind w:firstLineChars="0" w:firstLine="435"/>
        <w:rPr>
          <w:rFonts w:hint="eastAsia"/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辅助文字：</w:t>
      </w:r>
    </w:p>
    <w:p w:rsidR="00FC1238" w:rsidRDefault="00FC1238" w:rsidP="00FC1238">
      <w:pPr>
        <w:pStyle w:val="af"/>
        <w:ind w:firstLineChars="352" w:firstLine="75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1762125" cy="476250"/>
            <wp:effectExtent l="0" t="0" r="9525" b="0"/>
            <wp:docPr id="91" name="图片 91" descr="C:\Users\admin\AppData\Local\Temp\DB8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\AppData\Local\Temp\DB88.tmp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8" w:rsidRDefault="00FC1238" w:rsidP="00FE3D10">
      <w:pPr>
        <w:pStyle w:val="af"/>
        <w:ind w:firstLineChars="0" w:firstLine="435"/>
      </w:pPr>
    </w:p>
    <w:p w:rsidR="009F191E" w:rsidRPr="008D2D4C" w:rsidRDefault="009F191E" w:rsidP="00AB7917">
      <w:pPr>
        <w:pStyle w:val="4"/>
        <w:rPr>
          <w:b w:val="0"/>
        </w:rPr>
      </w:pPr>
      <w:r>
        <w:rPr>
          <w:rFonts w:hint="eastAsia"/>
        </w:rPr>
        <w:t xml:space="preserve">  </w:t>
      </w:r>
      <w:r w:rsidRPr="008D2D4C">
        <w:rPr>
          <w:rFonts w:hint="eastAsia"/>
          <w:b w:val="0"/>
        </w:rPr>
        <w:t xml:space="preserve"> </w:t>
      </w:r>
      <w:bookmarkStart w:id="20" w:name="_Toc466367923"/>
      <w:r w:rsidRPr="008D2D4C">
        <w:rPr>
          <w:rFonts w:hint="eastAsia"/>
          <w:b w:val="0"/>
        </w:rPr>
        <w:t>Data</w:t>
      </w:r>
      <w:r w:rsidRPr="008D2D4C">
        <w:rPr>
          <w:rFonts w:hint="eastAsia"/>
          <w:b w:val="0"/>
        </w:rPr>
        <w:t>数据</w:t>
      </w:r>
      <w:bookmarkEnd w:id="20"/>
    </w:p>
    <w:p w:rsidR="009F191E" w:rsidRDefault="009F191E" w:rsidP="009F191E">
      <w:pPr>
        <w:ind w:left="840"/>
      </w:pPr>
    </w:p>
    <w:p w:rsidR="00946836" w:rsidRDefault="009F191E" w:rsidP="00946836">
      <w:pPr>
        <w:pStyle w:val="af"/>
        <w:numPr>
          <w:ilvl w:val="0"/>
          <w:numId w:val="94"/>
        </w:numPr>
        <w:ind w:firstLineChars="0"/>
        <w:rPr>
          <w:rFonts w:hint="eastAsia"/>
        </w:rPr>
      </w:pPr>
      <w:r w:rsidRPr="009F191E">
        <w:rPr>
          <w:rFonts w:hint="eastAsia"/>
        </w:rPr>
        <w:lastRenderedPageBreak/>
        <w:t xml:space="preserve">Table </w:t>
      </w:r>
      <w:r w:rsidRPr="009F191E">
        <w:rPr>
          <w:rFonts w:hint="eastAsia"/>
        </w:rPr>
        <w:t>表格</w:t>
      </w:r>
    </w:p>
    <w:p w:rsidR="00946836" w:rsidRDefault="00946836" w:rsidP="00946836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基本用法：</w:t>
      </w:r>
    </w:p>
    <w:p w:rsidR="00946836" w:rsidRDefault="00946836" w:rsidP="0094683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71C099" wp14:editId="0BF66B2D">
            <wp:extent cx="5069840" cy="1377674"/>
            <wp:effectExtent l="0" t="0" r="0" b="0"/>
            <wp:docPr id="94" name="图片 94" descr="C:\Users\admin\AppData\Local\Temp\61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\AppData\Local\Temp\617.tmp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7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188" w:rsidRDefault="008A6188" w:rsidP="008A6188">
      <w:pPr>
        <w:rPr>
          <w:rFonts w:hint="eastAsia"/>
        </w:rPr>
      </w:pPr>
      <w:r>
        <w:rPr>
          <w:rFonts w:hint="eastAsia"/>
        </w:rPr>
        <w:t>带斑马纹的表格：</w:t>
      </w:r>
    </w:p>
    <w:p w:rsidR="008A6188" w:rsidRDefault="008A6188" w:rsidP="008A61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1353598"/>
            <wp:effectExtent l="0" t="0" r="0" b="0"/>
            <wp:docPr id="95" name="图片 95" descr="C:\Users\admin\AppData\Local\Temp\341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dmin\AppData\Local\Temp\341B.tmp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5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188" w:rsidRDefault="008A6188" w:rsidP="008A6188">
      <w:pPr>
        <w:rPr>
          <w:rFonts w:hint="eastAsia"/>
        </w:rPr>
      </w:pPr>
      <w:r>
        <w:rPr>
          <w:rFonts w:hint="eastAsia"/>
        </w:rPr>
        <w:t>带边框表格：</w:t>
      </w:r>
    </w:p>
    <w:p w:rsidR="008A6188" w:rsidRDefault="008A6188" w:rsidP="008A61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1331597"/>
            <wp:effectExtent l="0" t="0" r="0" b="1905"/>
            <wp:docPr id="96" name="图片 96" descr="C:\Users\admin\AppData\Local\Temp\E40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Temp\E40B.tmp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3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188" w:rsidRDefault="00B75A4B" w:rsidP="008A6188">
      <w:pPr>
        <w:rPr>
          <w:rFonts w:hint="eastAsia"/>
        </w:rPr>
      </w:pPr>
      <w:r>
        <w:rPr>
          <w:rFonts w:hint="eastAsia"/>
        </w:rPr>
        <w:t>带状态表格：</w:t>
      </w:r>
    </w:p>
    <w:p w:rsidR="00B75A4B" w:rsidRDefault="00B75A4B" w:rsidP="008A61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1352369"/>
            <wp:effectExtent l="0" t="0" r="0" b="635"/>
            <wp:docPr id="97" name="图片 97" descr="C:\Users\admin\AppData\Local\Temp\6F4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\AppData\Local\Temp\6F4B.tmp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5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A4B" w:rsidRDefault="00B75A4B" w:rsidP="008A6188">
      <w:pPr>
        <w:rPr>
          <w:rFonts w:hint="eastAsia"/>
        </w:rPr>
      </w:pPr>
      <w:proofErr w:type="gramStart"/>
      <w:r>
        <w:rPr>
          <w:rFonts w:hint="eastAsia"/>
        </w:rPr>
        <w:t>固定表</w:t>
      </w:r>
      <w:proofErr w:type="gramEnd"/>
      <w:r>
        <w:rPr>
          <w:rFonts w:hint="eastAsia"/>
        </w:rPr>
        <w:t>头：</w:t>
      </w:r>
    </w:p>
    <w:p w:rsidR="00B75A4B" w:rsidRDefault="00B75A4B" w:rsidP="008A61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69840" cy="1698121"/>
            <wp:effectExtent l="0" t="0" r="0" b="0"/>
            <wp:docPr id="98" name="图片 98" descr="C:\Users\admin\AppData\Local\Temp\DE5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\AppData\Local\Temp\DE54.tmp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69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A4B" w:rsidRDefault="00B75A4B" w:rsidP="008A6188">
      <w:pPr>
        <w:rPr>
          <w:rFonts w:hint="eastAsia"/>
        </w:rPr>
      </w:pPr>
      <w:r>
        <w:rPr>
          <w:rFonts w:hint="eastAsia"/>
        </w:rPr>
        <w:t>固定列：</w:t>
      </w:r>
    </w:p>
    <w:p w:rsidR="00B75A4B" w:rsidRDefault="00B75A4B" w:rsidP="008A61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1340936"/>
            <wp:effectExtent l="0" t="0" r="0" b="0"/>
            <wp:docPr id="99" name="图片 99" descr="C:\Users\admin\AppData\Local\Temp\7B2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Temp\7B21.tmp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4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A4B" w:rsidRDefault="002252FF" w:rsidP="008A6188">
      <w:pPr>
        <w:rPr>
          <w:rFonts w:hint="eastAsia"/>
        </w:rPr>
      </w:pPr>
      <w:proofErr w:type="gramStart"/>
      <w:r>
        <w:rPr>
          <w:rFonts w:hint="eastAsia"/>
        </w:rPr>
        <w:t>带固定列</w:t>
      </w:r>
      <w:proofErr w:type="gramEnd"/>
      <w:r>
        <w:rPr>
          <w:rFonts w:hint="eastAsia"/>
        </w:rPr>
        <w:t>和表头：</w:t>
      </w:r>
    </w:p>
    <w:p w:rsidR="002252FF" w:rsidRDefault="002252FF" w:rsidP="008A61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1644607"/>
            <wp:effectExtent l="0" t="0" r="0" b="0"/>
            <wp:docPr id="100" name="图片 100" descr="C:\Users\admin\AppData\Local\Temp\26A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Temp\26AE.tmp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64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561" w:rsidRDefault="00C50561" w:rsidP="008A6188">
      <w:pPr>
        <w:rPr>
          <w:rFonts w:hint="eastAsia"/>
        </w:rPr>
      </w:pPr>
      <w:r>
        <w:rPr>
          <w:rFonts w:hint="eastAsia"/>
        </w:rPr>
        <w:t>多选：</w:t>
      </w:r>
    </w:p>
    <w:p w:rsidR="00C50561" w:rsidRDefault="00C50561" w:rsidP="008A61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2123110"/>
            <wp:effectExtent l="0" t="0" r="0" b="0"/>
            <wp:docPr id="101" name="图片 101" descr="C:\Users\admin\AppData\Local\Temp\3F3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\AppData\Local\Temp\3F3F.tmp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1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561" w:rsidRDefault="00C50561" w:rsidP="008A6188">
      <w:pPr>
        <w:rPr>
          <w:rFonts w:hint="eastAsia"/>
        </w:rPr>
      </w:pPr>
      <w:r>
        <w:rPr>
          <w:rFonts w:hint="eastAsia"/>
        </w:rPr>
        <w:t>排序：</w:t>
      </w:r>
    </w:p>
    <w:p w:rsidR="00C50561" w:rsidRDefault="00C50561" w:rsidP="008A61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69840" cy="1351957"/>
            <wp:effectExtent l="0" t="0" r="0" b="635"/>
            <wp:docPr id="102" name="图片 102" descr="C:\Users\admin\AppData\Local\Temp\B65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Temp\B653.tmp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561" w:rsidRDefault="00AC426E" w:rsidP="008A6188">
      <w:pPr>
        <w:rPr>
          <w:rFonts w:hint="eastAsia"/>
        </w:rPr>
      </w:pPr>
      <w:r>
        <w:rPr>
          <w:rFonts w:hint="eastAsia"/>
        </w:rPr>
        <w:t>筛选：</w:t>
      </w:r>
    </w:p>
    <w:p w:rsidR="00AC426E" w:rsidRPr="009F191E" w:rsidRDefault="00AC426E" w:rsidP="008A6188">
      <w:r>
        <w:rPr>
          <w:noProof/>
        </w:rPr>
        <w:drawing>
          <wp:inline distT="0" distB="0" distL="0" distR="0">
            <wp:extent cx="5069840" cy="1410685"/>
            <wp:effectExtent l="0" t="0" r="0" b="0"/>
            <wp:docPr id="103" name="图片 103" descr="C:\Users\admin\AppData\Local\Temp\4A3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AppData\Local\Temp\4A3B.tmp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4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1E" w:rsidRDefault="009F191E" w:rsidP="006F72B9">
      <w:pPr>
        <w:pStyle w:val="af"/>
        <w:numPr>
          <w:ilvl w:val="0"/>
          <w:numId w:val="94"/>
        </w:numPr>
        <w:ind w:firstLineChars="0"/>
        <w:rPr>
          <w:rFonts w:hint="eastAsia"/>
        </w:rPr>
      </w:pPr>
      <w:r w:rsidRPr="009F191E">
        <w:rPr>
          <w:rFonts w:hint="eastAsia"/>
        </w:rPr>
        <w:t xml:space="preserve">Tag </w:t>
      </w:r>
      <w:r w:rsidRPr="009F191E">
        <w:rPr>
          <w:rFonts w:hint="eastAsia"/>
        </w:rPr>
        <w:t>标签</w:t>
      </w:r>
    </w:p>
    <w:p w:rsidR="00CF3C8F" w:rsidRDefault="00CF3C8F" w:rsidP="00CF3C8F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基础用法：</w:t>
      </w:r>
    </w:p>
    <w:p w:rsidR="00CF3C8F" w:rsidRDefault="00CF3C8F" w:rsidP="00CF3C8F">
      <w:pPr>
        <w:pStyle w:val="af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419475" cy="523875"/>
            <wp:effectExtent l="0" t="0" r="9525" b="9525"/>
            <wp:docPr id="104" name="图片 104" descr="C:\Users\admin\AppData\Local\Temp\46E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\AppData\Local\Temp\46E3.tmp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8F" w:rsidRDefault="00CF3C8F" w:rsidP="00CF3C8F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可移除标签：</w:t>
      </w:r>
    </w:p>
    <w:p w:rsidR="00CF3C8F" w:rsidRDefault="00CF3C8F" w:rsidP="00CF3C8F">
      <w:pPr>
        <w:pStyle w:val="af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638675" cy="476250"/>
            <wp:effectExtent l="0" t="0" r="9525" b="0"/>
            <wp:docPr id="105" name="图片 105" descr="C:\Users\admin\AppData\Local\Temp\8A3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Temp\8A3B.tmp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8F" w:rsidRPr="009F191E" w:rsidRDefault="00CF3C8F" w:rsidP="00CF3C8F"/>
    <w:p w:rsidR="009F191E" w:rsidRDefault="009F191E" w:rsidP="006F72B9">
      <w:pPr>
        <w:pStyle w:val="af"/>
        <w:numPr>
          <w:ilvl w:val="0"/>
          <w:numId w:val="94"/>
        </w:numPr>
        <w:ind w:firstLineChars="0"/>
        <w:rPr>
          <w:rFonts w:hint="eastAsia"/>
        </w:rPr>
      </w:pPr>
      <w:r w:rsidRPr="009F191E">
        <w:rPr>
          <w:rFonts w:hint="eastAsia"/>
        </w:rPr>
        <w:t xml:space="preserve">Progress </w:t>
      </w:r>
      <w:r w:rsidRPr="009F191E">
        <w:rPr>
          <w:rFonts w:hint="eastAsia"/>
        </w:rPr>
        <w:t>进度条</w:t>
      </w:r>
    </w:p>
    <w:p w:rsidR="0084033F" w:rsidRDefault="0084033F" w:rsidP="0084033F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线性进度条：</w:t>
      </w:r>
    </w:p>
    <w:p w:rsidR="0084033F" w:rsidRDefault="0084033F" w:rsidP="0084033F">
      <w:pPr>
        <w:pStyle w:val="af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524250" cy="1314450"/>
            <wp:effectExtent l="0" t="0" r="0" b="0"/>
            <wp:docPr id="106" name="图片 106" descr="C:\Users\admin\AppData\Local\Temp\250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\AppData\Local\Temp\2505.tmp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33F" w:rsidRDefault="00245B80" w:rsidP="0084033F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百分比内显：</w:t>
      </w:r>
    </w:p>
    <w:p w:rsidR="00245B80" w:rsidRDefault="00245B80" w:rsidP="0084033F">
      <w:pPr>
        <w:pStyle w:val="af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33775" cy="1362075"/>
            <wp:effectExtent l="0" t="0" r="9525" b="9525"/>
            <wp:docPr id="107" name="图片 107" descr="C:\Users\admin\AppData\Local\Temp\EF6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dmin\AppData\Local\Temp\EF67.tmp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8C" w:rsidRDefault="0077668C" w:rsidP="0084033F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环形进度条：</w:t>
      </w:r>
    </w:p>
    <w:p w:rsidR="0077668C" w:rsidRPr="009F191E" w:rsidRDefault="0077668C" w:rsidP="0084033F">
      <w:pPr>
        <w:pStyle w:val="af"/>
        <w:ind w:left="420" w:firstLineChars="0" w:firstLine="0"/>
      </w:pPr>
      <w:r>
        <w:rPr>
          <w:noProof/>
        </w:rPr>
        <w:drawing>
          <wp:inline distT="0" distB="0" distL="0" distR="0">
            <wp:extent cx="5069840" cy="1281656"/>
            <wp:effectExtent l="0" t="0" r="0" b="0"/>
            <wp:docPr id="108" name="图片 108" descr="C:\Users\admin\AppData\Local\Temp\B87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Temp\B872.tmp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28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26" w:rsidRDefault="009F191E" w:rsidP="00BF7D26">
      <w:pPr>
        <w:pStyle w:val="af"/>
        <w:numPr>
          <w:ilvl w:val="0"/>
          <w:numId w:val="94"/>
        </w:numPr>
        <w:ind w:firstLineChars="0"/>
        <w:rPr>
          <w:rFonts w:hint="eastAsia"/>
        </w:rPr>
      </w:pPr>
      <w:r w:rsidRPr="009F191E">
        <w:rPr>
          <w:rFonts w:hint="eastAsia"/>
        </w:rPr>
        <w:t xml:space="preserve">Tree </w:t>
      </w:r>
      <w:r w:rsidRPr="009F191E">
        <w:rPr>
          <w:rFonts w:hint="eastAsia"/>
        </w:rPr>
        <w:t>树形控件</w:t>
      </w:r>
    </w:p>
    <w:p w:rsidR="004612C9" w:rsidRDefault="004612C9" w:rsidP="004612C9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基本用法：</w:t>
      </w:r>
    </w:p>
    <w:p w:rsidR="00BF7D26" w:rsidRDefault="004612C9" w:rsidP="00BF7D26">
      <w:pPr>
        <w:pStyle w:val="af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1544861"/>
            <wp:effectExtent l="0" t="0" r="0" b="0"/>
            <wp:docPr id="109" name="图片 109" descr="C:\Users\admin\AppData\Local\Temp\70F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\AppData\Local\Temp\70F9.tmp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54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2C9" w:rsidRDefault="004612C9" w:rsidP="00BF7D26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可选择：</w:t>
      </w:r>
    </w:p>
    <w:p w:rsidR="004612C9" w:rsidRDefault="004612C9" w:rsidP="00BF7D26">
      <w:pPr>
        <w:pStyle w:val="af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1032404"/>
            <wp:effectExtent l="0" t="0" r="0" b="0"/>
            <wp:docPr id="110" name="图片 110" descr="C:\Users\admin\AppData\Local\Temp\D40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dmin\AppData\Local\Temp\D401.tmp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0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2C9" w:rsidRPr="009F191E" w:rsidRDefault="004612C9" w:rsidP="00BF7D26">
      <w:pPr>
        <w:pStyle w:val="af"/>
        <w:ind w:left="420" w:firstLineChars="0" w:firstLine="0"/>
      </w:pPr>
    </w:p>
    <w:p w:rsidR="009F191E" w:rsidRDefault="009F191E" w:rsidP="006F72B9">
      <w:pPr>
        <w:pStyle w:val="af"/>
        <w:numPr>
          <w:ilvl w:val="0"/>
          <w:numId w:val="94"/>
        </w:numPr>
        <w:ind w:firstLineChars="0"/>
        <w:rPr>
          <w:rFonts w:hint="eastAsia"/>
        </w:rPr>
      </w:pPr>
      <w:r w:rsidRPr="009F191E">
        <w:rPr>
          <w:rFonts w:hint="eastAsia"/>
        </w:rPr>
        <w:t xml:space="preserve">Pagination </w:t>
      </w:r>
      <w:r w:rsidRPr="009F191E">
        <w:rPr>
          <w:rFonts w:hint="eastAsia"/>
        </w:rPr>
        <w:t>分页</w:t>
      </w:r>
    </w:p>
    <w:p w:rsidR="0011462C" w:rsidRDefault="0011462C" w:rsidP="0011462C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基础用法：</w:t>
      </w:r>
    </w:p>
    <w:p w:rsidR="0011462C" w:rsidRDefault="0011462C" w:rsidP="0011462C">
      <w:pPr>
        <w:pStyle w:val="af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190750" cy="561975"/>
            <wp:effectExtent l="0" t="0" r="0" b="9525"/>
            <wp:docPr id="111" name="图片 111" descr="C:\Users\admin\AppData\Local\Temp\4A1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Temp\4A1C.tmp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62C" w:rsidRDefault="00C81D4E" w:rsidP="0011462C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小型分页：</w:t>
      </w:r>
    </w:p>
    <w:p w:rsidR="00C81D4E" w:rsidRDefault="00C81D4E" w:rsidP="0011462C">
      <w:pPr>
        <w:pStyle w:val="af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876425" cy="457200"/>
            <wp:effectExtent l="0" t="0" r="9525" b="0"/>
            <wp:docPr id="112" name="图片 112" descr="C:\Users\admin\AppData\Local\Temp\FB3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\AppData\Local\Temp\FB34.tmp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D4E" w:rsidRDefault="001D0952" w:rsidP="0011462C">
      <w:pPr>
        <w:pStyle w:val="af"/>
        <w:ind w:left="420" w:firstLineChars="0" w:firstLine="0"/>
        <w:rPr>
          <w:rFonts w:hint="eastAsia"/>
        </w:rPr>
      </w:pPr>
      <w:r>
        <w:rPr>
          <w:rFonts w:hint="eastAsia"/>
        </w:rPr>
        <w:t>附加功能：显示总页数</w:t>
      </w:r>
    </w:p>
    <w:p w:rsidR="001D0952" w:rsidRPr="009F191E" w:rsidRDefault="001D0952" w:rsidP="0011462C">
      <w:pPr>
        <w:pStyle w:val="af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038600" cy="571500"/>
            <wp:effectExtent l="0" t="0" r="0" b="0"/>
            <wp:docPr id="113" name="图片 113" descr="C:\Users\admin\AppData\Local\Temp\ABA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dmin\AppData\Local\Temp\ABA0.tmp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1E" w:rsidRDefault="009F191E" w:rsidP="006F72B9">
      <w:pPr>
        <w:pStyle w:val="af"/>
        <w:numPr>
          <w:ilvl w:val="0"/>
          <w:numId w:val="94"/>
        </w:numPr>
        <w:ind w:firstLineChars="0"/>
        <w:rPr>
          <w:rFonts w:hint="eastAsia"/>
        </w:rPr>
      </w:pPr>
      <w:r w:rsidRPr="009F191E">
        <w:rPr>
          <w:rFonts w:hint="eastAsia"/>
        </w:rPr>
        <w:t xml:space="preserve">Badge </w:t>
      </w:r>
      <w:r w:rsidRPr="009F191E">
        <w:rPr>
          <w:rFonts w:hint="eastAsia"/>
        </w:rPr>
        <w:t>标记</w:t>
      </w:r>
    </w:p>
    <w:p w:rsidR="007B6A6A" w:rsidRDefault="007B6A6A" w:rsidP="007B6A6A">
      <w:pPr>
        <w:pStyle w:val="af"/>
        <w:ind w:left="420" w:firstLineChars="0" w:firstLine="0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1600200" cy="590550"/>
            <wp:effectExtent l="0" t="0" r="0" b="0"/>
            <wp:docPr id="114" name="图片 114" descr="C:\Users\admin\AppData\Local\Temp\8A3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Temp\8A3D.tmp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54" w:rsidRPr="00AB7917" w:rsidRDefault="00101C54" w:rsidP="00AB7917">
      <w:pPr>
        <w:pStyle w:val="4"/>
      </w:pPr>
      <w:bookmarkStart w:id="21" w:name="_Toc466367924"/>
      <w:r w:rsidRPr="00AB7917">
        <w:rPr>
          <w:rFonts w:hint="eastAsia"/>
        </w:rPr>
        <w:t xml:space="preserve">Notice </w:t>
      </w:r>
      <w:r w:rsidRPr="00AB7917">
        <w:rPr>
          <w:rFonts w:hint="eastAsia"/>
        </w:rPr>
        <w:t>消息框</w:t>
      </w:r>
      <w:bookmarkEnd w:id="21"/>
    </w:p>
    <w:p w:rsidR="00101C54" w:rsidRDefault="00101C54" w:rsidP="008D374B">
      <w:pPr>
        <w:pStyle w:val="af"/>
        <w:numPr>
          <w:ilvl w:val="0"/>
          <w:numId w:val="96"/>
        </w:numPr>
        <w:ind w:leftChars="-9" w:left="401" w:firstLineChars="0"/>
        <w:rPr>
          <w:rFonts w:hint="eastAsia"/>
        </w:rPr>
      </w:pPr>
      <w:r w:rsidRPr="00101C54">
        <w:rPr>
          <w:rFonts w:hint="eastAsia"/>
        </w:rPr>
        <w:t xml:space="preserve">Alert </w:t>
      </w:r>
      <w:r w:rsidRPr="00101C54">
        <w:rPr>
          <w:rFonts w:hint="eastAsia"/>
        </w:rPr>
        <w:t>警告</w:t>
      </w:r>
    </w:p>
    <w:p w:rsidR="00916540" w:rsidRDefault="00B160E2" w:rsidP="008D374B">
      <w:pPr>
        <w:pStyle w:val="af"/>
        <w:ind w:leftChars="188" w:left="401" w:firstLineChars="0" w:firstLine="0"/>
        <w:rPr>
          <w:rFonts w:hint="eastAsia"/>
        </w:rPr>
      </w:pPr>
      <w:r>
        <w:rPr>
          <w:rFonts w:hint="eastAsia"/>
        </w:rPr>
        <w:t>基本用法：</w:t>
      </w:r>
    </w:p>
    <w:p w:rsidR="00B160E2" w:rsidRPr="00101C54" w:rsidRDefault="00B160E2" w:rsidP="00B160E2">
      <w:pPr>
        <w:jc w:val="left"/>
      </w:pPr>
      <w:r>
        <w:rPr>
          <w:noProof/>
        </w:rPr>
        <w:drawing>
          <wp:inline distT="0" distB="0" distL="0" distR="0" wp14:anchorId="23035334" wp14:editId="519BC715">
            <wp:extent cx="5069840" cy="1429328"/>
            <wp:effectExtent l="0" t="0" r="0" b="0"/>
            <wp:docPr id="115" name="图片 115" descr="C:\Users\admin\AppData\Local\Temp\29E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\AppData\Local\Temp\29E7.tmp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42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54" w:rsidRDefault="00101C54" w:rsidP="00B160E2">
      <w:pPr>
        <w:pStyle w:val="af"/>
        <w:numPr>
          <w:ilvl w:val="0"/>
          <w:numId w:val="96"/>
        </w:numPr>
        <w:ind w:leftChars="-9" w:left="401" w:firstLineChars="0"/>
        <w:rPr>
          <w:rFonts w:hint="eastAsia"/>
        </w:rPr>
      </w:pPr>
      <w:r w:rsidRPr="00101C54">
        <w:rPr>
          <w:rFonts w:hint="eastAsia"/>
        </w:rPr>
        <w:t xml:space="preserve">Loading </w:t>
      </w:r>
      <w:r w:rsidRPr="00101C54">
        <w:rPr>
          <w:rFonts w:hint="eastAsia"/>
        </w:rPr>
        <w:t>加载</w:t>
      </w:r>
    </w:p>
    <w:p w:rsidR="00B160E2" w:rsidRDefault="00DA2ADE" w:rsidP="00B160E2">
      <w:pPr>
        <w:pStyle w:val="af"/>
        <w:ind w:left="401" w:firstLineChars="0" w:firstLine="0"/>
        <w:rPr>
          <w:rFonts w:hint="eastAsia"/>
        </w:rPr>
      </w:pPr>
      <w:r>
        <w:rPr>
          <w:rFonts w:hint="eastAsia"/>
        </w:rPr>
        <w:t>区域加载：</w:t>
      </w:r>
    </w:p>
    <w:p w:rsidR="008D374B" w:rsidRDefault="008D374B" w:rsidP="00B160E2">
      <w:pPr>
        <w:pStyle w:val="af"/>
        <w:ind w:left="401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069840" cy="724263"/>
            <wp:effectExtent l="0" t="0" r="0" b="0"/>
            <wp:docPr id="116" name="图片 116" descr="C:\Users\admin\AppData\Local\Temp\B5C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\AppData\Local\Temp\B5C4.tmp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72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4B" w:rsidRPr="00101C54" w:rsidRDefault="00DA2ADE" w:rsidP="008D374B">
      <w:pPr>
        <w:pStyle w:val="af"/>
        <w:ind w:left="401" w:firstLineChars="0" w:firstLine="0"/>
      </w:pPr>
      <w:r>
        <w:rPr>
          <w:rFonts w:hint="eastAsia"/>
        </w:rPr>
        <w:t>整页遮罩加载：</w:t>
      </w:r>
    </w:p>
    <w:p w:rsidR="00101C54" w:rsidRDefault="00101C54" w:rsidP="008D374B">
      <w:pPr>
        <w:pStyle w:val="af"/>
        <w:numPr>
          <w:ilvl w:val="0"/>
          <w:numId w:val="96"/>
        </w:numPr>
        <w:ind w:leftChars="-9" w:left="401" w:firstLineChars="0"/>
        <w:rPr>
          <w:rFonts w:hint="eastAsia"/>
        </w:rPr>
      </w:pPr>
      <w:r w:rsidRPr="00101C54">
        <w:rPr>
          <w:rFonts w:hint="eastAsia"/>
        </w:rPr>
        <w:t xml:space="preserve">Message </w:t>
      </w:r>
      <w:r w:rsidRPr="00101C54">
        <w:rPr>
          <w:rFonts w:hint="eastAsia"/>
        </w:rPr>
        <w:t>消息提示</w:t>
      </w:r>
    </w:p>
    <w:p w:rsidR="008D374B" w:rsidRDefault="00B654A4" w:rsidP="008D374B">
      <w:pPr>
        <w:pStyle w:val="af"/>
        <w:ind w:left="401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266825" cy="476250"/>
            <wp:effectExtent l="0" t="0" r="9525" b="0"/>
            <wp:docPr id="117" name="图片 117" descr="C:\Users\admin\AppData\Local\Temp\D2B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Temp\D2B8.tmp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A4" w:rsidRPr="00101C54" w:rsidRDefault="00B654A4" w:rsidP="008D374B">
      <w:pPr>
        <w:pStyle w:val="af"/>
        <w:ind w:left="401" w:firstLineChars="0" w:firstLine="0"/>
      </w:pPr>
      <w:r>
        <w:rPr>
          <w:noProof/>
        </w:rPr>
        <w:drawing>
          <wp:inline distT="0" distB="0" distL="0" distR="0">
            <wp:extent cx="3115110" cy="543001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194153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54" w:rsidRDefault="00101C54" w:rsidP="008D374B">
      <w:pPr>
        <w:pStyle w:val="af"/>
        <w:numPr>
          <w:ilvl w:val="0"/>
          <w:numId w:val="96"/>
        </w:numPr>
        <w:ind w:leftChars="-9" w:left="401" w:firstLineChars="0"/>
        <w:rPr>
          <w:rFonts w:hint="eastAsia"/>
        </w:rPr>
      </w:pPr>
      <w:r w:rsidRPr="00101C54">
        <w:rPr>
          <w:rFonts w:hint="eastAsia"/>
        </w:rPr>
        <w:t xml:space="preserve">Message Box </w:t>
      </w:r>
      <w:r w:rsidRPr="00101C54">
        <w:rPr>
          <w:rFonts w:hint="eastAsia"/>
        </w:rPr>
        <w:t>弹框</w:t>
      </w:r>
    </w:p>
    <w:p w:rsidR="00B654A4" w:rsidRPr="00101C54" w:rsidRDefault="00B654A4" w:rsidP="00B654A4">
      <w:pPr>
        <w:pStyle w:val="af"/>
        <w:ind w:left="401" w:firstLineChars="0" w:firstLine="0"/>
      </w:pPr>
      <w:r>
        <w:rPr>
          <w:noProof/>
        </w:rPr>
        <w:lastRenderedPageBreak/>
        <w:drawing>
          <wp:inline distT="0" distB="0" distL="0" distR="0">
            <wp:extent cx="4162425" cy="1885950"/>
            <wp:effectExtent l="0" t="0" r="9525" b="0"/>
            <wp:docPr id="120" name="图片 120" descr="C:\Users\admin\AppData\Local\Temp\8D8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\AppData\Local\Temp\8D80.tmp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79" w:rsidRDefault="00101C54" w:rsidP="008D374B">
      <w:pPr>
        <w:pStyle w:val="af"/>
        <w:numPr>
          <w:ilvl w:val="0"/>
          <w:numId w:val="96"/>
        </w:numPr>
        <w:ind w:leftChars="-9" w:left="401" w:firstLineChars="0"/>
        <w:rPr>
          <w:rFonts w:hint="eastAsia"/>
        </w:rPr>
      </w:pPr>
      <w:r w:rsidRPr="00101C54">
        <w:rPr>
          <w:rFonts w:hint="eastAsia"/>
        </w:rPr>
        <w:t xml:space="preserve">Notification </w:t>
      </w:r>
      <w:r w:rsidRPr="00101C54">
        <w:rPr>
          <w:rFonts w:hint="eastAsia"/>
        </w:rPr>
        <w:t>通知</w:t>
      </w:r>
    </w:p>
    <w:p w:rsidR="00B654A4" w:rsidRDefault="00B654A4" w:rsidP="00B654A4">
      <w:pPr>
        <w:pStyle w:val="af"/>
        <w:ind w:left="401" w:firstLineChars="0" w:firstLine="0"/>
      </w:pPr>
      <w:r>
        <w:rPr>
          <w:noProof/>
        </w:rPr>
        <w:drawing>
          <wp:inline distT="0" distB="0" distL="0" distR="0">
            <wp:extent cx="5069840" cy="3908386"/>
            <wp:effectExtent l="0" t="0" r="0" b="0"/>
            <wp:docPr id="121" name="图片 121" descr="C:\Users\admin\AppData\Local\Temp\7E5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Temp\7E56.tmp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90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79" w:rsidRPr="00AB7917" w:rsidRDefault="00295379" w:rsidP="00AB7917">
      <w:pPr>
        <w:pStyle w:val="4"/>
      </w:pPr>
      <w:bookmarkStart w:id="22" w:name="_Toc466367925"/>
      <w:r w:rsidRPr="00AB7917">
        <w:rPr>
          <w:rFonts w:hint="eastAsia"/>
        </w:rPr>
        <w:t>NAV</w:t>
      </w:r>
      <w:r w:rsidRPr="00AB7917">
        <w:rPr>
          <w:rFonts w:hint="eastAsia"/>
        </w:rPr>
        <w:t>导航</w:t>
      </w:r>
      <w:bookmarkEnd w:id="22"/>
    </w:p>
    <w:p w:rsidR="00295379" w:rsidRDefault="00295379" w:rsidP="00C6510E">
      <w:pPr>
        <w:pStyle w:val="af"/>
        <w:numPr>
          <w:ilvl w:val="3"/>
          <w:numId w:val="97"/>
        </w:numPr>
        <w:ind w:leftChars="91" w:left="614" w:firstLineChars="0"/>
        <w:rPr>
          <w:rFonts w:hint="eastAsia"/>
        </w:rPr>
      </w:pPr>
      <w:proofErr w:type="spellStart"/>
      <w:r>
        <w:rPr>
          <w:rFonts w:hint="eastAsia"/>
        </w:rPr>
        <w:t>NavMenu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导航菜单</w:t>
      </w:r>
    </w:p>
    <w:p w:rsidR="00C6510E" w:rsidRDefault="00015F34" w:rsidP="00C6510E">
      <w:pPr>
        <w:pStyle w:val="af"/>
        <w:ind w:leftChars="288" w:left="614" w:firstLineChars="0" w:firstLine="0"/>
      </w:pPr>
      <w:r>
        <w:rPr>
          <w:noProof/>
        </w:rPr>
        <w:drawing>
          <wp:inline distT="0" distB="0" distL="0" distR="0">
            <wp:extent cx="5069840" cy="472041"/>
            <wp:effectExtent l="0" t="0" r="0" b="4445"/>
            <wp:docPr id="122" name="图片 122" descr="C:\Users\admin\AppData\Local\Temp\A7C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dmin\AppData\Local\Temp\A7C8.tmp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7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79" w:rsidRDefault="00295379" w:rsidP="00015F34">
      <w:pPr>
        <w:pStyle w:val="af"/>
        <w:numPr>
          <w:ilvl w:val="3"/>
          <w:numId w:val="97"/>
        </w:numPr>
        <w:ind w:leftChars="91" w:left="614" w:firstLineChars="0"/>
        <w:rPr>
          <w:rFonts w:hint="eastAsia"/>
        </w:rPr>
      </w:pPr>
      <w:r>
        <w:rPr>
          <w:rFonts w:hint="eastAsia"/>
        </w:rPr>
        <w:t xml:space="preserve">Tabs </w:t>
      </w:r>
      <w:r>
        <w:rPr>
          <w:rFonts w:hint="eastAsia"/>
        </w:rPr>
        <w:t>标签页</w:t>
      </w:r>
    </w:p>
    <w:p w:rsidR="00015F34" w:rsidRDefault="00F20E49" w:rsidP="00015F34">
      <w:pPr>
        <w:pStyle w:val="af"/>
        <w:ind w:left="614" w:firstLineChars="0" w:firstLine="0"/>
      </w:pPr>
      <w:r>
        <w:rPr>
          <w:noProof/>
        </w:rPr>
        <w:lastRenderedPageBreak/>
        <w:drawing>
          <wp:inline distT="0" distB="0" distL="0" distR="0">
            <wp:extent cx="3771900" cy="714375"/>
            <wp:effectExtent l="0" t="0" r="0" b="9525"/>
            <wp:docPr id="123" name="图片 123" descr="C:\Users\admin\AppData\Local\Temp\3F1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\AppData\Local\Temp\3F19.tmp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79" w:rsidRDefault="00295379" w:rsidP="00015F34">
      <w:pPr>
        <w:pStyle w:val="af"/>
        <w:numPr>
          <w:ilvl w:val="3"/>
          <w:numId w:val="97"/>
        </w:numPr>
        <w:ind w:leftChars="91" w:left="614" w:firstLineChars="0"/>
        <w:rPr>
          <w:rFonts w:hint="eastAsia"/>
        </w:rPr>
      </w:pPr>
      <w:r>
        <w:rPr>
          <w:rFonts w:hint="eastAsia"/>
        </w:rPr>
        <w:t xml:space="preserve">Breadcrumb </w:t>
      </w:r>
      <w:r>
        <w:rPr>
          <w:rFonts w:hint="eastAsia"/>
        </w:rPr>
        <w:t>面包屑</w:t>
      </w:r>
    </w:p>
    <w:p w:rsidR="00F20E49" w:rsidRDefault="00F20E49" w:rsidP="00F20E49">
      <w:pPr>
        <w:pStyle w:val="af"/>
        <w:ind w:left="614" w:firstLineChars="0" w:firstLine="0"/>
      </w:pPr>
      <w:r>
        <w:rPr>
          <w:noProof/>
        </w:rPr>
        <w:drawing>
          <wp:inline distT="0" distB="0" distL="0" distR="0">
            <wp:extent cx="2647950" cy="428625"/>
            <wp:effectExtent l="0" t="0" r="0" b="9525"/>
            <wp:docPr id="124" name="图片 124" descr="C:\Users\admin\AppData\Local\Temp\927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\AppData\Local\Temp\9278.tmp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79" w:rsidRDefault="00295379" w:rsidP="00015F34">
      <w:pPr>
        <w:pStyle w:val="af"/>
        <w:numPr>
          <w:ilvl w:val="3"/>
          <w:numId w:val="97"/>
        </w:numPr>
        <w:ind w:leftChars="91" w:left="614" w:firstLineChars="0"/>
        <w:rPr>
          <w:rFonts w:hint="eastAsia"/>
        </w:rPr>
      </w:pPr>
      <w:r>
        <w:rPr>
          <w:rFonts w:hint="eastAsia"/>
        </w:rPr>
        <w:t xml:space="preserve">Dropdown </w:t>
      </w:r>
      <w:r>
        <w:rPr>
          <w:rFonts w:hint="eastAsia"/>
        </w:rPr>
        <w:t>下拉菜单</w:t>
      </w:r>
    </w:p>
    <w:p w:rsidR="00F20E49" w:rsidRDefault="00F20E49" w:rsidP="00F20E49">
      <w:pPr>
        <w:pStyle w:val="af"/>
        <w:ind w:left="614" w:firstLineChars="0" w:firstLine="0"/>
      </w:pPr>
      <w:r>
        <w:rPr>
          <w:noProof/>
        </w:rPr>
        <w:drawing>
          <wp:inline distT="0" distB="0" distL="0" distR="0">
            <wp:extent cx="1266825" cy="2247900"/>
            <wp:effectExtent l="0" t="0" r="9525" b="0"/>
            <wp:docPr id="125" name="图片 125" descr="C:\Users\admin\AppData\Local\Temp\43D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\AppData\Local\Temp\43DE.tmp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AA6" w:rsidRDefault="00295379" w:rsidP="00015F34">
      <w:pPr>
        <w:pStyle w:val="af"/>
        <w:numPr>
          <w:ilvl w:val="3"/>
          <w:numId w:val="97"/>
        </w:numPr>
        <w:ind w:leftChars="91" w:left="614" w:firstLineChars="0"/>
        <w:rPr>
          <w:rFonts w:hint="eastAsia"/>
        </w:rPr>
      </w:pPr>
      <w:r>
        <w:rPr>
          <w:rFonts w:hint="eastAsia"/>
        </w:rPr>
        <w:t xml:space="preserve">Steps </w:t>
      </w:r>
      <w:r>
        <w:rPr>
          <w:rFonts w:hint="eastAsia"/>
        </w:rPr>
        <w:t>步骤</w:t>
      </w:r>
    </w:p>
    <w:p w:rsidR="00F20E49" w:rsidRDefault="00024B28" w:rsidP="00F20E49">
      <w:pPr>
        <w:pStyle w:val="af"/>
        <w:ind w:left="614" w:firstLineChars="0" w:firstLine="0"/>
      </w:pPr>
      <w:r>
        <w:rPr>
          <w:noProof/>
        </w:rPr>
        <w:drawing>
          <wp:inline distT="0" distB="0" distL="0" distR="0">
            <wp:extent cx="2533650" cy="1219200"/>
            <wp:effectExtent l="0" t="0" r="0" b="0"/>
            <wp:docPr id="126" name="图片 126" descr="C:\Users\admin\AppData\Local\Temp\BCB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dmin\AppData\Local\Temp\BCB7.tmp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AA6" w:rsidRPr="00AB7917" w:rsidRDefault="00F23AA6" w:rsidP="00AB7917">
      <w:pPr>
        <w:pStyle w:val="4"/>
      </w:pPr>
      <w:bookmarkStart w:id="23" w:name="_Toc466367926"/>
      <w:r w:rsidRPr="00AB7917">
        <w:rPr>
          <w:rFonts w:hint="eastAsia"/>
        </w:rPr>
        <w:t>其他</w:t>
      </w:r>
      <w:bookmarkEnd w:id="23"/>
    </w:p>
    <w:p w:rsidR="00F23AA6" w:rsidRDefault="00F23AA6" w:rsidP="004C4C45">
      <w:pPr>
        <w:pStyle w:val="af"/>
        <w:numPr>
          <w:ilvl w:val="3"/>
          <w:numId w:val="98"/>
        </w:numPr>
        <w:ind w:leftChars="-109" w:left="188" w:firstLineChars="0"/>
        <w:rPr>
          <w:rFonts w:hint="eastAsia"/>
        </w:rPr>
      </w:pPr>
      <w:r>
        <w:rPr>
          <w:rFonts w:hint="eastAsia"/>
        </w:rPr>
        <w:t xml:space="preserve">Dialog </w:t>
      </w:r>
      <w:r>
        <w:rPr>
          <w:rFonts w:hint="eastAsia"/>
        </w:rPr>
        <w:t>对话框</w:t>
      </w:r>
    </w:p>
    <w:p w:rsidR="004C4C45" w:rsidRDefault="003E3820" w:rsidP="004C4C45">
      <w:pPr>
        <w:pStyle w:val="af"/>
        <w:ind w:leftChars="88" w:left="188" w:firstLineChars="0" w:firstLine="0"/>
      </w:pPr>
      <w:r>
        <w:rPr>
          <w:noProof/>
        </w:rPr>
        <w:drawing>
          <wp:inline distT="0" distB="0" distL="0" distR="0">
            <wp:extent cx="5069840" cy="1678865"/>
            <wp:effectExtent l="0" t="0" r="0" b="0"/>
            <wp:docPr id="127" name="图片 127" descr="C:\Users\admin\AppData\Local\Temp\651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\AppData\Local\Temp\6518.tmp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6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AA6" w:rsidRDefault="00F23AA6" w:rsidP="003E3820">
      <w:pPr>
        <w:pStyle w:val="af"/>
        <w:numPr>
          <w:ilvl w:val="3"/>
          <w:numId w:val="98"/>
        </w:numPr>
        <w:ind w:leftChars="-109" w:left="188" w:firstLineChars="0"/>
        <w:rPr>
          <w:rFonts w:hint="eastAsia"/>
        </w:rPr>
      </w:pPr>
      <w:r>
        <w:rPr>
          <w:rFonts w:hint="eastAsia"/>
        </w:rPr>
        <w:t xml:space="preserve">Tooltip </w:t>
      </w:r>
      <w:r>
        <w:rPr>
          <w:rFonts w:hint="eastAsia"/>
        </w:rPr>
        <w:t>文字提示</w:t>
      </w:r>
    </w:p>
    <w:p w:rsidR="003E3820" w:rsidRDefault="003E3820" w:rsidP="003E3820">
      <w:pPr>
        <w:pStyle w:val="af"/>
        <w:ind w:left="188" w:firstLineChars="0" w:firstLine="0"/>
      </w:pPr>
      <w:r>
        <w:rPr>
          <w:noProof/>
        </w:rPr>
        <w:lastRenderedPageBreak/>
        <w:drawing>
          <wp:inline distT="0" distB="0" distL="0" distR="0">
            <wp:extent cx="4038600" cy="2524125"/>
            <wp:effectExtent l="0" t="0" r="0" b="9525"/>
            <wp:docPr id="128" name="图片 128" descr="C:\Users\admin\AppData\Local\Temp\386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dmin\AppData\Local\Temp\386F.tmp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AA6" w:rsidRDefault="00F23AA6" w:rsidP="003E3820">
      <w:pPr>
        <w:pStyle w:val="af"/>
        <w:numPr>
          <w:ilvl w:val="3"/>
          <w:numId w:val="98"/>
        </w:numPr>
        <w:ind w:leftChars="-109" w:left="188" w:firstLineChars="0"/>
        <w:rPr>
          <w:rFonts w:hint="eastAsia"/>
        </w:rPr>
      </w:pPr>
      <w:r>
        <w:rPr>
          <w:rFonts w:hint="eastAsia"/>
        </w:rPr>
        <w:t xml:space="preserve">Popover </w:t>
      </w:r>
      <w:r>
        <w:rPr>
          <w:rFonts w:hint="eastAsia"/>
        </w:rPr>
        <w:t>弹出框</w:t>
      </w:r>
    </w:p>
    <w:p w:rsidR="005A108E" w:rsidRDefault="005A108E" w:rsidP="005A108E">
      <w:pPr>
        <w:pStyle w:val="af"/>
        <w:ind w:left="188" w:firstLineChars="0" w:firstLine="0"/>
      </w:pPr>
      <w:r>
        <w:rPr>
          <w:noProof/>
        </w:rPr>
        <w:drawing>
          <wp:inline distT="0" distB="0" distL="0" distR="0">
            <wp:extent cx="3152775" cy="1352550"/>
            <wp:effectExtent l="0" t="0" r="9525" b="0"/>
            <wp:docPr id="129" name="图片 129" descr="C:\Users\admin\AppData\Local\Temp\E3C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admin\AppData\Local\Temp\E3CC.tmp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AA6" w:rsidRDefault="00F23AA6" w:rsidP="003E3820">
      <w:pPr>
        <w:pStyle w:val="af"/>
        <w:numPr>
          <w:ilvl w:val="3"/>
          <w:numId w:val="98"/>
        </w:numPr>
        <w:ind w:leftChars="-109" w:left="188" w:firstLineChars="0"/>
        <w:rPr>
          <w:rFonts w:hint="eastAsia"/>
        </w:rPr>
      </w:pPr>
      <w:r>
        <w:rPr>
          <w:rFonts w:hint="eastAsia"/>
        </w:rPr>
        <w:t xml:space="preserve">Card </w:t>
      </w:r>
      <w:r>
        <w:rPr>
          <w:rFonts w:hint="eastAsia"/>
        </w:rPr>
        <w:t>卡片</w:t>
      </w:r>
    </w:p>
    <w:p w:rsidR="005A108E" w:rsidRPr="009F191E" w:rsidRDefault="00503B77" w:rsidP="005A108E">
      <w:pPr>
        <w:pStyle w:val="af"/>
        <w:ind w:left="188" w:firstLineChars="0" w:firstLine="0"/>
      </w:pPr>
      <w:r>
        <w:rPr>
          <w:noProof/>
        </w:rPr>
        <w:drawing>
          <wp:inline distT="0" distB="0" distL="0" distR="0">
            <wp:extent cx="4791075" cy="3371850"/>
            <wp:effectExtent l="0" t="0" r="9525" b="0"/>
            <wp:docPr id="130" name="图片 130" descr="C:\Users\admin\AppData\Local\Temp\C1D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\AppData\Local\Temp\C1DD.tmp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5A" w:rsidRDefault="00AB3F6F" w:rsidP="008459AF">
      <w:pPr>
        <w:pStyle w:val="3"/>
        <w:rPr>
          <w:rFonts w:hint="eastAsia"/>
        </w:rPr>
      </w:pPr>
      <w:bookmarkStart w:id="24" w:name="_Toc466367927"/>
      <w:r w:rsidRPr="008459AF">
        <w:rPr>
          <w:rFonts w:hint="eastAsia"/>
        </w:rPr>
        <w:lastRenderedPageBreak/>
        <w:t>移动端</w:t>
      </w:r>
      <w:r w:rsidRPr="008459AF">
        <w:rPr>
          <w:rFonts w:hint="eastAsia"/>
        </w:rPr>
        <w:t>UI</w:t>
      </w:r>
      <w:r w:rsidRPr="008459AF">
        <w:rPr>
          <w:rFonts w:hint="eastAsia"/>
        </w:rPr>
        <w:t>框架</w:t>
      </w:r>
      <w:bookmarkEnd w:id="24"/>
    </w:p>
    <w:p w:rsidR="00F269A9" w:rsidRDefault="00F269A9" w:rsidP="00F269A9">
      <w:pPr>
        <w:rPr>
          <w:rFonts w:hint="eastAsia"/>
        </w:rPr>
      </w:pPr>
      <w:r>
        <w:rPr>
          <w:rFonts w:hint="eastAsia"/>
        </w:rPr>
        <w:t>结构图：</w:t>
      </w:r>
    </w:p>
    <w:p w:rsidR="00F269A9" w:rsidRDefault="00F269A9" w:rsidP="00F269A9">
      <w:pPr>
        <w:rPr>
          <w:rFonts w:hint="eastAsia"/>
        </w:rPr>
      </w:pPr>
    </w:p>
    <w:p w:rsidR="00F269A9" w:rsidRPr="00F269A9" w:rsidRDefault="00F269A9" w:rsidP="00F269A9">
      <w:r>
        <w:rPr>
          <w:noProof/>
        </w:rPr>
        <w:drawing>
          <wp:inline distT="0" distB="0" distL="0" distR="0">
            <wp:extent cx="3162300" cy="2400300"/>
            <wp:effectExtent l="0" t="0" r="0" b="0"/>
            <wp:docPr id="161" name="图片 161" descr="C:\Users\admin\AppData\Local\Temp\F06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\AppData\Local\Temp\F06E.tmp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312E5A" w:rsidRDefault="00A54815" w:rsidP="00787C55">
      <w:pPr>
        <w:pStyle w:val="4"/>
      </w:pPr>
      <w:bookmarkStart w:id="26" w:name="_Toc466367928"/>
      <w:r w:rsidRPr="00787C55">
        <w:rPr>
          <w:rFonts w:hint="eastAsia"/>
        </w:rPr>
        <w:t>配置文件：</w:t>
      </w:r>
      <w:r w:rsidRPr="00A54815">
        <w:rPr>
          <w:rFonts w:hint="eastAsia"/>
        </w:rPr>
        <w:t>新建项目，项目结构为</w:t>
      </w:r>
      <w:bookmarkEnd w:id="26"/>
    </w:p>
    <w:p w:rsidR="00A54815" w:rsidRDefault="00A54815" w:rsidP="00312E5A">
      <w:pPr>
        <w:pStyle w:val="af"/>
        <w:ind w:left="840" w:firstLineChars="0" w:firstLine="0"/>
      </w:pPr>
    </w:p>
    <w:p w:rsidR="00A54815" w:rsidRPr="00A54815" w:rsidRDefault="00A54815" w:rsidP="00A54815">
      <w:pPr>
        <w:ind w:leftChars="400" w:left="853"/>
      </w:pPr>
      <w:r w:rsidRPr="00A54815">
        <w:t xml:space="preserve">|- </w:t>
      </w:r>
      <w:proofErr w:type="spellStart"/>
      <w:r w:rsidRPr="00A54815">
        <w:t>src</w:t>
      </w:r>
      <w:proofErr w:type="spellEnd"/>
      <w:r w:rsidRPr="00A54815">
        <w:t xml:space="preserve">/  --------------------- </w:t>
      </w:r>
      <w:r w:rsidRPr="00A54815">
        <w:t>项目源代码</w:t>
      </w:r>
    </w:p>
    <w:p w:rsidR="00A54815" w:rsidRPr="00A54815" w:rsidRDefault="00A54815" w:rsidP="00A54815">
      <w:pPr>
        <w:ind w:leftChars="400" w:left="853"/>
      </w:pPr>
      <w:r w:rsidRPr="00A54815">
        <w:t xml:space="preserve">    |- </w:t>
      </w:r>
      <w:proofErr w:type="spellStart"/>
      <w:r w:rsidRPr="00A54815">
        <w:t>App.vue</w:t>
      </w:r>
      <w:proofErr w:type="spellEnd"/>
    </w:p>
    <w:p w:rsidR="00A54815" w:rsidRPr="00A54815" w:rsidRDefault="00A54815" w:rsidP="00A54815">
      <w:pPr>
        <w:ind w:leftChars="400" w:left="853"/>
      </w:pPr>
      <w:r w:rsidRPr="00A54815">
        <w:t xml:space="preserve">    |- main.js  -------------- </w:t>
      </w:r>
      <w:r w:rsidRPr="00A54815">
        <w:t>入口文件</w:t>
      </w:r>
    </w:p>
    <w:p w:rsidR="00A54815" w:rsidRPr="00A54815" w:rsidRDefault="00A54815" w:rsidP="00A54815">
      <w:pPr>
        <w:ind w:leftChars="400" w:left="853"/>
      </w:pPr>
      <w:r w:rsidRPr="00A54815">
        <w:t>|- .</w:t>
      </w:r>
      <w:proofErr w:type="spellStart"/>
      <w:r w:rsidRPr="00A54815">
        <w:t>babelrc</w:t>
      </w:r>
      <w:proofErr w:type="spellEnd"/>
      <w:r w:rsidRPr="00A54815">
        <w:t xml:space="preserve">  ----------------- babel </w:t>
      </w:r>
      <w:r w:rsidRPr="00A54815">
        <w:t>配置文件</w:t>
      </w:r>
    </w:p>
    <w:p w:rsidR="00A54815" w:rsidRPr="00A54815" w:rsidRDefault="00A54815" w:rsidP="00A54815">
      <w:pPr>
        <w:ind w:leftChars="400" w:left="853"/>
      </w:pPr>
      <w:r w:rsidRPr="00A54815">
        <w:t xml:space="preserve">|- index.html  --------------- HTML </w:t>
      </w:r>
      <w:r w:rsidRPr="00A54815">
        <w:t>模板</w:t>
      </w:r>
    </w:p>
    <w:p w:rsidR="00A54815" w:rsidRPr="00A54815" w:rsidRDefault="00A54815" w:rsidP="00A54815">
      <w:pPr>
        <w:ind w:leftChars="400" w:left="853"/>
      </w:pPr>
      <w:r w:rsidRPr="00A54815">
        <w:t xml:space="preserve">|- </w:t>
      </w:r>
      <w:proofErr w:type="spellStart"/>
      <w:r w:rsidRPr="00A54815">
        <w:t>package.json</w:t>
      </w:r>
      <w:proofErr w:type="spellEnd"/>
      <w:r w:rsidRPr="00A54815">
        <w:t xml:space="preserve">  ------------- </w:t>
      </w:r>
      <w:proofErr w:type="spellStart"/>
      <w:r w:rsidRPr="00A54815">
        <w:t>npm</w:t>
      </w:r>
      <w:proofErr w:type="spellEnd"/>
      <w:r w:rsidRPr="00A54815">
        <w:t xml:space="preserve"> </w:t>
      </w:r>
      <w:r w:rsidRPr="00A54815">
        <w:t>配置文件</w:t>
      </w:r>
    </w:p>
    <w:p w:rsidR="00A54815" w:rsidRPr="00A54815" w:rsidRDefault="00A54815" w:rsidP="00A54815">
      <w:pPr>
        <w:ind w:leftChars="400" w:left="853"/>
      </w:pPr>
      <w:r w:rsidRPr="00A54815">
        <w:t xml:space="preserve">|- README.md  ---------------- </w:t>
      </w:r>
      <w:r w:rsidRPr="00A54815">
        <w:t>项目帮助文档</w:t>
      </w:r>
    </w:p>
    <w:p w:rsidR="00A54815" w:rsidRDefault="00A54815" w:rsidP="00A54815">
      <w:pPr>
        <w:ind w:leftChars="400" w:left="853"/>
      </w:pPr>
      <w:r w:rsidRPr="00A54815">
        <w:t xml:space="preserve">|- </w:t>
      </w:r>
      <w:proofErr w:type="spellStart"/>
      <w:r w:rsidRPr="00A54815">
        <w:t>webpack.config.json</w:t>
      </w:r>
      <w:proofErr w:type="spellEnd"/>
      <w:r w:rsidRPr="00A54815">
        <w:t xml:space="preserve">  ------ </w:t>
      </w:r>
      <w:proofErr w:type="spellStart"/>
      <w:r w:rsidRPr="00A54815">
        <w:t>webpack</w:t>
      </w:r>
      <w:proofErr w:type="spellEnd"/>
      <w:r w:rsidRPr="00A54815">
        <w:t xml:space="preserve"> </w:t>
      </w:r>
      <w:r w:rsidRPr="00A54815">
        <w:t>配置文件</w:t>
      </w:r>
    </w:p>
    <w:p w:rsidR="0048162E" w:rsidRDefault="0048162E" w:rsidP="00A54815">
      <w:pPr>
        <w:ind w:leftChars="400" w:left="853"/>
        <w:rPr>
          <w:rFonts w:hint="eastAsia"/>
        </w:rPr>
      </w:pPr>
    </w:p>
    <w:p w:rsidR="00F269A9" w:rsidRPr="00A54815" w:rsidRDefault="00F269A9" w:rsidP="00A54815">
      <w:pPr>
        <w:ind w:leftChars="400" w:left="853"/>
      </w:pPr>
    </w:p>
    <w:p w:rsidR="008D2D4C" w:rsidRPr="00BF1EE0" w:rsidRDefault="008D2D4C" w:rsidP="00360875">
      <w:pPr>
        <w:pStyle w:val="4"/>
        <w:rPr>
          <w:rFonts w:ascii="Helvetica Neue" w:hAnsi="Helvetica Neue" w:hint="eastAsia"/>
          <w:szCs w:val="21"/>
          <w:shd w:val="clear" w:color="auto" w:fill="FFFFFF"/>
        </w:rPr>
      </w:pPr>
      <w:bookmarkStart w:id="27" w:name="_Toc466367929"/>
      <w:proofErr w:type="spellStart"/>
      <w:r w:rsidRPr="00BF1EE0">
        <w:rPr>
          <w:rFonts w:ascii="Helvetica Neue" w:hAnsi="Helvetica Neue" w:hint="eastAsia"/>
          <w:szCs w:val="21"/>
          <w:shd w:val="clear" w:color="auto" w:fill="FFFFFF"/>
        </w:rPr>
        <w:t>Js</w:t>
      </w:r>
      <w:proofErr w:type="spellEnd"/>
      <w:r w:rsidRPr="00BF1EE0">
        <w:rPr>
          <w:rFonts w:ascii="Helvetica Neue" w:hAnsi="Helvetica Neue" w:hint="eastAsia"/>
          <w:szCs w:val="21"/>
          <w:shd w:val="clear" w:color="auto" w:fill="FFFFFF"/>
        </w:rPr>
        <w:t xml:space="preserve"> </w:t>
      </w:r>
      <w:r w:rsidRPr="00BF1EE0">
        <w:rPr>
          <w:rFonts w:ascii="Helvetica Neue" w:hAnsi="Helvetica Neue" w:hint="eastAsia"/>
          <w:szCs w:val="21"/>
          <w:shd w:val="clear" w:color="auto" w:fill="FFFFFF"/>
        </w:rPr>
        <w:t>组件</w:t>
      </w:r>
      <w:bookmarkEnd w:id="27"/>
    </w:p>
    <w:p w:rsidR="00A02474" w:rsidRPr="00B807AE" w:rsidRDefault="0048162E" w:rsidP="0055071D">
      <w:pPr>
        <w:pStyle w:val="5"/>
        <w:rPr>
          <w:rFonts w:ascii="Helvetica Neue" w:hAnsi="Helvetica Neue" w:hint="eastAsia"/>
          <w:b w:val="0"/>
          <w:color w:val="656B79"/>
          <w:sz w:val="24"/>
          <w:szCs w:val="24"/>
          <w:shd w:val="clear" w:color="auto" w:fill="FFFFFF"/>
        </w:rPr>
      </w:pPr>
      <w:bookmarkStart w:id="28" w:name="_Toc466367930"/>
      <w:r w:rsidRPr="00B807AE">
        <w:rPr>
          <w:rFonts w:hint="eastAsia"/>
          <w:sz w:val="24"/>
          <w:szCs w:val="24"/>
        </w:rPr>
        <w:t>Toast</w:t>
      </w:r>
      <w:r w:rsidR="00A02474" w:rsidRPr="00B807AE">
        <w:rPr>
          <w:rFonts w:hint="eastAsia"/>
          <w:sz w:val="24"/>
          <w:szCs w:val="24"/>
        </w:rPr>
        <w:t>：</w:t>
      </w:r>
      <w:bookmarkEnd w:id="28"/>
    </w:p>
    <w:p w:rsidR="00A54815" w:rsidRDefault="0048162E" w:rsidP="00B807AE">
      <w:pPr>
        <w:pStyle w:val="af"/>
        <w:ind w:firstLineChars="0" w:firstLine="0"/>
        <w:rPr>
          <w:rFonts w:ascii="Helvetica Neue" w:hAnsi="Helvetica Neue" w:hint="eastAsia"/>
          <w:szCs w:val="21"/>
          <w:shd w:val="clear" w:color="auto" w:fill="FFFFFF"/>
        </w:rPr>
      </w:pPr>
      <w:r w:rsidRPr="00B807AE">
        <w:rPr>
          <w:rFonts w:ascii="Helvetica Neue" w:hAnsi="Helvetica Neue"/>
          <w:szCs w:val="21"/>
          <w:shd w:val="clear" w:color="auto" w:fill="FFFFFF"/>
        </w:rPr>
        <w:t>简短的消息提示框，支持自定义位置、持续时间和样式。</w:t>
      </w:r>
    </w:p>
    <w:p w:rsidR="00B807AE" w:rsidRPr="00B807AE" w:rsidRDefault="00B807AE" w:rsidP="00B807AE">
      <w:pPr>
        <w:pStyle w:val="af"/>
        <w:ind w:firstLineChars="0" w:firstLine="0"/>
        <w:rPr>
          <w:rFonts w:ascii="Helvetica Neue" w:hAnsi="Helvetica Neue"/>
          <w:szCs w:val="21"/>
          <w:shd w:val="clear" w:color="auto" w:fill="FFFFFF"/>
        </w:rPr>
      </w:pPr>
      <w:r>
        <w:rPr>
          <w:rFonts w:ascii="Helvetica Neue" w:hAnsi="Helvetica Neue"/>
          <w:noProof/>
          <w:szCs w:val="21"/>
          <w:shd w:val="clear" w:color="auto" w:fill="FFFFFF"/>
        </w:rPr>
        <w:lastRenderedPageBreak/>
        <w:drawing>
          <wp:inline distT="0" distB="0" distL="0" distR="0">
            <wp:extent cx="2953162" cy="2200582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ast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94" w:rsidRPr="00851B78" w:rsidRDefault="008D2D4C" w:rsidP="00DC1420">
      <w:pPr>
        <w:pStyle w:val="5"/>
        <w:rPr>
          <w:b w:val="0"/>
          <w:sz w:val="24"/>
          <w:szCs w:val="24"/>
        </w:rPr>
      </w:pPr>
      <w:bookmarkStart w:id="29" w:name="_Toc466367931"/>
      <w:r w:rsidRPr="00851B78">
        <w:rPr>
          <w:rFonts w:hint="eastAsia"/>
          <w:sz w:val="24"/>
          <w:szCs w:val="24"/>
        </w:rPr>
        <w:t>Indicator:</w:t>
      </w:r>
      <w:bookmarkEnd w:id="29"/>
    </w:p>
    <w:p w:rsidR="008D2D4C" w:rsidRDefault="008D2D4C" w:rsidP="00A73F38">
      <w:pPr>
        <w:pStyle w:val="af"/>
        <w:ind w:firstLineChars="0" w:firstLine="0"/>
        <w:rPr>
          <w:rFonts w:hint="eastAsia"/>
        </w:rPr>
      </w:pPr>
      <w:r w:rsidRPr="008D2D4C">
        <w:rPr>
          <w:rFonts w:hint="eastAsia"/>
        </w:rPr>
        <w:t>加载提示框，支持自定义文本和加载图标。</w:t>
      </w:r>
    </w:p>
    <w:p w:rsidR="00A73F38" w:rsidRPr="008D2D4C" w:rsidRDefault="00A73F38" w:rsidP="00A73F38">
      <w:pPr>
        <w:pStyle w:val="af"/>
        <w:ind w:firstLineChars="0" w:firstLine="0"/>
      </w:pPr>
      <w:r>
        <w:rPr>
          <w:noProof/>
        </w:rPr>
        <w:drawing>
          <wp:inline distT="0" distB="0" distL="0" distR="0">
            <wp:extent cx="3029373" cy="1981477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icator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A73F38" w:rsidRDefault="00F3049C" w:rsidP="00A06383">
      <w:pPr>
        <w:pStyle w:val="5"/>
        <w:rPr>
          <w:sz w:val="24"/>
          <w:szCs w:val="24"/>
        </w:rPr>
      </w:pPr>
      <w:bookmarkStart w:id="30" w:name="_Toc466367932"/>
      <w:proofErr w:type="spellStart"/>
      <w:r w:rsidRPr="00A73F38">
        <w:rPr>
          <w:sz w:val="24"/>
          <w:szCs w:val="24"/>
        </w:rPr>
        <w:lastRenderedPageBreak/>
        <w:t>Loadmore</w:t>
      </w:r>
      <w:bookmarkEnd w:id="30"/>
      <w:proofErr w:type="spellEnd"/>
    </w:p>
    <w:p w:rsidR="00EB1A44" w:rsidRDefault="00DA3715" w:rsidP="00A73F38">
      <w:r>
        <w:rPr>
          <w:noProof/>
        </w:rPr>
        <w:drawing>
          <wp:inline distT="0" distB="0" distL="0" distR="0">
            <wp:extent cx="3124200" cy="549592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down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0E151E" w:rsidRDefault="00F3049C" w:rsidP="00E40220">
      <w:pPr>
        <w:pStyle w:val="5"/>
        <w:rPr>
          <w:sz w:val="24"/>
          <w:szCs w:val="24"/>
        </w:rPr>
      </w:pPr>
      <w:bookmarkStart w:id="31" w:name="_Toc466367933"/>
      <w:r w:rsidRPr="000E151E">
        <w:rPr>
          <w:sz w:val="24"/>
          <w:szCs w:val="24"/>
        </w:rPr>
        <w:lastRenderedPageBreak/>
        <w:t>Infinite scroll</w:t>
      </w:r>
      <w:bookmarkEnd w:id="31"/>
    </w:p>
    <w:p w:rsidR="00EB1A44" w:rsidRDefault="00963EDC" w:rsidP="00EB1A44">
      <w:pPr>
        <w:pStyle w:val="af"/>
        <w:ind w:left="810" w:firstLineChars="0" w:firstLine="0"/>
      </w:pPr>
      <w:r>
        <w:rPr>
          <w:noProof/>
        </w:rPr>
        <w:drawing>
          <wp:inline distT="0" distB="0" distL="0" distR="0">
            <wp:extent cx="3162742" cy="5468114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up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7E7275" w:rsidRDefault="00F3049C" w:rsidP="00FD6155">
      <w:pPr>
        <w:pStyle w:val="5"/>
        <w:rPr>
          <w:sz w:val="24"/>
          <w:szCs w:val="24"/>
        </w:rPr>
      </w:pPr>
      <w:bookmarkStart w:id="32" w:name="_Toc466367934"/>
      <w:r w:rsidRPr="007E7275">
        <w:rPr>
          <w:sz w:val="24"/>
          <w:szCs w:val="24"/>
        </w:rPr>
        <w:lastRenderedPageBreak/>
        <w:t>Message box</w:t>
      </w:r>
      <w:bookmarkEnd w:id="32"/>
    </w:p>
    <w:p w:rsidR="00EB1A44" w:rsidRDefault="00317C46" w:rsidP="00EB1A44">
      <w:pPr>
        <w:pStyle w:val="af"/>
        <w:ind w:left="810" w:firstLineChars="0" w:firstLine="0"/>
      </w:pPr>
      <w:r>
        <w:rPr>
          <w:noProof/>
        </w:rPr>
        <w:drawing>
          <wp:inline distT="0" distB="0" distL="0" distR="0">
            <wp:extent cx="3124636" cy="5449061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623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4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CF" w:rsidRDefault="00F3049C" w:rsidP="001203CF">
      <w:pPr>
        <w:pStyle w:val="5"/>
        <w:rPr>
          <w:rFonts w:hint="eastAsia"/>
          <w:sz w:val="24"/>
          <w:szCs w:val="24"/>
        </w:rPr>
      </w:pPr>
      <w:bookmarkStart w:id="33" w:name="_Toc466367935"/>
      <w:r w:rsidRPr="00317C46">
        <w:rPr>
          <w:sz w:val="24"/>
          <w:szCs w:val="24"/>
        </w:rPr>
        <w:lastRenderedPageBreak/>
        <w:t>Action sheet</w:t>
      </w:r>
      <w:bookmarkEnd w:id="33"/>
    </w:p>
    <w:p w:rsidR="00317C46" w:rsidRPr="00317C46" w:rsidRDefault="00317C46" w:rsidP="00317C46">
      <w:r>
        <w:rPr>
          <w:noProof/>
        </w:rPr>
        <w:drawing>
          <wp:inline distT="0" distB="0" distL="0" distR="0">
            <wp:extent cx="3172268" cy="5506219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701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317C46" w:rsidRDefault="00F3049C" w:rsidP="001203CF">
      <w:pPr>
        <w:pStyle w:val="5"/>
        <w:rPr>
          <w:sz w:val="24"/>
          <w:szCs w:val="24"/>
        </w:rPr>
      </w:pPr>
      <w:bookmarkStart w:id="34" w:name="_Toc466367936"/>
      <w:r w:rsidRPr="00317C46">
        <w:rPr>
          <w:sz w:val="24"/>
          <w:szCs w:val="24"/>
        </w:rPr>
        <w:lastRenderedPageBreak/>
        <w:t>Popup</w:t>
      </w:r>
      <w:bookmarkEnd w:id="34"/>
    </w:p>
    <w:p w:rsidR="001203CF" w:rsidRPr="00317C46" w:rsidRDefault="00317C46" w:rsidP="001203C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53215" cy="5525272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744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5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317C46" w:rsidRDefault="00F3049C" w:rsidP="001203CF">
      <w:pPr>
        <w:pStyle w:val="5"/>
        <w:rPr>
          <w:sz w:val="24"/>
          <w:szCs w:val="24"/>
        </w:rPr>
      </w:pPr>
      <w:bookmarkStart w:id="35" w:name="_Toc466367937"/>
      <w:r w:rsidRPr="00317C46">
        <w:rPr>
          <w:sz w:val="24"/>
          <w:szCs w:val="24"/>
        </w:rPr>
        <w:lastRenderedPageBreak/>
        <w:t>Swipe</w:t>
      </w:r>
      <w:bookmarkEnd w:id="35"/>
    </w:p>
    <w:p w:rsidR="00EB1A44" w:rsidRPr="00317C46" w:rsidRDefault="00317C46" w:rsidP="00EB1A44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15110" cy="5487166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815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317C46" w:rsidRDefault="00F3049C" w:rsidP="001203CF">
      <w:pPr>
        <w:pStyle w:val="5"/>
        <w:rPr>
          <w:sz w:val="24"/>
          <w:szCs w:val="24"/>
        </w:rPr>
      </w:pPr>
      <w:bookmarkStart w:id="36" w:name="_Toc466367938"/>
      <w:r w:rsidRPr="00317C46">
        <w:rPr>
          <w:sz w:val="24"/>
          <w:szCs w:val="24"/>
        </w:rPr>
        <w:lastRenderedPageBreak/>
        <w:t>Lazy load</w:t>
      </w:r>
      <w:bookmarkEnd w:id="36"/>
    </w:p>
    <w:p w:rsidR="00EB1A44" w:rsidRPr="00317C46" w:rsidRDefault="00317C46" w:rsidP="00EB1A44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53215" cy="5496693"/>
            <wp:effectExtent l="0" t="0" r="9525" b="889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902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317C46" w:rsidRDefault="00F3049C" w:rsidP="001203CF">
      <w:pPr>
        <w:pStyle w:val="5"/>
        <w:rPr>
          <w:sz w:val="24"/>
          <w:szCs w:val="24"/>
        </w:rPr>
      </w:pPr>
      <w:bookmarkStart w:id="37" w:name="_Toc466367939"/>
      <w:r w:rsidRPr="00317C46">
        <w:rPr>
          <w:sz w:val="24"/>
          <w:szCs w:val="24"/>
        </w:rPr>
        <w:lastRenderedPageBreak/>
        <w:t>Range</w:t>
      </w:r>
      <w:bookmarkEnd w:id="37"/>
    </w:p>
    <w:p w:rsidR="00EB1A44" w:rsidRPr="00317C46" w:rsidRDefault="00317C46" w:rsidP="00EB1A44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67478" cy="5477640"/>
            <wp:effectExtent l="0" t="0" r="0" b="889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0943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4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317C46" w:rsidRDefault="00F3049C" w:rsidP="001203CF">
      <w:pPr>
        <w:pStyle w:val="5"/>
        <w:rPr>
          <w:sz w:val="24"/>
          <w:szCs w:val="24"/>
        </w:rPr>
      </w:pPr>
      <w:bookmarkStart w:id="38" w:name="_Toc466367940"/>
      <w:r w:rsidRPr="00317C46">
        <w:rPr>
          <w:sz w:val="24"/>
          <w:szCs w:val="24"/>
        </w:rPr>
        <w:lastRenderedPageBreak/>
        <w:t>Progress</w:t>
      </w:r>
      <w:bookmarkEnd w:id="38"/>
    </w:p>
    <w:p w:rsidR="00EB1A44" w:rsidRPr="00317C46" w:rsidRDefault="00317C46" w:rsidP="00EB1A44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15110" cy="5458587"/>
            <wp:effectExtent l="0" t="0" r="9525" b="889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100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317C46" w:rsidRDefault="00F3049C" w:rsidP="001203CF">
      <w:pPr>
        <w:pStyle w:val="5"/>
        <w:rPr>
          <w:sz w:val="24"/>
          <w:szCs w:val="24"/>
        </w:rPr>
      </w:pPr>
      <w:bookmarkStart w:id="39" w:name="_Toc466367941"/>
      <w:r w:rsidRPr="00317C46">
        <w:rPr>
          <w:sz w:val="24"/>
          <w:szCs w:val="24"/>
        </w:rPr>
        <w:lastRenderedPageBreak/>
        <w:t>Picker</w:t>
      </w:r>
      <w:bookmarkEnd w:id="39"/>
    </w:p>
    <w:p w:rsidR="00EB1A44" w:rsidRPr="00317C46" w:rsidRDefault="00317C46" w:rsidP="00EB1A44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34163" cy="5430008"/>
            <wp:effectExtent l="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134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317C46" w:rsidRDefault="00F3049C" w:rsidP="001203CF">
      <w:pPr>
        <w:pStyle w:val="5"/>
        <w:rPr>
          <w:sz w:val="24"/>
          <w:szCs w:val="24"/>
        </w:rPr>
      </w:pPr>
      <w:bookmarkStart w:id="40" w:name="_Toc466367942"/>
      <w:proofErr w:type="spellStart"/>
      <w:r w:rsidRPr="00317C46">
        <w:rPr>
          <w:sz w:val="24"/>
          <w:szCs w:val="24"/>
        </w:rPr>
        <w:lastRenderedPageBreak/>
        <w:t>Datetime</w:t>
      </w:r>
      <w:proofErr w:type="spellEnd"/>
      <w:r w:rsidRPr="00317C46">
        <w:rPr>
          <w:sz w:val="24"/>
          <w:szCs w:val="24"/>
        </w:rPr>
        <w:t xml:space="preserve"> Picker</w:t>
      </w:r>
      <w:bookmarkEnd w:id="40"/>
    </w:p>
    <w:p w:rsidR="00EB1A44" w:rsidRPr="00317C46" w:rsidRDefault="00285363" w:rsidP="00EB1A44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91321" cy="5563377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315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55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317C46" w:rsidRDefault="00F3049C" w:rsidP="001203CF">
      <w:pPr>
        <w:pStyle w:val="5"/>
        <w:rPr>
          <w:sz w:val="24"/>
          <w:szCs w:val="24"/>
        </w:rPr>
      </w:pPr>
      <w:bookmarkStart w:id="41" w:name="_Toc466367943"/>
      <w:r w:rsidRPr="00317C46">
        <w:rPr>
          <w:sz w:val="24"/>
          <w:szCs w:val="24"/>
        </w:rPr>
        <w:lastRenderedPageBreak/>
        <w:t>Index List</w:t>
      </w:r>
      <w:bookmarkEnd w:id="41"/>
    </w:p>
    <w:p w:rsidR="00EB1A44" w:rsidRPr="00317C46" w:rsidRDefault="00285363" w:rsidP="00EB1A44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34163" cy="5487166"/>
            <wp:effectExtent l="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433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C" w:rsidRPr="00317C46" w:rsidRDefault="00F3049C" w:rsidP="001203CF">
      <w:pPr>
        <w:pStyle w:val="5"/>
        <w:rPr>
          <w:sz w:val="24"/>
          <w:szCs w:val="24"/>
        </w:rPr>
      </w:pPr>
      <w:bookmarkStart w:id="42" w:name="_Toc466367944"/>
      <w:r w:rsidRPr="00317C46">
        <w:rPr>
          <w:sz w:val="24"/>
          <w:szCs w:val="24"/>
        </w:rPr>
        <w:lastRenderedPageBreak/>
        <w:t>Palette Button (2.0)</w:t>
      </w:r>
      <w:bookmarkEnd w:id="42"/>
    </w:p>
    <w:p w:rsidR="00EB1A44" w:rsidRPr="00317C46" w:rsidRDefault="00285363" w:rsidP="00EB1A44">
      <w:pPr>
        <w:pStyle w:val="af"/>
        <w:ind w:left="81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15110" cy="5468114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50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99" w:rsidRPr="00317C46" w:rsidRDefault="00B83F2B" w:rsidP="00FA3E9F">
      <w:pPr>
        <w:pStyle w:val="4"/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</w:pPr>
      <w:bookmarkStart w:id="43" w:name="_Toc466367945"/>
      <w:proofErr w:type="spellStart"/>
      <w:r w:rsidRPr="00317C46"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lastRenderedPageBreak/>
        <w:t>css</w:t>
      </w:r>
      <w:proofErr w:type="spellEnd"/>
      <w:r w:rsidR="00B81399" w:rsidRPr="00317C46"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t>组件</w:t>
      </w:r>
      <w:bookmarkEnd w:id="43"/>
    </w:p>
    <w:p w:rsidR="00EB6EC9" w:rsidRPr="00317C46" w:rsidRDefault="00EB6EC9" w:rsidP="001203CF">
      <w:pPr>
        <w:pStyle w:val="5"/>
        <w:rPr>
          <w:sz w:val="24"/>
          <w:szCs w:val="24"/>
        </w:rPr>
      </w:pPr>
      <w:bookmarkStart w:id="44" w:name="_Toc466367946"/>
      <w:r w:rsidRPr="00317C46">
        <w:rPr>
          <w:sz w:val="24"/>
          <w:szCs w:val="24"/>
        </w:rPr>
        <w:t>Header</w:t>
      </w:r>
      <w:bookmarkEnd w:id="44"/>
    </w:p>
    <w:p w:rsidR="00EB1A44" w:rsidRPr="00317C46" w:rsidRDefault="000C51E1" w:rsidP="00EB1A44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91321" cy="5515745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600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C9" w:rsidRPr="00317C46" w:rsidRDefault="00EB6EC9" w:rsidP="001203CF">
      <w:pPr>
        <w:pStyle w:val="5"/>
        <w:rPr>
          <w:sz w:val="24"/>
          <w:szCs w:val="24"/>
        </w:rPr>
      </w:pPr>
      <w:bookmarkStart w:id="45" w:name="_Toc466367947"/>
      <w:proofErr w:type="spellStart"/>
      <w:r w:rsidRPr="00317C46">
        <w:rPr>
          <w:sz w:val="24"/>
          <w:szCs w:val="24"/>
        </w:rPr>
        <w:lastRenderedPageBreak/>
        <w:t>Tabbar</w:t>
      </w:r>
      <w:bookmarkEnd w:id="45"/>
      <w:proofErr w:type="spellEnd"/>
    </w:p>
    <w:p w:rsidR="00EB1A44" w:rsidRPr="00317C46" w:rsidRDefault="000C51E1" w:rsidP="00EB1A44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43689" cy="5534798"/>
            <wp:effectExtent l="0" t="0" r="0" b="889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65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5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C9" w:rsidRPr="00317C46" w:rsidRDefault="00EB6EC9" w:rsidP="001203CF">
      <w:pPr>
        <w:pStyle w:val="5"/>
        <w:rPr>
          <w:sz w:val="24"/>
          <w:szCs w:val="24"/>
        </w:rPr>
      </w:pPr>
      <w:bookmarkStart w:id="46" w:name="_Toc466367948"/>
      <w:proofErr w:type="spellStart"/>
      <w:r w:rsidRPr="00317C46">
        <w:rPr>
          <w:sz w:val="24"/>
          <w:szCs w:val="24"/>
        </w:rPr>
        <w:lastRenderedPageBreak/>
        <w:t>Navbar</w:t>
      </w:r>
      <w:bookmarkEnd w:id="46"/>
      <w:proofErr w:type="spellEnd"/>
    </w:p>
    <w:p w:rsidR="00EB1A44" w:rsidRPr="00317C46" w:rsidRDefault="000C51E1" w:rsidP="00EB1A44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15110" cy="5477640"/>
            <wp:effectExtent l="0" t="0" r="9525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726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C9" w:rsidRPr="00317C46" w:rsidRDefault="00EB6EC9" w:rsidP="001203CF">
      <w:pPr>
        <w:pStyle w:val="5"/>
        <w:rPr>
          <w:sz w:val="24"/>
          <w:szCs w:val="24"/>
        </w:rPr>
      </w:pPr>
      <w:bookmarkStart w:id="47" w:name="_Toc466367949"/>
      <w:r w:rsidRPr="00317C46">
        <w:rPr>
          <w:sz w:val="24"/>
          <w:szCs w:val="24"/>
        </w:rPr>
        <w:lastRenderedPageBreak/>
        <w:t>Button</w:t>
      </w:r>
      <w:bookmarkEnd w:id="47"/>
    </w:p>
    <w:p w:rsidR="00EB1A44" w:rsidRPr="00317C46" w:rsidRDefault="00667F42" w:rsidP="00EB1A44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962689" cy="5468114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810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C9" w:rsidRDefault="00EB6EC9" w:rsidP="001203CF">
      <w:pPr>
        <w:pStyle w:val="5"/>
        <w:rPr>
          <w:rFonts w:hint="eastAsia"/>
          <w:sz w:val="24"/>
          <w:szCs w:val="24"/>
        </w:rPr>
      </w:pPr>
      <w:bookmarkStart w:id="48" w:name="_Toc466367950"/>
      <w:r w:rsidRPr="00317C46">
        <w:rPr>
          <w:sz w:val="24"/>
          <w:szCs w:val="24"/>
        </w:rPr>
        <w:lastRenderedPageBreak/>
        <w:t>Cell</w:t>
      </w:r>
      <w:bookmarkEnd w:id="48"/>
    </w:p>
    <w:p w:rsidR="00667F42" w:rsidRPr="00667F42" w:rsidRDefault="00D8471D" w:rsidP="00667F42">
      <w:r>
        <w:rPr>
          <w:noProof/>
        </w:rPr>
        <w:drawing>
          <wp:inline distT="0" distB="0" distL="0" distR="0">
            <wp:extent cx="3162742" cy="5496693"/>
            <wp:effectExtent l="0" t="0" r="0" b="889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840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C9" w:rsidRPr="00317C46" w:rsidRDefault="00EB6EC9" w:rsidP="001203CF">
      <w:pPr>
        <w:pStyle w:val="5"/>
        <w:rPr>
          <w:sz w:val="24"/>
          <w:szCs w:val="24"/>
        </w:rPr>
      </w:pPr>
      <w:bookmarkStart w:id="49" w:name="_Toc466367951"/>
      <w:r w:rsidRPr="00317C46">
        <w:rPr>
          <w:sz w:val="24"/>
          <w:szCs w:val="24"/>
        </w:rPr>
        <w:lastRenderedPageBreak/>
        <w:t>Cell Swipe</w:t>
      </w:r>
      <w:bookmarkEnd w:id="49"/>
    </w:p>
    <w:p w:rsidR="00EB1A44" w:rsidRPr="00317C46" w:rsidRDefault="00D8471D" w:rsidP="00EB1A44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43689" cy="5468114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932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C9" w:rsidRPr="00317C46" w:rsidRDefault="00EB6EC9" w:rsidP="001203CF">
      <w:pPr>
        <w:pStyle w:val="5"/>
        <w:rPr>
          <w:sz w:val="24"/>
          <w:szCs w:val="24"/>
        </w:rPr>
      </w:pPr>
      <w:bookmarkStart w:id="50" w:name="_Toc466367952"/>
      <w:r w:rsidRPr="00317C46">
        <w:rPr>
          <w:sz w:val="24"/>
          <w:szCs w:val="24"/>
        </w:rPr>
        <w:lastRenderedPageBreak/>
        <w:t>Spinner</w:t>
      </w:r>
      <w:bookmarkEnd w:id="50"/>
    </w:p>
    <w:p w:rsidR="00EB1A44" w:rsidRPr="00317C46" w:rsidRDefault="001D63D6" w:rsidP="00EB1A44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05584" cy="2981741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1955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C9" w:rsidRPr="00317C46" w:rsidRDefault="00EB6EC9" w:rsidP="001203CF">
      <w:pPr>
        <w:pStyle w:val="5"/>
        <w:rPr>
          <w:sz w:val="24"/>
          <w:szCs w:val="24"/>
        </w:rPr>
      </w:pPr>
      <w:bookmarkStart w:id="51" w:name="_Toc466367953"/>
      <w:proofErr w:type="spellStart"/>
      <w:r w:rsidRPr="00317C46">
        <w:rPr>
          <w:sz w:val="24"/>
          <w:szCs w:val="24"/>
        </w:rPr>
        <w:lastRenderedPageBreak/>
        <w:t>TabContainer</w:t>
      </w:r>
      <w:bookmarkEnd w:id="51"/>
      <w:proofErr w:type="spellEnd"/>
    </w:p>
    <w:p w:rsidR="00EB1A44" w:rsidRPr="00317C46" w:rsidRDefault="00313A14" w:rsidP="00EB1A44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15110" cy="5449061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044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99" w:rsidRPr="00317C46" w:rsidRDefault="00EB6EC9" w:rsidP="00B4467B">
      <w:pPr>
        <w:pStyle w:val="5"/>
        <w:rPr>
          <w:sz w:val="24"/>
          <w:szCs w:val="24"/>
        </w:rPr>
      </w:pPr>
      <w:bookmarkStart w:id="52" w:name="_Toc466367954"/>
      <w:r w:rsidRPr="00317C46">
        <w:rPr>
          <w:sz w:val="24"/>
          <w:szCs w:val="24"/>
        </w:rPr>
        <w:t>Search</w:t>
      </w:r>
      <w:bookmarkEnd w:id="52"/>
    </w:p>
    <w:p w:rsidR="00EB1A44" w:rsidRPr="00317C46" w:rsidRDefault="00313A14" w:rsidP="00EB1A44">
      <w:pPr>
        <w:pStyle w:val="af"/>
        <w:ind w:left="846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34163" cy="1076475"/>
            <wp:effectExtent l="0" t="0" r="9525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133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D1" w:rsidRPr="00317C46" w:rsidRDefault="004B62D1" w:rsidP="00560E1A">
      <w:pPr>
        <w:pStyle w:val="4"/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</w:pPr>
      <w:bookmarkStart w:id="53" w:name="_Toc466367955"/>
      <w:r w:rsidRPr="00317C46"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lastRenderedPageBreak/>
        <w:t>Form</w:t>
      </w:r>
      <w:r w:rsidRPr="00317C46"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  <w:t>组件</w:t>
      </w:r>
      <w:bookmarkEnd w:id="53"/>
    </w:p>
    <w:p w:rsidR="008C62F1" w:rsidRPr="00317C46" w:rsidRDefault="008C62F1" w:rsidP="00970CCB">
      <w:pPr>
        <w:pStyle w:val="5"/>
        <w:rPr>
          <w:sz w:val="24"/>
          <w:szCs w:val="24"/>
        </w:rPr>
      </w:pPr>
      <w:bookmarkStart w:id="54" w:name="_Toc466367956"/>
      <w:r w:rsidRPr="00317C46">
        <w:rPr>
          <w:sz w:val="24"/>
          <w:szCs w:val="24"/>
        </w:rPr>
        <w:t>Switch</w:t>
      </w:r>
      <w:bookmarkEnd w:id="54"/>
    </w:p>
    <w:p w:rsidR="00EB1A44" w:rsidRDefault="008612A9" w:rsidP="00EB1A44">
      <w:pPr>
        <w:pStyle w:val="af"/>
        <w:ind w:left="870" w:firstLineChars="0" w:firstLine="0"/>
      </w:pPr>
      <w:r>
        <w:rPr>
          <w:noProof/>
        </w:rPr>
        <w:drawing>
          <wp:inline distT="0" distB="0" distL="0" distR="0">
            <wp:extent cx="3143689" cy="2476846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221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F1" w:rsidRPr="00313A14" w:rsidRDefault="008C62F1" w:rsidP="00B63D09">
      <w:pPr>
        <w:pStyle w:val="5"/>
        <w:rPr>
          <w:sz w:val="24"/>
          <w:szCs w:val="24"/>
        </w:rPr>
      </w:pPr>
      <w:bookmarkStart w:id="55" w:name="_Toc466367957"/>
      <w:r w:rsidRPr="00313A14">
        <w:rPr>
          <w:sz w:val="24"/>
          <w:szCs w:val="24"/>
        </w:rPr>
        <w:lastRenderedPageBreak/>
        <w:t>Checklist</w:t>
      </w:r>
      <w:bookmarkEnd w:id="55"/>
    </w:p>
    <w:p w:rsidR="00EB1A44" w:rsidRPr="00313A14" w:rsidRDefault="008612A9" w:rsidP="00EB1A44">
      <w:pPr>
        <w:pStyle w:val="af"/>
        <w:ind w:left="87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19847" cy="5401429"/>
            <wp:effectExtent l="0" t="0" r="952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246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F1" w:rsidRPr="00313A14" w:rsidRDefault="008C62F1" w:rsidP="00177C97">
      <w:pPr>
        <w:pStyle w:val="5"/>
        <w:rPr>
          <w:sz w:val="24"/>
          <w:szCs w:val="24"/>
        </w:rPr>
      </w:pPr>
      <w:bookmarkStart w:id="56" w:name="_Toc466367958"/>
      <w:r w:rsidRPr="00313A14">
        <w:rPr>
          <w:sz w:val="24"/>
          <w:szCs w:val="24"/>
        </w:rPr>
        <w:lastRenderedPageBreak/>
        <w:t>Radio</w:t>
      </w:r>
      <w:bookmarkEnd w:id="56"/>
    </w:p>
    <w:p w:rsidR="00EB1A44" w:rsidRPr="00313A14" w:rsidRDefault="00823A42" w:rsidP="00EB1A44">
      <w:pPr>
        <w:pStyle w:val="af"/>
        <w:ind w:left="87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981741" cy="5430008"/>
            <wp:effectExtent l="0" t="0" r="952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322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F1" w:rsidRPr="00313A14" w:rsidRDefault="008C62F1" w:rsidP="003F0EDA">
      <w:pPr>
        <w:pStyle w:val="5"/>
        <w:rPr>
          <w:sz w:val="24"/>
          <w:szCs w:val="24"/>
        </w:rPr>
      </w:pPr>
      <w:bookmarkStart w:id="57" w:name="_Toc466367959"/>
      <w:r w:rsidRPr="00313A14">
        <w:rPr>
          <w:sz w:val="24"/>
          <w:szCs w:val="24"/>
        </w:rPr>
        <w:lastRenderedPageBreak/>
        <w:t>Field</w:t>
      </w:r>
      <w:bookmarkEnd w:id="57"/>
    </w:p>
    <w:p w:rsidR="00EB1A44" w:rsidRPr="00313A14" w:rsidRDefault="00823A42" w:rsidP="00EB1A44">
      <w:pPr>
        <w:pStyle w:val="af"/>
        <w:ind w:left="87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62742" cy="5515745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354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D1" w:rsidRPr="00313A14" w:rsidRDefault="008C62F1" w:rsidP="00D965E6">
      <w:pPr>
        <w:pStyle w:val="5"/>
        <w:rPr>
          <w:rFonts w:ascii="Helvetica Neue" w:hAnsi="Helvetica Neue" w:hint="eastAsia"/>
          <w:color w:val="656B79"/>
          <w:sz w:val="24"/>
          <w:szCs w:val="24"/>
          <w:shd w:val="clear" w:color="auto" w:fill="FFFFFF"/>
        </w:rPr>
      </w:pPr>
      <w:bookmarkStart w:id="58" w:name="_Toc466367960"/>
      <w:r w:rsidRPr="00313A14">
        <w:rPr>
          <w:sz w:val="24"/>
          <w:szCs w:val="24"/>
        </w:rPr>
        <w:lastRenderedPageBreak/>
        <w:t>Badge</w:t>
      </w:r>
      <w:bookmarkEnd w:id="58"/>
    </w:p>
    <w:p w:rsidR="00312E5A" w:rsidRDefault="00AD2999" w:rsidP="00312E5A">
      <w:pPr>
        <w:rPr>
          <w:rFonts w:ascii="Helvetica Neue" w:hAnsi="Helvetica Neue" w:hint="eastAsia"/>
          <w:color w:val="656B79"/>
          <w:szCs w:val="21"/>
          <w:shd w:val="clear" w:color="auto" w:fill="FFFFFF"/>
        </w:rPr>
      </w:pPr>
      <w:r>
        <w:rPr>
          <w:rFonts w:ascii="Helvetica Neue" w:hAnsi="Helvetica Neue" w:hint="eastAsia"/>
          <w:noProof/>
          <w:color w:val="656B79"/>
          <w:szCs w:val="21"/>
          <w:shd w:val="clear" w:color="auto" w:fill="FFFFFF"/>
        </w:rPr>
        <w:drawing>
          <wp:inline distT="0" distB="0" distL="0" distR="0">
            <wp:extent cx="3162742" cy="2581635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61108202435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02" w:rsidRDefault="007C7502" w:rsidP="00312E5A">
      <w:pPr>
        <w:rPr>
          <w:rFonts w:ascii="Helvetica Neue" w:hAnsi="Helvetica Neue" w:hint="eastAsia"/>
          <w:color w:val="656B79"/>
          <w:szCs w:val="21"/>
          <w:shd w:val="clear" w:color="auto" w:fill="FFFFFF"/>
        </w:rPr>
      </w:pPr>
    </w:p>
    <w:p w:rsidR="00FF5840" w:rsidRPr="00FF5840" w:rsidRDefault="00FF5840" w:rsidP="00FF5840"/>
    <w:p w:rsidR="00C373B5" w:rsidRDefault="00C373B5" w:rsidP="00C373B5">
      <w:pPr>
        <w:pStyle w:val="2"/>
      </w:pPr>
      <w:bookmarkStart w:id="59" w:name="_Toc466367966"/>
      <w:r>
        <w:rPr>
          <w:rFonts w:hint="eastAsia"/>
        </w:rPr>
        <w:t>参考文献</w:t>
      </w:r>
      <w:bookmarkEnd w:id="59"/>
    </w:p>
    <w:p w:rsidR="00CA2DA7" w:rsidRDefault="00CA2DA7" w:rsidP="00CA2DA7">
      <w:pPr>
        <w:pStyle w:val="af"/>
        <w:ind w:left="420" w:firstLineChars="0" w:firstLine="0"/>
      </w:pPr>
      <w:proofErr w:type="gramStart"/>
      <w:r>
        <w:rPr>
          <w:rFonts w:hint="eastAsia"/>
        </w:rPr>
        <w:t>amaze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UI:</w:t>
      </w:r>
      <w:hyperlink r:id="rId146" w:history="1">
        <w:r w:rsidRPr="00C06110">
          <w:rPr>
            <w:rStyle w:val="a9"/>
          </w:rPr>
          <w:t>http</w:t>
        </w:r>
        <w:proofErr w:type="spellEnd"/>
        <w:r w:rsidRPr="00C06110">
          <w:rPr>
            <w:rStyle w:val="a9"/>
          </w:rPr>
          <w:t>://amazeui.org/getting-started</w:t>
        </w:r>
      </w:hyperlink>
      <w:r>
        <w:rPr>
          <w:rFonts w:hint="eastAsia"/>
        </w:rPr>
        <w:t xml:space="preserve"> </w:t>
      </w:r>
    </w:p>
    <w:p w:rsidR="00CA2DA7" w:rsidRDefault="00CA2DA7" w:rsidP="00CA2DA7">
      <w:pPr>
        <w:pStyle w:val="af"/>
        <w:ind w:left="420" w:firstLineChars="0" w:firstLine="0"/>
      </w:pPr>
      <w:r>
        <w:rPr>
          <w:rFonts w:hint="eastAsia"/>
        </w:rPr>
        <w:t>ZUI:</w:t>
      </w:r>
      <w:r w:rsidRPr="00385F37">
        <w:t xml:space="preserve"> </w:t>
      </w:r>
      <w:hyperlink r:id="rId147" w:history="1">
        <w:r w:rsidRPr="00C06110">
          <w:rPr>
            <w:rStyle w:val="a9"/>
          </w:rPr>
          <w:t>http://easysoft.github.io/</w:t>
        </w:r>
      </w:hyperlink>
    </w:p>
    <w:p w:rsidR="00CA2DA7" w:rsidRDefault="00CA2DA7" w:rsidP="00CA2DA7">
      <w:pPr>
        <w:pStyle w:val="af"/>
        <w:ind w:left="420" w:firstLineChars="0" w:firstLine="0"/>
      </w:pPr>
      <w:r>
        <w:rPr>
          <w:rFonts w:hint="eastAsia"/>
        </w:rPr>
        <w:t>MUI:</w:t>
      </w:r>
      <w:r w:rsidRPr="0032432C">
        <w:t xml:space="preserve"> </w:t>
      </w:r>
      <w:hyperlink r:id="rId148" w:history="1">
        <w:r w:rsidRPr="00C06110">
          <w:rPr>
            <w:rStyle w:val="a9"/>
          </w:rPr>
          <w:t>http://www.dcloud.io/mui.html</w:t>
        </w:r>
      </w:hyperlink>
    </w:p>
    <w:p w:rsidR="00CA2DA7" w:rsidRDefault="00CA2DA7" w:rsidP="00CA2DA7">
      <w:pPr>
        <w:pStyle w:val="af"/>
        <w:ind w:left="420" w:firstLineChars="0" w:firstLine="0"/>
      </w:pPr>
      <w:r>
        <w:rPr>
          <w:rFonts w:hint="eastAsia"/>
        </w:rPr>
        <w:t>重置样式表：</w:t>
      </w:r>
      <w:r w:rsidR="00317C46">
        <w:fldChar w:fldCharType="begin"/>
      </w:r>
      <w:r w:rsidR="00317C46">
        <w:instrText xml:space="preserve"> HYPERLINK "http://necolas.github.io/normalize.css/" </w:instrText>
      </w:r>
      <w:r w:rsidR="00317C46">
        <w:fldChar w:fldCharType="separate"/>
      </w:r>
      <w:r w:rsidRPr="00C06110">
        <w:rPr>
          <w:rStyle w:val="a9"/>
        </w:rPr>
        <w:t>http://necolas.github.io/normalize.css/</w:t>
      </w:r>
      <w:r w:rsidR="00317C46">
        <w:rPr>
          <w:rStyle w:val="a9"/>
        </w:rPr>
        <w:fldChar w:fldCharType="end"/>
      </w:r>
    </w:p>
    <w:p w:rsidR="00C373B5" w:rsidRDefault="00CA2DA7" w:rsidP="00CA2DA7">
      <w:pPr>
        <w:ind w:firstLineChars="196" w:firstLine="418"/>
      </w:pPr>
      <w:r>
        <w:rPr>
          <w:rFonts w:hint="eastAsia"/>
        </w:rPr>
        <w:t>后台</w:t>
      </w:r>
      <w:r>
        <w:rPr>
          <w:rFonts w:hint="eastAsia"/>
        </w:rPr>
        <w:t>UI</w:t>
      </w:r>
      <w:r>
        <w:rPr>
          <w:rFonts w:hint="eastAsia"/>
        </w:rPr>
        <w:t>：</w:t>
      </w:r>
      <w:r w:rsidR="00317C46">
        <w:fldChar w:fldCharType="begin"/>
      </w:r>
      <w:r w:rsidR="00317C46">
        <w:instrText xml:space="preserve"> HYPERLINK "http://element.eleme.io/" </w:instrText>
      </w:r>
      <w:r w:rsidR="00317C46">
        <w:fldChar w:fldCharType="separate"/>
      </w:r>
      <w:r w:rsidRPr="006758B1">
        <w:rPr>
          <w:rStyle w:val="a9"/>
        </w:rPr>
        <w:t>http://element.eleme.io/</w:t>
      </w:r>
      <w:r w:rsidR="00317C46">
        <w:rPr>
          <w:rStyle w:val="a9"/>
        </w:rPr>
        <w:fldChar w:fldCharType="end"/>
      </w:r>
    </w:p>
    <w:p w:rsidR="00CA2DA7" w:rsidRDefault="00CA2DA7" w:rsidP="00CA2DA7">
      <w:pPr>
        <w:ind w:firstLineChars="196" w:firstLine="418"/>
      </w:pPr>
      <w:proofErr w:type="spellStart"/>
      <w:r>
        <w:t>V</w:t>
      </w:r>
      <w:r>
        <w:rPr>
          <w:rFonts w:hint="eastAsia"/>
        </w:rPr>
        <w:t>ue</w:t>
      </w:r>
      <w:proofErr w:type="spellEnd"/>
      <w:r w:rsidR="00873A29">
        <w:rPr>
          <w:rFonts w:hint="eastAsia"/>
        </w:rPr>
        <w:t xml:space="preserve"> </w:t>
      </w:r>
      <w:proofErr w:type="spellStart"/>
      <w:r w:rsidR="00873A29">
        <w:rPr>
          <w:rFonts w:hint="eastAsia"/>
        </w:rPr>
        <w:t>mui</w:t>
      </w:r>
      <w:proofErr w:type="spellEnd"/>
      <w:r>
        <w:rPr>
          <w:rFonts w:hint="eastAsia"/>
        </w:rPr>
        <w:t>:</w:t>
      </w:r>
      <w:r w:rsidR="00873A29">
        <w:rPr>
          <w:rFonts w:hint="eastAsia"/>
        </w:rPr>
        <w:t xml:space="preserve"> </w:t>
      </w:r>
      <w:hyperlink r:id="rId149" w:history="1">
        <w:r w:rsidR="00873A29" w:rsidRPr="006758B1">
          <w:rPr>
            <w:rStyle w:val="a9"/>
          </w:rPr>
          <w:t>http://mui.yaobieting.com/docs/index.html</w:t>
        </w:r>
      </w:hyperlink>
    </w:p>
    <w:p w:rsidR="00873A29" w:rsidRDefault="009D6A63" w:rsidP="00CA2DA7">
      <w:pPr>
        <w:ind w:firstLineChars="196" w:firstLine="418"/>
      </w:pPr>
      <w:r>
        <w:t>C</w:t>
      </w:r>
      <w:r>
        <w:rPr>
          <w:rFonts w:hint="eastAsia"/>
        </w:rPr>
        <w:t>ooking:</w:t>
      </w:r>
      <w:r w:rsidR="003822F4">
        <w:rPr>
          <w:rFonts w:hint="eastAsia"/>
        </w:rPr>
        <w:t xml:space="preserve"> </w:t>
      </w:r>
      <w:hyperlink r:id="rId150" w:history="1">
        <w:r w:rsidR="003822F4" w:rsidRPr="006758B1">
          <w:rPr>
            <w:rStyle w:val="a9"/>
          </w:rPr>
          <w:t>http://cookingjs.github.io/zh-cn/intro.html</w:t>
        </w:r>
      </w:hyperlink>
    </w:p>
    <w:p w:rsidR="003822F4" w:rsidRDefault="003822F4" w:rsidP="00CA2DA7">
      <w:pPr>
        <w:ind w:firstLineChars="196" w:firstLine="418"/>
      </w:pPr>
    </w:p>
    <w:p w:rsidR="003822F4" w:rsidRPr="0025465C" w:rsidRDefault="003822F4" w:rsidP="00CA2DA7">
      <w:pPr>
        <w:ind w:firstLineChars="196" w:firstLine="418"/>
      </w:pPr>
    </w:p>
    <w:sectPr w:rsidR="003822F4" w:rsidRPr="0025465C" w:rsidSect="000B0A55">
      <w:pgSz w:w="11906" w:h="16838" w:code="9"/>
      <w:pgMar w:top="1440" w:right="2125" w:bottom="1440" w:left="1797" w:header="851" w:footer="992" w:gutter="0"/>
      <w:pgNumType w:start="1"/>
      <w:cols w:space="425"/>
      <w:docGrid w:type="linesAndChars" w:linePitch="340" w:charSpace="64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4485" w:rsidRDefault="00154485">
      <w:r>
        <w:separator/>
      </w:r>
    </w:p>
  </w:endnote>
  <w:endnote w:type="continuationSeparator" w:id="0">
    <w:p w:rsidR="00154485" w:rsidRDefault="0015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C46" w:rsidRDefault="00317C46" w:rsidP="00C51871">
    <w:pPr>
      <w:pStyle w:val="a8"/>
      <w:jc w:val="center"/>
    </w:pPr>
    <w:r>
      <w:rPr>
        <w:noProof/>
        <w:kern w:val="0"/>
        <w:sz w:val="20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812589E" wp14:editId="72DE968A">
              <wp:simplePos x="0" y="0"/>
              <wp:positionH relativeFrom="column">
                <wp:posOffset>4057650</wp:posOffset>
              </wp:positionH>
              <wp:positionV relativeFrom="paragraph">
                <wp:posOffset>-22225</wp:posOffset>
              </wp:positionV>
              <wp:extent cx="2299335" cy="252095"/>
              <wp:effectExtent l="0" t="0" r="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933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7C46" w:rsidRDefault="00317C46" w:rsidP="003E3820">
                          <w:pPr>
                            <w:tabs>
                              <w:tab w:val="left" w:pos="1440"/>
                            </w:tabs>
                            <w:ind w:left="1" w:rightChars="495" w:right="1039"/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5"/>
                            </w:rPr>
                            <w:t>北京英泰伟业通信技术开发有限公司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left:0;text-align:left;margin-left:319.5pt;margin-top:-1.75pt;width:181.05pt;height:19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" stroked="f">
              <v:textbox inset="0,0,0,0">
                <w:txbxContent>
                  <w:p w:rsidR="00317C46" w:rsidRDefault="00317C46" w:rsidP="003E3820">
                    <w:pPr>
                      <w:tabs>
                        <w:tab w:val="left" w:pos="1440"/>
                      </w:tabs>
                      <w:ind w:left="1" w:rightChars="495" w:right="1039"/>
                      <w:rPr>
                        <w:b/>
                        <w:sz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</w:rPr>
                      <w:t>北京英泰伟业通信技术开发有限公司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kern w:val="0"/>
        <w:sz w:val="20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42109C" wp14:editId="618420D6">
              <wp:simplePos x="0" y="0"/>
              <wp:positionH relativeFrom="column">
                <wp:posOffset>-255270</wp:posOffset>
              </wp:positionH>
              <wp:positionV relativeFrom="paragraph">
                <wp:posOffset>-10160</wp:posOffset>
              </wp:positionV>
              <wp:extent cx="1828800" cy="240030"/>
              <wp:effectExtent l="1905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2400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7C46" w:rsidRDefault="00317C46" w:rsidP="00C51871">
                          <w:pPr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5"/>
                            </w:rPr>
                            <w:t>仅供内部使用</w:t>
                          </w:r>
                        </w:p>
                        <w:p w:rsidR="00317C46" w:rsidRDefault="00317C46" w:rsidP="00C51871">
                          <w:pPr>
                            <w:rPr>
                              <w:b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0" type="#_x0000_t202" style="position:absolute;left:0;text-align:left;margin-left:-20.1pt;margin-top:-.8pt;width:2in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" stroked="f">
              <v:textbox inset="0,0,0,0">
                <w:txbxContent>
                  <w:p w:rsidR="00317C46" w:rsidRDefault="00317C46" w:rsidP="00C51871">
                    <w:pPr>
                      <w:rPr>
                        <w:b/>
                        <w:sz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</w:rPr>
                      <w:t>仅供内部使用</w:t>
                    </w:r>
                  </w:p>
                  <w:p w:rsidR="00317C46" w:rsidRDefault="00317C46" w:rsidP="00C51871">
                    <w:pPr>
                      <w:rPr>
                        <w:b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/>
        <w:kern w:val="0"/>
        <w:sz w:val="15"/>
        <w:szCs w:val="21"/>
      </w:rPr>
      <w:t>第</w:t>
    </w:r>
    <w:r>
      <w:rPr>
        <w:kern w:val="0"/>
        <w:sz w:val="15"/>
        <w:szCs w:val="21"/>
      </w:rPr>
      <w:fldChar w:fldCharType="begin"/>
    </w:r>
    <w:r>
      <w:rPr>
        <w:kern w:val="0"/>
        <w:sz w:val="15"/>
        <w:szCs w:val="21"/>
      </w:rPr>
      <w:instrText xml:space="preserve"> PAGE </w:instrText>
    </w:r>
    <w:r>
      <w:rPr>
        <w:kern w:val="0"/>
        <w:sz w:val="15"/>
        <w:szCs w:val="21"/>
      </w:rPr>
      <w:fldChar w:fldCharType="separate"/>
    </w:r>
    <w:r w:rsidR="00F269A9">
      <w:rPr>
        <w:noProof/>
        <w:kern w:val="0"/>
        <w:sz w:val="15"/>
        <w:szCs w:val="21"/>
      </w:rPr>
      <w:t>36</w:t>
    </w:r>
    <w:r>
      <w:rPr>
        <w:kern w:val="0"/>
        <w:sz w:val="15"/>
        <w:szCs w:val="21"/>
      </w:rPr>
      <w:fldChar w:fldCharType="end"/>
    </w:r>
    <w:proofErr w:type="gramStart"/>
    <w:r>
      <w:rPr>
        <w:rFonts w:hint="eastAsia"/>
        <w:kern w:val="0"/>
        <w:sz w:val="15"/>
        <w:szCs w:val="21"/>
      </w:rPr>
      <w:t>页共</w:t>
    </w:r>
    <w:proofErr w:type="gramEnd"/>
    <w:r>
      <w:rPr>
        <w:kern w:val="0"/>
        <w:sz w:val="15"/>
        <w:szCs w:val="21"/>
      </w:rPr>
      <w:fldChar w:fldCharType="begin"/>
    </w:r>
    <w:r>
      <w:rPr>
        <w:kern w:val="0"/>
        <w:sz w:val="15"/>
        <w:szCs w:val="21"/>
      </w:rPr>
      <w:instrText xml:space="preserve"> NUMPAGES </w:instrText>
    </w:r>
    <w:r>
      <w:rPr>
        <w:kern w:val="0"/>
        <w:sz w:val="15"/>
        <w:szCs w:val="21"/>
      </w:rPr>
      <w:fldChar w:fldCharType="separate"/>
    </w:r>
    <w:r w:rsidR="00F269A9">
      <w:rPr>
        <w:noProof/>
        <w:kern w:val="0"/>
        <w:sz w:val="15"/>
        <w:szCs w:val="21"/>
      </w:rPr>
      <w:t>66</w:t>
    </w:r>
    <w:r>
      <w:rPr>
        <w:kern w:val="0"/>
        <w:sz w:val="15"/>
        <w:szCs w:val="21"/>
      </w:rPr>
      <w:fldChar w:fldCharType="end"/>
    </w:r>
    <w:r>
      <w:rPr>
        <w:rFonts w:hint="eastAsia"/>
        <w:kern w:val="0"/>
        <w:sz w:val="15"/>
        <w:szCs w:val="21"/>
      </w:rPr>
      <w:t>页</w:t>
    </w:r>
  </w:p>
  <w:p w:rsidR="00317C46" w:rsidRDefault="00317C4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4485" w:rsidRDefault="00154485">
      <w:r>
        <w:separator/>
      </w:r>
    </w:p>
  </w:footnote>
  <w:footnote w:type="continuationSeparator" w:id="0">
    <w:p w:rsidR="00154485" w:rsidRDefault="001544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C46" w:rsidRPr="0005132A" w:rsidRDefault="00317C46" w:rsidP="003E3820">
    <w:pPr>
      <w:pStyle w:val="a7"/>
      <w:pBdr>
        <w:bottom w:val="single" w:sz="6" w:space="0" w:color="auto"/>
      </w:pBdr>
      <w:ind w:firstLineChars="1400" w:firstLine="2951"/>
      <w:jc w:val="both"/>
      <w:rPr>
        <w:rFonts w:ascii="仿宋_GB2312" w:eastAsia="仿宋_GB2312"/>
        <w:b/>
        <w:sz w:val="21"/>
      </w:rPr>
    </w:pPr>
    <w:r>
      <w:rPr>
        <w:rFonts w:ascii="仿宋_GB2312" w:eastAsia="仿宋_GB2312"/>
        <w:b/>
        <w:noProof/>
        <w:sz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DFD7C9" wp14:editId="09662253">
              <wp:simplePos x="0" y="0"/>
              <wp:positionH relativeFrom="column">
                <wp:posOffset>4831080</wp:posOffset>
              </wp:positionH>
              <wp:positionV relativeFrom="paragraph">
                <wp:posOffset>19685</wp:posOffset>
              </wp:positionV>
              <wp:extent cx="1272540" cy="154305"/>
              <wp:effectExtent l="1905" t="635" r="1905" b="0"/>
              <wp:wrapNone/>
              <wp:docPr id="2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254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7C46" w:rsidRDefault="00317C46" w:rsidP="0005132A">
                          <w:pPr>
                            <w:tabs>
                              <w:tab w:val="left" w:pos="780"/>
                            </w:tabs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5"/>
                            </w:rPr>
                            <w:t>密级：机密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80.4pt;margin-top:1.55pt;width:100.2pt;height:1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VrrAIAAKo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" filled="f" stroked="f">
              <v:textbox inset="0,0,0,0">
                <w:txbxContent>
                  <w:p w:rsidR="00317C46" w:rsidRDefault="00317C46" w:rsidP="0005132A">
                    <w:pPr>
                      <w:tabs>
                        <w:tab w:val="left" w:pos="780"/>
                      </w:tabs>
                      <w:rPr>
                        <w:b/>
                        <w:sz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</w:rPr>
                      <w:t>密级：机密</w:t>
                    </w:r>
                  </w:p>
                </w:txbxContent>
              </v:textbox>
            </v:shape>
          </w:pict>
        </mc:Fallback>
      </mc:AlternateContent>
    </w:r>
    <w:r>
      <w:rPr>
        <w:rFonts w:ascii="仿宋_GB2312" w:eastAsia="仿宋_GB2312"/>
        <w:b/>
        <w:noProof/>
        <w:sz w:val="21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E3F77A3" wp14:editId="53DD6581">
              <wp:simplePos x="0" y="0"/>
              <wp:positionH relativeFrom="column">
                <wp:posOffset>20353020</wp:posOffset>
              </wp:positionH>
              <wp:positionV relativeFrom="paragraph">
                <wp:posOffset>-45085</wp:posOffset>
              </wp:positionV>
              <wp:extent cx="1272540" cy="154305"/>
              <wp:effectExtent l="0" t="2540" r="0" b="0"/>
              <wp:wrapNone/>
              <wp:docPr id="2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254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7C46" w:rsidRDefault="00317C46" w:rsidP="0005132A">
                          <w:pPr>
                            <w:tabs>
                              <w:tab w:val="left" w:pos="780"/>
                            </w:tabs>
                            <w:rPr>
                              <w:b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5"/>
                            </w:rPr>
                            <w:t>密级：机密日期：</w:t>
                          </w:r>
                          <w:r>
                            <w:rPr>
                              <w:b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15"/>
                            </w:rPr>
                            <w:instrText xml:space="preserve"> DATE \@ "yyyy-M-d" </w:instrText>
                          </w:r>
                          <w:r>
                            <w:rPr>
                              <w:b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15"/>
                            </w:rPr>
                            <w:t>2016-11-8</w:t>
                          </w:r>
                          <w:r>
                            <w:rPr>
                              <w:b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27" type="#_x0000_t202" style="position:absolute;left:0;text-align:left;margin-left:1602.6pt;margin-top:-3.55pt;width:100.2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pibsAIAALE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" filled="f" stroked="f">
              <v:textbox inset="0,0,0,0">
                <w:txbxContent>
                  <w:p w:rsidR="00317C46" w:rsidRDefault="00317C46" w:rsidP="0005132A">
                    <w:pPr>
                      <w:tabs>
                        <w:tab w:val="left" w:pos="780"/>
                      </w:tabs>
                      <w:rPr>
                        <w:b/>
                        <w:sz w:val="15"/>
                      </w:rPr>
                    </w:pPr>
                    <w:r>
                      <w:rPr>
                        <w:rFonts w:hint="eastAsia"/>
                        <w:b/>
                        <w:sz w:val="15"/>
                      </w:rPr>
                      <w:t>密级：机密日期：</w:t>
                    </w:r>
                    <w:r>
                      <w:rPr>
                        <w:b/>
                        <w:sz w:val="15"/>
                      </w:rPr>
                      <w:fldChar w:fldCharType="begin"/>
                    </w:r>
                    <w:r>
                      <w:rPr>
                        <w:b/>
                        <w:sz w:val="15"/>
                      </w:rPr>
                      <w:instrText xml:space="preserve"> DATE \@ "yyyy-M-d" </w:instrText>
                    </w:r>
                    <w:r>
                      <w:rPr>
                        <w:b/>
                        <w:sz w:val="15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15"/>
                      </w:rPr>
                      <w:t>2016-11-8</w:t>
                    </w:r>
                    <w:r>
                      <w:rPr>
                        <w:b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仿宋_GB2312" w:eastAsia="仿宋_GB2312"/>
        <w:b/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F8BF607" wp14:editId="676A6785">
              <wp:simplePos x="0" y="0"/>
              <wp:positionH relativeFrom="column">
                <wp:posOffset>-114300</wp:posOffset>
              </wp:positionH>
              <wp:positionV relativeFrom="paragraph">
                <wp:posOffset>-220345</wp:posOffset>
              </wp:positionV>
              <wp:extent cx="735330" cy="415925"/>
              <wp:effectExtent l="0" t="0" r="0" b="317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5330" cy="415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7C46" w:rsidRDefault="00317C46" w:rsidP="0005132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CC35E8D" wp14:editId="0E0EFEE6">
                                <wp:extent cx="552450" cy="323850"/>
                                <wp:effectExtent l="0" t="0" r="0" b="0"/>
                                <wp:docPr id="35" name="图片 35" descr="IWT-LOGO-SMAL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9" descr="IWT-LOGO-SMAL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52450" cy="3238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eaVert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28" type="#_x0000_t202" style="position:absolute;left:0;text-align:left;margin-left:-9pt;margin-top:-17.35pt;width:57.9pt;height:32.7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" filled="f" stroked="f" strokeweight="0">
              <v:textbox style="layout-flow:vertical-ideographic;mso-fit-shape-to-text:t">
                <w:txbxContent>
                  <w:p w:rsidR="00317C46" w:rsidRDefault="00317C46" w:rsidP="0005132A">
                    <w:r>
                      <w:rPr>
                        <w:noProof/>
                      </w:rPr>
                      <w:drawing>
                        <wp:inline distT="0" distB="0" distL="0" distR="0" wp14:anchorId="1CC35E8D" wp14:editId="0E0EFEE6">
                          <wp:extent cx="552450" cy="323850"/>
                          <wp:effectExtent l="0" t="0" r="0" b="0"/>
                          <wp:docPr id="35" name="图片 35" descr="IWT-LOGO-SMAL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9" descr="IWT-LOGO-SMAL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5245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仿宋_GB2312" w:eastAsia="仿宋_GB2312" w:hint="eastAsia"/>
        <w:b/>
        <w:noProof/>
        <w:sz w:val="21"/>
      </w:rPr>
      <w:t>IWT前端框架概要设计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A90ABEE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0EC18F3"/>
    <w:multiLevelType w:val="hybridMultilevel"/>
    <w:tmpl w:val="BB0A09E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>
    <w:nsid w:val="012D44A8"/>
    <w:multiLevelType w:val="hybridMultilevel"/>
    <w:tmpl w:val="429813F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>
    <w:nsid w:val="01490DA7"/>
    <w:multiLevelType w:val="hybridMultilevel"/>
    <w:tmpl w:val="FFD6762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>
    <w:nsid w:val="015F40A4"/>
    <w:multiLevelType w:val="hybridMultilevel"/>
    <w:tmpl w:val="1294F84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">
    <w:nsid w:val="02BA5129"/>
    <w:multiLevelType w:val="hybridMultilevel"/>
    <w:tmpl w:val="922069C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>
    <w:nsid w:val="03C82E66"/>
    <w:multiLevelType w:val="hybridMultilevel"/>
    <w:tmpl w:val="78640E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403147F"/>
    <w:multiLevelType w:val="hybridMultilevel"/>
    <w:tmpl w:val="F118E26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>
    <w:nsid w:val="041672B9"/>
    <w:multiLevelType w:val="hybridMultilevel"/>
    <w:tmpl w:val="1294F84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">
    <w:nsid w:val="043E5FC8"/>
    <w:multiLevelType w:val="hybridMultilevel"/>
    <w:tmpl w:val="75440F4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">
    <w:nsid w:val="06632C47"/>
    <w:multiLevelType w:val="hybridMultilevel"/>
    <w:tmpl w:val="715C3F8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>
    <w:nsid w:val="07405A54"/>
    <w:multiLevelType w:val="hybridMultilevel"/>
    <w:tmpl w:val="A3F80BBE"/>
    <w:lvl w:ilvl="0" w:tplc="7A36D3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0763128D"/>
    <w:multiLevelType w:val="hybridMultilevel"/>
    <w:tmpl w:val="21AE9BE2"/>
    <w:lvl w:ilvl="0" w:tplc="29E82454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>
    <w:nsid w:val="0A051E32"/>
    <w:multiLevelType w:val="hybridMultilevel"/>
    <w:tmpl w:val="715C3F8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4">
    <w:nsid w:val="0AD53839"/>
    <w:multiLevelType w:val="hybridMultilevel"/>
    <w:tmpl w:val="0436E29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5">
    <w:nsid w:val="0E1449D5"/>
    <w:multiLevelType w:val="hybridMultilevel"/>
    <w:tmpl w:val="C5B2EF6E"/>
    <w:lvl w:ilvl="0" w:tplc="72768B3A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6">
    <w:nsid w:val="11E40C77"/>
    <w:multiLevelType w:val="hybridMultilevel"/>
    <w:tmpl w:val="F5068396"/>
    <w:lvl w:ilvl="0" w:tplc="3A2AEC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30844F8"/>
    <w:multiLevelType w:val="hybridMultilevel"/>
    <w:tmpl w:val="528E6B8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8">
    <w:nsid w:val="13F30480"/>
    <w:multiLevelType w:val="hybridMultilevel"/>
    <w:tmpl w:val="80468CB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9">
    <w:nsid w:val="170E23CD"/>
    <w:multiLevelType w:val="hybridMultilevel"/>
    <w:tmpl w:val="555AE28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>
      <w:start w:val="1"/>
      <w:numFmt w:val="decimal"/>
      <w:lvlText w:val="%4."/>
      <w:lvlJc w:val="left"/>
      <w:pPr>
        <w:ind w:left="2106" w:hanging="420"/>
      </w:pPr>
    </w:lvl>
    <w:lvl w:ilvl="4" w:tplc="04090019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0">
    <w:nsid w:val="17E5590C"/>
    <w:multiLevelType w:val="hybridMultilevel"/>
    <w:tmpl w:val="B0C86CC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19EE6FBA"/>
    <w:multiLevelType w:val="hybridMultilevel"/>
    <w:tmpl w:val="0436E29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>
    <w:nsid w:val="1C7D26BE"/>
    <w:multiLevelType w:val="hybridMultilevel"/>
    <w:tmpl w:val="1C48460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3">
    <w:nsid w:val="214E6061"/>
    <w:multiLevelType w:val="hybridMultilevel"/>
    <w:tmpl w:val="5E24FAB2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4">
    <w:nsid w:val="217C48E9"/>
    <w:multiLevelType w:val="hybridMultilevel"/>
    <w:tmpl w:val="7EB2134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223A49D3"/>
    <w:multiLevelType w:val="hybridMultilevel"/>
    <w:tmpl w:val="DC321D9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>
    <w:nsid w:val="233A2A90"/>
    <w:multiLevelType w:val="hybridMultilevel"/>
    <w:tmpl w:val="80082034"/>
    <w:lvl w:ilvl="0" w:tplc="03ECC502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7">
    <w:nsid w:val="23C32D83"/>
    <w:multiLevelType w:val="hybridMultilevel"/>
    <w:tmpl w:val="715C3F8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8">
    <w:nsid w:val="24DB1640"/>
    <w:multiLevelType w:val="hybridMultilevel"/>
    <w:tmpl w:val="9A86A9C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9">
    <w:nsid w:val="250578E3"/>
    <w:multiLevelType w:val="hybridMultilevel"/>
    <w:tmpl w:val="C4044EBC"/>
    <w:lvl w:ilvl="0" w:tplc="72768B3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2706405B"/>
    <w:multiLevelType w:val="hybridMultilevel"/>
    <w:tmpl w:val="9F64526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1">
    <w:nsid w:val="288941CF"/>
    <w:multiLevelType w:val="hybridMultilevel"/>
    <w:tmpl w:val="E110D19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2">
    <w:nsid w:val="294158DE"/>
    <w:multiLevelType w:val="hybridMultilevel"/>
    <w:tmpl w:val="D486B406"/>
    <w:lvl w:ilvl="0" w:tplc="AF4A3720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2C154D43"/>
    <w:multiLevelType w:val="hybridMultilevel"/>
    <w:tmpl w:val="D486B406"/>
    <w:lvl w:ilvl="0" w:tplc="AF4A3720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2C741CC9"/>
    <w:multiLevelType w:val="hybridMultilevel"/>
    <w:tmpl w:val="835855E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E984975"/>
    <w:multiLevelType w:val="hybridMultilevel"/>
    <w:tmpl w:val="9612A632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6">
    <w:nsid w:val="2F592529"/>
    <w:multiLevelType w:val="hybridMultilevel"/>
    <w:tmpl w:val="7EB2134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2F951DA3"/>
    <w:multiLevelType w:val="hybridMultilevel"/>
    <w:tmpl w:val="4316FE4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8">
    <w:nsid w:val="309F779F"/>
    <w:multiLevelType w:val="hybridMultilevel"/>
    <w:tmpl w:val="B0BEF34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9">
    <w:nsid w:val="30B26208"/>
    <w:multiLevelType w:val="hybridMultilevel"/>
    <w:tmpl w:val="3A90F0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4531C37"/>
    <w:multiLevelType w:val="hybridMultilevel"/>
    <w:tmpl w:val="507AB62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1">
    <w:nsid w:val="35152E56"/>
    <w:multiLevelType w:val="hybridMultilevel"/>
    <w:tmpl w:val="528E6B8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2">
    <w:nsid w:val="359D78DE"/>
    <w:multiLevelType w:val="hybridMultilevel"/>
    <w:tmpl w:val="5EE4E35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3">
    <w:nsid w:val="37D93EE4"/>
    <w:multiLevelType w:val="hybridMultilevel"/>
    <w:tmpl w:val="BF3866F2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4">
    <w:nsid w:val="38FB2F3E"/>
    <w:multiLevelType w:val="hybridMultilevel"/>
    <w:tmpl w:val="D486B406"/>
    <w:lvl w:ilvl="0" w:tplc="AF4A3720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>
    <w:nsid w:val="3B03199D"/>
    <w:multiLevelType w:val="hybridMultilevel"/>
    <w:tmpl w:val="69A44A84"/>
    <w:lvl w:ilvl="0" w:tplc="87E627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3B405459"/>
    <w:multiLevelType w:val="hybridMultilevel"/>
    <w:tmpl w:val="507AB62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7">
    <w:nsid w:val="3C3A3F44"/>
    <w:multiLevelType w:val="hybridMultilevel"/>
    <w:tmpl w:val="C548140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8">
    <w:nsid w:val="3CFB3017"/>
    <w:multiLevelType w:val="hybridMultilevel"/>
    <w:tmpl w:val="9F64526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9">
    <w:nsid w:val="3E0502B3"/>
    <w:multiLevelType w:val="hybridMultilevel"/>
    <w:tmpl w:val="78E433D0"/>
    <w:lvl w:ilvl="0" w:tplc="04090001">
      <w:start w:val="1"/>
      <w:numFmt w:val="bullet"/>
      <w:lvlText w:val="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0">
    <w:nsid w:val="3E086F30"/>
    <w:multiLevelType w:val="hybridMultilevel"/>
    <w:tmpl w:val="429813F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1">
    <w:nsid w:val="3EA91E7B"/>
    <w:multiLevelType w:val="multilevel"/>
    <w:tmpl w:val="26EA564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72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1506"/>
        </w:tabs>
        <w:ind w:left="1135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isLgl/>
      <w:lvlText w:val="%1.%2.%3.%4.%5."/>
      <w:lvlJc w:val="left"/>
      <w:pPr>
        <w:tabs>
          <w:tab w:val="num" w:pos="1800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160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2">
    <w:nsid w:val="3EE474AD"/>
    <w:multiLevelType w:val="hybridMultilevel"/>
    <w:tmpl w:val="3D30DE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>
    <w:nsid w:val="44122A88"/>
    <w:multiLevelType w:val="hybridMultilevel"/>
    <w:tmpl w:val="ABBCB8F2"/>
    <w:lvl w:ilvl="0" w:tplc="72768B3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A11A0B10">
      <w:start w:val="1"/>
      <w:numFmt w:val="japaneseCounting"/>
      <w:lvlText w:val="%2、"/>
      <w:lvlJc w:val="left"/>
      <w:pPr>
        <w:ind w:left="876" w:hanging="450"/>
      </w:pPr>
      <w:rPr>
        <w:rFonts w:ascii="Times New Roman" w:hAnsi="Times New Roman" w:hint="default"/>
        <w:b/>
        <w:color w:val="auto"/>
      </w:rPr>
    </w:lvl>
    <w:lvl w:ilvl="2" w:tplc="7B9204C6">
      <w:start w:val="1"/>
      <w:numFmt w:val="japaneseCounting"/>
      <w:lvlText w:val="%3、"/>
      <w:lvlJc w:val="left"/>
      <w:pPr>
        <w:ind w:left="1290" w:hanging="450"/>
      </w:pPr>
      <w:rPr>
        <w:rFonts w:ascii="Times New Roman" w:hAnsi="Times New Roman" w:hint="default"/>
        <w:b/>
        <w:color w:val="auto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CBA8A29C">
      <w:start w:val="1"/>
      <w:numFmt w:val="decimal"/>
      <w:lvlText w:val="%5、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5D415CD"/>
    <w:multiLevelType w:val="hybridMultilevel"/>
    <w:tmpl w:val="EF3A4BB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5">
    <w:nsid w:val="46347445"/>
    <w:multiLevelType w:val="hybridMultilevel"/>
    <w:tmpl w:val="A17A5C52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6">
    <w:nsid w:val="497D754C"/>
    <w:multiLevelType w:val="hybridMultilevel"/>
    <w:tmpl w:val="BAB2EA12"/>
    <w:lvl w:ilvl="0" w:tplc="AC607C06">
      <w:start w:val="1"/>
      <w:numFmt w:val="japaneseCounting"/>
      <w:lvlText w:val="%1、"/>
      <w:lvlJc w:val="left"/>
      <w:pPr>
        <w:ind w:left="450" w:hanging="450"/>
      </w:pPr>
      <w:rPr>
        <w:rFonts w:ascii="Times New Roman" w:hAnsi="Times New Roman"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49EE06BF"/>
    <w:multiLevelType w:val="hybridMultilevel"/>
    <w:tmpl w:val="F8E4D80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8">
    <w:nsid w:val="4C1219A8"/>
    <w:multiLevelType w:val="hybridMultilevel"/>
    <w:tmpl w:val="01F0D71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9">
    <w:nsid w:val="4ED2265B"/>
    <w:multiLevelType w:val="hybridMultilevel"/>
    <w:tmpl w:val="4F20F47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0">
    <w:nsid w:val="4F134A56"/>
    <w:multiLevelType w:val="hybridMultilevel"/>
    <w:tmpl w:val="D486B406"/>
    <w:lvl w:ilvl="0" w:tplc="AF4A3720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1">
    <w:nsid w:val="4F274340"/>
    <w:multiLevelType w:val="hybridMultilevel"/>
    <w:tmpl w:val="BA1C4F48"/>
    <w:lvl w:ilvl="0" w:tplc="C8ACFA52">
      <w:start w:val="1"/>
      <w:numFmt w:val="decimal"/>
      <w:pStyle w:val="20"/>
      <w:lvlText w:val="%1)"/>
      <w:lvlJc w:val="left"/>
      <w:pPr>
        <w:tabs>
          <w:tab w:val="num" w:pos="420"/>
        </w:tabs>
        <w:ind w:left="420" w:hanging="420"/>
      </w:p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CE7889C6">
      <w:start w:val="1"/>
      <w:numFmt w:val="decimal"/>
      <w:lvlText w:val="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2">
    <w:nsid w:val="4FEF42D1"/>
    <w:multiLevelType w:val="hybridMultilevel"/>
    <w:tmpl w:val="A4FE2E46"/>
    <w:lvl w:ilvl="0" w:tplc="8A56A830">
      <w:start w:val="1"/>
      <w:numFmt w:val="japaneseCounting"/>
      <w:lvlText w:val="%1、"/>
      <w:lvlJc w:val="left"/>
      <w:pPr>
        <w:ind w:left="1481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63">
    <w:nsid w:val="50771C7C"/>
    <w:multiLevelType w:val="multilevel"/>
    <w:tmpl w:val="04BAB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51B30F28"/>
    <w:multiLevelType w:val="hybridMultilevel"/>
    <w:tmpl w:val="507AB62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5">
    <w:nsid w:val="525416F2"/>
    <w:multiLevelType w:val="multilevel"/>
    <w:tmpl w:val="525416F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6">
    <w:nsid w:val="53D55B32"/>
    <w:multiLevelType w:val="hybridMultilevel"/>
    <w:tmpl w:val="9142F8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>
    <w:nsid w:val="53ED6880"/>
    <w:multiLevelType w:val="hybridMultilevel"/>
    <w:tmpl w:val="7EB2134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8">
    <w:nsid w:val="5460200A"/>
    <w:multiLevelType w:val="hybridMultilevel"/>
    <w:tmpl w:val="C1EE3C4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9">
    <w:nsid w:val="548233AA"/>
    <w:multiLevelType w:val="hybridMultilevel"/>
    <w:tmpl w:val="7EB2134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0">
    <w:nsid w:val="56F12C42"/>
    <w:multiLevelType w:val="hybridMultilevel"/>
    <w:tmpl w:val="1F28846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>
    <w:nsid w:val="57F7589B"/>
    <w:multiLevelType w:val="hybridMultilevel"/>
    <w:tmpl w:val="715C3F8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2">
    <w:nsid w:val="5A5D7B7C"/>
    <w:multiLevelType w:val="hybridMultilevel"/>
    <w:tmpl w:val="1E4A716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3">
    <w:nsid w:val="5AFE7B4F"/>
    <w:multiLevelType w:val="hybridMultilevel"/>
    <w:tmpl w:val="A15E302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4">
    <w:nsid w:val="5B9A5D31"/>
    <w:multiLevelType w:val="hybridMultilevel"/>
    <w:tmpl w:val="99F2485C"/>
    <w:lvl w:ilvl="0" w:tplc="6EAA0100">
      <w:start w:val="1"/>
      <w:numFmt w:val="decimal"/>
      <w:lvlText w:val="%1."/>
      <w:lvlJc w:val="left"/>
      <w:pPr>
        <w:ind w:left="121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75">
    <w:nsid w:val="5BF50389"/>
    <w:multiLevelType w:val="hybridMultilevel"/>
    <w:tmpl w:val="C2CA773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6">
    <w:nsid w:val="5C2B1512"/>
    <w:multiLevelType w:val="hybridMultilevel"/>
    <w:tmpl w:val="A17A5C52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7">
    <w:nsid w:val="5E3A28C2"/>
    <w:multiLevelType w:val="hybridMultilevel"/>
    <w:tmpl w:val="F8E4D80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8">
    <w:nsid w:val="5F772131"/>
    <w:multiLevelType w:val="hybridMultilevel"/>
    <w:tmpl w:val="0F208B9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9">
    <w:nsid w:val="605A16AC"/>
    <w:multiLevelType w:val="hybridMultilevel"/>
    <w:tmpl w:val="DE1C87D6"/>
    <w:lvl w:ilvl="0" w:tplc="72768B3A">
      <w:start w:val="1"/>
      <w:numFmt w:val="decimal"/>
      <w:lvlText w:val="%1、"/>
      <w:lvlJc w:val="left"/>
      <w:pPr>
        <w:ind w:left="84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0">
    <w:nsid w:val="60C52796"/>
    <w:multiLevelType w:val="hybridMultilevel"/>
    <w:tmpl w:val="FFB2EF24"/>
    <w:lvl w:ilvl="0" w:tplc="85FA5068">
      <w:start w:val="4"/>
      <w:numFmt w:val="japaneseCounting"/>
      <w:lvlText w:val="%1、"/>
      <w:lvlJc w:val="left"/>
      <w:pPr>
        <w:ind w:left="838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81">
    <w:nsid w:val="613A45ED"/>
    <w:multiLevelType w:val="hybridMultilevel"/>
    <w:tmpl w:val="8A86B5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2">
    <w:nsid w:val="61605F4B"/>
    <w:multiLevelType w:val="hybridMultilevel"/>
    <w:tmpl w:val="F4CCE4D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3">
    <w:nsid w:val="617B73FF"/>
    <w:multiLevelType w:val="hybridMultilevel"/>
    <w:tmpl w:val="35E268CE"/>
    <w:lvl w:ilvl="0" w:tplc="A92A29C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61DE4C21"/>
    <w:multiLevelType w:val="hybridMultilevel"/>
    <w:tmpl w:val="02F25A10"/>
    <w:lvl w:ilvl="0" w:tplc="57443A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5">
    <w:nsid w:val="629E01DB"/>
    <w:multiLevelType w:val="multilevel"/>
    <w:tmpl w:val="6BFCF95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6">
    <w:nsid w:val="64235779"/>
    <w:multiLevelType w:val="hybridMultilevel"/>
    <w:tmpl w:val="2F287B7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7">
    <w:nsid w:val="6428309D"/>
    <w:multiLevelType w:val="hybridMultilevel"/>
    <w:tmpl w:val="8608843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8">
    <w:nsid w:val="64E57A8E"/>
    <w:multiLevelType w:val="hybridMultilevel"/>
    <w:tmpl w:val="C2CA773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9">
    <w:nsid w:val="689D1ECF"/>
    <w:multiLevelType w:val="hybridMultilevel"/>
    <w:tmpl w:val="67AA587A"/>
    <w:lvl w:ilvl="0" w:tplc="72768B3A">
      <w:start w:val="1"/>
      <w:numFmt w:val="decimal"/>
      <w:lvlText w:val="%1、"/>
      <w:lvlJc w:val="left"/>
      <w:pPr>
        <w:ind w:left="870" w:hanging="45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0">
    <w:nsid w:val="6973252A"/>
    <w:multiLevelType w:val="hybridMultilevel"/>
    <w:tmpl w:val="507AB62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1">
    <w:nsid w:val="6A952225"/>
    <w:multiLevelType w:val="hybridMultilevel"/>
    <w:tmpl w:val="1750987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2">
    <w:nsid w:val="6C542C14"/>
    <w:multiLevelType w:val="hybridMultilevel"/>
    <w:tmpl w:val="70FE37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3">
    <w:nsid w:val="6D1808FB"/>
    <w:multiLevelType w:val="hybridMultilevel"/>
    <w:tmpl w:val="D486B406"/>
    <w:lvl w:ilvl="0" w:tplc="AF4A3720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4">
    <w:nsid w:val="6DA51D49"/>
    <w:multiLevelType w:val="hybridMultilevel"/>
    <w:tmpl w:val="F0AC8D1C"/>
    <w:lvl w:ilvl="0" w:tplc="2966AA5A">
      <w:start w:val="1"/>
      <w:numFmt w:val="decimal"/>
      <w:lvlText w:val="%1、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abstractNum w:abstractNumId="95">
    <w:nsid w:val="6F235C4A"/>
    <w:multiLevelType w:val="hybridMultilevel"/>
    <w:tmpl w:val="507AB62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6">
    <w:nsid w:val="73B36032"/>
    <w:multiLevelType w:val="multilevel"/>
    <w:tmpl w:val="7D10427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2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1440"/>
      </w:pPr>
      <w:rPr>
        <w:rFonts w:hint="default"/>
      </w:rPr>
    </w:lvl>
  </w:abstractNum>
  <w:abstractNum w:abstractNumId="97">
    <w:nsid w:val="748A1992"/>
    <w:multiLevelType w:val="hybridMultilevel"/>
    <w:tmpl w:val="79F41442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8">
    <w:nsid w:val="751C07AC"/>
    <w:multiLevelType w:val="hybridMultilevel"/>
    <w:tmpl w:val="E1C851B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9">
    <w:nsid w:val="775544B2"/>
    <w:multiLevelType w:val="hybridMultilevel"/>
    <w:tmpl w:val="E0D2908E"/>
    <w:lvl w:ilvl="0" w:tplc="0409000B">
      <w:start w:val="1"/>
      <w:numFmt w:val="bullet"/>
      <w:lvlText w:val="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100">
    <w:nsid w:val="7880290C"/>
    <w:multiLevelType w:val="hybridMultilevel"/>
    <w:tmpl w:val="45D8DC0A"/>
    <w:lvl w:ilvl="0" w:tplc="72768B3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79DA3742">
      <w:start w:val="1"/>
      <w:numFmt w:val="japaneseCounting"/>
      <w:lvlText w:val="%2、"/>
      <w:lvlJc w:val="left"/>
      <w:pPr>
        <w:ind w:left="870" w:hanging="450"/>
      </w:pPr>
      <w:rPr>
        <w:rFonts w:ascii="Times New Roman" w:hAnsi="Times New Roman" w:hint="default"/>
        <w:b/>
        <w:color w:val="auto"/>
      </w:rPr>
    </w:lvl>
    <w:lvl w:ilvl="2" w:tplc="2F6A4194">
      <w:start w:val="1"/>
      <w:numFmt w:val="japaneseCounting"/>
      <w:lvlText w:val="%3、"/>
      <w:lvlJc w:val="left"/>
      <w:pPr>
        <w:ind w:left="1571" w:hanging="720"/>
      </w:pPr>
      <w:rPr>
        <w:rFonts w:hint="default"/>
        <w:sz w:val="30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78966B64"/>
    <w:multiLevelType w:val="hybridMultilevel"/>
    <w:tmpl w:val="429813F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2">
    <w:nsid w:val="7AF30F84"/>
    <w:multiLevelType w:val="hybridMultilevel"/>
    <w:tmpl w:val="CD164052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3">
    <w:nsid w:val="7B071701"/>
    <w:multiLevelType w:val="hybridMultilevel"/>
    <w:tmpl w:val="6186DEE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4">
    <w:nsid w:val="7B6F2897"/>
    <w:multiLevelType w:val="hybridMultilevel"/>
    <w:tmpl w:val="8608843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5">
    <w:nsid w:val="7C120C5B"/>
    <w:multiLevelType w:val="hybridMultilevel"/>
    <w:tmpl w:val="900EE91E"/>
    <w:lvl w:ilvl="0" w:tplc="4BA437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7C353F9C"/>
    <w:multiLevelType w:val="singleLevel"/>
    <w:tmpl w:val="B63A492C"/>
    <w:lvl w:ilvl="0">
      <w:start w:val="1"/>
      <w:numFmt w:val="bullet"/>
      <w:pStyle w:val="a1"/>
      <w:lvlText w:val="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07">
    <w:nsid w:val="7C8838E0"/>
    <w:multiLevelType w:val="hybridMultilevel"/>
    <w:tmpl w:val="FE349B26"/>
    <w:lvl w:ilvl="0" w:tplc="4E547932">
      <w:start w:val="1"/>
      <w:numFmt w:val="decimal"/>
      <w:lvlText w:val="%1、"/>
      <w:lvlJc w:val="left"/>
      <w:pPr>
        <w:ind w:left="810" w:hanging="360"/>
      </w:pPr>
      <w:rPr>
        <w:rFonts w:ascii="Times New Roman" w:hAnsi="Times New Roman"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108">
    <w:nsid w:val="7E78184D"/>
    <w:multiLevelType w:val="hybridMultilevel"/>
    <w:tmpl w:val="119013B2"/>
    <w:lvl w:ilvl="0" w:tplc="72768B3A">
      <w:start w:val="1"/>
      <w:numFmt w:val="decimal"/>
      <w:lvlText w:val="%1、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9">
    <w:nsid w:val="7EE31BC5"/>
    <w:multiLevelType w:val="hybridMultilevel"/>
    <w:tmpl w:val="7FF0B16E"/>
    <w:lvl w:ilvl="0" w:tplc="04090005">
      <w:start w:val="1"/>
      <w:numFmt w:val="bullet"/>
      <w:lvlText w:val=""/>
      <w:lvlJc w:val="left"/>
      <w:pPr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110">
    <w:nsid w:val="7F8A23DC"/>
    <w:multiLevelType w:val="hybridMultilevel"/>
    <w:tmpl w:val="D6F2977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5"/>
  </w:num>
  <w:num w:numId="2">
    <w:abstractNumId w:val="51"/>
  </w:num>
  <w:num w:numId="3">
    <w:abstractNumId w:val="106"/>
  </w:num>
  <w:num w:numId="4">
    <w:abstractNumId w:val="54"/>
  </w:num>
  <w:num w:numId="5">
    <w:abstractNumId w:val="20"/>
  </w:num>
  <w:num w:numId="6">
    <w:abstractNumId w:val="61"/>
  </w:num>
  <w:num w:numId="7">
    <w:abstractNumId w:val="66"/>
  </w:num>
  <w:num w:numId="8">
    <w:abstractNumId w:val="12"/>
  </w:num>
  <w:num w:numId="9">
    <w:abstractNumId w:val="15"/>
  </w:num>
  <w:num w:numId="10">
    <w:abstractNumId w:val="34"/>
  </w:num>
  <w:num w:numId="11">
    <w:abstractNumId w:val="96"/>
  </w:num>
  <w:num w:numId="12">
    <w:abstractNumId w:val="39"/>
  </w:num>
  <w:num w:numId="13">
    <w:abstractNumId w:val="110"/>
  </w:num>
  <w:num w:numId="14">
    <w:abstractNumId w:val="81"/>
  </w:num>
  <w:num w:numId="15">
    <w:abstractNumId w:val="26"/>
  </w:num>
  <w:num w:numId="16">
    <w:abstractNumId w:val="70"/>
  </w:num>
  <w:num w:numId="17">
    <w:abstractNumId w:val="65"/>
  </w:num>
  <w:num w:numId="18">
    <w:abstractNumId w:val="46"/>
  </w:num>
  <w:num w:numId="19">
    <w:abstractNumId w:val="101"/>
  </w:num>
  <w:num w:numId="20">
    <w:abstractNumId w:val="95"/>
  </w:num>
  <w:num w:numId="21">
    <w:abstractNumId w:val="50"/>
  </w:num>
  <w:num w:numId="22">
    <w:abstractNumId w:val="90"/>
  </w:num>
  <w:num w:numId="23">
    <w:abstractNumId w:val="2"/>
  </w:num>
  <w:num w:numId="24">
    <w:abstractNumId w:val="91"/>
  </w:num>
  <w:num w:numId="25">
    <w:abstractNumId w:val="40"/>
  </w:num>
  <w:num w:numId="26">
    <w:abstractNumId w:val="27"/>
  </w:num>
  <w:num w:numId="27">
    <w:abstractNumId w:val="13"/>
  </w:num>
  <w:num w:numId="28">
    <w:abstractNumId w:val="10"/>
  </w:num>
  <w:num w:numId="29">
    <w:abstractNumId w:val="71"/>
  </w:num>
  <w:num w:numId="30">
    <w:abstractNumId w:val="18"/>
  </w:num>
  <w:num w:numId="31">
    <w:abstractNumId w:val="78"/>
  </w:num>
  <w:num w:numId="32">
    <w:abstractNumId w:val="58"/>
  </w:num>
  <w:num w:numId="33">
    <w:abstractNumId w:val="102"/>
  </w:num>
  <w:num w:numId="34">
    <w:abstractNumId w:val="47"/>
  </w:num>
  <w:num w:numId="35">
    <w:abstractNumId w:val="73"/>
  </w:num>
  <w:num w:numId="36">
    <w:abstractNumId w:val="23"/>
  </w:num>
  <w:num w:numId="37">
    <w:abstractNumId w:val="43"/>
  </w:num>
  <w:num w:numId="38">
    <w:abstractNumId w:val="82"/>
  </w:num>
  <w:num w:numId="39">
    <w:abstractNumId w:val="57"/>
  </w:num>
  <w:num w:numId="40">
    <w:abstractNumId w:val="77"/>
  </w:num>
  <w:num w:numId="41">
    <w:abstractNumId w:val="64"/>
  </w:num>
  <w:num w:numId="42">
    <w:abstractNumId w:val="38"/>
  </w:num>
  <w:num w:numId="43">
    <w:abstractNumId w:val="45"/>
  </w:num>
  <w:num w:numId="44">
    <w:abstractNumId w:val="11"/>
  </w:num>
  <w:num w:numId="45">
    <w:abstractNumId w:val="7"/>
  </w:num>
  <w:num w:numId="46">
    <w:abstractNumId w:val="5"/>
  </w:num>
  <w:num w:numId="47">
    <w:abstractNumId w:val="3"/>
  </w:num>
  <w:num w:numId="48">
    <w:abstractNumId w:val="6"/>
  </w:num>
  <w:num w:numId="49">
    <w:abstractNumId w:val="92"/>
  </w:num>
  <w:num w:numId="50">
    <w:abstractNumId w:val="37"/>
  </w:num>
  <w:num w:numId="51">
    <w:abstractNumId w:val="97"/>
  </w:num>
  <w:num w:numId="52">
    <w:abstractNumId w:val="98"/>
  </w:num>
  <w:num w:numId="53">
    <w:abstractNumId w:val="68"/>
  </w:num>
  <w:num w:numId="54">
    <w:abstractNumId w:val="103"/>
  </w:num>
  <w:num w:numId="55">
    <w:abstractNumId w:val="22"/>
  </w:num>
  <w:num w:numId="56">
    <w:abstractNumId w:val="86"/>
  </w:num>
  <w:num w:numId="57">
    <w:abstractNumId w:val="28"/>
  </w:num>
  <w:num w:numId="58">
    <w:abstractNumId w:val="21"/>
  </w:num>
  <w:num w:numId="59">
    <w:abstractNumId w:val="14"/>
  </w:num>
  <w:num w:numId="60">
    <w:abstractNumId w:val="17"/>
  </w:num>
  <w:num w:numId="61">
    <w:abstractNumId w:val="36"/>
  </w:num>
  <w:num w:numId="62">
    <w:abstractNumId w:val="24"/>
  </w:num>
  <w:num w:numId="63">
    <w:abstractNumId w:val="69"/>
  </w:num>
  <w:num w:numId="64">
    <w:abstractNumId w:val="32"/>
  </w:num>
  <w:num w:numId="65">
    <w:abstractNumId w:val="44"/>
  </w:num>
  <w:num w:numId="66">
    <w:abstractNumId w:val="93"/>
  </w:num>
  <w:num w:numId="67">
    <w:abstractNumId w:val="60"/>
  </w:num>
  <w:num w:numId="68">
    <w:abstractNumId w:val="52"/>
  </w:num>
  <w:num w:numId="69">
    <w:abstractNumId w:val="0"/>
  </w:num>
  <w:num w:numId="70">
    <w:abstractNumId w:val="67"/>
  </w:num>
  <w:num w:numId="71">
    <w:abstractNumId w:val="33"/>
  </w:num>
  <w:num w:numId="72">
    <w:abstractNumId w:val="55"/>
  </w:num>
  <w:num w:numId="73">
    <w:abstractNumId w:val="41"/>
  </w:num>
  <w:num w:numId="74">
    <w:abstractNumId w:val="76"/>
  </w:num>
  <w:num w:numId="75">
    <w:abstractNumId w:val="104"/>
  </w:num>
  <w:num w:numId="76">
    <w:abstractNumId w:val="87"/>
  </w:num>
  <w:num w:numId="77">
    <w:abstractNumId w:val="35"/>
  </w:num>
  <w:num w:numId="78">
    <w:abstractNumId w:val="9"/>
  </w:num>
  <w:num w:numId="79">
    <w:abstractNumId w:val="59"/>
  </w:num>
  <w:num w:numId="80">
    <w:abstractNumId w:val="42"/>
  </w:num>
  <w:num w:numId="81">
    <w:abstractNumId w:val="72"/>
  </w:num>
  <w:num w:numId="82">
    <w:abstractNumId w:val="48"/>
  </w:num>
  <w:num w:numId="83">
    <w:abstractNumId w:val="30"/>
  </w:num>
  <w:num w:numId="84">
    <w:abstractNumId w:val="88"/>
  </w:num>
  <w:num w:numId="85">
    <w:abstractNumId w:val="75"/>
  </w:num>
  <w:num w:numId="86">
    <w:abstractNumId w:val="4"/>
  </w:num>
  <w:num w:numId="87">
    <w:abstractNumId w:val="8"/>
  </w:num>
  <w:num w:numId="88">
    <w:abstractNumId w:val="1"/>
  </w:num>
  <w:num w:numId="89">
    <w:abstractNumId w:val="19"/>
  </w:num>
  <w:num w:numId="90">
    <w:abstractNumId w:val="25"/>
  </w:num>
  <w:num w:numId="91">
    <w:abstractNumId w:val="83"/>
  </w:num>
  <w:num w:numId="92">
    <w:abstractNumId w:val="16"/>
  </w:num>
  <w:num w:numId="93">
    <w:abstractNumId w:val="84"/>
  </w:num>
  <w:num w:numId="94">
    <w:abstractNumId w:val="29"/>
  </w:num>
  <w:num w:numId="95">
    <w:abstractNumId w:val="80"/>
  </w:num>
  <w:num w:numId="96">
    <w:abstractNumId w:val="108"/>
  </w:num>
  <w:num w:numId="97">
    <w:abstractNumId w:val="100"/>
  </w:num>
  <w:num w:numId="98">
    <w:abstractNumId w:val="53"/>
  </w:num>
  <w:num w:numId="99">
    <w:abstractNumId w:val="56"/>
  </w:num>
  <w:num w:numId="100">
    <w:abstractNumId w:val="107"/>
  </w:num>
  <w:num w:numId="101">
    <w:abstractNumId w:val="79"/>
  </w:num>
  <w:num w:numId="102">
    <w:abstractNumId w:val="89"/>
  </w:num>
  <w:num w:numId="103">
    <w:abstractNumId w:val="94"/>
  </w:num>
  <w:num w:numId="104">
    <w:abstractNumId w:val="99"/>
  </w:num>
  <w:num w:numId="105">
    <w:abstractNumId w:val="62"/>
  </w:num>
  <w:num w:numId="106">
    <w:abstractNumId w:val="63"/>
  </w:num>
  <w:num w:numId="107">
    <w:abstractNumId w:val="31"/>
  </w:num>
  <w:num w:numId="108">
    <w:abstractNumId w:val="49"/>
  </w:num>
  <w:num w:numId="109">
    <w:abstractNumId w:val="74"/>
  </w:num>
  <w:num w:numId="110">
    <w:abstractNumId w:val="109"/>
  </w:num>
  <w:num w:numId="111">
    <w:abstractNumId w:val="105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13"/>
  <w:drawingGridVerticalSpacing w:val="17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19B"/>
    <w:rsid w:val="000000DF"/>
    <w:rsid w:val="000002EA"/>
    <w:rsid w:val="00000867"/>
    <w:rsid w:val="0000088F"/>
    <w:rsid w:val="00000A37"/>
    <w:rsid w:val="00001486"/>
    <w:rsid w:val="0000148A"/>
    <w:rsid w:val="000014FC"/>
    <w:rsid w:val="0000179A"/>
    <w:rsid w:val="0000204C"/>
    <w:rsid w:val="000020C2"/>
    <w:rsid w:val="000023C1"/>
    <w:rsid w:val="00002785"/>
    <w:rsid w:val="00002E35"/>
    <w:rsid w:val="00002F73"/>
    <w:rsid w:val="000030DD"/>
    <w:rsid w:val="00003856"/>
    <w:rsid w:val="00004520"/>
    <w:rsid w:val="00004AA2"/>
    <w:rsid w:val="0000531E"/>
    <w:rsid w:val="000060BF"/>
    <w:rsid w:val="0000687B"/>
    <w:rsid w:val="00007B01"/>
    <w:rsid w:val="00007B27"/>
    <w:rsid w:val="00007DE9"/>
    <w:rsid w:val="00007F1D"/>
    <w:rsid w:val="000106F9"/>
    <w:rsid w:val="000109B2"/>
    <w:rsid w:val="00010ED6"/>
    <w:rsid w:val="00011DC8"/>
    <w:rsid w:val="000124E7"/>
    <w:rsid w:val="00012666"/>
    <w:rsid w:val="000128C7"/>
    <w:rsid w:val="00013134"/>
    <w:rsid w:val="0001358A"/>
    <w:rsid w:val="00013987"/>
    <w:rsid w:val="00013F1C"/>
    <w:rsid w:val="000149A0"/>
    <w:rsid w:val="00014D31"/>
    <w:rsid w:val="00014F2A"/>
    <w:rsid w:val="00015015"/>
    <w:rsid w:val="000153FF"/>
    <w:rsid w:val="00015735"/>
    <w:rsid w:val="00015EC1"/>
    <w:rsid w:val="00015F34"/>
    <w:rsid w:val="00016200"/>
    <w:rsid w:val="0001703F"/>
    <w:rsid w:val="000173E9"/>
    <w:rsid w:val="000176FC"/>
    <w:rsid w:val="000177CD"/>
    <w:rsid w:val="00017CBA"/>
    <w:rsid w:val="0002048C"/>
    <w:rsid w:val="00020ED0"/>
    <w:rsid w:val="000210DA"/>
    <w:rsid w:val="00021D14"/>
    <w:rsid w:val="00021EFC"/>
    <w:rsid w:val="0002281F"/>
    <w:rsid w:val="00022A84"/>
    <w:rsid w:val="00022F32"/>
    <w:rsid w:val="000232CD"/>
    <w:rsid w:val="00023416"/>
    <w:rsid w:val="000235DD"/>
    <w:rsid w:val="00023F01"/>
    <w:rsid w:val="00024B28"/>
    <w:rsid w:val="00024BC2"/>
    <w:rsid w:val="000252A3"/>
    <w:rsid w:val="000255D2"/>
    <w:rsid w:val="00025A3A"/>
    <w:rsid w:val="0002759C"/>
    <w:rsid w:val="00027F94"/>
    <w:rsid w:val="00030258"/>
    <w:rsid w:val="00030742"/>
    <w:rsid w:val="00030A76"/>
    <w:rsid w:val="00030FE5"/>
    <w:rsid w:val="0003116A"/>
    <w:rsid w:val="000312A4"/>
    <w:rsid w:val="00032750"/>
    <w:rsid w:val="00032DFD"/>
    <w:rsid w:val="00033FA2"/>
    <w:rsid w:val="00034371"/>
    <w:rsid w:val="000345D6"/>
    <w:rsid w:val="00034733"/>
    <w:rsid w:val="00034B42"/>
    <w:rsid w:val="00034DF9"/>
    <w:rsid w:val="00034F32"/>
    <w:rsid w:val="00035926"/>
    <w:rsid w:val="000359BF"/>
    <w:rsid w:val="00035A0D"/>
    <w:rsid w:val="00035B00"/>
    <w:rsid w:val="00035F77"/>
    <w:rsid w:val="000362EF"/>
    <w:rsid w:val="0003638A"/>
    <w:rsid w:val="000364F7"/>
    <w:rsid w:val="00036A3A"/>
    <w:rsid w:val="00036D5F"/>
    <w:rsid w:val="00037A95"/>
    <w:rsid w:val="00037CA2"/>
    <w:rsid w:val="00040559"/>
    <w:rsid w:val="00040604"/>
    <w:rsid w:val="00041370"/>
    <w:rsid w:val="000416F2"/>
    <w:rsid w:val="00041C31"/>
    <w:rsid w:val="00041D1D"/>
    <w:rsid w:val="000428FC"/>
    <w:rsid w:val="00042E64"/>
    <w:rsid w:val="00042F5A"/>
    <w:rsid w:val="00043064"/>
    <w:rsid w:val="0004390C"/>
    <w:rsid w:val="00043C61"/>
    <w:rsid w:val="00043CE5"/>
    <w:rsid w:val="00043D54"/>
    <w:rsid w:val="00044090"/>
    <w:rsid w:val="0004468D"/>
    <w:rsid w:val="0004486F"/>
    <w:rsid w:val="00044A26"/>
    <w:rsid w:val="00044C97"/>
    <w:rsid w:val="0004566D"/>
    <w:rsid w:val="00045B34"/>
    <w:rsid w:val="000469EB"/>
    <w:rsid w:val="00046A91"/>
    <w:rsid w:val="00046F08"/>
    <w:rsid w:val="0004742B"/>
    <w:rsid w:val="0004757B"/>
    <w:rsid w:val="0004760F"/>
    <w:rsid w:val="00050119"/>
    <w:rsid w:val="00050125"/>
    <w:rsid w:val="0005132A"/>
    <w:rsid w:val="0005132D"/>
    <w:rsid w:val="00051F25"/>
    <w:rsid w:val="000522F9"/>
    <w:rsid w:val="000523D8"/>
    <w:rsid w:val="00052780"/>
    <w:rsid w:val="00052B39"/>
    <w:rsid w:val="00052D49"/>
    <w:rsid w:val="00052FA0"/>
    <w:rsid w:val="00053087"/>
    <w:rsid w:val="000531AC"/>
    <w:rsid w:val="000533E5"/>
    <w:rsid w:val="000539FE"/>
    <w:rsid w:val="00053B2C"/>
    <w:rsid w:val="0005419C"/>
    <w:rsid w:val="00054736"/>
    <w:rsid w:val="000564EE"/>
    <w:rsid w:val="000566FB"/>
    <w:rsid w:val="00056985"/>
    <w:rsid w:val="00056B77"/>
    <w:rsid w:val="00057788"/>
    <w:rsid w:val="00060505"/>
    <w:rsid w:val="00061578"/>
    <w:rsid w:val="000619A5"/>
    <w:rsid w:val="00061BD8"/>
    <w:rsid w:val="00061EBF"/>
    <w:rsid w:val="000620BC"/>
    <w:rsid w:val="0006236F"/>
    <w:rsid w:val="00062404"/>
    <w:rsid w:val="000635A3"/>
    <w:rsid w:val="000635DA"/>
    <w:rsid w:val="000638BD"/>
    <w:rsid w:val="00064527"/>
    <w:rsid w:val="00064BD5"/>
    <w:rsid w:val="00064D08"/>
    <w:rsid w:val="000654B8"/>
    <w:rsid w:val="00065727"/>
    <w:rsid w:val="00065EBE"/>
    <w:rsid w:val="000661CB"/>
    <w:rsid w:val="000661E2"/>
    <w:rsid w:val="00066792"/>
    <w:rsid w:val="00066D9B"/>
    <w:rsid w:val="00067270"/>
    <w:rsid w:val="00067631"/>
    <w:rsid w:val="00067A44"/>
    <w:rsid w:val="000700AA"/>
    <w:rsid w:val="0007013C"/>
    <w:rsid w:val="00070E3D"/>
    <w:rsid w:val="0007171D"/>
    <w:rsid w:val="00071AFB"/>
    <w:rsid w:val="00071BA9"/>
    <w:rsid w:val="00071D37"/>
    <w:rsid w:val="00071D45"/>
    <w:rsid w:val="0007262B"/>
    <w:rsid w:val="0007274E"/>
    <w:rsid w:val="000727BC"/>
    <w:rsid w:val="000727F1"/>
    <w:rsid w:val="00073057"/>
    <w:rsid w:val="00073090"/>
    <w:rsid w:val="000735E0"/>
    <w:rsid w:val="000737B7"/>
    <w:rsid w:val="00073FDC"/>
    <w:rsid w:val="0007419C"/>
    <w:rsid w:val="000741ED"/>
    <w:rsid w:val="00074444"/>
    <w:rsid w:val="0007529F"/>
    <w:rsid w:val="000755DF"/>
    <w:rsid w:val="00076B05"/>
    <w:rsid w:val="00076B36"/>
    <w:rsid w:val="0007700F"/>
    <w:rsid w:val="00077298"/>
    <w:rsid w:val="00077792"/>
    <w:rsid w:val="000777DB"/>
    <w:rsid w:val="000778AC"/>
    <w:rsid w:val="00080250"/>
    <w:rsid w:val="00081127"/>
    <w:rsid w:val="000818FE"/>
    <w:rsid w:val="00081E96"/>
    <w:rsid w:val="00082BA6"/>
    <w:rsid w:val="000831F1"/>
    <w:rsid w:val="000832CB"/>
    <w:rsid w:val="000835AA"/>
    <w:rsid w:val="00083FEE"/>
    <w:rsid w:val="000840A9"/>
    <w:rsid w:val="00084248"/>
    <w:rsid w:val="00084E5E"/>
    <w:rsid w:val="0008507D"/>
    <w:rsid w:val="0008511A"/>
    <w:rsid w:val="0008514A"/>
    <w:rsid w:val="000853F0"/>
    <w:rsid w:val="00085847"/>
    <w:rsid w:val="000858EE"/>
    <w:rsid w:val="00085C16"/>
    <w:rsid w:val="0008690F"/>
    <w:rsid w:val="00086C29"/>
    <w:rsid w:val="00087172"/>
    <w:rsid w:val="00087612"/>
    <w:rsid w:val="0008763F"/>
    <w:rsid w:val="00087686"/>
    <w:rsid w:val="00087ADD"/>
    <w:rsid w:val="00090280"/>
    <w:rsid w:val="00090415"/>
    <w:rsid w:val="000906F4"/>
    <w:rsid w:val="00090897"/>
    <w:rsid w:val="000908AC"/>
    <w:rsid w:val="00090EAD"/>
    <w:rsid w:val="00090EC0"/>
    <w:rsid w:val="000911BB"/>
    <w:rsid w:val="00091541"/>
    <w:rsid w:val="00091896"/>
    <w:rsid w:val="00091E94"/>
    <w:rsid w:val="00092075"/>
    <w:rsid w:val="00092142"/>
    <w:rsid w:val="00092770"/>
    <w:rsid w:val="00092D99"/>
    <w:rsid w:val="000934B8"/>
    <w:rsid w:val="000939C6"/>
    <w:rsid w:val="00094630"/>
    <w:rsid w:val="00094682"/>
    <w:rsid w:val="00094846"/>
    <w:rsid w:val="00094BC1"/>
    <w:rsid w:val="00094CD4"/>
    <w:rsid w:val="0009521A"/>
    <w:rsid w:val="0009547D"/>
    <w:rsid w:val="00095E01"/>
    <w:rsid w:val="00095F2B"/>
    <w:rsid w:val="0009694D"/>
    <w:rsid w:val="00096B97"/>
    <w:rsid w:val="00096FAB"/>
    <w:rsid w:val="0009718E"/>
    <w:rsid w:val="0009757A"/>
    <w:rsid w:val="00097C78"/>
    <w:rsid w:val="00097E82"/>
    <w:rsid w:val="000A06EB"/>
    <w:rsid w:val="000A09FF"/>
    <w:rsid w:val="000A0A6B"/>
    <w:rsid w:val="000A0B94"/>
    <w:rsid w:val="000A0E52"/>
    <w:rsid w:val="000A27CF"/>
    <w:rsid w:val="000A28C0"/>
    <w:rsid w:val="000A37A4"/>
    <w:rsid w:val="000A4156"/>
    <w:rsid w:val="000A4DEC"/>
    <w:rsid w:val="000A4E37"/>
    <w:rsid w:val="000A4F3B"/>
    <w:rsid w:val="000A5235"/>
    <w:rsid w:val="000A5803"/>
    <w:rsid w:val="000A5CAD"/>
    <w:rsid w:val="000A6329"/>
    <w:rsid w:val="000A655F"/>
    <w:rsid w:val="000A6D6F"/>
    <w:rsid w:val="000A7168"/>
    <w:rsid w:val="000A765D"/>
    <w:rsid w:val="000A7826"/>
    <w:rsid w:val="000A7AE2"/>
    <w:rsid w:val="000B056E"/>
    <w:rsid w:val="000B066D"/>
    <w:rsid w:val="000B0A55"/>
    <w:rsid w:val="000B0C93"/>
    <w:rsid w:val="000B1B1D"/>
    <w:rsid w:val="000B1B95"/>
    <w:rsid w:val="000B1C7E"/>
    <w:rsid w:val="000B1DF9"/>
    <w:rsid w:val="000B1FD2"/>
    <w:rsid w:val="000B2DA6"/>
    <w:rsid w:val="000B39BF"/>
    <w:rsid w:val="000B42A4"/>
    <w:rsid w:val="000B4FFB"/>
    <w:rsid w:val="000B5739"/>
    <w:rsid w:val="000B5B65"/>
    <w:rsid w:val="000B6228"/>
    <w:rsid w:val="000C085E"/>
    <w:rsid w:val="000C0A18"/>
    <w:rsid w:val="000C0C05"/>
    <w:rsid w:val="000C1383"/>
    <w:rsid w:val="000C164D"/>
    <w:rsid w:val="000C1CDB"/>
    <w:rsid w:val="000C1DE3"/>
    <w:rsid w:val="000C1EDA"/>
    <w:rsid w:val="000C20CA"/>
    <w:rsid w:val="000C23EA"/>
    <w:rsid w:val="000C32EF"/>
    <w:rsid w:val="000C3EBE"/>
    <w:rsid w:val="000C499E"/>
    <w:rsid w:val="000C4A42"/>
    <w:rsid w:val="000C4C80"/>
    <w:rsid w:val="000C4D10"/>
    <w:rsid w:val="000C51E1"/>
    <w:rsid w:val="000C5DDB"/>
    <w:rsid w:val="000C6229"/>
    <w:rsid w:val="000C637C"/>
    <w:rsid w:val="000C6767"/>
    <w:rsid w:val="000C6BCF"/>
    <w:rsid w:val="000C6CEB"/>
    <w:rsid w:val="000C6D87"/>
    <w:rsid w:val="000C70E9"/>
    <w:rsid w:val="000C7AD7"/>
    <w:rsid w:val="000C7FE2"/>
    <w:rsid w:val="000D1734"/>
    <w:rsid w:val="000D2246"/>
    <w:rsid w:val="000D2262"/>
    <w:rsid w:val="000D24AB"/>
    <w:rsid w:val="000D26A9"/>
    <w:rsid w:val="000D2EE0"/>
    <w:rsid w:val="000D3D37"/>
    <w:rsid w:val="000D3DF4"/>
    <w:rsid w:val="000D41DA"/>
    <w:rsid w:val="000D4D68"/>
    <w:rsid w:val="000D503B"/>
    <w:rsid w:val="000D533A"/>
    <w:rsid w:val="000D533B"/>
    <w:rsid w:val="000D5EC2"/>
    <w:rsid w:val="000D63DE"/>
    <w:rsid w:val="000D68BB"/>
    <w:rsid w:val="000D6D06"/>
    <w:rsid w:val="000D7147"/>
    <w:rsid w:val="000D71D5"/>
    <w:rsid w:val="000D7374"/>
    <w:rsid w:val="000D75E0"/>
    <w:rsid w:val="000D79DB"/>
    <w:rsid w:val="000D79E7"/>
    <w:rsid w:val="000D7C5B"/>
    <w:rsid w:val="000D7D66"/>
    <w:rsid w:val="000D7FE6"/>
    <w:rsid w:val="000E04FF"/>
    <w:rsid w:val="000E0969"/>
    <w:rsid w:val="000E10DF"/>
    <w:rsid w:val="000E151E"/>
    <w:rsid w:val="000E1838"/>
    <w:rsid w:val="000E1C14"/>
    <w:rsid w:val="000E22D4"/>
    <w:rsid w:val="000E27F7"/>
    <w:rsid w:val="000E28D3"/>
    <w:rsid w:val="000E5068"/>
    <w:rsid w:val="000E5149"/>
    <w:rsid w:val="000E5361"/>
    <w:rsid w:val="000E5B17"/>
    <w:rsid w:val="000E649A"/>
    <w:rsid w:val="000E676F"/>
    <w:rsid w:val="000E6EAD"/>
    <w:rsid w:val="000E7199"/>
    <w:rsid w:val="000E7706"/>
    <w:rsid w:val="000E7D6D"/>
    <w:rsid w:val="000F090B"/>
    <w:rsid w:val="000F0C5E"/>
    <w:rsid w:val="000F0FE9"/>
    <w:rsid w:val="000F1304"/>
    <w:rsid w:val="000F1BEA"/>
    <w:rsid w:val="000F284A"/>
    <w:rsid w:val="000F2AB1"/>
    <w:rsid w:val="000F2C51"/>
    <w:rsid w:val="000F2ED8"/>
    <w:rsid w:val="000F2FAB"/>
    <w:rsid w:val="000F3E64"/>
    <w:rsid w:val="000F3EBF"/>
    <w:rsid w:val="000F4130"/>
    <w:rsid w:val="000F4158"/>
    <w:rsid w:val="000F4550"/>
    <w:rsid w:val="000F5031"/>
    <w:rsid w:val="000F52A6"/>
    <w:rsid w:val="000F54EC"/>
    <w:rsid w:val="000F5B52"/>
    <w:rsid w:val="000F5C11"/>
    <w:rsid w:val="000F5C9D"/>
    <w:rsid w:val="000F6283"/>
    <w:rsid w:val="000F6ACC"/>
    <w:rsid w:val="000F6E7F"/>
    <w:rsid w:val="000F6F0D"/>
    <w:rsid w:val="000F7BD6"/>
    <w:rsid w:val="00100638"/>
    <w:rsid w:val="001006A5"/>
    <w:rsid w:val="001012E3"/>
    <w:rsid w:val="00101C54"/>
    <w:rsid w:val="001020CD"/>
    <w:rsid w:val="001021FE"/>
    <w:rsid w:val="00102ACC"/>
    <w:rsid w:val="00103FA7"/>
    <w:rsid w:val="00104B89"/>
    <w:rsid w:val="00105216"/>
    <w:rsid w:val="0010533E"/>
    <w:rsid w:val="001055EE"/>
    <w:rsid w:val="0010691D"/>
    <w:rsid w:val="00106EB7"/>
    <w:rsid w:val="00106FD8"/>
    <w:rsid w:val="00107C7B"/>
    <w:rsid w:val="00107D07"/>
    <w:rsid w:val="0011035B"/>
    <w:rsid w:val="001108DD"/>
    <w:rsid w:val="001113A7"/>
    <w:rsid w:val="001113AA"/>
    <w:rsid w:val="00111906"/>
    <w:rsid w:val="00112922"/>
    <w:rsid w:val="00112F57"/>
    <w:rsid w:val="00113A30"/>
    <w:rsid w:val="00113B84"/>
    <w:rsid w:val="00113FBF"/>
    <w:rsid w:val="0011404A"/>
    <w:rsid w:val="0011462C"/>
    <w:rsid w:val="001146E1"/>
    <w:rsid w:val="0011490A"/>
    <w:rsid w:val="00114BD4"/>
    <w:rsid w:val="00114E31"/>
    <w:rsid w:val="0011542A"/>
    <w:rsid w:val="00116516"/>
    <w:rsid w:val="00116816"/>
    <w:rsid w:val="00117226"/>
    <w:rsid w:val="00117798"/>
    <w:rsid w:val="001177D2"/>
    <w:rsid w:val="001203CF"/>
    <w:rsid w:val="0012088E"/>
    <w:rsid w:val="00120BFE"/>
    <w:rsid w:val="00120E06"/>
    <w:rsid w:val="001213E9"/>
    <w:rsid w:val="0012162F"/>
    <w:rsid w:val="0012175C"/>
    <w:rsid w:val="00121D64"/>
    <w:rsid w:val="0012203D"/>
    <w:rsid w:val="00122253"/>
    <w:rsid w:val="00122327"/>
    <w:rsid w:val="00122CCF"/>
    <w:rsid w:val="00122DC5"/>
    <w:rsid w:val="00122DED"/>
    <w:rsid w:val="00122E3A"/>
    <w:rsid w:val="00123D4D"/>
    <w:rsid w:val="0012402E"/>
    <w:rsid w:val="001245D4"/>
    <w:rsid w:val="00124B20"/>
    <w:rsid w:val="00125709"/>
    <w:rsid w:val="00125905"/>
    <w:rsid w:val="001259BE"/>
    <w:rsid w:val="00125A9E"/>
    <w:rsid w:val="00125C5F"/>
    <w:rsid w:val="00125D79"/>
    <w:rsid w:val="00125E92"/>
    <w:rsid w:val="00125F74"/>
    <w:rsid w:val="00126227"/>
    <w:rsid w:val="00126285"/>
    <w:rsid w:val="0012672F"/>
    <w:rsid w:val="001279CA"/>
    <w:rsid w:val="00130740"/>
    <w:rsid w:val="001307B8"/>
    <w:rsid w:val="00130873"/>
    <w:rsid w:val="001313F8"/>
    <w:rsid w:val="0013152D"/>
    <w:rsid w:val="001317B0"/>
    <w:rsid w:val="00131885"/>
    <w:rsid w:val="001318F0"/>
    <w:rsid w:val="00131BD2"/>
    <w:rsid w:val="001323FE"/>
    <w:rsid w:val="0013277E"/>
    <w:rsid w:val="00132A26"/>
    <w:rsid w:val="00132AED"/>
    <w:rsid w:val="00132E53"/>
    <w:rsid w:val="00133169"/>
    <w:rsid w:val="001336D8"/>
    <w:rsid w:val="001337BA"/>
    <w:rsid w:val="00133CB8"/>
    <w:rsid w:val="00134F52"/>
    <w:rsid w:val="00134FB6"/>
    <w:rsid w:val="001359F2"/>
    <w:rsid w:val="00135FEE"/>
    <w:rsid w:val="00136101"/>
    <w:rsid w:val="00136188"/>
    <w:rsid w:val="001363F2"/>
    <w:rsid w:val="001364D0"/>
    <w:rsid w:val="00136B08"/>
    <w:rsid w:val="00136C03"/>
    <w:rsid w:val="001403E7"/>
    <w:rsid w:val="00140A5E"/>
    <w:rsid w:val="00140FA3"/>
    <w:rsid w:val="00141366"/>
    <w:rsid w:val="001417FB"/>
    <w:rsid w:val="00141805"/>
    <w:rsid w:val="00141817"/>
    <w:rsid w:val="00141952"/>
    <w:rsid w:val="00141D1B"/>
    <w:rsid w:val="00142319"/>
    <w:rsid w:val="00142A1A"/>
    <w:rsid w:val="001433ED"/>
    <w:rsid w:val="0014394A"/>
    <w:rsid w:val="00143A09"/>
    <w:rsid w:val="00143C83"/>
    <w:rsid w:val="001441EB"/>
    <w:rsid w:val="001442BD"/>
    <w:rsid w:val="0014573E"/>
    <w:rsid w:val="00145F8E"/>
    <w:rsid w:val="00146969"/>
    <w:rsid w:val="001469EB"/>
    <w:rsid w:val="00146C35"/>
    <w:rsid w:val="00146E1F"/>
    <w:rsid w:val="00147171"/>
    <w:rsid w:val="00147922"/>
    <w:rsid w:val="00150119"/>
    <w:rsid w:val="001503FD"/>
    <w:rsid w:val="001507A5"/>
    <w:rsid w:val="001509E7"/>
    <w:rsid w:val="001510AD"/>
    <w:rsid w:val="00151660"/>
    <w:rsid w:val="00151A84"/>
    <w:rsid w:val="00151C42"/>
    <w:rsid w:val="00151E08"/>
    <w:rsid w:val="00152389"/>
    <w:rsid w:val="00153800"/>
    <w:rsid w:val="00153ED2"/>
    <w:rsid w:val="0015436D"/>
    <w:rsid w:val="00154485"/>
    <w:rsid w:val="001545EE"/>
    <w:rsid w:val="0015468B"/>
    <w:rsid w:val="00154A2B"/>
    <w:rsid w:val="001552E1"/>
    <w:rsid w:val="00155A92"/>
    <w:rsid w:val="00156926"/>
    <w:rsid w:val="00156B36"/>
    <w:rsid w:val="00156DD4"/>
    <w:rsid w:val="00156F94"/>
    <w:rsid w:val="0015781B"/>
    <w:rsid w:val="00157CA7"/>
    <w:rsid w:val="001601B5"/>
    <w:rsid w:val="001601F9"/>
    <w:rsid w:val="00160644"/>
    <w:rsid w:val="001606B4"/>
    <w:rsid w:val="00160888"/>
    <w:rsid w:val="001610BC"/>
    <w:rsid w:val="001612CC"/>
    <w:rsid w:val="00161527"/>
    <w:rsid w:val="0016244C"/>
    <w:rsid w:val="00162549"/>
    <w:rsid w:val="00162BE2"/>
    <w:rsid w:val="0016303E"/>
    <w:rsid w:val="00163124"/>
    <w:rsid w:val="0016351C"/>
    <w:rsid w:val="001637BE"/>
    <w:rsid w:val="00163F39"/>
    <w:rsid w:val="001643C1"/>
    <w:rsid w:val="00164CFC"/>
    <w:rsid w:val="00165258"/>
    <w:rsid w:val="00165890"/>
    <w:rsid w:val="00165AF0"/>
    <w:rsid w:val="00165AFC"/>
    <w:rsid w:val="0016647E"/>
    <w:rsid w:val="00166498"/>
    <w:rsid w:val="00166578"/>
    <w:rsid w:val="00166C0C"/>
    <w:rsid w:val="00167094"/>
    <w:rsid w:val="001673E6"/>
    <w:rsid w:val="0016745A"/>
    <w:rsid w:val="00167DAE"/>
    <w:rsid w:val="00167F1C"/>
    <w:rsid w:val="00170476"/>
    <w:rsid w:val="001706D8"/>
    <w:rsid w:val="0017074D"/>
    <w:rsid w:val="00170918"/>
    <w:rsid w:val="00170F9B"/>
    <w:rsid w:val="001720AF"/>
    <w:rsid w:val="001725BB"/>
    <w:rsid w:val="001726E0"/>
    <w:rsid w:val="00172746"/>
    <w:rsid w:val="0017283A"/>
    <w:rsid w:val="00172A66"/>
    <w:rsid w:val="00172DB1"/>
    <w:rsid w:val="00173430"/>
    <w:rsid w:val="0017394C"/>
    <w:rsid w:val="00173A9B"/>
    <w:rsid w:val="001741BC"/>
    <w:rsid w:val="0017445E"/>
    <w:rsid w:val="0017454D"/>
    <w:rsid w:val="00174BC5"/>
    <w:rsid w:val="00175176"/>
    <w:rsid w:val="00175783"/>
    <w:rsid w:val="00175E44"/>
    <w:rsid w:val="0017637A"/>
    <w:rsid w:val="001763FC"/>
    <w:rsid w:val="00176613"/>
    <w:rsid w:val="00176955"/>
    <w:rsid w:val="00177948"/>
    <w:rsid w:val="00177C97"/>
    <w:rsid w:val="00177CC0"/>
    <w:rsid w:val="00177DB1"/>
    <w:rsid w:val="00180213"/>
    <w:rsid w:val="001810F9"/>
    <w:rsid w:val="0018149E"/>
    <w:rsid w:val="0018213C"/>
    <w:rsid w:val="0018230F"/>
    <w:rsid w:val="00182982"/>
    <w:rsid w:val="00182E25"/>
    <w:rsid w:val="001834DD"/>
    <w:rsid w:val="0018468D"/>
    <w:rsid w:val="001849B5"/>
    <w:rsid w:val="001854AE"/>
    <w:rsid w:val="00185899"/>
    <w:rsid w:val="00185C3A"/>
    <w:rsid w:val="00186026"/>
    <w:rsid w:val="001861D7"/>
    <w:rsid w:val="0018657D"/>
    <w:rsid w:val="00186805"/>
    <w:rsid w:val="0018698E"/>
    <w:rsid w:val="001870DB"/>
    <w:rsid w:val="0018756C"/>
    <w:rsid w:val="00187D65"/>
    <w:rsid w:val="00187EBE"/>
    <w:rsid w:val="001901C4"/>
    <w:rsid w:val="001907BD"/>
    <w:rsid w:val="00190FB3"/>
    <w:rsid w:val="00190FCD"/>
    <w:rsid w:val="00193749"/>
    <w:rsid w:val="00193A58"/>
    <w:rsid w:val="00193BE4"/>
    <w:rsid w:val="00193F76"/>
    <w:rsid w:val="0019416B"/>
    <w:rsid w:val="00194557"/>
    <w:rsid w:val="00194B06"/>
    <w:rsid w:val="00194B0B"/>
    <w:rsid w:val="00194B7F"/>
    <w:rsid w:val="00194D3E"/>
    <w:rsid w:val="001954ED"/>
    <w:rsid w:val="00195B35"/>
    <w:rsid w:val="00196D7C"/>
    <w:rsid w:val="00196FF3"/>
    <w:rsid w:val="001973DA"/>
    <w:rsid w:val="00197CD5"/>
    <w:rsid w:val="00197D7B"/>
    <w:rsid w:val="001A1D5E"/>
    <w:rsid w:val="001A21D1"/>
    <w:rsid w:val="001A23F9"/>
    <w:rsid w:val="001A24B3"/>
    <w:rsid w:val="001A2A60"/>
    <w:rsid w:val="001A2B11"/>
    <w:rsid w:val="001A33DD"/>
    <w:rsid w:val="001A3D7E"/>
    <w:rsid w:val="001A40C5"/>
    <w:rsid w:val="001A41FC"/>
    <w:rsid w:val="001A4359"/>
    <w:rsid w:val="001A46DB"/>
    <w:rsid w:val="001A4F1F"/>
    <w:rsid w:val="001A53AD"/>
    <w:rsid w:val="001A5D17"/>
    <w:rsid w:val="001A62E6"/>
    <w:rsid w:val="001A66C7"/>
    <w:rsid w:val="001A684A"/>
    <w:rsid w:val="001A6F1E"/>
    <w:rsid w:val="001A71A1"/>
    <w:rsid w:val="001A72CE"/>
    <w:rsid w:val="001A7519"/>
    <w:rsid w:val="001A76B3"/>
    <w:rsid w:val="001A78A4"/>
    <w:rsid w:val="001A79D9"/>
    <w:rsid w:val="001A7C75"/>
    <w:rsid w:val="001B0289"/>
    <w:rsid w:val="001B03B8"/>
    <w:rsid w:val="001B0CA0"/>
    <w:rsid w:val="001B0E56"/>
    <w:rsid w:val="001B24A9"/>
    <w:rsid w:val="001B253F"/>
    <w:rsid w:val="001B2BB9"/>
    <w:rsid w:val="001B2F02"/>
    <w:rsid w:val="001B3142"/>
    <w:rsid w:val="001B35C0"/>
    <w:rsid w:val="001B39D5"/>
    <w:rsid w:val="001B3B3F"/>
    <w:rsid w:val="001B3C08"/>
    <w:rsid w:val="001B40E3"/>
    <w:rsid w:val="001B4A8F"/>
    <w:rsid w:val="001B5613"/>
    <w:rsid w:val="001B5EEB"/>
    <w:rsid w:val="001B6679"/>
    <w:rsid w:val="001B6A03"/>
    <w:rsid w:val="001B6EAC"/>
    <w:rsid w:val="001B74A9"/>
    <w:rsid w:val="001B7A6C"/>
    <w:rsid w:val="001B7C83"/>
    <w:rsid w:val="001B7EBA"/>
    <w:rsid w:val="001C006E"/>
    <w:rsid w:val="001C00A6"/>
    <w:rsid w:val="001C060D"/>
    <w:rsid w:val="001C067B"/>
    <w:rsid w:val="001C0A9A"/>
    <w:rsid w:val="001C0D60"/>
    <w:rsid w:val="001C14BE"/>
    <w:rsid w:val="001C18CA"/>
    <w:rsid w:val="001C1A9C"/>
    <w:rsid w:val="001C1D42"/>
    <w:rsid w:val="001C1F86"/>
    <w:rsid w:val="001C24D7"/>
    <w:rsid w:val="001C28CE"/>
    <w:rsid w:val="001C2DDE"/>
    <w:rsid w:val="001C2ED9"/>
    <w:rsid w:val="001C2F67"/>
    <w:rsid w:val="001C2F8F"/>
    <w:rsid w:val="001C32EE"/>
    <w:rsid w:val="001C3B1B"/>
    <w:rsid w:val="001C3F3E"/>
    <w:rsid w:val="001C49DF"/>
    <w:rsid w:val="001C49E4"/>
    <w:rsid w:val="001C4DA5"/>
    <w:rsid w:val="001C5A97"/>
    <w:rsid w:val="001C5CC8"/>
    <w:rsid w:val="001C5D61"/>
    <w:rsid w:val="001C6873"/>
    <w:rsid w:val="001C6897"/>
    <w:rsid w:val="001C6DF3"/>
    <w:rsid w:val="001C7AD0"/>
    <w:rsid w:val="001C7B83"/>
    <w:rsid w:val="001C7FFC"/>
    <w:rsid w:val="001D044E"/>
    <w:rsid w:val="001D06BE"/>
    <w:rsid w:val="001D0952"/>
    <w:rsid w:val="001D0D75"/>
    <w:rsid w:val="001D0F54"/>
    <w:rsid w:val="001D14FF"/>
    <w:rsid w:val="001D1EBA"/>
    <w:rsid w:val="001D2F63"/>
    <w:rsid w:val="001D3094"/>
    <w:rsid w:val="001D332A"/>
    <w:rsid w:val="001D383B"/>
    <w:rsid w:val="001D3A9D"/>
    <w:rsid w:val="001D453E"/>
    <w:rsid w:val="001D4FC5"/>
    <w:rsid w:val="001D5523"/>
    <w:rsid w:val="001D5A42"/>
    <w:rsid w:val="001D5DB0"/>
    <w:rsid w:val="001D5DF5"/>
    <w:rsid w:val="001D5E65"/>
    <w:rsid w:val="001D60DD"/>
    <w:rsid w:val="001D63D6"/>
    <w:rsid w:val="001D68E0"/>
    <w:rsid w:val="001D6CD9"/>
    <w:rsid w:val="001D6EA7"/>
    <w:rsid w:val="001D796C"/>
    <w:rsid w:val="001D7CCC"/>
    <w:rsid w:val="001E1C98"/>
    <w:rsid w:val="001E21C3"/>
    <w:rsid w:val="001E225F"/>
    <w:rsid w:val="001E240F"/>
    <w:rsid w:val="001E2790"/>
    <w:rsid w:val="001E2EEA"/>
    <w:rsid w:val="001E2F58"/>
    <w:rsid w:val="001E2FD0"/>
    <w:rsid w:val="001E348A"/>
    <w:rsid w:val="001E3579"/>
    <w:rsid w:val="001E3612"/>
    <w:rsid w:val="001E3CEA"/>
    <w:rsid w:val="001E4328"/>
    <w:rsid w:val="001E4775"/>
    <w:rsid w:val="001E4942"/>
    <w:rsid w:val="001E4BC9"/>
    <w:rsid w:val="001E4C48"/>
    <w:rsid w:val="001E5016"/>
    <w:rsid w:val="001E56B6"/>
    <w:rsid w:val="001E590F"/>
    <w:rsid w:val="001E5E39"/>
    <w:rsid w:val="001E6046"/>
    <w:rsid w:val="001E6A49"/>
    <w:rsid w:val="001E719E"/>
    <w:rsid w:val="001E7358"/>
    <w:rsid w:val="001E7400"/>
    <w:rsid w:val="001E78DF"/>
    <w:rsid w:val="001E7A71"/>
    <w:rsid w:val="001E7F1F"/>
    <w:rsid w:val="001F00F0"/>
    <w:rsid w:val="001F0113"/>
    <w:rsid w:val="001F080C"/>
    <w:rsid w:val="001F1AB2"/>
    <w:rsid w:val="001F2542"/>
    <w:rsid w:val="001F262D"/>
    <w:rsid w:val="001F2BE9"/>
    <w:rsid w:val="001F2FCC"/>
    <w:rsid w:val="001F34B4"/>
    <w:rsid w:val="001F3DF5"/>
    <w:rsid w:val="001F3E10"/>
    <w:rsid w:val="001F4171"/>
    <w:rsid w:val="001F5CAF"/>
    <w:rsid w:val="001F6027"/>
    <w:rsid w:val="001F60BE"/>
    <w:rsid w:val="001F60C6"/>
    <w:rsid w:val="001F6348"/>
    <w:rsid w:val="001F64C1"/>
    <w:rsid w:val="001F6866"/>
    <w:rsid w:val="001F694C"/>
    <w:rsid w:val="001F696E"/>
    <w:rsid w:val="001F72B8"/>
    <w:rsid w:val="001F734A"/>
    <w:rsid w:val="001F753D"/>
    <w:rsid w:val="001F7E3E"/>
    <w:rsid w:val="001F7F00"/>
    <w:rsid w:val="00200237"/>
    <w:rsid w:val="0020027B"/>
    <w:rsid w:val="00200747"/>
    <w:rsid w:val="00201427"/>
    <w:rsid w:val="00201A51"/>
    <w:rsid w:val="00201A7F"/>
    <w:rsid w:val="00201B3F"/>
    <w:rsid w:val="00201C9E"/>
    <w:rsid w:val="00201E8A"/>
    <w:rsid w:val="002023E9"/>
    <w:rsid w:val="00202572"/>
    <w:rsid w:val="00203067"/>
    <w:rsid w:val="00203A1E"/>
    <w:rsid w:val="00203B38"/>
    <w:rsid w:val="00203BD9"/>
    <w:rsid w:val="00203D0A"/>
    <w:rsid w:val="00203F34"/>
    <w:rsid w:val="002048CF"/>
    <w:rsid w:val="00204B0A"/>
    <w:rsid w:val="00204C27"/>
    <w:rsid w:val="002052E9"/>
    <w:rsid w:val="002056D9"/>
    <w:rsid w:val="0020596E"/>
    <w:rsid w:val="00205A20"/>
    <w:rsid w:val="0020719D"/>
    <w:rsid w:val="002075C9"/>
    <w:rsid w:val="002079F0"/>
    <w:rsid w:val="00207A57"/>
    <w:rsid w:val="00207C54"/>
    <w:rsid w:val="00207C92"/>
    <w:rsid w:val="002101ED"/>
    <w:rsid w:val="002103BB"/>
    <w:rsid w:val="0021135B"/>
    <w:rsid w:val="00211BC6"/>
    <w:rsid w:val="002120F7"/>
    <w:rsid w:val="002122F4"/>
    <w:rsid w:val="0021240B"/>
    <w:rsid w:val="002124B4"/>
    <w:rsid w:val="00212D38"/>
    <w:rsid w:val="002135C2"/>
    <w:rsid w:val="00213757"/>
    <w:rsid w:val="00213CBB"/>
    <w:rsid w:val="00213CED"/>
    <w:rsid w:val="002143F1"/>
    <w:rsid w:val="00214409"/>
    <w:rsid w:val="00214536"/>
    <w:rsid w:val="00214858"/>
    <w:rsid w:val="00214923"/>
    <w:rsid w:val="00214BE0"/>
    <w:rsid w:val="00214CB6"/>
    <w:rsid w:val="00215176"/>
    <w:rsid w:val="00215880"/>
    <w:rsid w:val="00215DAD"/>
    <w:rsid w:val="0021618A"/>
    <w:rsid w:val="00216923"/>
    <w:rsid w:val="0021698F"/>
    <w:rsid w:val="00216CBF"/>
    <w:rsid w:val="00217075"/>
    <w:rsid w:val="002173C0"/>
    <w:rsid w:val="00217753"/>
    <w:rsid w:val="00217E49"/>
    <w:rsid w:val="00217F21"/>
    <w:rsid w:val="00217F4C"/>
    <w:rsid w:val="0022012F"/>
    <w:rsid w:val="0022030C"/>
    <w:rsid w:val="00220384"/>
    <w:rsid w:val="002204CB"/>
    <w:rsid w:val="00220A06"/>
    <w:rsid w:val="00220E9F"/>
    <w:rsid w:val="00221393"/>
    <w:rsid w:val="002220FB"/>
    <w:rsid w:val="002225E4"/>
    <w:rsid w:val="00222BE3"/>
    <w:rsid w:val="00222E50"/>
    <w:rsid w:val="00222F1D"/>
    <w:rsid w:val="0022320A"/>
    <w:rsid w:val="0022330C"/>
    <w:rsid w:val="002233DC"/>
    <w:rsid w:val="00223F0E"/>
    <w:rsid w:val="00224F9F"/>
    <w:rsid w:val="002250EF"/>
    <w:rsid w:val="00225171"/>
    <w:rsid w:val="002252FF"/>
    <w:rsid w:val="00225692"/>
    <w:rsid w:val="002257DB"/>
    <w:rsid w:val="00225FF4"/>
    <w:rsid w:val="00226750"/>
    <w:rsid w:val="00226C2A"/>
    <w:rsid w:val="0022756A"/>
    <w:rsid w:val="00227833"/>
    <w:rsid w:val="0023043E"/>
    <w:rsid w:val="00230647"/>
    <w:rsid w:val="002309C6"/>
    <w:rsid w:val="0023141D"/>
    <w:rsid w:val="00231994"/>
    <w:rsid w:val="00231B44"/>
    <w:rsid w:val="00232485"/>
    <w:rsid w:val="0023273A"/>
    <w:rsid w:val="00232B52"/>
    <w:rsid w:val="00233435"/>
    <w:rsid w:val="00233C5F"/>
    <w:rsid w:val="00234608"/>
    <w:rsid w:val="002348D8"/>
    <w:rsid w:val="00234C68"/>
    <w:rsid w:val="00234C6C"/>
    <w:rsid w:val="002356AC"/>
    <w:rsid w:val="002356D0"/>
    <w:rsid w:val="00235748"/>
    <w:rsid w:val="0023579E"/>
    <w:rsid w:val="00235B51"/>
    <w:rsid w:val="00235E15"/>
    <w:rsid w:val="00236125"/>
    <w:rsid w:val="00237408"/>
    <w:rsid w:val="00237733"/>
    <w:rsid w:val="00237B4D"/>
    <w:rsid w:val="0024058A"/>
    <w:rsid w:val="002407A5"/>
    <w:rsid w:val="00240A3E"/>
    <w:rsid w:val="00240BB9"/>
    <w:rsid w:val="00241680"/>
    <w:rsid w:val="00241A9D"/>
    <w:rsid w:val="00241C59"/>
    <w:rsid w:val="00242073"/>
    <w:rsid w:val="0024281B"/>
    <w:rsid w:val="002429C9"/>
    <w:rsid w:val="00242A8D"/>
    <w:rsid w:val="00243051"/>
    <w:rsid w:val="00244390"/>
    <w:rsid w:val="0024490C"/>
    <w:rsid w:val="00244BF0"/>
    <w:rsid w:val="00245B80"/>
    <w:rsid w:val="0024607C"/>
    <w:rsid w:val="0024667F"/>
    <w:rsid w:val="00246A48"/>
    <w:rsid w:val="00246C59"/>
    <w:rsid w:val="00247333"/>
    <w:rsid w:val="00247C66"/>
    <w:rsid w:val="00250020"/>
    <w:rsid w:val="00250417"/>
    <w:rsid w:val="002509E4"/>
    <w:rsid w:val="0025166D"/>
    <w:rsid w:val="0025251D"/>
    <w:rsid w:val="00252984"/>
    <w:rsid w:val="00252BE0"/>
    <w:rsid w:val="00252EA1"/>
    <w:rsid w:val="002530F9"/>
    <w:rsid w:val="002533F7"/>
    <w:rsid w:val="00253573"/>
    <w:rsid w:val="00253712"/>
    <w:rsid w:val="00253CF9"/>
    <w:rsid w:val="002541E3"/>
    <w:rsid w:val="0025425D"/>
    <w:rsid w:val="00254610"/>
    <w:rsid w:val="0025465C"/>
    <w:rsid w:val="00254EF3"/>
    <w:rsid w:val="00255DBC"/>
    <w:rsid w:val="00256D0F"/>
    <w:rsid w:val="00257179"/>
    <w:rsid w:val="002576ED"/>
    <w:rsid w:val="0026000D"/>
    <w:rsid w:val="00260361"/>
    <w:rsid w:val="0026053F"/>
    <w:rsid w:val="00260809"/>
    <w:rsid w:val="002609D6"/>
    <w:rsid w:val="00260A3D"/>
    <w:rsid w:val="00261A9C"/>
    <w:rsid w:val="00262739"/>
    <w:rsid w:val="00262836"/>
    <w:rsid w:val="00262C68"/>
    <w:rsid w:val="00262D6A"/>
    <w:rsid w:val="0026312B"/>
    <w:rsid w:val="0026315D"/>
    <w:rsid w:val="002631CF"/>
    <w:rsid w:val="00263A78"/>
    <w:rsid w:val="00263B8B"/>
    <w:rsid w:val="00263C22"/>
    <w:rsid w:val="00263F25"/>
    <w:rsid w:val="002640B5"/>
    <w:rsid w:val="0026447F"/>
    <w:rsid w:val="0026464A"/>
    <w:rsid w:val="002647A1"/>
    <w:rsid w:val="00264D25"/>
    <w:rsid w:val="002651E6"/>
    <w:rsid w:val="0026568A"/>
    <w:rsid w:val="00265957"/>
    <w:rsid w:val="002664A6"/>
    <w:rsid w:val="00267477"/>
    <w:rsid w:val="00267C1A"/>
    <w:rsid w:val="00267DA7"/>
    <w:rsid w:val="002700E7"/>
    <w:rsid w:val="0027036C"/>
    <w:rsid w:val="0027037D"/>
    <w:rsid w:val="0027038A"/>
    <w:rsid w:val="002711E9"/>
    <w:rsid w:val="002726BF"/>
    <w:rsid w:val="0027286B"/>
    <w:rsid w:val="002728F5"/>
    <w:rsid w:val="00272D74"/>
    <w:rsid w:val="002731E4"/>
    <w:rsid w:val="00273A19"/>
    <w:rsid w:val="00273C0F"/>
    <w:rsid w:val="002742C2"/>
    <w:rsid w:val="00275150"/>
    <w:rsid w:val="00275566"/>
    <w:rsid w:val="002764D3"/>
    <w:rsid w:val="002767E6"/>
    <w:rsid w:val="00276BBA"/>
    <w:rsid w:val="002770D8"/>
    <w:rsid w:val="00277A46"/>
    <w:rsid w:val="00280DEA"/>
    <w:rsid w:val="00281365"/>
    <w:rsid w:val="00281460"/>
    <w:rsid w:val="00281541"/>
    <w:rsid w:val="00281945"/>
    <w:rsid w:val="00281E05"/>
    <w:rsid w:val="00282033"/>
    <w:rsid w:val="0028210E"/>
    <w:rsid w:val="002824F8"/>
    <w:rsid w:val="002826BC"/>
    <w:rsid w:val="00283BF2"/>
    <w:rsid w:val="002842E7"/>
    <w:rsid w:val="00284770"/>
    <w:rsid w:val="002850B9"/>
    <w:rsid w:val="00285363"/>
    <w:rsid w:val="00285ACB"/>
    <w:rsid w:val="00285B81"/>
    <w:rsid w:val="002860EE"/>
    <w:rsid w:val="00286540"/>
    <w:rsid w:val="00286F52"/>
    <w:rsid w:val="00287906"/>
    <w:rsid w:val="00287916"/>
    <w:rsid w:val="00287E8D"/>
    <w:rsid w:val="002909D6"/>
    <w:rsid w:val="00290F17"/>
    <w:rsid w:val="002910A2"/>
    <w:rsid w:val="00291117"/>
    <w:rsid w:val="00291350"/>
    <w:rsid w:val="002926B2"/>
    <w:rsid w:val="00292837"/>
    <w:rsid w:val="00292BDE"/>
    <w:rsid w:val="002934EA"/>
    <w:rsid w:val="00293652"/>
    <w:rsid w:val="002937C0"/>
    <w:rsid w:val="00294344"/>
    <w:rsid w:val="0029449F"/>
    <w:rsid w:val="002948C9"/>
    <w:rsid w:val="00294999"/>
    <w:rsid w:val="00294F98"/>
    <w:rsid w:val="00294FE7"/>
    <w:rsid w:val="0029508B"/>
    <w:rsid w:val="002952AE"/>
    <w:rsid w:val="00295379"/>
    <w:rsid w:val="00295614"/>
    <w:rsid w:val="00295844"/>
    <w:rsid w:val="00295F41"/>
    <w:rsid w:val="0029655F"/>
    <w:rsid w:val="00296804"/>
    <w:rsid w:val="002972EB"/>
    <w:rsid w:val="002976FE"/>
    <w:rsid w:val="002A1D42"/>
    <w:rsid w:val="002A1DA1"/>
    <w:rsid w:val="002A1E6E"/>
    <w:rsid w:val="002A2A56"/>
    <w:rsid w:val="002A3023"/>
    <w:rsid w:val="002A34DD"/>
    <w:rsid w:val="002A3F10"/>
    <w:rsid w:val="002A3F24"/>
    <w:rsid w:val="002A4734"/>
    <w:rsid w:val="002A47F3"/>
    <w:rsid w:val="002A4934"/>
    <w:rsid w:val="002A4C19"/>
    <w:rsid w:val="002A5211"/>
    <w:rsid w:val="002A5AD0"/>
    <w:rsid w:val="002A5AEF"/>
    <w:rsid w:val="002A6079"/>
    <w:rsid w:val="002A6190"/>
    <w:rsid w:val="002A62BC"/>
    <w:rsid w:val="002A6599"/>
    <w:rsid w:val="002A697C"/>
    <w:rsid w:val="002A7770"/>
    <w:rsid w:val="002A7A60"/>
    <w:rsid w:val="002A7CC5"/>
    <w:rsid w:val="002B087D"/>
    <w:rsid w:val="002B0F1B"/>
    <w:rsid w:val="002B13CD"/>
    <w:rsid w:val="002B18EE"/>
    <w:rsid w:val="002B286D"/>
    <w:rsid w:val="002B2C96"/>
    <w:rsid w:val="002B2D13"/>
    <w:rsid w:val="002B3069"/>
    <w:rsid w:val="002B3381"/>
    <w:rsid w:val="002B34E4"/>
    <w:rsid w:val="002B5510"/>
    <w:rsid w:val="002B5925"/>
    <w:rsid w:val="002B5BBC"/>
    <w:rsid w:val="002B660F"/>
    <w:rsid w:val="002B6E5E"/>
    <w:rsid w:val="002B751D"/>
    <w:rsid w:val="002B7555"/>
    <w:rsid w:val="002B7A26"/>
    <w:rsid w:val="002B7D03"/>
    <w:rsid w:val="002B7EBC"/>
    <w:rsid w:val="002C0194"/>
    <w:rsid w:val="002C07A1"/>
    <w:rsid w:val="002C0EB8"/>
    <w:rsid w:val="002C108C"/>
    <w:rsid w:val="002C10BF"/>
    <w:rsid w:val="002C140F"/>
    <w:rsid w:val="002C1523"/>
    <w:rsid w:val="002C195E"/>
    <w:rsid w:val="002C22C9"/>
    <w:rsid w:val="002C2521"/>
    <w:rsid w:val="002C2A52"/>
    <w:rsid w:val="002C2AC8"/>
    <w:rsid w:val="002C3ADF"/>
    <w:rsid w:val="002C44DD"/>
    <w:rsid w:val="002C4717"/>
    <w:rsid w:val="002C599F"/>
    <w:rsid w:val="002C5D3A"/>
    <w:rsid w:val="002C5D55"/>
    <w:rsid w:val="002C5D68"/>
    <w:rsid w:val="002C6774"/>
    <w:rsid w:val="002C6B58"/>
    <w:rsid w:val="002C6E4E"/>
    <w:rsid w:val="002C6F58"/>
    <w:rsid w:val="002C7DB1"/>
    <w:rsid w:val="002D008E"/>
    <w:rsid w:val="002D0162"/>
    <w:rsid w:val="002D027B"/>
    <w:rsid w:val="002D10AD"/>
    <w:rsid w:val="002D1689"/>
    <w:rsid w:val="002D1B3C"/>
    <w:rsid w:val="002D1C58"/>
    <w:rsid w:val="002D1D6A"/>
    <w:rsid w:val="002D20BB"/>
    <w:rsid w:val="002D26D1"/>
    <w:rsid w:val="002D2CA1"/>
    <w:rsid w:val="002D34C9"/>
    <w:rsid w:val="002D35B0"/>
    <w:rsid w:val="002D3C17"/>
    <w:rsid w:val="002D3FD7"/>
    <w:rsid w:val="002D4062"/>
    <w:rsid w:val="002D40C0"/>
    <w:rsid w:val="002D4435"/>
    <w:rsid w:val="002D4BC2"/>
    <w:rsid w:val="002D4CA5"/>
    <w:rsid w:val="002D4CA8"/>
    <w:rsid w:val="002D546F"/>
    <w:rsid w:val="002D54DD"/>
    <w:rsid w:val="002D551A"/>
    <w:rsid w:val="002D5A37"/>
    <w:rsid w:val="002D5B01"/>
    <w:rsid w:val="002D6026"/>
    <w:rsid w:val="002D6192"/>
    <w:rsid w:val="002D673A"/>
    <w:rsid w:val="002D6CC4"/>
    <w:rsid w:val="002D72ED"/>
    <w:rsid w:val="002E036A"/>
    <w:rsid w:val="002E06E1"/>
    <w:rsid w:val="002E1FF4"/>
    <w:rsid w:val="002E25B5"/>
    <w:rsid w:val="002E25E8"/>
    <w:rsid w:val="002E2609"/>
    <w:rsid w:val="002E2D81"/>
    <w:rsid w:val="002E2DF6"/>
    <w:rsid w:val="002E3A86"/>
    <w:rsid w:val="002E3F8D"/>
    <w:rsid w:val="002E4526"/>
    <w:rsid w:val="002E49D7"/>
    <w:rsid w:val="002E4B8C"/>
    <w:rsid w:val="002E4BC2"/>
    <w:rsid w:val="002E4C0D"/>
    <w:rsid w:val="002E5770"/>
    <w:rsid w:val="002E637F"/>
    <w:rsid w:val="002E738F"/>
    <w:rsid w:val="002E7398"/>
    <w:rsid w:val="002E753B"/>
    <w:rsid w:val="002E7676"/>
    <w:rsid w:val="002E7EC0"/>
    <w:rsid w:val="002F0308"/>
    <w:rsid w:val="002F0CB6"/>
    <w:rsid w:val="002F0DBC"/>
    <w:rsid w:val="002F1209"/>
    <w:rsid w:val="002F122F"/>
    <w:rsid w:val="002F1384"/>
    <w:rsid w:val="002F24A3"/>
    <w:rsid w:val="002F2967"/>
    <w:rsid w:val="002F2FCA"/>
    <w:rsid w:val="002F3017"/>
    <w:rsid w:val="002F34BF"/>
    <w:rsid w:val="002F3CD1"/>
    <w:rsid w:val="002F3EDD"/>
    <w:rsid w:val="002F405C"/>
    <w:rsid w:val="002F414B"/>
    <w:rsid w:val="002F4FF8"/>
    <w:rsid w:val="002F5964"/>
    <w:rsid w:val="002F5BC7"/>
    <w:rsid w:val="002F5E81"/>
    <w:rsid w:val="002F5F9C"/>
    <w:rsid w:val="002F6AF3"/>
    <w:rsid w:val="002F7057"/>
    <w:rsid w:val="002F71DC"/>
    <w:rsid w:val="002F78D8"/>
    <w:rsid w:val="00300260"/>
    <w:rsid w:val="003002EB"/>
    <w:rsid w:val="0030171B"/>
    <w:rsid w:val="00301D81"/>
    <w:rsid w:val="00301FA0"/>
    <w:rsid w:val="0030241A"/>
    <w:rsid w:val="00302F88"/>
    <w:rsid w:val="00303426"/>
    <w:rsid w:val="003035C4"/>
    <w:rsid w:val="00303A69"/>
    <w:rsid w:val="00303D18"/>
    <w:rsid w:val="003042EA"/>
    <w:rsid w:val="003043CC"/>
    <w:rsid w:val="003046DA"/>
    <w:rsid w:val="0030476E"/>
    <w:rsid w:val="0030492A"/>
    <w:rsid w:val="003049C8"/>
    <w:rsid w:val="00304B6E"/>
    <w:rsid w:val="00304BD0"/>
    <w:rsid w:val="00305446"/>
    <w:rsid w:val="003057C5"/>
    <w:rsid w:val="0030598B"/>
    <w:rsid w:val="00305A4A"/>
    <w:rsid w:val="00305E16"/>
    <w:rsid w:val="00306AFE"/>
    <w:rsid w:val="0031048F"/>
    <w:rsid w:val="00310653"/>
    <w:rsid w:val="003109B5"/>
    <w:rsid w:val="00310DC1"/>
    <w:rsid w:val="00312059"/>
    <w:rsid w:val="00312311"/>
    <w:rsid w:val="0031288F"/>
    <w:rsid w:val="003129E8"/>
    <w:rsid w:val="00312CA6"/>
    <w:rsid w:val="00312E5A"/>
    <w:rsid w:val="00313A14"/>
    <w:rsid w:val="00314229"/>
    <w:rsid w:val="00314DF9"/>
    <w:rsid w:val="003150DB"/>
    <w:rsid w:val="00315BBC"/>
    <w:rsid w:val="00317317"/>
    <w:rsid w:val="00317844"/>
    <w:rsid w:val="00317C46"/>
    <w:rsid w:val="003203E8"/>
    <w:rsid w:val="0032067F"/>
    <w:rsid w:val="00320A97"/>
    <w:rsid w:val="00320D60"/>
    <w:rsid w:val="00320DF5"/>
    <w:rsid w:val="00321141"/>
    <w:rsid w:val="003212BD"/>
    <w:rsid w:val="00321BFF"/>
    <w:rsid w:val="003226E5"/>
    <w:rsid w:val="00322BB7"/>
    <w:rsid w:val="003233E9"/>
    <w:rsid w:val="003235EF"/>
    <w:rsid w:val="00323A2A"/>
    <w:rsid w:val="00323D44"/>
    <w:rsid w:val="003244AD"/>
    <w:rsid w:val="00324814"/>
    <w:rsid w:val="00324ED4"/>
    <w:rsid w:val="0032562E"/>
    <w:rsid w:val="00325ABF"/>
    <w:rsid w:val="00325AD7"/>
    <w:rsid w:val="00325CE7"/>
    <w:rsid w:val="0032602D"/>
    <w:rsid w:val="00326884"/>
    <w:rsid w:val="00326AA1"/>
    <w:rsid w:val="00326D9B"/>
    <w:rsid w:val="00326EBE"/>
    <w:rsid w:val="00327ACA"/>
    <w:rsid w:val="003300CD"/>
    <w:rsid w:val="003301FF"/>
    <w:rsid w:val="0033033F"/>
    <w:rsid w:val="003307C9"/>
    <w:rsid w:val="00330A22"/>
    <w:rsid w:val="00330A90"/>
    <w:rsid w:val="00330C06"/>
    <w:rsid w:val="00330C0C"/>
    <w:rsid w:val="003314ED"/>
    <w:rsid w:val="003317A7"/>
    <w:rsid w:val="003317FD"/>
    <w:rsid w:val="003318AA"/>
    <w:rsid w:val="00331DAC"/>
    <w:rsid w:val="00331FB0"/>
    <w:rsid w:val="00332405"/>
    <w:rsid w:val="003345DD"/>
    <w:rsid w:val="0033470F"/>
    <w:rsid w:val="00334A01"/>
    <w:rsid w:val="00334CF0"/>
    <w:rsid w:val="00334E6B"/>
    <w:rsid w:val="00335079"/>
    <w:rsid w:val="0033508F"/>
    <w:rsid w:val="0033514F"/>
    <w:rsid w:val="00335FC8"/>
    <w:rsid w:val="00336096"/>
    <w:rsid w:val="00336266"/>
    <w:rsid w:val="00336D08"/>
    <w:rsid w:val="00336D8D"/>
    <w:rsid w:val="00336FE4"/>
    <w:rsid w:val="00337845"/>
    <w:rsid w:val="003401B1"/>
    <w:rsid w:val="003405FE"/>
    <w:rsid w:val="00340B48"/>
    <w:rsid w:val="00340C57"/>
    <w:rsid w:val="003410BF"/>
    <w:rsid w:val="00341D65"/>
    <w:rsid w:val="00341EEE"/>
    <w:rsid w:val="00342F40"/>
    <w:rsid w:val="003447BB"/>
    <w:rsid w:val="0034516F"/>
    <w:rsid w:val="0034631E"/>
    <w:rsid w:val="0034634C"/>
    <w:rsid w:val="00347003"/>
    <w:rsid w:val="0034726E"/>
    <w:rsid w:val="003473C6"/>
    <w:rsid w:val="003502D3"/>
    <w:rsid w:val="00350D63"/>
    <w:rsid w:val="0035162F"/>
    <w:rsid w:val="00351D50"/>
    <w:rsid w:val="0035201C"/>
    <w:rsid w:val="0035235B"/>
    <w:rsid w:val="003523B0"/>
    <w:rsid w:val="003526D4"/>
    <w:rsid w:val="00352E8F"/>
    <w:rsid w:val="003549AC"/>
    <w:rsid w:val="00354FE5"/>
    <w:rsid w:val="003554F1"/>
    <w:rsid w:val="00355611"/>
    <w:rsid w:val="00356026"/>
    <w:rsid w:val="00356F78"/>
    <w:rsid w:val="003570E6"/>
    <w:rsid w:val="0035715F"/>
    <w:rsid w:val="0035784C"/>
    <w:rsid w:val="00357B2C"/>
    <w:rsid w:val="00360875"/>
    <w:rsid w:val="00361017"/>
    <w:rsid w:val="0036114B"/>
    <w:rsid w:val="0036142F"/>
    <w:rsid w:val="00361736"/>
    <w:rsid w:val="00362AA2"/>
    <w:rsid w:val="00363004"/>
    <w:rsid w:val="003631E0"/>
    <w:rsid w:val="00364273"/>
    <w:rsid w:val="00364277"/>
    <w:rsid w:val="003642B4"/>
    <w:rsid w:val="003649AD"/>
    <w:rsid w:val="00364EE3"/>
    <w:rsid w:val="0036517E"/>
    <w:rsid w:val="00365223"/>
    <w:rsid w:val="00365FE3"/>
    <w:rsid w:val="00366143"/>
    <w:rsid w:val="003665ED"/>
    <w:rsid w:val="00366984"/>
    <w:rsid w:val="00366B86"/>
    <w:rsid w:val="00366D98"/>
    <w:rsid w:val="003670D6"/>
    <w:rsid w:val="00367788"/>
    <w:rsid w:val="00370988"/>
    <w:rsid w:val="00370AC2"/>
    <w:rsid w:val="00370B07"/>
    <w:rsid w:val="00370B63"/>
    <w:rsid w:val="00370ED8"/>
    <w:rsid w:val="00371208"/>
    <w:rsid w:val="00371A9D"/>
    <w:rsid w:val="0037258A"/>
    <w:rsid w:val="00372680"/>
    <w:rsid w:val="00373763"/>
    <w:rsid w:val="00373839"/>
    <w:rsid w:val="00373E52"/>
    <w:rsid w:val="00374D43"/>
    <w:rsid w:val="00374D79"/>
    <w:rsid w:val="00374DCF"/>
    <w:rsid w:val="00374F0F"/>
    <w:rsid w:val="00375489"/>
    <w:rsid w:val="003761F5"/>
    <w:rsid w:val="003766E8"/>
    <w:rsid w:val="00376824"/>
    <w:rsid w:val="00376C2C"/>
    <w:rsid w:val="00376FA8"/>
    <w:rsid w:val="0037705C"/>
    <w:rsid w:val="003770D1"/>
    <w:rsid w:val="0037727E"/>
    <w:rsid w:val="0037774A"/>
    <w:rsid w:val="0037788B"/>
    <w:rsid w:val="00377AAF"/>
    <w:rsid w:val="00377C53"/>
    <w:rsid w:val="00377CB8"/>
    <w:rsid w:val="00380AB1"/>
    <w:rsid w:val="00381B02"/>
    <w:rsid w:val="003822F4"/>
    <w:rsid w:val="00382CE4"/>
    <w:rsid w:val="00382DCE"/>
    <w:rsid w:val="003832EA"/>
    <w:rsid w:val="00383362"/>
    <w:rsid w:val="00383C66"/>
    <w:rsid w:val="00383E30"/>
    <w:rsid w:val="003843F7"/>
    <w:rsid w:val="00384F13"/>
    <w:rsid w:val="00385166"/>
    <w:rsid w:val="0038576A"/>
    <w:rsid w:val="00385D5F"/>
    <w:rsid w:val="003865B9"/>
    <w:rsid w:val="00386826"/>
    <w:rsid w:val="00386C85"/>
    <w:rsid w:val="0038758F"/>
    <w:rsid w:val="00387DB1"/>
    <w:rsid w:val="003902F0"/>
    <w:rsid w:val="00390777"/>
    <w:rsid w:val="00390EDB"/>
    <w:rsid w:val="0039133F"/>
    <w:rsid w:val="0039139B"/>
    <w:rsid w:val="00391B83"/>
    <w:rsid w:val="00391F12"/>
    <w:rsid w:val="00391F8B"/>
    <w:rsid w:val="00393145"/>
    <w:rsid w:val="00394B41"/>
    <w:rsid w:val="00394E21"/>
    <w:rsid w:val="00394F49"/>
    <w:rsid w:val="00394F6D"/>
    <w:rsid w:val="00395C99"/>
    <w:rsid w:val="003965D4"/>
    <w:rsid w:val="003976D2"/>
    <w:rsid w:val="00397823"/>
    <w:rsid w:val="003979EE"/>
    <w:rsid w:val="00397C45"/>
    <w:rsid w:val="003A089E"/>
    <w:rsid w:val="003A1992"/>
    <w:rsid w:val="003A1E3D"/>
    <w:rsid w:val="003A203B"/>
    <w:rsid w:val="003A2883"/>
    <w:rsid w:val="003A2D74"/>
    <w:rsid w:val="003A2FAD"/>
    <w:rsid w:val="003A3650"/>
    <w:rsid w:val="003A3BDF"/>
    <w:rsid w:val="003A3D9D"/>
    <w:rsid w:val="003A40D2"/>
    <w:rsid w:val="003A417A"/>
    <w:rsid w:val="003A43B6"/>
    <w:rsid w:val="003A5990"/>
    <w:rsid w:val="003A5A60"/>
    <w:rsid w:val="003A5CB7"/>
    <w:rsid w:val="003A5E90"/>
    <w:rsid w:val="003A5F3C"/>
    <w:rsid w:val="003A6F9F"/>
    <w:rsid w:val="003A7346"/>
    <w:rsid w:val="003A73AF"/>
    <w:rsid w:val="003A74B9"/>
    <w:rsid w:val="003B067C"/>
    <w:rsid w:val="003B0691"/>
    <w:rsid w:val="003B0E0A"/>
    <w:rsid w:val="003B1838"/>
    <w:rsid w:val="003B1B62"/>
    <w:rsid w:val="003B1E6B"/>
    <w:rsid w:val="003B1F16"/>
    <w:rsid w:val="003B205E"/>
    <w:rsid w:val="003B22AE"/>
    <w:rsid w:val="003B258D"/>
    <w:rsid w:val="003B260C"/>
    <w:rsid w:val="003B265B"/>
    <w:rsid w:val="003B2661"/>
    <w:rsid w:val="003B2887"/>
    <w:rsid w:val="003B2A6C"/>
    <w:rsid w:val="003B2ABA"/>
    <w:rsid w:val="003B2BA0"/>
    <w:rsid w:val="003B2CB1"/>
    <w:rsid w:val="003B363E"/>
    <w:rsid w:val="003B3981"/>
    <w:rsid w:val="003B4D9F"/>
    <w:rsid w:val="003B5A03"/>
    <w:rsid w:val="003B5FF7"/>
    <w:rsid w:val="003B6C0B"/>
    <w:rsid w:val="003B6E15"/>
    <w:rsid w:val="003B7087"/>
    <w:rsid w:val="003B7651"/>
    <w:rsid w:val="003C065D"/>
    <w:rsid w:val="003C0DEC"/>
    <w:rsid w:val="003C0FF4"/>
    <w:rsid w:val="003C11BC"/>
    <w:rsid w:val="003C296C"/>
    <w:rsid w:val="003C3EC7"/>
    <w:rsid w:val="003C46C2"/>
    <w:rsid w:val="003C5557"/>
    <w:rsid w:val="003C5B89"/>
    <w:rsid w:val="003C6601"/>
    <w:rsid w:val="003C6AD9"/>
    <w:rsid w:val="003C74B0"/>
    <w:rsid w:val="003C77B1"/>
    <w:rsid w:val="003C782D"/>
    <w:rsid w:val="003C7A04"/>
    <w:rsid w:val="003C7B30"/>
    <w:rsid w:val="003C7F66"/>
    <w:rsid w:val="003D0763"/>
    <w:rsid w:val="003D0897"/>
    <w:rsid w:val="003D0E69"/>
    <w:rsid w:val="003D108D"/>
    <w:rsid w:val="003D1146"/>
    <w:rsid w:val="003D1315"/>
    <w:rsid w:val="003D18F1"/>
    <w:rsid w:val="003D1C09"/>
    <w:rsid w:val="003D2A2D"/>
    <w:rsid w:val="003D2A3F"/>
    <w:rsid w:val="003D2C4A"/>
    <w:rsid w:val="003D2F63"/>
    <w:rsid w:val="003D3289"/>
    <w:rsid w:val="003D3385"/>
    <w:rsid w:val="003D34D5"/>
    <w:rsid w:val="003D377F"/>
    <w:rsid w:val="003D40B5"/>
    <w:rsid w:val="003D4C7F"/>
    <w:rsid w:val="003D5550"/>
    <w:rsid w:val="003D5C15"/>
    <w:rsid w:val="003D63ED"/>
    <w:rsid w:val="003D67D6"/>
    <w:rsid w:val="003D74A7"/>
    <w:rsid w:val="003D7A76"/>
    <w:rsid w:val="003D7BA0"/>
    <w:rsid w:val="003E03CB"/>
    <w:rsid w:val="003E04B9"/>
    <w:rsid w:val="003E06E7"/>
    <w:rsid w:val="003E0BA0"/>
    <w:rsid w:val="003E13FE"/>
    <w:rsid w:val="003E1581"/>
    <w:rsid w:val="003E158E"/>
    <w:rsid w:val="003E179D"/>
    <w:rsid w:val="003E1ACC"/>
    <w:rsid w:val="003E1CCD"/>
    <w:rsid w:val="003E24D8"/>
    <w:rsid w:val="003E2654"/>
    <w:rsid w:val="003E2A99"/>
    <w:rsid w:val="003E2DC9"/>
    <w:rsid w:val="003E2FD2"/>
    <w:rsid w:val="003E348B"/>
    <w:rsid w:val="003E3591"/>
    <w:rsid w:val="003E3820"/>
    <w:rsid w:val="003E3B1C"/>
    <w:rsid w:val="003E3BD5"/>
    <w:rsid w:val="003E472F"/>
    <w:rsid w:val="003E4876"/>
    <w:rsid w:val="003E4F35"/>
    <w:rsid w:val="003E4FC2"/>
    <w:rsid w:val="003E52F6"/>
    <w:rsid w:val="003E5520"/>
    <w:rsid w:val="003E5671"/>
    <w:rsid w:val="003E57D6"/>
    <w:rsid w:val="003E5EF1"/>
    <w:rsid w:val="003E5F47"/>
    <w:rsid w:val="003E67D3"/>
    <w:rsid w:val="003E6C51"/>
    <w:rsid w:val="003E6F16"/>
    <w:rsid w:val="003E765F"/>
    <w:rsid w:val="003E766A"/>
    <w:rsid w:val="003E78A2"/>
    <w:rsid w:val="003E78B1"/>
    <w:rsid w:val="003E7EA4"/>
    <w:rsid w:val="003F014E"/>
    <w:rsid w:val="003F0172"/>
    <w:rsid w:val="003F06FC"/>
    <w:rsid w:val="003F09B9"/>
    <w:rsid w:val="003F0EDA"/>
    <w:rsid w:val="003F0F04"/>
    <w:rsid w:val="003F10F6"/>
    <w:rsid w:val="003F111F"/>
    <w:rsid w:val="003F2202"/>
    <w:rsid w:val="003F236C"/>
    <w:rsid w:val="003F2CD0"/>
    <w:rsid w:val="003F387F"/>
    <w:rsid w:val="003F3906"/>
    <w:rsid w:val="003F3F1B"/>
    <w:rsid w:val="003F4130"/>
    <w:rsid w:val="003F424D"/>
    <w:rsid w:val="003F4454"/>
    <w:rsid w:val="003F4810"/>
    <w:rsid w:val="003F4B17"/>
    <w:rsid w:val="003F4C77"/>
    <w:rsid w:val="003F5CEE"/>
    <w:rsid w:val="003F5EE3"/>
    <w:rsid w:val="003F6519"/>
    <w:rsid w:val="003F71C6"/>
    <w:rsid w:val="003F7292"/>
    <w:rsid w:val="004001D7"/>
    <w:rsid w:val="0040080E"/>
    <w:rsid w:val="00400D24"/>
    <w:rsid w:val="00401738"/>
    <w:rsid w:val="0040184A"/>
    <w:rsid w:val="00402E2E"/>
    <w:rsid w:val="00402FFA"/>
    <w:rsid w:val="00403701"/>
    <w:rsid w:val="004040A0"/>
    <w:rsid w:val="004043C0"/>
    <w:rsid w:val="00404891"/>
    <w:rsid w:val="00404A86"/>
    <w:rsid w:val="0040524A"/>
    <w:rsid w:val="00405A91"/>
    <w:rsid w:val="00406D44"/>
    <w:rsid w:val="00407530"/>
    <w:rsid w:val="004078FE"/>
    <w:rsid w:val="0041002E"/>
    <w:rsid w:val="004105EB"/>
    <w:rsid w:val="0041087B"/>
    <w:rsid w:val="0041091B"/>
    <w:rsid w:val="00411382"/>
    <w:rsid w:val="004114F8"/>
    <w:rsid w:val="0041179C"/>
    <w:rsid w:val="004118CD"/>
    <w:rsid w:val="00411E34"/>
    <w:rsid w:val="0041245C"/>
    <w:rsid w:val="00412532"/>
    <w:rsid w:val="004134D1"/>
    <w:rsid w:val="0041392D"/>
    <w:rsid w:val="00414293"/>
    <w:rsid w:val="0041451F"/>
    <w:rsid w:val="004147BF"/>
    <w:rsid w:val="00414B9E"/>
    <w:rsid w:val="00414BF8"/>
    <w:rsid w:val="00414C31"/>
    <w:rsid w:val="00414DC9"/>
    <w:rsid w:val="004154B0"/>
    <w:rsid w:val="00415E0F"/>
    <w:rsid w:val="00415EE5"/>
    <w:rsid w:val="004162DD"/>
    <w:rsid w:val="0041671A"/>
    <w:rsid w:val="004168D9"/>
    <w:rsid w:val="00417551"/>
    <w:rsid w:val="004176C2"/>
    <w:rsid w:val="00417797"/>
    <w:rsid w:val="00417DA1"/>
    <w:rsid w:val="00417F70"/>
    <w:rsid w:val="00421189"/>
    <w:rsid w:val="004217BB"/>
    <w:rsid w:val="004217E8"/>
    <w:rsid w:val="00421C0F"/>
    <w:rsid w:val="0042216B"/>
    <w:rsid w:val="00422BB4"/>
    <w:rsid w:val="0042318B"/>
    <w:rsid w:val="00423B9C"/>
    <w:rsid w:val="00423E11"/>
    <w:rsid w:val="004241CF"/>
    <w:rsid w:val="00424BFA"/>
    <w:rsid w:val="00425114"/>
    <w:rsid w:val="0042581A"/>
    <w:rsid w:val="00427252"/>
    <w:rsid w:val="004307AF"/>
    <w:rsid w:val="00430808"/>
    <w:rsid w:val="00430BE6"/>
    <w:rsid w:val="00431500"/>
    <w:rsid w:val="00431B69"/>
    <w:rsid w:val="00432193"/>
    <w:rsid w:val="0043360B"/>
    <w:rsid w:val="00433A74"/>
    <w:rsid w:val="00433DA1"/>
    <w:rsid w:val="00433F30"/>
    <w:rsid w:val="004341CB"/>
    <w:rsid w:val="0043420A"/>
    <w:rsid w:val="004342EF"/>
    <w:rsid w:val="004347A0"/>
    <w:rsid w:val="00434AD6"/>
    <w:rsid w:val="00434E58"/>
    <w:rsid w:val="00435394"/>
    <w:rsid w:val="0043577D"/>
    <w:rsid w:val="00435A75"/>
    <w:rsid w:val="00435CFC"/>
    <w:rsid w:val="00435D5D"/>
    <w:rsid w:val="00435DF9"/>
    <w:rsid w:val="00436157"/>
    <w:rsid w:val="004365F5"/>
    <w:rsid w:val="0043673B"/>
    <w:rsid w:val="004371AA"/>
    <w:rsid w:val="004372C0"/>
    <w:rsid w:val="00437A23"/>
    <w:rsid w:val="00437F3D"/>
    <w:rsid w:val="004401D4"/>
    <w:rsid w:val="004401F5"/>
    <w:rsid w:val="004404B8"/>
    <w:rsid w:val="00440F24"/>
    <w:rsid w:val="00441287"/>
    <w:rsid w:val="00441A98"/>
    <w:rsid w:val="0044202D"/>
    <w:rsid w:val="00443063"/>
    <w:rsid w:val="00443239"/>
    <w:rsid w:val="004433BF"/>
    <w:rsid w:val="00443F1C"/>
    <w:rsid w:val="00444105"/>
    <w:rsid w:val="004444E3"/>
    <w:rsid w:val="00445370"/>
    <w:rsid w:val="00445573"/>
    <w:rsid w:val="004458ED"/>
    <w:rsid w:val="00446028"/>
    <w:rsid w:val="0044645F"/>
    <w:rsid w:val="00446749"/>
    <w:rsid w:val="0044692D"/>
    <w:rsid w:val="00446A8B"/>
    <w:rsid w:val="00447334"/>
    <w:rsid w:val="004475A5"/>
    <w:rsid w:val="00447611"/>
    <w:rsid w:val="00447FCD"/>
    <w:rsid w:val="0045048E"/>
    <w:rsid w:val="00450729"/>
    <w:rsid w:val="004507DA"/>
    <w:rsid w:val="00450BDC"/>
    <w:rsid w:val="0045141C"/>
    <w:rsid w:val="00452B08"/>
    <w:rsid w:val="00452F86"/>
    <w:rsid w:val="00453380"/>
    <w:rsid w:val="00453397"/>
    <w:rsid w:val="004533FC"/>
    <w:rsid w:val="00453661"/>
    <w:rsid w:val="004538C4"/>
    <w:rsid w:val="00453B35"/>
    <w:rsid w:val="0045425F"/>
    <w:rsid w:val="00454DBC"/>
    <w:rsid w:val="00454F6D"/>
    <w:rsid w:val="00455A1C"/>
    <w:rsid w:val="00456409"/>
    <w:rsid w:val="00456603"/>
    <w:rsid w:val="00456C94"/>
    <w:rsid w:val="00456D81"/>
    <w:rsid w:val="004570ED"/>
    <w:rsid w:val="004571CE"/>
    <w:rsid w:val="004574CF"/>
    <w:rsid w:val="0045767B"/>
    <w:rsid w:val="00457ABF"/>
    <w:rsid w:val="00457DAC"/>
    <w:rsid w:val="00457ECC"/>
    <w:rsid w:val="0046050A"/>
    <w:rsid w:val="0046071A"/>
    <w:rsid w:val="004612C9"/>
    <w:rsid w:val="004612CD"/>
    <w:rsid w:val="00461A57"/>
    <w:rsid w:val="00461C5A"/>
    <w:rsid w:val="00462070"/>
    <w:rsid w:val="0046235A"/>
    <w:rsid w:val="0046248D"/>
    <w:rsid w:val="00462CC5"/>
    <w:rsid w:val="00465464"/>
    <w:rsid w:val="0046566D"/>
    <w:rsid w:val="00465A94"/>
    <w:rsid w:val="00465F6E"/>
    <w:rsid w:val="004660E7"/>
    <w:rsid w:val="0046695F"/>
    <w:rsid w:val="0046723A"/>
    <w:rsid w:val="0046778A"/>
    <w:rsid w:val="0046793A"/>
    <w:rsid w:val="00467D93"/>
    <w:rsid w:val="00470F9E"/>
    <w:rsid w:val="00471B38"/>
    <w:rsid w:val="00471D8A"/>
    <w:rsid w:val="00472089"/>
    <w:rsid w:val="00472293"/>
    <w:rsid w:val="004725FD"/>
    <w:rsid w:val="0047305F"/>
    <w:rsid w:val="00475620"/>
    <w:rsid w:val="00475704"/>
    <w:rsid w:val="0047718B"/>
    <w:rsid w:val="00477870"/>
    <w:rsid w:val="00477B35"/>
    <w:rsid w:val="00477B4C"/>
    <w:rsid w:val="00480126"/>
    <w:rsid w:val="0048026B"/>
    <w:rsid w:val="0048031C"/>
    <w:rsid w:val="004807D7"/>
    <w:rsid w:val="00480BE3"/>
    <w:rsid w:val="0048105C"/>
    <w:rsid w:val="004811DD"/>
    <w:rsid w:val="0048162E"/>
    <w:rsid w:val="00481724"/>
    <w:rsid w:val="00481805"/>
    <w:rsid w:val="0048198D"/>
    <w:rsid w:val="00482187"/>
    <w:rsid w:val="0048298B"/>
    <w:rsid w:val="00482BBB"/>
    <w:rsid w:val="00482C26"/>
    <w:rsid w:val="0048418B"/>
    <w:rsid w:val="004844EC"/>
    <w:rsid w:val="00484CB6"/>
    <w:rsid w:val="00485CAE"/>
    <w:rsid w:val="004863CB"/>
    <w:rsid w:val="0048653E"/>
    <w:rsid w:val="00486754"/>
    <w:rsid w:val="00486C41"/>
    <w:rsid w:val="00486F0E"/>
    <w:rsid w:val="00486FFA"/>
    <w:rsid w:val="00487202"/>
    <w:rsid w:val="004873AB"/>
    <w:rsid w:val="004878C1"/>
    <w:rsid w:val="00487B4D"/>
    <w:rsid w:val="00490101"/>
    <w:rsid w:val="004904F2"/>
    <w:rsid w:val="00490685"/>
    <w:rsid w:val="004910E3"/>
    <w:rsid w:val="004917E4"/>
    <w:rsid w:val="00491937"/>
    <w:rsid w:val="00491CD5"/>
    <w:rsid w:val="00491E07"/>
    <w:rsid w:val="00491FD8"/>
    <w:rsid w:val="004921DC"/>
    <w:rsid w:val="00492581"/>
    <w:rsid w:val="004925E1"/>
    <w:rsid w:val="00492639"/>
    <w:rsid w:val="00492A9B"/>
    <w:rsid w:val="00492AE5"/>
    <w:rsid w:val="00493034"/>
    <w:rsid w:val="004932C1"/>
    <w:rsid w:val="00493490"/>
    <w:rsid w:val="004934C2"/>
    <w:rsid w:val="00493E8D"/>
    <w:rsid w:val="004941DA"/>
    <w:rsid w:val="00494224"/>
    <w:rsid w:val="004958F4"/>
    <w:rsid w:val="004959FD"/>
    <w:rsid w:val="00495AA9"/>
    <w:rsid w:val="00496A7F"/>
    <w:rsid w:val="00496CFE"/>
    <w:rsid w:val="004974E6"/>
    <w:rsid w:val="00497B50"/>
    <w:rsid w:val="00497BC2"/>
    <w:rsid w:val="004A14AC"/>
    <w:rsid w:val="004A1595"/>
    <w:rsid w:val="004A1B86"/>
    <w:rsid w:val="004A1FCE"/>
    <w:rsid w:val="004A31CA"/>
    <w:rsid w:val="004A3412"/>
    <w:rsid w:val="004A393F"/>
    <w:rsid w:val="004A442C"/>
    <w:rsid w:val="004A46B4"/>
    <w:rsid w:val="004A482B"/>
    <w:rsid w:val="004A4F7B"/>
    <w:rsid w:val="004A5315"/>
    <w:rsid w:val="004A5338"/>
    <w:rsid w:val="004A548B"/>
    <w:rsid w:val="004A5FF1"/>
    <w:rsid w:val="004A6331"/>
    <w:rsid w:val="004A6450"/>
    <w:rsid w:val="004A6773"/>
    <w:rsid w:val="004A699A"/>
    <w:rsid w:val="004A6FE1"/>
    <w:rsid w:val="004A7472"/>
    <w:rsid w:val="004A7577"/>
    <w:rsid w:val="004A7776"/>
    <w:rsid w:val="004A7843"/>
    <w:rsid w:val="004B0206"/>
    <w:rsid w:val="004B0B26"/>
    <w:rsid w:val="004B1266"/>
    <w:rsid w:val="004B1409"/>
    <w:rsid w:val="004B28D8"/>
    <w:rsid w:val="004B28E4"/>
    <w:rsid w:val="004B2DBA"/>
    <w:rsid w:val="004B3968"/>
    <w:rsid w:val="004B3BF6"/>
    <w:rsid w:val="004B3CA6"/>
    <w:rsid w:val="004B42D0"/>
    <w:rsid w:val="004B44FB"/>
    <w:rsid w:val="004B4C39"/>
    <w:rsid w:val="004B4DA8"/>
    <w:rsid w:val="004B4F36"/>
    <w:rsid w:val="004B5057"/>
    <w:rsid w:val="004B556B"/>
    <w:rsid w:val="004B571B"/>
    <w:rsid w:val="004B5CEB"/>
    <w:rsid w:val="004B62D1"/>
    <w:rsid w:val="004B680F"/>
    <w:rsid w:val="004B757E"/>
    <w:rsid w:val="004B78A3"/>
    <w:rsid w:val="004B794C"/>
    <w:rsid w:val="004B7F14"/>
    <w:rsid w:val="004C0F22"/>
    <w:rsid w:val="004C0FD7"/>
    <w:rsid w:val="004C0FD9"/>
    <w:rsid w:val="004C118F"/>
    <w:rsid w:val="004C1501"/>
    <w:rsid w:val="004C1703"/>
    <w:rsid w:val="004C1869"/>
    <w:rsid w:val="004C1B96"/>
    <w:rsid w:val="004C1FBF"/>
    <w:rsid w:val="004C2D5F"/>
    <w:rsid w:val="004C2F4F"/>
    <w:rsid w:val="004C305E"/>
    <w:rsid w:val="004C31C0"/>
    <w:rsid w:val="004C3591"/>
    <w:rsid w:val="004C3B08"/>
    <w:rsid w:val="004C3C9C"/>
    <w:rsid w:val="004C40FA"/>
    <w:rsid w:val="004C49F7"/>
    <w:rsid w:val="004C4A0D"/>
    <w:rsid w:val="004C4C45"/>
    <w:rsid w:val="004C5689"/>
    <w:rsid w:val="004C5723"/>
    <w:rsid w:val="004C5829"/>
    <w:rsid w:val="004C6010"/>
    <w:rsid w:val="004C610B"/>
    <w:rsid w:val="004C6253"/>
    <w:rsid w:val="004C679A"/>
    <w:rsid w:val="004C71A6"/>
    <w:rsid w:val="004D004B"/>
    <w:rsid w:val="004D122B"/>
    <w:rsid w:val="004D1331"/>
    <w:rsid w:val="004D1DAE"/>
    <w:rsid w:val="004D1DB4"/>
    <w:rsid w:val="004D2394"/>
    <w:rsid w:val="004D27F0"/>
    <w:rsid w:val="004D345A"/>
    <w:rsid w:val="004D41B9"/>
    <w:rsid w:val="004D4A50"/>
    <w:rsid w:val="004D4FA3"/>
    <w:rsid w:val="004D55FA"/>
    <w:rsid w:val="004D5646"/>
    <w:rsid w:val="004D657C"/>
    <w:rsid w:val="004D67CE"/>
    <w:rsid w:val="004D6D69"/>
    <w:rsid w:val="004D74AE"/>
    <w:rsid w:val="004D74B9"/>
    <w:rsid w:val="004D7A08"/>
    <w:rsid w:val="004E0CD3"/>
    <w:rsid w:val="004E1F2F"/>
    <w:rsid w:val="004E2049"/>
    <w:rsid w:val="004E2B13"/>
    <w:rsid w:val="004E2F58"/>
    <w:rsid w:val="004E321C"/>
    <w:rsid w:val="004E336B"/>
    <w:rsid w:val="004E3AAB"/>
    <w:rsid w:val="004E4828"/>
    <w:rsid w:val="004E49A6"/>
    <w:rsid w:val="004E49CB"/>
    <w:rsid w:val="004E5150"/>
    <w:rsid w:val="004E57FA"/>
    <w:rsid w:val="004E5CC8"/>
    <w:rsid w:val="004E5FFC"/>
    <w:rsid w:val="004E639E"/>
    <w:rsid w:val="004E656C"/>
    <w:rsid w:val="004E6E9A"/>
    <w:rsid w:val="004E77DC"/>
    <w:rsid w:val="004E7956"/>
    <w:rsid w:val="004E7C24"/>
    <w:rsid w:val="004F02C6"/>
    <w:rsid w:val="004F0C6E"/>
    <w:rsid w:val="004F1082"/>
    <w:rsid w:val="004F122C"/>
    <w:rsid w:val="004F12EA"/>
    <w:rsid w:val="004F1AC9"/>
    <w:rsid w:val="004F282E"/>
    <w:rsid w:val="004F2860"/>
    <w:rsid w:val="004F2E0F"/>
    <w:rsid w:val="004F318B"/>
    <w:rsid w:val="004F3635"/>
    <w:rsid w:val="004F3868"/>
    <w:rsid w:val="004F387A"/>
    <w:rsid w:val="004F454C"/>
    <w:rsid w:val="004F4714"/>
    <w:rsid w:val="004F47AD"/>
    <w:rsid w:val="004F487C"/>
    <w:rsid w:val="004F5614"/>
    <w:rsid w:val="004F5AC1"/>
    <w:rsid w:val="004F5DF6"/>
    <w:rsid w:val="004F606F"/>
    <w:rsid w:val="004F6A8D"/>
    <w:rsid w:val="004F72E6"/>
    <w:rsid w:val="004F7380"/>
    <w:rsid w:val="004F73BE"/>
    <w:rsid w:val="004F793B"/>
    <w:rsid w:val="004F7B0D"/>
    <w:rsid w:val="005000B5"/>
    <w:rsid w:val="005007A7"/>
    <w:rsid w:val="00500A56"/>
    <w:rsid w:val="00500B0D"/>
    <w:rsid w:val="005010B7"/>
    <w:rsid w:val="005014F1"/>
    <w:rsid w:val="00501859"/>
    <w:rsid w:val="00502DD7"/>
    <w:rsid w:val="00503132"/>
    <w:rsid w:val="00503B77"/>
    <w:rsid w:val="00504349"/>
    <w:rsid w:val="00504C10"/>
    <w:rsid w:val="00504C8D"/>
    <w:rsid w:val="00505B82"/>
    <w:rsid w:val="00505ED9"/>
    <w:rsid w:val="005063FE"/>
    <w:rsid w:val="005065FF"/>
    <w:rsid w:val="00506D62"/>
    <w:rsid w:val="00507D49"/>
    <w:rsid w:val="00507EE8"/>
    <w:rsid w:val="00510005"/>
    <w:rsid w:val="005100FE"/>
    <w:rsid w:val="00510265"/>
    <w:rsid w:val="00510460"/>
    <w:rsid w:val="00510786"/>
    <w:rsid w:val="00510ED6"/>
    <w:rsid w:val="00510F7D"/>
    <w:rsid w:val="00510F8C"/>
    <w:rsid w:val="005114E3"/>
    <w:rsid w:val="005117BF"/>
    <w:rsid w:val="00512490"/>
    <w:rsid w:val="00512DB5"/>
    <w:rsid w:val="00513B3E"/>
    <w:rsid w:val="00513CE5"/>
    <w:rsid w:val="005149B0"/>
    <w:rsid w:val="0051541C"/>
    <w:rsid w:val="00515952"/>
    <w:rsid w:val="005159C0"/>
    <w:rsid w:val="00516261"/>
    <w:rsid w:val="005163FB"/>
    <w:rsid w:val="00516751"/>
    <w:rsid w:val="00516768"/>
    <w:rsid w:val="0051772F"/>
    <w:rsid w:val="00520820"/>
    <w:rsid w:val="00520AC2"/>
    <w:rsid w:val="00520EAA"/>
    <w:rsid w:val="005212E3"/>
    <w:rsid w:val="00521EB8"/>
    <w:rsid w:val="00521FF3"/>
    <w:rsid w:val="00522738"/>
    <w:rsid w:val="005233C3"/>
    <w:rsid w:val="0052398E"/>
    <w:rsid w:val="005239AF"/>
    <w:rsid w:val="00523EDB"/>
    <w:rsid w:val="00523F73"/>
    <w:rsid w:val="005244A4"/>
    <w:rsid w:val="00524D22"/>
    <w:rsid w:val="00524E1A"/>
    <w:rsid w:val="0052510B"/>
    <w:rsid w:val="00525227"/>
    <w:rsid w:val="00525298"/>
    <w:rsid w:val="0052618D"/>
    <w:rsid w:val="00527041"/>
    <w:rsid w:val="005279E0"/>
    <w:rsid w:val="00530C9E"/>
    <w:rsid w:val="0053145F"/>
    <w:rsid w:val="00531955"/>
    <w:rsid w:val="00531B11"/>
    <w:rsid w:val="0053253E"/>
    <w:rsid w:val="00532584"/>
    <w:rsid w:val="0053272F"/>
    <w:rsid w:val="00532829"/>
    <w:rsid w:val="00532981"/>
    <w:rsid w:val="0053339A"/>
    <w:rsid w:val="00533AD1"/>
    <w:rsid w:val="00533B6F"/>
    <w:rsid w:val="00533D15"/>
    <w:rsid w:val="0053409D"/>
    <w:rsid w:val="00534937"/>
    <w:rsid w:val="00534AD2"/>
    <w:rsid w:val="00534C74"/>
    <w:rsid w:val="00535576"/>
    <w:rsid w:val="00535634"/>
    <w:rsid w:val="005359D2"/>
    <w:rsid w:val="00535CE4"/>
    <w:rsid w:val="00536162"/>
    <w:rsid w:val="0053670A"/>
    <w:rsid w:val="005367AA"/>
    <w:rsid w:val="00536AFC"/>
    <w:rsid w:val="005402B4"/>
    <w:rsid w:val="00540A7A"/>
    <w:rsid w:val="00540C62"/>
    <w:rsid w:val="00540CEB"/>
    <w:rsid w:val="00541F0D"/>
    <w:rsid w:val="005429F3"/>
    <w:rsid w:val="00542DD2"/>
    <w:rsid w:val="00542DE4"/>
    <w:rsid w:val="005430EF"/>
    <w:rsid w:val="0054337A"/>
    <w:rsid w:val="0054364C"/>
    <w:rsid w:val="00543763"/>
    <w:rsid w:val="00543AEA"/>
    <w:rsid w:val="00543C21"/>
    <w:rsid w:val="005449F3"/>
    <w:rsid w:val="00544A00"/>
    <w:rsid w:val="00544BE5"/>
    <w:rsid w:val="00544C10"/>
    <w:rsid w:val="00544F66"/>
    <w:rsid w:val="0054501E"/>
    <w:rsid w:val="00545026"/>
    <w:rsid w:val="005453D0"/>
    <w:rsid w:val="005469F2"/>
    <w:rsid w:val="00546EA4"/>
    <w:rsid w:val="005471BB"/>
    <w:rsid w:val="005471E5"/>
    <w:rsid w:val="0054747F"/>
    <w:rsid w:val="005474A0"/>
    <w:rsid w:val="00547635"/>
    <w:rsid w:val="005476B5"/>
    <w:rsid w:val="00547F76"/>
    <w:rsid w:val="00550422"/>
    <w:rsid w:val="0055048B"/>
    <w:rsid w:val="0055068A"/>
    <w:rsid w:val="0055071D"/>
    <w:rsid w:val="00550935"/>
    <w:rsid w:val="0055108B"/>
    <w:rsid w:val="005518F9"/>
    <w:rsid w:val="00551D2A"/>
    <w:rsid w:val="00552DDC"/>
    <w:rsid w:val="00552F2E"/>
    <w:rsid w:val="0055321A"/>
    <w:rsid w:val="00553456"/>
    <w:rsid w:val="0055355D"/>
    <w:rsid w:val="0055447A"/>
    <w:rsid w:val="005547DE"/>
    <w:rsid w:val="00554D46"/>
    <w:rsid w:val="0055530D"/>
    <w:rsid w:val="0055548D"/>
    <w:rsid w:val="00555C93"/>
    <w:rsid w:val="005563E3"/>
    <w:rsid w:val="005566BC"/>
    <w:rsid w:val="0055788D"/>
    <w:rsid w:val="005579A1"/>
    <w:rsid w:val="0056045D"/>
    <w:rsid w:val="0056085F"/>
    <w:rsid w:val="00560E1A"/>
    <w:rsid w:val="005615CD"/>
    <w:rsid w:val="0056199F"/>
    <w:rsid w:val="00561BD4"/>
    <w:rsid w:val="0056233C"/>
    <w:rsid w:val="00562C3B"/>
    <w:rsid w:val="00562CFD"/>
    <w:rsid w:val="0056355C"/>
    <w:rsid w:val="00563BE0"/>
    <w:rsid w:val="00563C11"/>
    <w:rsid w:val="00563C78"/>
    <w:rsid w:val="00563E11"/>
    <w:rsid w:val="00563E59"/>
    <w:rsid w:val="0056413B"/>
    <w:rsid w:val="00565181"/>
    <w:rsid w:val="00565194"/>
    <w:rsid w:val="0056582D"/>
    <w:rsid w:val="005665CF"/>
    <w:rsid w:val="00566C8F"/>
    <w:rsid w:val="00566DC7"/>
    <w:rsid w:val="00567852"/>
    <w:rsid w:val="00567AF9"/>
    <w:rsid w:val="00567DAE"/>
    <w:rsid w:val="00567FFB"/>
    <w:rsid w:val="0057054F"/>
    <w:rsid w:val="00570689"/>
    <w:rsid w:val="005707EF"/>
    <w:rsid w:val="00571575"/>
    <w:rsid w:val="00571A09"/>
    <w:rsid w:val="00571DFE"/>
    <w:rsid w:val="0057381D"/>
    <w:rsid w:val="00573B59"/>
    <w:rsid w:val="00574281"/>
    <w:rsid w:val="00574511"/>
    <w:rsid w:val="00574D66"/>
    <w:rsid w:val="00574DE2"/>
    <w:rsid w:val="0057574F"/>
    <w:rsid w:val="00575C35"/>
    <w:rsid w:val="005770EC"/>
    <w:rsid w:val="00577781"/>
    <w:rsid w:val="00577855"/>
    <w:rsid w:val="005778B9"/>
    <w:rsid w:val="00577FDC"/>
    <w:rsid w:val="005805EB"/>
    <w:rsid w:val="0058088B"/>
    <w:rsid w:val="00580F58"/>
    <w:rsid w:val="00581171"/>
    <w:rsid w:val="00581774"/>
    <w:rsid w:val="0058184A"/>
    <w:rsid w:val="00581BD3"/>
    <w:rsid w:val="00581C90"/>
    <w:rsid w:val="00581CE6"/>
    <w:rsid w:val="00581E3C"/>
    <w:rsid w:val="00582037"/>
    <w:rsid w:val="005821F2"/>
    <w:rsid w:val="005824F7"/>
    <w:rsid w:val="00583173"/>
    <w:rsid w:val="00583F04"/>
    <w:rsid w:val="00584C17"/>
    <w:rsid w:val="00584C46"/>
    <w:rsid w:val="00584CFA"/>
    <w:rsid w:val="00585556"/>
    <w:rsid w:val="00585629"/>
    <w:rsid w:val="005856B0"/>
    <w:rsid w:val="00585885"/>
    <w:rsid w:val="00586308"/>
    <w:rsid w:val="005863A6"/>
    <w:rsid w:val="0058696B"/>
    <w:rsid w:val="00586979"/>
    <w:rsid w:val="00586B1F"/>
    <w:rsid w:val="005874D1"/>
    <w:rsid w:val="00590001"/>
    <w:rsid w:val="00590083"/>
    <w:rsid w:val="005904C7"/>
    <w:rsid w:val="0059063A"/>
    <w:rsid w:val="00590702"/>
    <w:rsid w:val="00590DA8"/>
    <w:rsid w:val="00590DEA"/>
    <w:rsid w:val="005914A9"/>
    <w:rsid w:val="00592043"/>
    <w:rsid w:val="005921E3"/>
    <w:rsid w:val="00593D29"/>
    <w:rsid w:val="005946F6"/>
    <w:rsid w:val="00594911"/>
    <w:rsid w:val="0059498B"/>
    <w:rsid w:val="00594B7E"/>
    <w:rsid w:val="00595127"/>
    <w:rsid w:val="00595320"/>
    <w:rsid w:val="0059545C"/>
    <w:rsid w:val="00595B56"/>
    <w:rsid w:val="00595BED"/>
    <w:rsid w:val="00595DA7"/>
    <w:rsid w:val="00596078"/>
    <w:rsid w:val="00596188"/>
    <w:rsid w:val="0059708D"/>
    <w:rsid w:val="005973F7"/>
    <w:rsid w:val="00597528"/>
    <w:rsid w:val="005977CD"/>
    <w:rsid w:val="005979F3"/>
    <w:rsid w:val="00597C62"/>
    <w:rsid w:val="00597FE1"/>
    <w:rsid w:val="005A047E"/>
    <w:rsid w:val="005A0654"/>
    <w:rsid w:val="005A0D3E"/>
    <w:rsid w:val="005A0F23"/>
    <w:rsid w:val="005A108E"/>
    <w:rsid w:val="005A16EE"/>
    <w:rsid w:val="005A1D82"/>
    <w:rsid w:val="005A228F"/>
    <w:rsid w:val="005A2F0A"/>
    <w:rsid w:val="005A3294"/>
    <w:rsid w:val="005A37D4"/>
    <w:rsid w:val="005A3BBD"/>
    <w:rsid w:val="005A448C"/>
    <w:rsid w:val="005A4C1F"/>
    <w:rsid w:val="005A519E"/>
    <w:rsid w:val="005A535C"/>
    <w:rsid w:val="005A55C9"/>
    <w:rsid w:val="005A5A81"/>
    <w:rsid w:val="005A61BF"/>
    <w:rsid w:val="005A6D05"/>
    <w:rsid w:val="005A77BA"/>
    <w:rsid w:val="005A7995"/>
    <w:rsid w:val="005A7C7F"/>
    <w:rsid w:val="005A7FAF"/>
    <w:rsid w:val="005B1131"/>
    <w:rsid w:val="005B17CD"/>
    <w:rsid w:val="005B17EE"/>
    <w:rsid w:val="005B1857"/>
    <w:rsid w:val="005B18CA"/>
    <w:rsid w:val="005B1F94"/>
    <w:rsid w:val="005B2375"/>
    <w:rsid w:val="005B2815"/>
    <w:rsid w:val="005B2D86"/>
    <w:rsid w:val="005B3AD0"/>
    <w:rsid w:val="005B41D8"/>
    <w:rsid w:val="005B4960"/>
    <w:rsid w:val="005B4E61"/>
    <w:rsid w:val="005B5E69"/>
    <w:rsid w:val="005B60A2"/>
    <w:rsid w:val="005B61C8"/>
    <w:rsid w:val="005B629D"/>
    <w:rsid w:val="005B63BC"/>
    <w:rsid w:val="005B6502"/>
    <w:rsid w:val="005B6A25"/>
    <w:rsid w:val="005B6C55"/>
    <w:rsid w:val="005B7122"/>
    <w:rsid w:val="005B71B6"/>
    <w:rsid w:val="005B7319"/>
    <w:rsid w:val="005B745C"/>
    <w:rsid w:val="005B7488"/>
    <w:rsid w:val="005B7501"/>
    <w:rsid w:val="005B75C3"/>
    <w:rsid w:val="005B7BD0"/>
    <w:rsid w:val="005C0B8F"/>
    <w:rsid w:val="005C0C8E"/>
    <w:rsid w:val="005C0D72"/>
    <w:rsid w:val="005C122F"/>
    <w:rsid w:val="005C12B9"/>
    <w:rsid w:val="005C1E52"/>
    <w:rsid w:val="005C1E6D"/>
    <w:rsid w:val="005C22F1"/>
    <w:rsid w:val="005C28D5"/>
    <w:rsid w:val="005C2BCD"/>
    <w:rsid w:val="005C32AE"/>
    <w:rsid w:val="005C32FF"/>
    <w:rsid w:val="005C3700"/>
    <w:rsid w:val="005C388C"/>
    <w:rsid w:val="005C3BC1"/>
    <w:rsid w:val="005C3C9D"/>
    <w:rsid w:val="005C3D9E"/>
    <w:rsid w:val="005C423B"/>
    <w:rsid w:val="005C4449"/>
    <w:rsid w:val="005C4CBF"/>
    <w:rsid w:val="005C4EE9"/>
    <w:rsid w:val="005C52CD"/>
    <w:rsid w:val="005C55D3"/>
    <w:rsid w:val="005C583D"/>
    <w:rsid w:val="005C5887"/>
    <w:rsid w:val="005C627E"/>
    <w:rsid w:val="005C63D9"/>
    <w:rsid w:val="005C64A3"/>
    <w:rsid w:val="005C66B6"/>
    <w:rsid w:val="005C6CEE"/>
    <w:rsid w:val="005C6DA8"/>
    <w:rsid w:val="005C6E1A"/>
    <w:rsid w:val="005C73C9"/>
    <w:rsid w:val="005C7C23"/>
    <w:rsid w:val="005D039D"/>
    <w:rsid w:val="005D07E1"/>
    <w:rsid w:val="005D1595"/>
    <w:rsid w:val="005D18CA"/>
    <w:rsid w:val="005D1D12"/>
    <w:rsid w:val="005D1DC5"/>
    <w:rsid w:val="005D2242"/>
    <w:rsid w:val="005D27C0"/>
    <w:rsid w:val="005D2B97"/>
    <w:rsid w:val="005D36F7"/>
    <w:rsid w:val="005D398D"/>
    <w:rsid w:val="005D462E"/>
    <w:rsid w:val="005D479E"/>
    <w:rsid w:val="005D5073"/>
    <w:rsid w:val="005D52FB"/>
    <w:rsid w:val="005D7800"/>
    <w:rsid w:val="005D7D45"/>
    <w:rsid w:val="005E00F8"/>
    <w:rsid w:val="005E0269"/>
    <w:rsid w:val="005E03E2"/>
    <w:rsid w:val="005E0777"/>
    <w:rsid w:val="005E08DC"/>
    <w:rsid w:val="005E08DE"/>
    <w:rsid w:val="005E0B81"/>
    <w:rsid w:val="005E1087"/>
    <w:rsid w:val="005E13BF"/>
    <w:rsid w:val="005E15DB"/>
    <w:rsid w:val="005E19B8"/>
    <w:rsid w:val="005E2ABE"/>
    <w:rsid w:val="005E2B9E"/>
    <w:rsid w:val="005E37C3"/>
    <w:rsid w:val="005E46D9"/>
    <w:rsid w:val="005E4F1A"/>
    <w:rsid w:val="005E50E5"/>
    <w:rsid w:val="005E5619"/>
    <w:rsid w:val="005E56CC"/>
    <w:rsid w:val="005E5CAC"/>
    <w:rsid w:val="005E5E52"/>
    <w:rsid w:val="005E6375"/>
    <w:rsid w:val="005E672E"/>
    <w:rsid w:val="005E681B"/>
    <w:rsid w:val="005E6EE8"/>
    <w:rsid w:val="005F00BD"/>
    <w:rsid w:val="005F0819"/>
    <w:rsid w:val="005F0AE2"/>
    <w:rsid w:val="005F0C87"/>
    <w:rsid w:val="005F196E"/>
    <w:rsid w:val="005F1DFA"/>
    <w:rsid w:val="005F265F"/>
    <w:rsid w:val="005F274A"/>
    <w:rsid w:val="005F355E"/>
    <w:rsid w:val="005F476A"/>
    <w:rsid w:val="005F4B2C"/>
    <w:rsid w:val="005F4B85"/>
    <w:rsid w:val="005F4BD5"/>
    <w:rsid w:val="005F4DC6"/>
    <w:rsid w:val="005F4E9C"/>
    <w:rsid w:val="005F519F"/>
    <w:rsid w:val="005F55BB"/>
    <w:rsid w:val="005F5AB7"/>
    <w:rsid w:val="005F5BC6"/>
    <w:rsid w:val="005F5D31"/>
    <w:rsid w:val="005F5F83"/>
    <w:rsid w:val="005F607B"/>
    <w:rsid w:val="005F7517"/>
    <w:rsid w:val="005F793D"/>
    <w:rsid w:val="005F79EE"/>
    <w:rsid w:val="00600335"/>
    <w:rsid w:val="00600675"/>
    <w:rsid w:val="00600C5F"/>
    <w:rsid w:val="006018F0"/>
    <w:rsid w:val="00601C75"/>
    <w:rsid w:val="0060207E"/>
    <w:rsid w:val="0060284D"/>
    <w:rsid w:val="00602909"/>
    <w:rsid w:val="00602A66"/>
    <w:rsid w:val="00602D4B"/>
    <w:rsid w:val="006031D8"/>
    <w:rsid w:val="00603396"/>
    <w:rsid w:val="00603C20"/>
    <w:rsid w:val="00603CBD"/>
    <w:rsid w:val="0060452D"/>
    <w:rsid w:val="00605D09"/>
    <w:rsid w:val="00605DC4"/>
    <w:rsid w:val="00606655"/>
    <w:rsid w:val="00606874"/>
    <w:rsid w:val="00607C92"/>
    <w:rsid w:val="00607CD7"/>
    <w:rsid w:val="0061122B"/>
    <w:rsid w:val="0061156F"/>
    <w:rsid w:val="0061187C"/>
    <w:rsid w:val="00611B00"/>
    <w:rsid w:val="00611B55"/>
    <w:rsid w:val="0061252A"/>
    <w:rsid w:val="00612571"/>
    <w:rsid w:val="006129D8"/>
    <w:rsid w:val="00612AE0"/>
    <w:rsid w:val="00612AFE"/>
    <w:rsid w:val="00612EA1"/>
    <w:rsid w:val="0061316A"/>
    <w:rsid w:val="006144A0"/>
    <w:rsid w:val="00615575"/>
    <w:rsid w:val="00615A22"/>
    <w:rsid w:val="00615A73"/>
    <w:rsid w:val="00616119"/>
    <w:rsid w:val="00616AB6"/>
    <w:rsid w:val="006173DE"/>
    <w:rsid w:val="00617611"/>
    <w:rsid w:val="00617AC7"/>
    <w:rsid w:val="00617D71"/>
    <w:rsid w:val="00620466"/>
    <w:rsid w:val="006204E4"/>
    <w:rsid w:val="00620828"/>
    <w:rsid w:val="00620C2D"/>
    <w:rsid w:val="006215EB"/>
    <w:rsid w:val="006217BD"/>
    <w:rsid w:val="00621D40"/>
    <w:rsid w:val="00621D95"/>
    <w:rsid w:val="00621F8E"/>
    <w:rsid w:val="00622050"/>
    <w:rsid w:val="00622118"/>
    <w:rsid w:val="006225AC"/>
    <w:rsid w:val="00622D0D"/>
    <w:rsid w:val="00622F8B"/>
    <w:rsid w:val="00623170"/>
    <w:rsid w:val="006232E0"/>
    <w:rsid w:val="00623C01"/>
    <w:rsid w:val="00623C61"/>
    <w:rsid w:val="00624DD2"/>
    <w:rsid w:val="00625631"/>
    <w:rsid w:val="00626CA0"/>
    <w:rsid w:val="00626D02"/>
    <w:rsid w:val="006278AA"/>
    <w:rsid w:val="00627FE6"/>
    <w:rsid w:val="00630330"/>
    <w:rsid w:val="0063055F"/>
    <w:rsid w:val="0063096A"/>
    <w:rsid w:val="00630A10"/>
    <w:rsid w:val="00630B54"/>
    <w:rsid w:val="00631534"/>
    <w:rsid w:val="0063163F"/>
    <w:rsid w:val="006319CA"/>
    <w:rsid w:val="00631B12"/>
    <w:rsid w:val="00631BE4"/>
    <w:rsid w:val="006326CD"/>
    <w:rsid w:val="0063279F"/>
    <w:rsid w:val="00632986"/>
    <w:rsid w:val="00632F91"/>
    <w:rsid w:val="006332D3"/>
    <w:rsid w:val="006336CB"/>
    <w:rsid w:val="00633A1E"/>
    <w:rsid w:val="00633D6C"/>
    <w:rsid w:val="006344E1"/>
    <w:rsid w:val="00634545"/>
    <w:rsid w:val="00634977"/>
    <w:rsid w:val="00634B85"/>
    <w:rsid w:val="006363B9"/>
    <w:rsid w:val="00636478"/>
    <w:rsid w:val="00636B0D"/>
    <w:rsid w:val="00636FDA"/>
    <w:rsid w:val="006373DE"/>
    <w:rsid w:val="006375E0"/>
    <w:rsid w:val="00637734"/>
    <w:rsid w:val="00637A88"/>
    <w:rsid w:val="0064090B"/>
    <w:rsid w:val="00640B3D"/>
    <w:rsid w:val="00640D92"/>
    <w:rsid w:val="006416C9"/>
    <w:rsid w:val="00641784"/>
    <w:rsid w:val="00641EF8"/>
    <w:rsid w:val="0064222D"/>
    <w:rsid w:val="006424CB"/>
    <w:rsid w:val="00642534"/>
    <w:rsid w:val="00642F48"/>
    <w:rsid w:val="0064395C"/>
    <w:rsid w:val="00643D4C"/>
    <w:rsid w:val="00643FCF"/>
    <w:rsid w:val="00644174"/>
    <w:rsid w:val="00644425"/>
    <w:rsid w:val="0064531A"/>
    <w:rsid w:val="00645BAF"/>
    <w:rsid w:val="006464ED"/>
    <w:rsid w:val="00646843"/>
    <w:rsid w:val="00646A80"/>
    <w:rsid w:val="00646C2E"/>
    <w:rsid w:val="00646C8F"/>
    <w:rsid w:val="0065035F"/>
    <w:rsid w:val="00650509"/>
    <w:rsid w:val="00650BC2"/>
    <w:rsid w:val="00650FAB"/>
    <w:rsid w:val="006514EA"/>
    <w:rsid w:val="00652B9C"/>
    <w:rsid w:val="00652C05"/>
    <w:rsid w:val="00652DE7"/>
    <w:rsid w:val="00653B77"/>
    <w:rsid w:val="00654009"/>
    <w:rsid w:val="00654B38"/>
    <w:rsid w:val="00654F23"/>
    <w:rsid w:val="0065567A"/>
    <w:rsid w:val="006566C7"/>
    <w:rsid w:val="00656E32"/>
    <w:rsid w:val="00656FA8"/>
    <w:rsid w:val="0065713B"/>
    <w:rsid w:val="0065752C"/>
    <w:rsid w:val="0065795C"/>
    <w:rsid w:val="00657B9D"/>
    <w:rsid w:val="00657DE2"/>
    <w:rsid w:val="00657E9C"/>
    <w:rsid w:val="00660033"/>
    <w:rsid w:val="006604EB"/>
    <w:rsid w:val="00660CCC"/>
    <w:rsid w:val="00661008"/>
    <w:rsid w:val="006610E9"/>
    <w:rsid w:val="006611BB"/>
    <w:rsid w:val="00661651"/>
    <w:rsid w:val="0066176E"/>
    <w:rsid w:val="00661FBF"/>
    <w:rsid w:val="00662269"/>
    <w:rsid w:val="00662BA4"/>
    <w:rsid w:val="00662D49"/>
    <w:rsid w:val="00662F37"/>
    <w:rsid w:val="00663322"/>
    <w:rsid w:val="006633D6"/>
    <w:rsid w:val="00663951"/>
    <w:rsid w:val="0066397A"/>
    <w:rsid w:val="00664910"/>
    <w:rsid w:val="00664CE0"/>
    <w:rsid w:val="00664D90"/>
    <w:rsid w:val="00665B2E"/>
    <w:rsid w:val="00666354"/>
    <w:rsid w:val="00666480"/>
    <w:rsid w:val="00666FE8"/>
    <w:rsid w:val="006670DB"/>
    <w:rsid w:val="006673BA"/>
    <w:rsid w:val="00667EC8"/>
    <w:rsid w:val="00667F42"/>
    <w:rsid w:val="006709BF"/>
    <w:rsid w:val="00671C96"/>
    <w:rsid w:val="00671F8B"/>
    <w:rsid w:val="00672535"/>
    <w:rsid w:val="00672605"/>
    <w:rsid w:val="00672C07"/>
    <w:rsid w:val="00673037"/>
    <w:rsid w:val="0067339C"/>
    <w:rsid w:val="00673D86"/>
    <w:rsid w:val="00673E8B"/>
    <w:rsid w:val="00674223"/>
    <w:rsid w:val="00674570"/>
    <w:rsid w:val="00674CC0"/>
    <w:rsid w:val="00674EDC"/>
    <w:rsid w:val="0067530C"/>
    <w:rsid w:val="00675328"/>
    <w:rsid w:val="00675582"/>
    <w:rsid w:val="00675B57"/>
    <w:rsid w:val="0067653C"/>
    <w:rsid w:val="006765AF"/>
    <w:rsid w:val="0067663B"/>
    <w:rsid w:val="00677CE4"/>
    <w:rsid w:val="00680433"/>
    <w:rsid w:val="0068065E"/>
    <w:rsid w:val="00680790"/>
    <w:rsid w:val="006808B5"/>
    <w:rsid w:val="00680E4D"/>
    <w:rsid w:val="00680F4A"/>
    <w:rsid w:val="006812C7"/>
    <w:rsid w:val="0068185B"/>
    <w:rsid w:val="00681A70"/>
    <w:rsid w:val="00681E9F"/>
    <w:rsid w:val="00682104"/>
    <w:rsid w:val="0068213C"/>
    <w:rsid w:val="006827AA"/>
    <w:rsid w:val="00682829"/>
    <w:rsid w:val="00682A3C"/>
    <w:rsid w:val="0068314E"/>
    <w:rsid w:val="006832DA"/>
    <w:rsid w:val="006839E5"/>
    <w:rsid w:val="00684203"/>
    <w:rsid w:val="006845CB"/>
    <w:rsid w:val="00685183"/>
    <w:rsid w:val="006852F9"/>
    <w:rsid w:val="00685625"/>
    <w:rsid w:val="00685DE4"/>
    <w:rsid w:val="00685FCA"/>
    <w:rsid w:val="00686421"/>
    <w:rsid w:val="006866BA"/>
    <w:rsid w:val="00686D5E"/>
    <w:rsid w:val="0068748F"/>
    <w:rsid w:val="006874A6"/>
    <w:rsid w:val="00687675"/>
    <w:rsid w:val="00687744"/>
    <w:rsid w:val="00687C88"/>
    <w:rsid w:val="00690584"/>
    <w:rsid w:val="00690C52"/>
    <w:rsid w:val="00691335"/>
    <w:rsid w:val="0069147A"/>
    <w:rsid w:val="006917EE"/>
    <w:rsid w:val="00691E89"/>
    <w:rsid w:val="00692B1B"/>
    <w:rsid w:val="006930D8"/>
    <w:rsid w:val="0069310C"/>
    <w:rsid w:val="00693164"/>
    <w:rsid w:val="00693735"/>
    <w:rsid w:val="006941E2"/>
    <w:rsid w:val="00694BEF"/>
    <w:rsid w:val="00695358"/>
    <w:rsid w:val="00695484"/>
    <w:rsid w:val="00695550"/>
    <w:rsid w:val="00695EBF"/>
    <w:rsid w:val="00695F24"/>
    <w:rsid w:val="0069604C"/>
    <w:rsid w:val="006964B5"/>
    <w:rsid w:val="006966C0"/>
    <w:rsid w:val="00696E13"/>
    <w:rsid w:val="00697014"/>
    <w:rsid w:val="006972BA"/>
    <w:rsid w:val="006974C9"/>
    <w:rsid w:val="00697E11"/>
    <w:rsid w:val="006A00F2"/>
    <w:rsid w:val="006A04E5"/>
    <w:rsid w:val="006A05A5"/>
    <w:rsid w:val="006A0D94"/>
    <w:rsid w:val="006A115E"/>
    <w:rsid w:val="006A1574"/>
    <w:rsid w:val="006A15EB"/>
    <w:rsid w:val="006A1613"/>
    <w:rsid w:val="006A1AA6"/>
    <w:rsid w:val="006A1D5F"/>
    <w:rsid w:val="006A1E51"/>
    <w:rsid w:val="006A23A0"/>
    <w:rsid w:val="006A27B2"/>
    <w:rsid w:val="006A2A82"/>
    <w:rsid w:val="006A4824"/>
    <w:rsid w:val="006A4D85"/>
    <w:rsid w:val="006A549C"/>
    <w:rsid w:val="006A5B31"/>
    <w:rsid w:val="006A6120"/>
    <w:rsid w:val="006A6E81"/>
    <w:rsid w:val="006A78D0"/>
    <w:rsid w:val="006A7B91"/>
    <w:rsid w:val="006A7E82"/>
    <w:rsid w:val="006B04FF"/>
    <w:rsid w:val="006B0EB4"/>
    <w:rsid w:val="006B1432"/>
    <w:rsid w:val="006B16B1"/>
    <w:rsid w:val="006B1814"/>
    <w:rsid w:val="006B1B41"/>
    <w:rsid w:val="006B1E25"/>
    <w:rsid w:val="006B2160"/>
    <w:rsid w:val="006B2289"/>
    <w:rsid w:val="006B2648"/>
    <w:rsid w:val="006B2862"/>
    <w:rsid w:val="006B2C88"/>
    <w:rsid w:val="006B2DDA"/>
    <w:rsid w:val="006B36EB"/>
    <w:rsid w:val="006B3859"/>
    <w:rsid w:val="006B3CCC"/>
    <w:rsid w:val="006B3EBB"/>
    <w:rsid w:val="006B3F24"/>
    <w:rsid w:val="006B427C"/>
    <w:rsid w:val="006B4C07"/>
    <w:rsid w:val="006B4F5C"/>
    <w:rsid w:val="006B4F66"/>
    <w:rsid w:val="006B511A"/>
    <w:rsid w:val="006B574C"/>
    <w:rsid w:val="006B5835"/>
    <w:rsid w:val="006B5B12"/>
    <w:rsid w:val="006B5D2A"/>
    <w:rsid w:val="006B5D9F"/>
    <w:rsid w:val="006B6063"/>
    <w:rsid w:val="006B6543"/>
    <w:rsid w:val="006B7233"/>
    <w:rsid w:val="006B7639"/>
    <w:rsid w:val="006C01D3"/>
    <w:rsid w:val="006C0422"/>
    <w:rsid w:val="006C068F"/>
    <w:rsid w:val="006C0A41"/>
    <w:rsid w:val="006C15EF"/>
    <w:rsid w:val="006C1848"/>
    <w:rsid w:val="006C19A1"/>
    <w:rsid w:val="006C1E61"/>
    <w:rsid w:val="006C2564"/>
    <w:rsid w:val="006C2B05"/>
    <w:rsid w:val="006C2BB3"/>
    <w:rsid w:val="006C2E8C"/>
    <w:rsid w:val="006C333F"/>
    <w:rsid w:val="006C3534"/>
    <w:rsid w:val="006C38EB"/>
    <w:rsid w:val="006C414F"/>
    <w:rsid w:val="006C427F"/>
    <w:rsid w:val="006C4549"/>
    <w:rsid w:val="006C492F"/>
    <w:rsid w:val="006C4B40"/>
    <w:rsid w:val="006C4CAC"/>
    <w:rsid w:val="006C59FD"/>
    <w:rsid w:val="006C5AE8"/>
    <w:rsid w:val="006C5BBC"/>
    <w:rsid w:val="006C624C"/>
    <w:rsid w:val="006C65EF"/>
    <w:rsid w:val="006C6602"/>
    <w:rsid w:val="006C6C64"/>
    <w:rsid w:val="006C6C6F"/>
    <w:rsid w:val="006C754C"/>
    <w:rsid w:val="006D0887"/>
    <w:rsid w:val="006D10B3"/>
    <w:rsid w:val="006D13A9"/>
    <w:rsid w:val="006D1757"/>
    <w:rsid w:val="006D2BCC"/>
    <w:rsid w:val="006D2C87"/>
    <w:rsid w:val="006D2E9B"/>
    <w:rsid w:val="006D3916"/>
    <w:rsid w:val="006D3AFE"/>
    <w:rsid w:val="006D3B65"/>
    <w:rsid w:val="006D3E5B"/>
    <w:rsid w:val="006D41A7"/>
    <w:rsid w:val="006D4362"/>
    <w:rsid w:val="006D4B50"/>
    <w:rsid w:val="006D4C2A"/>
    <w:rsid w:val="006D4E0D"/>
    <w:rsid w:val="006D519A"/>
    <w:rsid w:val="006D559C"/>
    <w:rsid w:val="006D5752"/>
    <w:rsid w:val="006D60DF"/>
    <w:rsid w:val="006D62C5"/>
    <w:rsid w:val="006D6378"/>
    <w:rsid w:val="006D68B3"/>
    <w:rsid w:val="006D6B5F"/>
    <w:rsid w:val="006D726D"/>
    <w:rsid w:val="006D737E"/>
    <w:rsid w:val="006D7B2E"/>
    <w:rsid w:val="006D7F08"/>
    <w:rsid w:val="006E04AD"/>
    <w:rsid w:val="006E0C3F"/>
    <w:rsid w:val="006E11FE"/>
    <w:rsid w:val="006E1CCD"/>
    <w:rsid w:val="006E1D8E"/>
    <w:rsid w:val="006E2D81"/>
    <w:rsid w:val="006E2DEB"/>
    <w:rsid w:val="006E3086"/>
    <w:rsid w:val="006E32BA"/>
    <w:rsid w:val="006E4981"/>
    <w:rsid w:val="006E4A37"/>
    <w:rsid w:val="006E4ABA"/>
    <w:rsid w:val="006E5371"/>
    <w:rsid w:val="006E580C"/>
    <w:rsid w:val="006E582E"/>
    <w:rsid w:val="006E5A38"/>
    <w:rsid w:val="006E685D"/>
    <w:rsid w:val="006E68B9"/>
    <w:rsid w:val="006E738E"/>
    <w:rsid w:val="006E7BE8"/>
    <w:rsid w:val="006F00E2"/>
    <w:rsid w:val="006F109D"/>
    <w:rsid w:val="006F1398"/>
    <w:rsid w:val="006F2721"/>
    <w:rsid w:val="006F2EA4"/>
    <w:rsid w:val="006F3B41"/>
    <w:rsid w:val="006F4576"/>
    <w:rsid w:val="006F4753"/>
    <w:rsid w:val="006F4AEC"/>
    <w:rsid w:val="006F535E"/>
    <w:rsid w:val="006F5586"/>
    <w:rsid w:val="006F588F"/>
    <w:rsid w:val="006F5CB3"/>
    <w:rsid w:val="006F72B9"/>
    <w:rsid w:val="006F7507"/>
    <w:rsid w:val="006F7AAE"/>
    <w:rsid w:val="006F7D77"/>
    <w:rsid w:val="006F7EA1"/>
    <w:rsid w:val="006F7F2E"/>
    <w:rsid w:val="007006F8"/>
    <w:rsid w:val="0070077A"/>
    <w:rsid w:val="00700D80"/>
    <w:rsid w:val="00701746"/>
    <w:rsid w:val="00701C47"/>
    <w:rsid w:val="00702363"/>
    <w:rsid w:val="007028CC"/>
    <w:rsid w:val="00702E97"/>
    <w:rsid w:val="00703717"/>
    <w:rsid w:val="00704786"/>
    <w:rsid w:val="0070486A"/>
    <w:rsid w:val="00704EFE"/>
    <w:rsid w:val="0070503F"/>
    <w:rsid w:val="00705162"/>
    <w:rsid w:val="007052B9"/>
    <w:rsid w:val="0070584E"/>
    <w:rsid w:val="00705851"/>
    <w:rsid w:val="007059BB"/>
    <w:rsid w:val="00706A58"/>
    <w:rsid w:val="00706F88"/>
    <w:rsid w:val="00707114"/>
    <w:rsid w:val="0070770E"/>
    <w:rsid w:val="00707A14"/>
    <w:rsid w:val="00707BB5"/>
    <w:rsid w:val="00710342"/>
    <w:rsid w:val="00710449"/>
    <w:rsid w:val="00710979"/>
    <w:rsid w:val="007109CF"/>
    <w:rsid w:val="00710A6D"/>
    <w:rsid w:val="00710BC8"/>
    <w:rsid w:val="007115C5"/>
    <w:rsid w:val="00711765"/>
    <w:rsid w:val="007119D7"/>
    <w:rsid w:val="00712126"/>
    <w:rsid w:val="00712D96"/>
    <w:rsid w:val="0071343A"/>
    <w:rsid w:val="00713BFD"/>
    <w:rsid w:val="00714451"/>
    <w:rsid w:val="00714591"/>
    <w:rsid w:val="007149D4"/>
    <w:rsid w:val="00714AD2"/>
    <w:rsid w:val="00714C81"/>
    <w:rsid w:val="00715D33"/>
    <w:rsid w:val="00715EC2"/>
    <w:rsid w:val="00716025"/>
    <w:rsid w:val="00716608"/>
    <w:rsid w:val="007167AC"/>
    <w:rsid w:val="0071750E"/>
    <w:rsid w:val="007201C3"/>
    <w:rsid w:val="007206F6"/>
    <w:rsid w:val="00720AF0"/>
    <w:rsid w:val="007218AA"/>
    <w:rsid w:val="00721EA5"/>
    <w:rsid w:val="007223BA"/>
    <w:rsid w:val="00722DA6"/>
    <w:rsid w:val="00722F6F"/>
    <w:rsid w:val="007231A8"/>
    <w:rsid w:val="00723A51"/>
    <w:rsid w:val="00723DEB"/>
    <w:rsid w:val="0072432C"/>
    <w:rsid w:val="00726166"/>
    <w:rsid w:val="00726254"/>
    <w:rsid w:val="00726863"/>
    <w:rsid w:val="0072696A"/>
    <w:rsid w:val="0072696D"/>
    <w:rsid w:val="00727425"/>
    <w:rsid w:val="0073029E"/>
    <w:rsid w:val="007305A0"/>
    <w:rsid w:val="00730C54"/>
    <w:rsid w:val="00730EAA"/>
    <w:rsid w:val="00730F9C"/>
    <w:rsid w:val="00731752"/>
    <w:rsid w:val="00731C93"/>
    <w:rsid w:val="0073224E"/>
    <w:rsid w:val="00732988"/>
    <w:rsid w:val="00732B39"/>
    <w:rsid w:val="00732D31"/>
    <w:rsid w:val="0073301A"/>
    <w:rsid w:val="00733A53"/>
    <w:rsid w:val="007348ED"/>
    <w:rsid w:val="00734B59"/>
    <w:rsid w:val="00734DFA"/>
    <w:rsid w:val="007353DF"/>
    <w:rsid w:val="00735952"/>
    <w:rsid w:val="0073652B"/>
    <w:rsid w:val="00736695"/>
    <w:rsid w:val="0073676D"/>
    <w:rsid w:val="00736C5B"/>
    <w:rsid w:val="00736E70"/>
    <w:rsid w:val="007371B6"/>
    <w:rsid w:val="0073754A"/>
    <w:rsid w:val="00737637"/>
    <w:rsid w:val="0073777D"/>
    <w:rsid w:val="00737997"/>
    <w:rsid w:val="007401DC"/>
    <w:rsid w:val="00740675"/>
    <w:rsid w:val="00740A0B"/>
    <w:rsid w:val="00740BDD"/>
    <w:rsid w:val="00741594"/>
    <w:rsid w:val="007416CC"/>
    <w:rsid w:val="00741976"/>
    <w:rsid w:val="00741B48"/>
    <w:rsid w:val="007423E0"/>
    <w:rsid w:val="00742AD2"/>
    <w:rsid w:val="00742E07"/>
    <w:rsid w:val="007430AF"/>
    <w:rsid w:val="00743E20"/>
    <w:rsid w:val="00744A46"/>
    <w:rsid w:val="00745279"/>
    <w:rsid w:val="00745312"/>
    <w:rsid w:val="007454F8"/>
    <w:rsid w:val="00745CF2"/>
    <w:rsid w:val="00746267"/>
    <w:rsid w:val="007463C6"/>
    <w:rsid w:val="007463CD"/>
    <w:rsid w:val="0074654B"/>
    <w:rsid w:val="0074687E"/>
    <w:rsid w:val="00746C4F"/>
    <w:rsid w:val="00746CC6"/>
    <w:rsid w:val="00746D68"/>
    <w:rsid w:val="00746E6D"/>
    <w:rsid w:val="0074793A"/>
    <w:rsid w:val="00747AFF"/>
    <w:rsid w:val="00747D12"/>
    <w:rsid w:val="007501CB"/>
    <w:rsid w:val="007504F7"/>
    <w:rsid w:val="00750590"/>
    <w:rsid w:val="00750A26"/>
    <w:rsid w:val="00751E19"/>
    <w:rsid w:val="00751EA5"/>
    <w:rsid w:val="00751EC9"/>
    <w:rsid w:val="00752063"/>
    <w:rsid w:val="00752127"/>
    <w:rsid w:val="007524DD"/>
    <w:rsid w:val="007530BB"/>
    <w:rsid w:val="007530C0"/>
    <w:rsid w:val="00753D9A"/>
    <w:rsid w:val="00754237"/>
    <w:rsid w:val="007543C5"/>
    <w:rsid w:val="007554D2"/>
    <w:rsid w:val="007555A6"/>
    <w:rsid w:val="007559DE"/>
    <w:rsid w:val="00755D63"/>
    <w:rsid w:val="007563B5"/>
    <w:rsid w:val="0075661D"/>
    <w:rsid w:val="00756713"/>
    <w:rsid w:val="00756CD5"/>
    <w:rsid w:val="00756DAE"/>
    <w:rsid w:val="00756FDD"/>
    <w:rsid w:val="007571DE"/>
    <w:rsid w:val="00757C00"/>
    <w:rsid w:val="00757CC4"/>
    <w:rsid w:val="00757DCA"/>
    <w:rsid w:val="00760FD0"/>
    <w:rsid w:val="00761141"/>
    <w:rsid w:val="00761712"/>
    <w:rsid w:val="007621BA"/>
    <w:rsid w:val="007627C3"/>
    <w:rsid w:val="00762C00"/>
    <w:rsid w:val="00762DA2"/>
    <w:rsid w:val="00762FA1"/>
    <w:rsid w:val="0076328F"/>
    <w:rsid w:val="00765372"/>
    <w:rsid w:val="007653C4"/>
    <w:rsid w:val="0076544A"/>
    <w:rsid w:val="007664C3"/>
    <w:rsid w:val="00766606"/>
    <w:rsid w:val="00766CD1"/>
    <w:rsid w:val="00766D08"/>
    <w:rsid w:val="007673C0"/>
    <w:rsid w:val="0076772D"/>
    <w:rsid w:val="0076792D"/>
    <w:rsid w:val="00767EAF"/>
    <w:rsid w:val="00770817"/>
    <w:rsid w:val="00770B6E"/>
    <w:rsid w:val="00770CDE"/>
    <w:rsid w:val="00770D72"/>
    <w:rsid w:val="00770F48"/>
    <w:rsid w:val="0077123C"/>
    <w:rsid w:val="0077134F"/>
    <w:rsid w:val="00771380"/>
    <w:rsid w:val="00771E75"/>
    <w:rsid w:val="007723EA"/>
    <w:rsid w:val="007725F8"/>
    <w:rsid w:val="00772991"/>
    <w:rsid w:val="00772E5E"/>
    <w:rsid w:val="007737B0"/>
    <w:rsid w:val="007739A3"/>
    <w:rsid w:val="00774061"/>
    <w:rsid w:val="00774216"/>
    <w:rsid w:val="00774707"/>
    <w:rsid w:val="0077470A"/>
    <w:rsid w:val="007748B3"/>
    <w:rsid w:val="007754F1"/>
    <w:rsid w:val="00775CC4"/>
    <w:rsid w:val="00776355"/>
    <w:rsid w:val="0077668C"/>
    <w:rsid w:val="00777B5A"/>
    <w:rsid w:val="00780CBD"/>
    <w:rsid w:val="00780DCA"/>
    <w:rsid w:val="00780E6D"/>
    <w:rsid w:val="00780E85"/>
    <w:rsid w:val="007811EC"/>
    <w:rsid w:val="007817A8"/>
    <w:rsid w:val="00781A44"/>
    <w:rsid w:val="00781D45"/>
    <w:rsid w:val="00781EB6"/>
    <w:rsid w:val="007829A9"/>
    <w:rsid w:val="00782D27"/>
    <w:rsid w:val="007833C8"/>
    <w:rsid w:val="00783A52"/>
    <w:rsid w:val="00783B56"/>
    <w:rsid w:val="00784534"/>
    <w:rsid w:val="00784B7D"/>
    <w:rsid w:val="00784DA8"/>
    <w:rsid w:val="007850F0"/>
    <w:rsid w:val="007858CC"/>
    <w:rsid w:val="00785BA9"/>
    <w:rsid w:val="00785D66"/>
    <w:rsid w:val="00786509"/>
    <w:rsid w:val="007867AF"/>
    <w:rsid w:val="00786E2B"/>
    <w:rsid w:val="00786F48"/>
    <w:rsid w:val="00786F5A"/>
    <w:rsid w:val="00787193"/>
    <w:rsid w:val="007879BD"/>
    <w:rsid w:val="007879CB"/>
    <w:rsid w:val="00787C55"/>
    <w:rsid w:val="00787D04"/>
    <w:rsid w:val="00790968"/>
    <w:rsid w:val="00790B4C"/>
    <w:rsid w:val="00790E87"/>
    <w:rsid w:val="007910A9"/>
    <w:rsid w:val="007914B7"/>
    <w:rsid w:val="007914C6"/>
    <w:rsid w:val="00791A0C"/>
    <w:rsid w:val="00791B7F"/>
    <w:rsid w:val="00791DDC"/>
    <w:rsid w:val="00792034"/>
    <w:rsid w:val="00793540"/>
    <w:rsid w:val="00793738"/>
    <w:rsid w:val="00793DA2"/>
    <w:rsid w:val="00793E9C"/>
    <w:rsid w:val="00794BC7"/>
    <w:rsid w:val="00794D50"/>
    <w:rsid w:val="00794F78"/>
    <w:rsid w:val="0079531C"/>
    <w:rsid w:val="007958F7"/>
    <w:rsid w:val="00795A24"/>
    <w:rsid w:val="00796215"/>
    <w:rsid w:val="007963C3"/>
    <w:rsid w:val="00796BEA"/>
    <w:rsid w:val="007973AA"/>
    <w:rsid w:val="0079743C"/>
    <w:rsid w:val="00797825"/>
    <w:rsid w:val="0079794E"/>
    <w:rsid w:val="007A0438"/>
    <w:rsid w:val="007A109D"/>
    <w:rsid w:val="007A1228"/>
    <w:rsid w:val="007A135D"/>
    <w:rsid w:val="007A1536"/>
    <w:rsid w:val="007A1A1A"/>
    <w:rsid w:val="007A1E81"/>
    <w:rsid w:val="007A27A1"/>
    <w:rsid w:val="007A2BED"/>
    <w:rsid w:val="007A2E47"/>
    <w:rsid w:val="007A3803"/>
    <w:rsid w:val="007A3C98"/>
    <w:rsid w:val="007A46AD"/>
    <w:rsid w:val="007A4B23"/>
    <w:rsid w:val="007A4BF9"/>
    <w:rsid w:val="007A56E4"/>
    <w:rsid w:val="007A5E0C"/>
    <w:rsid w:val="007A65CE"/>
    <w:rsid w:val="007A677B"/>
    <w:rsid w:val="007A6A0C"/>
    <w:rsid w:val="007A6A17"/>
    <w:rsid w:val="007A6D4B"/>
    <w:rsid w:val="007A6E3C"/>
    <w:rsid w:val="007A725F"/>
    <w:rsid w:val="007B01A7"/>
    <w:rsid w:val="007B0988"/>
    <w:rsid w:val="007B1CFD"/>
    <w:rsid w:val="007B255E"/>
    <w:rsid w:val="007B27DD"/>
    <w:rsid w:val="007B288F"/>
    <w:rsid w:val="007B30AC"/>
    <w:rsid w:val="007B3527"/>
    <w:rsid w:val="007B363D"/>
    <w:rsid w:val="007B367B"/>
    <w:rsid w:val="007B3A6D"/>
    <w:rsid w:val="007B3C39"/>
    <w:rsid w:val="007B3DCE"/>
    <w:rsid w:val="007B40A3"/>
    <w:rsid w:val="007B477D"/>
    <w:rsid w:val="007B54AE"/>
    <w:rsid w:val="007B5713"/>
    <w:rsid w:val="007B5FD5"/>
    <w:rsid w:val="007B656A"/>
    <w:rsid w:val="007B69BB"/>
    <w:rsid w:val="007B6A6A"/>
    <w:rsid w:val="007B6BBA"/>
    <w:rsid w:val="007B6FE3"/>
    <w:rsid w:val="007B713A"/>
    <w:rsid w:val="007B7388"/>
    <w:rsid w:val="007B779B"/>
    <w:rsid w:val="007B79BE"/>
    <w:rsid w:val="007C059F"/>
    <w:rsid w:val="007C10BA"/>
    <w:rsid w:val="007C1BD9"/>
    <w:rsid w:val="007C1EB4"/>
    <w:rsid w:val="007C2561"/>
    <w:rsid w:val="007C26E7"/>
    <w:rsid w:val="007C2DFC"/>
    <w:rsid w:val="007C335D"/>
    <w:rsid w:val="007C3633"/>
    <w:rsid w:val="007C3792"/>
    <w:rsid w:val="007C39F7"/>
    <w:rsid w:val="007C3D04"/>
    <w:rsid w:val="007C4004"/>
    <w:rsid w:val="007C4A69"/>
    <w:rsid w:val="007C4B23"/>
    <w:rsid w:val="007C4F0E"/>
    <w:rsid w:val="007C51C8"/>
    <w:rsid w:val="007C5B96"/>
    <w:rsid w:val="007C5CCB"/>
    <w:rsid w:val="007C5D21"/>
    <w:rsid w:val="007C5FE9"/>
    <w:rsid w:val="007C6D11"/>
    <w:rsid w:val="007C71F8"/>
    <w:rsid w:val="007C7502"/>
    <w:rsid w:val="007C7651"/>
    <w:rsid w:val="007C7755"/>
    <w:rsid w:val="007C7CC1"/>
    <w:rsid w:val="007C7F3D"/>
    <w:rsid w:val="007C7F6F"/>
    <w:rsid w:val="007C7F9D"/>
    <w:rsid w:val="007D01D2"/>
    <w:rsid w:val="007D028D"/>
    <w:rsid w:val="007D0532"/>
    <w:rsid w:val="007D05D2"/>
    <w:rsid w:val="007D15E5"/>
    <w:rsid w:val="007D1B89"/>
    <w:rsid w:val="007D1EAF"/>
    <w:rsid w:val="007D214C"/>
    <w:rsid w:val="007D2217"/>
    <w:rsid w:val="007D3200"/>
    <w:rsid w:val="007D4235"/>
    <w:rsid w:val="007D47A3"/>
    <w:rsid w:val="007D47F7"/>
    <w:rsid w:val="007D570E"/>
    <w:rsid w:val="007D58D7"/>
    <w:rsid w:val="007D621F"/>
    <w:rsid w:val="007D69E6"/>
    <w:rsid w:val="007D71BD"/>
    <w:rsid w:val="007D742D"/>
    <w:rsid w:val="007D756C"/>
    <w:rsid w:val="007D7FA0"/>
    <w:rsid w:val="007E03A5"/>
    <w:rsid w:val="007E077F"/>
    <w:rsid w:val="007E09D0"/>
    <w:rsid w:val="007E16EE"/>
    <w:rsid w:val="007E1EE4"/>
    <w:rsid w:val="007E22F4"/>
    <w:rsid w:val="007E2D8F"/>
    <w:rsid w:val="007E2F5C"/>
    <w:rsid w:val="007E356B"/>
    <w:rsid w:val="007E4446"/>
    <w:rsid w:val="007E4AEA"/>
    <w:rsid w:val="007E4B2D"/>
    <w:rsid w:val="007E4EF3"/>
    <w:rsid w:val="007E5C00"/>
    <w:rsid w:val="007E66CD"/>
    <w:rsid w:val="007E6A7A"/>
    <w:rsid w:val="007E6DF1"/>
    <w:rsid w:val="007E7275"/>
    <w:rsid w:val="007E72D0"/>
    <w:rsid w:val="007E73C8"/>
    <w:rsid w:val="007E749A"/>
    <w:rsid w:val="007E796B"/>
    <w:rsid w:val="007E7CD8"/>
    <w:rsid w:val="007E7DF6"/>
    <w:rsid w:val="007E7F30"/>
    <w:rsid w:val="007F04D5"/>
    <w:rsid w:val="007F07B2"/>
    <w:rsid w:val="007F0808"/>
    <w:rsid w:val="007F0B77"/>
    <w:rsid w:val="007F0D6F"/>
    <w:rsid w:val="007F1FD4"/>
    <w:rsid w:val="007F336B"/>
    <w:rsid w:val="007F3558"/>
    <w:rsid w:val="007F40DF"/>
    <w:rsid w:val="007F42FD"/>
    <w:rsid w:val="007F43BD"/>
    <w:rsid w:val="007F45F7"/>
    <w:rsid w:val="007F4865"/>
    <w:rsid w:val="007F4FBB"/>
    <w:rsid w:val="007F65F3"/>
    <w:rsid w:val="007F698B"/>
    <w:rsid w:val="007F73B5"/>
    <w:rsid w:val="007F7416"/>
    <w:rsid w:val="007F748C"/>
    <w:rsid w:val="007F7FC9"/>
    <w:rsid w:val="00800423"/>
    <w:rsid w:val="008004F4"/>
    <w:rsid w:val="00800AB0"/>
    <w:rsid w:val="00800E7D"/>
    <w:rsid w:val="00800F28"/>
    <w:rsid w:val="00801162"/>
    <w:rsid w:val="008018D2"/>
    <w:rsid w:val="00801F21"/>
    <w:rsid w:val="00802151"/>
    <w:rsid w:val="00802B35"/>
    <w:rsid w:val="00802B68"/>
    <w:rsid w:val="00802C17"/>
    <w:rsid w:val="00803BD1"/>
    <w:rsid w:val="008042CE"/>
    <w:rsid w:val="0080475F"/>
    <w:rsid w:val="00804DD7"/>
    <w:rsid w:val="00804DEE"/>
    <w:rsid w:val="00804F03"/>
    <w:rsid w:val="00804F47"/>
    <w:rsid w:val="008051AF"/>
    <w:rsid w:val="00805431"/>
    <w:rsid w:val="008061D4"/>
    <w:rsid w:val="0080627A"/>
    <w:rsid w:val="00806516"/>
    <w:rsid w:val="00806C4D"/>
    <w:rsid w:val="008072BE"/>
    <w:rsid w:val="00807C1A"/>
    <w:rsid w:val="00810693"/>
    <w:rsid w:val="00810C2E"/>
    <w:rsid w:val="00810D00"/>
    <w:rsid w:val="0081170F"/>
    <w:rsid w:val="00812300"/>
    <w:rsid w:val="00812493"/>
    <w:rsid w:val="00812AEC"/>
    <w:rsid w:val="00812E32"/>
    <w:rsid w:val="008131FB"/>
    <w:rsid w:val="00813466"/>
    <w:rsid w:val="00813B77"/>
    <w:rsid w:val="008142A3"/>
    <w:rsid w:val="008145BB"/>
    <w:rsid w:val="00814ABF"/>
    <w:rsid w:val="00814B27"/>
    <w:rsid w:val="00814CC4"/>
    <w:rsid w:val="00814D01"/>
    <w:rsid w:val="00814EBE"/>
    <w:rsid w:val="008152D4"/>
    <w:rsid w:val="00815404"/>
    <w:rsid w:val="00815718"/>
    <w:rsid w:val="00815C62"/>
    <w:rsid w:val="0081633C"/>
    <w:rsid w:val="008167F5"/>
    <w:rsid w:val="00816AB0"/>
    <w:rsid w:val="00816D36"/>
    <w:rsid w:val="00816D8C"/>
    <w:rsid w:val="00816FD9"/>
    <w:rsid w:val="00817185"/>
    <w:rsid w:val="008172B5"/>
    <w:rsid w:val="00817348"/>
    <w:rsid w:val="00817C1B"/>
    <w:rsid w:val="0082006E"/>
    <w:rsid w:val="008201AF"/>
    <w:rsid w:val="0082076A"/>
    <w:rsid w:val="00820CE2"/>
    <w:rsid w:val="008210C6"/>
    <w:rsid w:val="008219FF"/>
    <w:rsid w:val="00821B0A"/>
    <w:rsid w:val="00821FA8"/>
    <w:rsid w:val="00822190"/>
    <w:rsid w:val="00822974"/>
    <w:rsid w:val="00822A1F"/>
    <w:rsid w:val="00823325"/>
    <w:rsid w:val="008239D2"/>
    <w:rsid w:val="00823A42"/>
    <w:rsid w:val="00823DC4"/>
    <w:rsid w:val="008240C3"/>
    <w:rsid w:val="00824623"/>
    <w:rsid w:val="00824843"/>
    <w:rsid w:val="008248FA"/>
    <w:rsid w:val="0082505E"/>
    <w:rsid w:val="008261BF"/>
    <w:rsid w:val="00826379"/>
    <w:rsid w:val="00826630"/>
    <w:rsid w:val="00826F86"/>
    <w:rsid w:val="00827186"/>
    <w:rsid w:val="00827BC1"/>
    <w:rsid w:val="00827FC8"/>
    <w:rsid w:val="008305EB"/>
    <w:rsid w:val="00830683"/>
    <w:rsid w:val="00830770"/>
    <w:rsid w:val="00830D5E"/>
    <w:rsid w:val="0083129A"/>
    <w:rsid w:val="00831489"/>
    <w:rsid w:val="00831662"/>
    <w:rsid w:val="00831710"/>
    <w:rsid w:val="00831C19"/>
    <w:rsid w:val="008320A0"/>
    <w:rsid w:val="00832438"/>
    <w:rsid w:val="00832923"/>
    <w:rsid w:val="00833636"/>
    <w:rsid w:val="008336C1"/>
    <w:rsid w:val="00833885"/>
    <w:rsid w:val="00834042"/>
    <w:rsid w:val="00834D06"/>
    <w:rsid w:val="00834DB0"/>
    <w:rsid w:val="00834E1A"/>
    <w:rsid w:val="00835299"/>
    <w:rsid w:val="008354B4"/>
    <w:rsid w:val="008355DC"/>
    <w:rsid w:val="00835991"/>
    <w:rsid w:val="0083621B"/>
    <w:rsid w:val="00836344"/>
    <w:rsid w:val="00836501"/>
    <w:rsid w:val="008367F5"/>
    <w:rsid w:val="00837305"/>
    <w:rsid w:val="00840287"/>
    <w:rsid w:val="0084033F"/>
    <w:rsid w:val="0084049B"/>
    <w:rsid w:val="0084060B"/>
    <w:rsid w:val="0084162A"/>
    <w:rsid w:val="00843C1D"/>
    <w:rsid w:val="008451D9"/>
    <w:rsid w:val="008459AF"/>
    <w:rsid w:val="00845BDC"/>
    <w:rsid w:val="0084654D"/>
    <w:rsid w:val="00846626"/>
    <w:rsid w:val="00846BD7"/>
    <w:rsid w:val="0084766E"/>
    <w:rsid w:val="008505FF"/>
    <w:rsid w:val="00850843"/>
    <w:rsid w:val="00850BC7"/>
    <w:rsid w:val="00850D52"/>
    <w:rsid w:val="00850E0C"/>
    <w:rsid w:val="008511FA"/>
    <w:rsid w:val="00851B78"/>
    <w:rsid w:val="00851FF3"/>
    <w:rsid w:val="008524E0"/>
    <w:rsid w:val="00852732"/>
    <w:rsid w:val="00852747"/>
    <w:rsid w:val="008527DC"/>
    <w:rsid w:val="00852E2F"/>
    <w:rsid w:val="0085351A"/>
    <w:rsid w:val="00853A5D"/>
    <w:rsid w:val="00853D70"/>
    <w:rsid w:val="008542D6"/>
    <w:rsid w:val="008545DA"/>
    <w:rsid w:val="008546F4"/>
    <w:rsid w:val="0085496F"/>
    <w:rsid w:val="00854A64"/>
    <w:rsid w:val="00854E2A"/>
    <w:rsid w:val="00855336"/>
    <w:rsid w:val="00855681"/>
    <w:rsid w:val="00855965"/>
    <w:rsid w:val="00855B0D"/>
    <w:rsid w:val="00855F20"/>
    <w:rsid w:val="00856008"/>
    <w:rsid w:val="0085689D"/>
    <w:rsid w:val="008574BA"/>
    <w:rsid w:val="008576EA"/>
    <w:rsid w:val="00857CF9"/>
    <w:rsid w:val="00860195"/>
    <w:rsid w:val="008601D5"/>
    <w:rsid w:val="00860562"/>
    <w:rsid w:val="008612A9"/>
    <w:rsid w:val="00861335"/>
    <w:rsid w:val="008619CD"/>
    <w:rsid w:val="00861C3D"/>
    <w:rsid w:val="00862235"/>
    <w:rsid w:val="00862245"/>
    <w:rsid w:val="008622E0"/>
    <w:rsid w:val="00862ADD"/>
    <w:rsid w:val="00862EDE"/>
    <w:rsid w:val="008631D5"/>
    <w:rsid w:val="008635F6"/>
    <w:rsid w:val="00863940"/>
    <w:rsid w:val="00864121"/>
    <w:rsid w:val="00864C3D"/>
    <w:rsid w:val="008650D5"/>
    <w:rsid w:val="00865358"/>
    <w:rsid w:val="00865A83"/>
    <w:rsid w:val="00865AA9"/>
    <w:rsid w:val="00865B39"/>
    <w:rsid w:val="00865E63"/>
    <w:rsid w:val="00866263"/>
    <w:rsid w:val="0086684E"/>
    <w:rsid w:val="008669B1"/>
    <w:rsid w:val="00867020"/>
    <w:rsid w:val="00867467"/>
    <w:rsid w:val="00870086"/>
    <w:rsid w:val="008700CF"/>
    <w:rsid w:val="00870481"/>
    <w:rsid w:val="00870720"/>
    <w:rsid w:val="00871FF6"/>
    <w:rsid w:val="008720FC"/>
    <w:rsid w:val="008721FD"/>
    <w:rsid w:val="00872501"/>
    <w:rsid w:val="00872671"/>
    <w:rsid w:val="00872B8D"/>
    <w:rsid w:val="00873A29"/>
    <w:rsid w:val="00873AC4"/>
    <w:rsid w:val="00873B78"/>
    <w:rsid w:val="00873EC1"/>
    <w:rsid w:val="0087432B"/>
    <w:rsid w:val="008744D9"/>
    <w:rsid w:val="0087483A"/>
    <w:rsid w:val="00874A27"/>
    <w:rsid w:val="00874CCC"/>
    <w:rsid w:val="008750BC"/>
    <w:rsid w:val="00875114"/>
    <w:rsid w:val="00875820"/>
    <w:rsid w:val="00875B3C"/>
    <w:rsid w:val="00875F40"/>
    <w:rsid w:val="00876468"/>
    <w:rsid w:val="0087653C"/>
    <w:rsid w:val="0087699B"/>
    <w:rsid w:val="00876C71"/>
    <w:rsid w:val="00876CAE"/>
    <w:rsid w:val="008770BD"/>
    <w:rsid w:val="008775BD"/>
    <w:rsid w:val="00880546"/>
    <w:rsid w:val="00880685"/>
    <w:rsid w:val="008808CD"/>
    <w:rsid w:val="008811C2"/>
    <w:rsid w:val="0088141C"/>
    <w:rsid w:val="00881B9E"/>
    <w:rsid w:val="00881CA8"/>
    <w:rsid w:val="00882931"/>
    <w:rsid w:val="00882D9C"/>
    <w:rsid w:val="0088308F"/>
    <w:rsid w:val="00884245"/>
    <w:rsid w:val="00884619"/>
    <w:rsid w:val="00884890"/>
    <w:rsid w:val="00884DBE"/>
    <w:rsid w:val="00885130"/>
    <w:rsid w:val="008856EC"/>
    <w:rsid w:val="00885892"/>
    <w:rsid w:val="00885BEE"/>
    <w:rsid w:val="00885F29"/>
    <w:rsid w:val="00885F74"/>
    <w:rsid w:val="0088604C"/>
    <w:rsid w:val="00886C6A"/>
    <w:rsid w:val="00886D33"/>
    <w:rsid w:val="00887928"/>
    <w:rsid w:val="00890812"/>
    <w:rsid w:val="00891671"/>
    <w:rsid w:val="00891A24"/>
    <w:rsid w:val="00891B2C"/>
    <w:rsid w:val="008928E1"/>
    <w:rsid w:val="0089356D"/>
    <w:rsid w:val="0089386B"/>
    <w:rsid w:val="00893FAD"/>
    <w:rsid w:val="00894048"/>
    <w:rsid w:val="008940AD"/>
    <w:rsid w:val="008942E1"/>
    <w:rsid w:val="008945E5"/>
    <w:rsid w:val="0089490A"/>
    <w:rsid w:val="00894936"/>
    <w:rsid w:val="00894A1E"/>
    <w:rsid w:val="00894AB2"/>
    <w:rsid w:val="00894F33"/>
    <w:rsid w:val="0089535E"/>
    <w:rsid w:val="00895A79"/>
    <w:rsid w:val="00895C44"/>
    <w:rsid w:val="00895FC4"/>
    <w:rsid w:val="008960A9"/>
    <w:rsid w:val="008968B0"/>
    <w:rsid w:val="00896DA0"/>
    <w:rsid w:val="00896E84"/>
    <w:rsid w:val="00896F8B"/>
    <w:rsid w:val="008972BC"/>
    <w:rsid w:val="008973B6"/>
    <w:rsid w:val="008973E4"/>
    <w:rsid w:val="00897AEF"/>
    <w:rsid w:val="00897AFC"/>
    <w:rsid w:val="008A07FF"/>
    <w:rsid w:val="008A0E62"/>
    <w:rsid w:val="008A1042"/>
    <w:rsid w:val="008A1B70"/>
    <w:rsid w:val="008A2039"/>
    <w:rsid w:val="008A2064"/>
    <w:rsid w:val="008A20EF"/>
    <w:rsid w:val="008A2C12"/>
    <w:rsid w:val="008A3201"/>
    <w:rsid w:val="008A3598"/>
    <w:rsid w:val="008A38A3"/>
    <w:rsid w:val="008A39B1"/>
    <w:rsid w:val="008A3A4B"/>
    <w:rsid w:val="008A3FA8"/>
    <w:rsid w:val="008A417E"/>
    <w:rsid w:val="008A43A3"/>
    <w:rsid w:val="008A43C4"/>
    <w:rsid w:val="008A471D"/>
    <w:rsid w:val="008A4A9D"/>
    <w:rsid w:val="008A52E2"/>
    <w:rsid w:val="008A5438"/>
    <w:rsid w:val="008A551A"/>
    <w:rsid w:val="008A5728"/>
    <w:rsid w:val="008A5CBB"/>
    <w:rsid w:val="008A5DAB"/>
    <w:rsid w:val="008A6188"/>
    <w:rsid w:val="008A6691"/>
    <w:rsid w:val="008A69B2"/>
    <w:rsid w:val="008B0037"/>
    <w:rsid w:val="008B0194"/>
    <w:rsid w:val="008B0400"/>
    <w:rsid w:val="008B0EA2"/>
    <w:rsid w:val="008B10B2"/>
    <w:rsid w:val="008B2498"/>
    <w:rsid w:val="008B2524"/>
    <w:rsid w:val="008B29C1"/>
    <w:rsid w:val="008B3746"/>
    <w:rsid w:val="008B39D4"/>
    <w:rsid w:val="008B3BF9"/>
    <w:rsid w:val="008B4088"/>
    <w:rsid w:val="008B4241"/>
    <w:rsid w:val="008B4384"/>
    <w:rsid w:val="008B4566"/>
    <w:rsid w:val="008B490D"/>
    <w:rsid w:val="008B4B97"/>
    <w:rsid w:val="008B4E5C"/>
    <w:rsid w:val="008B51A2"/>
    <w:rsid w:val="008B5452"/>
    <w:rsid w:val="008B5522"/>
    <w:rsid w:val="008B57B8"/>
    <w:rsid w:val="008B5E20"/>
    <w:rsid w:val="008B6224"/>
    <w:rsid w:val="008B6589"/>
    <w:rsid w:val="008B6C9C"/>
    <w:rsid w:val="008B6F88"/>
    <w:rsid w:val="008B72A5"/>
    <w:rsid w:val="008B74BA"/>
    <w:rsid w:val="008B792C"/>
    <w:rsid w:val="008B7A2A"/>
    <w:rsid w:val="008B7EA6"/>
    <w:rsid w:val="008C0458"/>
    <w:rsid w:val="008C081D"/>
    <w:rsid w:val="008C0C36"/>
    <w:rsid w:val="008C1949"/>
    <w:rsid w:val="008C1E2B"/>
    <w:rsid w:val="008C1FCB"/>
    <w:rsid w:val="008C221E"/>
    <w:rsid w:val="008C2453"/>
    <w:rsid w:val="008C2542"/>
    <w:rsid w:val="008C25B9"/>
    <w:rsid w:val="008C2767"/>
    <w:rsid w:val="008C2D90"/>
    <w:rsid w:val="008C2EE2"/>
    <w:rsid w:val="008C3295"/>
    <w:rsid w:val="008C341F"/>
    <w:rsid w:val="008C4166"/>
    <w:rsid w:val="008C4168"/>
    <w:rsid w:val="008C41EE"/>
    <w:rsid w:val="008C4716"/>
    <w:rsid w:val="008C47C9"/>
    <w:rsid w:val="008C5097"/>
    <w:rsid w:val="008C50E7"/>
    <w:rsid w:val="008C5114"/>
    <w:rsid w:val="008C59C5"/>
    <w:rsid w:val="008C612C"/>
    <w:rsid w:val="008C6236"/>
    <w:rsid w:val="008C62F1"/>
    <w:rsid w:val="008C6504"/>
    <w:rsid w:val="008C6A80"/>
    <w:rsid w:val="008C6BC3"/>
    <w:rsid w:val="008C6D09"/>
    <w:rsid w:val="008C6F20"/>
    <w:rsid w:val="008C7361"/>
    <w:rsid w:val="008C74A5"/>
    <w:rsid w:val="008C7753"/>
    <w:rsid w:val="008C7A08"/>
    <w:rsid w:val="008C7BAD"/>
    <w:rsid w:val="008D14D2"/>
    <w:rsid w:val="008D166E"/>
    <w:rsid w:val="008D1784"/>
    <w:rsid w:val="008D17AF"/>
    <w:rsid w:val="008D212D"/>
    <w:rsid w:val="008D2AA9"/>
    <w:rsid w:val="008D2D4C"/>
    <w:rsid w:val="008D3046"/>
    <w:rsid w:val="008D374B"/>
    <w:rsid w:val="008D3964"/>
    <w:rsid w:val="008D3A62"/>
    <w:rsid w:val="008D408C"/>
    <w:rsid w:val="008D46EC"/>
    <w:rsid w:val="008D4E52"/>
    <w:rsid w:val="008D4EB6"/>
    <w:rsid w:val="008D5093"/>
    <w:rsid w:val="008D5136"/>
    <w:rsid w:val="008D5CBE"/>
    <w:rsid w:val="008D63CD"/>
    <w:rsid w:val="008D677D"/>
    <w:rsid w:val="008D69F5"/>
    <w:rsid w:val="008D6E15"/>
    <w:rsid w:val="008D725B"/>
    <w:rsid w:val="008D7277"/>
    <w:rsid w:val="008D73A4"/>
    <w:rsid w:val="008D793A"/>
    <w:rsid w:val="008E0289"/>
    <w:rsid w:val="008E058D"/>
    <w:rsid w:val="008E08C6"/>
    <w:rsid w:val="008E0B06"/>
    <w:rsid w:val="008E111A"/>
    <w:rsid w:val="008E121F"/>
    <w:rsid w:val="008E14D7"/>
    <w:rsid w:val="008E18A7"/>
    <w:rsid w:val="008E1977"/>
    <w:rsid w:val="008E2286"/>
    <w:rsid w:val="008E27E9"/>
    <w:rsid w:val="008E2907"/>
    <w:rsid w:val="008E2A87"/>
    <w:rsid w:val="008E3054"/>
    <w:rsid w:val="008E3303"/>
    <w:rsid w:val="008E39A9"/>
    <w:rsid w:val="008E3B28"/>
    <w:rsid w:val="008E4334"/>
    <w:rsid w:val="008E4C8A"/>
    <w:rsid w:val="008E4FC8"/>
    <w:rsid w:val="008E54A4"/>
    <w:rsid w:val="008E54E3"/>
    <w:rsid w:val="008E62CE"/>
    <w:rsid w:val="008E6646"/>
    <w:rsid w:val="008E6B65"/>
    <w:rsid w:val="008E713D"/>
    <w:rsid w:val="008F0601"/>
    <w:rsid w:val="008F0E60"/>
    <w:rsid w:val="008F0F67"/>
    <w:rsid w:val="008F11FA"/>
    <w:rsid w:val="008F1633"/>
    <w:rsid w:val="008F204C"/>
    <w:rsid w:val="008F2391"/>
    <w:rsid w:val="008F2460"/>
    <w:rsid w:val="008F2CF2"/>
    <w:rsid w:val="008F30F7"/>
    <w:rsid w:val="008F32D9"/>
    <w:rsid w:val="008F3B8B"/>
    <w:rsid w:val="008F3D07"/>
    <w:rsid w:val="008F49FE"/>
    <w:rsid w:val="008F4E42"/>
    <w:rsid w:val="008F5162"/>
    <w:rsid w:val="008F584B"/>
    <w:rsid w:val="008F5EFB"/>
    <w:rsid w:val="008F604A"/>
    <w:rsid w:val="008F6182"/>
    <w:rsid w:val="008F6643"/>
    <w:rsid w:val="008F6726"/>
    <w:rsid w:val="008F7358"/>
    <w:rsid w:val="008F77BD"/>
    <w:rsid w:val="0090030B"/>
    <w:rsid w:val="009004A5"/>
    <w:rsid w:val="0090062D"/>
    <w:rsid w:val="00900C8B"/>
    <w:rsid w:val="00900D61"/>
    <w:rsid w:val="00901287"/>
    <w:rsid w:val="009013A9"/>
    <w:rsid w:val="0090170D"/>
    <w:rsid w:val="0090316E"/>
    <w:rsid w:val="00903303"/>
    <w:rsid w:val="00903322"/>
    <w:rsid w:val="00903926"/>
    <w:rsid w:val="00903DD4"/>
    <w:rsid w:val="00904661"/>
    <w:rsid w:val="00904AFE"/>
    <w:rsid w:val="00904B08"/>
    <w:rsid w:val="009054D2"/>
    <w:rsid w:val="009058B5"/>
    <w:rsid w:val="00905C7B"/>
    <w:rsid w:val="00906016"/>
    <w:rsid w:val="00906351"/>
    <w:rsid w:val="00906A79"/>
    <w:rsid w:val="00906BD0"/>
    <w:rsid w:val="009071D2"/>
    <w:rsid w:val="00907567"/>
    <w:rsid w:val="0091011E"/>
    <w:rsid w:val="009101BE"/>
    <w:rsid w:val="009101C6"/>
    <w:rsid w:val="0091028B"/>
    <w:rsid w:val="00910A5D"/>
    <w:rsid w:val="00910AFC"/>
    <w:rsid w:val="00910B0D"/>
    <w:rsid w:val="00911876"/>
    <w:rsid w:val="009130E5"/>
    <w:rsid w:val="009132FF"/>
    <w:rsid w:val="00913473"/>
    <w:rsid w:val="00913501"/>
    <w:rsid w:val="009135F0"/>
    <w:rsid w:val="0091366B"/>
    <w:rsid w:val="00913D09"/>
    <w:rsid w:val="00914DB6"/>
    <w:rsid w:val="009151E0"/>
    <w:rsid w:val="0091526D"/>
    <w:rsid w:val="0091557F"/>
    <w:rsid w:val="00915B91"/>
    <w:rsid w:val="00915BD4"/>
    <w:rsid w:val="00916054"/>
    <w:rsid w:val="009161D3"/>
    <w:rsid w:val="00916540"/>
    <w:rsid w:val="00916977"/>
    <w:rsid w:val="009170F1"/>
    <w:rsid w:val="0091712A"/>
    <w:rsid w:val="00917A4D"/>
    <w:rsid w:val="00917D1E"/>
    <w:rsid w:val="00920B49"/>
    <w:rsid w:val="009212CD"/>
    <w:rsid w:val="0092199C"/>
    <w:rsid w:val="00921D27"/>
    <w:rsid w:val="00922233"/>
    <w:rsid w:val="009228B2"/>
    <w:rsid w:val="009235AD"/>
    <w:rsid w:val="00923897"/>
    <w:rsid w:val="00924FE8"/>
    <w:rsid w:val="0092576A"/>
    <w:rsid w:val="0092650D"/>
    <w:rsid w:val="00926C12"/>
    <w:rsid w:val="00926EA1"/>
    <w:rsid w:val="00926ECD"/>
    <w:rsid w:val="009270D8"/>
    <w:rsid w:val="00927543"/>
    <w:rsid w:val="00927CF9"/>
    <w:rsid w:val="00927D09"/>
    <w:rsid w:val="00927D7B"/>
    <w:rsid w:val="009301CF"/>
    <w:rsid w:val="009302FF"/>
    <w:rsid w:val="00930C53"/>
    <w:rsid w:val="00930F56"/>
    <w:rsid w:val="009316D2"/>
    <w:rsid w:val="00931862"/>
    <w:rsid w:val="009318DB"/>
    <w:rsid w:val="009319EE"/>
    <w:rsid w:val="00931EC2"/>
    <w:rsid w:val="00931F25"/>
    <w:rsid w:val="009327A4"/>
    <w:rsid w:val="00932A1B"/>
    <w:rsid w:val="00932AC5"/>
    <w:rsid w:val="00933429"/>
    <w:rsid w:val="009335C2"/>
    <w:rsid w:val="009337E0"/>
    <w:rsid w:val="00933944"/>
    <w:rsid w:val="00933971"/>
    <w:rsid w:val="00934D11"/>
    <w:rsid w:val="009351B6"/>
    <w:rsid w:val="009357E7"/>
    <w:rsid w:val="00935C47"/>
    <w:rsid w:val="009363AD"/>
    <w:rsid w:val="0093681F"/>
    <w:rsid w:val="00937AB8"/>
    <w:rsid w:val="009400F0"/>
    <w:rsid w:val="009402A4"/>
    <w:rsid w:val="00940355"/>
    <w:rsid w:val="009415EC"/>
    <w:rsid w:val="00941743"/>
    <w:rsid w:val="0094185E"/>
    <w:rsid w:val="00941878"/>
    <w:rsid w:val="00941ED8"/>
    <w:rsid w:val="0094246D"/>
    <w:rsid w:val="00942E85"/>
    <w:rsid w:val="0094395D"/>
    <w:rsid w:val="00943F38"/>
    <w:rsid w:val="00943F85"/>
    <w:rsid w:val="0094413B"/>
    <w:rsid w:val="0094444C"/>
    <w:rsid w:val="00944522"/>
    <w:rsid w:val="009446EE"/>
    <w:rsid w:val="00944A0D"/>
    <w:rsid w:val="0094514A"/>
    <w:rsid w:val="0094548D"/>
    <w:rsid w:val="009456A9"/>
    <w:rsid w:val="00945933"/>
    <w:rsid w:val="00945969"/>
    <w:rsid w:val="00945FC4"/>
    <w:rsid w:val="0094657B"/>
    <w:rsid w:val="00946607"/>
    <w:rsid w:val="00946836"/>
    <w:rsid w:val="00946923"/>
    <w:rsid w:val="00946C41"/>
    <w:rsid w:val="00946E5B"/>
    <w:rsid w:val="0094727E"/>
    <w:rsid w:val="00947561"/>
    <w:rsid w:val="009475B8"/>
    <w:rsid w:val="00947897"/>
    <w:rsid w:val="00947E75"/>
    <w:rsid w:val="00951129"/>
    <w:rsid w:val="00951322"/>
    <w:rsid w:val="00951692"/>
    <w:rsid w:val="00951792"/>
    <w:rsid w:val="0095258F"/>
    <w:rsid w:val="009529A8"/>
    <w:rsid w:val="00952FAA"/>
    <w:rsid w:val="00953344"/>
    <w:rsid w:val="009537C8"/>
    <w:rsid w:val="00954177"/>
    <w:rsid w:val="0095435E"/>
    <w:rsid w:val="00954E4F"/>
    <w:rsid w:val="00955126"/>
    <w:rsid w:val="0095513B"/>
    <w:rsid w:val="00955213"/>
    <w:rsid w:val="00955678"/>
    <w:rsid w:val="00955CC6"/>
    <w:rsid w:val="00956715"/>
    <w:rsid w:val="009568A3"/>
    <w:rsid w:val="00956D82"/>
    <w:rsid w:val="00956E13"/>
    <w:rsid w:val="00956E74"/>
    <w:rsid w:val="009575CF"/>
    <w:rsid w:val="00960A4E"/>
    <w:rsid w:val="00960E91"/>
    <w:rsid w:val="0096121C"/>
    <w:rsid w:val="00961518"/>
    <w:rsid w:val="009618E5"/>
    <w:rsid w:val="00961FAD"/>
    <w:rsid w:val="00962570"/>
    <w:rsid w:val="00962E50"/>
    <w:rsid w:val="00962ED1"/>
    <w:rsid w:val="00963530"/>
    <w:rsid w:val="00963EDC"/>
    <w:rsid w:val="00964192"/>
    <w:rsid w:val="00964694"/>
    <w:rsid w:val="00964B27"/>
    <w:rsid w:val="00964D57"/>
    <w:rsid w:val="0096503F"/>
    <w:rsid w:val="009650A9"/>
    <w:rsid w:val="00966374"/>
    <w:rsid w:val="009665BA"/>
    <w:rsid w:val="00966A7A"/>
    <w:rsid w:val="00966B07"/>
    <w:rsid w:val="00966F2E"/>
    <w:rsid w:val="0097075B"/>
    <w:rsid w:val="00970CCB"/>
    <w:rsid w:val="00971DC6"/>
    <w:rsid w:val="00971E48"/>
    <w:rsid w:val="00972D4E"/>
    <w:rsid w:val="00973D3C"/>
    <w:rsid w:val="009741F9"/>
    <w:rsid w:val="009749EC"/>
    <w:rsid w:val="00974C8F"/>
    <w:rsid w:val="00975324"/>
    <w:rsid w:val="009761F1"/>
    <w:rsid w:val="00976A71"/>
    <w:rsid w:val="009776CE"/>
    <w:rsid w:val="00977A18"/>
    <w:rsid w:val="00977F7A"/>
    <w:rsid w:val="00977FEF"/>
    <w:rsid w:val="0098009B"/>
    <w:rsid w:val="00980262"/>
    <w:rsid w:val="009802F8"/>
    <w:rsid w:val="009803A7"/>
    <w:rsid w:val="0098078D"/>
    <w:rsid w:val="00980A0B"/>
    <w:rsid w:val="00980AB0"/>
    <w:rsid w:val="00980D4D"/>
    <w:rsid w:val="00980E5E"/>
    <w:rsid w:val="00981462"/>
    <w:rsid w:val="00981971"/>
    <w:rsid w:val="00982322"/>
    <w:rsid w:val="0098344C"/>
    <w:rsid w:val="00983C22"/>
    <w:rsid w:val="00983F17"/>
    <w:rsid w:val="00983FD4"/>
    <w:rsid w:val="0098403F"/>
    <w:rsid w:val="0098446C"/>
    <w:rsid w:val="00985222"/>
    <w:rsid w:val="009854D1"/>
    <w:rsid w:val="00985511"/>
    <w:rsid w:val="009858B6"/>
    <w:rsid w:val="009859A5"/>
    <w:rsid w:val="00985C8A"/>
    <w:rsid w:val="00985E43"/>
    <w:rsid w:val="00986725"/>
    <w:rsid w:val="00987959"/>
    <w:rsid w:val="009879EF"/>
    <w:rsid w:val="00987C5C"/>
    <w:rsid w:val="00987CF8"/>
    <w:rsid w:val="00987E80"/>
    <w:rsid w:val="00990389"/>
    <w:rsid w:val="00990CEE"/>
    <w:rsid w:val="00991409"/>
    <w:rsid w:val="009917CE"/>
    <w:rsid w:val="00991A2F"/>
    <w:rsid w:val="00991C75"/>
    <w:rsid w:val="00993560"/>
    <w:rsid w:val="00994021"/>
    <w:rsid w:val="00994F62"/>
    <w:rsid w:val="00995277"/>
    <w:rsid w:val="009952E2"/>
    <w:rsid w:val="00995722"/>
    <w:rsid w:val="00995D32"/>
    <w:rsid w:val="00995E15"/>
    <w:rsid w:val="009962FE"/>
    <w:rsid w:val="009964A7"/>
    <w:rsid w:val="00997031"/>
    <w:rsid w:val="009973DA"/>
    <w:rsid w:val="0099741E"/>
    <w:rsid w:val="00997467"/>
    <w:rsid w:val="009A053D"/>
    <w:rsid w:val="009A0801"/>
    <w:rsid w:val="009A0981"/>
    <w:rsid w:val="009A1B31"/>
    <w:rsid w:val="009A1B79"/>
    <w:rsid w:val="009A1EAF"/>
    <w:rsid w:val="009A2954"/>
    <w:rsid w:val="009A2C52"/>
    <w:rsid w:val="009A3C5A"/>
    <w:rsid w:val="009A3EEE"/>
    <w:rsid w:val="009A3F9F"/>
    <w:rsid w:val="009A44EC"/>
    <w:rsid w:val="009A4863"/>
    <w:rsid w:val="009A53A8"/>
    <w:rsid w:val="009A54B7"/>
    <w:rsid w:val="009A5672"/>
    <w:rsid w:val="009A57FF"/>
    <w:rsid w:val="009A61CE"/>
    <w:rsid w:val="009A6CEC"/>
    <w:rsid w:val="009A72D9"/>
    <w:rsid w:val="009A7962"/>
    <w:rsid w:val="009A7A59"/>
    <w:rsid w:val="009A7F2A"/>
    <w:rsid w:val="009B0324"/>
    <w:rsid w:val="009B07D9"/>
    <w:rsid w:val="009B0EA4"/>
    <w:rsid w:val="009B0FF2"/>
    <w:rsid w:val="009B1B69"/>
    <w:rsid w:val="009B1DF3"/>
    <w:rsid w:val="009B1F0F"/>
    <w:rsid w:val="009B20CD"/>
    <w:rsid w:val="009B21EB"/>
    <w:rsid w:val="009B231C"/>
    <w:rsid w:val="009B26B0"/>
    <w:rsid w:val="009B280B"/>
    <w:rsid w:val="009B2D2B"/>
    <w:rsid w:val="009B2DB3"/>
    <w:rsid w:val="009B3C7C"/>
    <w:rsid w:val="009B3DB4"/>
    <w:rsid w:val="009B3E57"/>
    <w:rsid w:val="009B463A"/>
    <w:rsid w:val="009B4808"/>
    <w:rsid w:val="009B4AE2"/>
    <w:rsid w:val="009B52A1"/>
    <w:rsid w:val="009B687A"/>
    <w:rsid w:val="009B6C9B"/>
    <w:rsid w:val="009B6F16"/>
    <w:rsid w:val="009B6F26"/>
    <w:rsid w:val="009B772F"/>
    <w:rsid w:val="009B783D"/>
    <w:rsid w:val="009B78CA"/>
    <w:rsid w:val="009C015A"/>
    <w:rsid w:val="009C05C2"/>
    <w:rsid w:val="009C084D"/>
    <w:rsid w:val="009C13FA"/>
    <w:rsid w:val="009C1839"/>
    <w:rsid w:val="009C214E"/>
    <w:rsid w:val="009C276E"/>
    <w:rsid w:val="009C2B5C"/>
    <w:rsid w:val="009C2F37"/>
    <w:rsid w:val="009C38FF"/>
    <w:rsid w:val="009C4218"/>
    <w:rsid w:val="009C448A"/>
    <w:rsid w:val="009C467F"/>
    <w:rsid w:val="009C4B11"/>
    <w:rsid w:val="009C4F52"/>
    <w:rsid w:val="009C4FB3"/>
    <w:rsid w:val="009C539D"/>
    <w:rsid w:val="009C5A79"/>
    <w:rsid w:val="009C6426"/>
    <w:rsid w:val="009C6633"/>
    <w:rsid w:val="009D0056"/>
    <w:rsid w:val="009D019E"/>
    <w:rsid w:val="009D1099"/>
    <w:rsid w:val="009D1A4C"/>
    <w:rsid w:val="009D1D06"/>
    <w:rsid w:val="009D2BBC"/>
    <w:rsid w:val="009D3576"/>
    <w:rsid w:val="009D37B9"/>
    <w:rsid w:val="009D3AB1"/>
    <w:rsid w:val="009D3E1F"/>
    <w:rsid w:val="009D4467"/>
    <w:rsid w:val="009D6214"/>
    <w:rsid w:val="009D6A63"/>
    <w:rsid w:val="009D7241"/>
    <w:rsid w:val="009D79E6"/>
    <w:rsid w:val="009E02D2"/>
    <w:rsid w:val="009E0A3B"/>
    <w:rsid w:val="009E0AEB"/>
    <w:rsid w:val="009E0B3C"/>
    <w:rsid w:val="009E0B92"/>
    <w:rsid w:val="009E0F32"/>
    <w:rsid w:val="009E124B"/>
    <w:rsid w:val="009E1562"/>
    <w:rsid w:val="009E18BA"/>
    <w:rsid w:val="009E1997"/>
    <w:rsid w:val="009E1BC7"/>
    <w:rsid w:val="009E1DB9"/>
    <w:rsid w:val="009E1F63"/>
    <w:rsid w:val="009E20D7"/>
    <w:rsid w:val="009E229F"/>
    <w:rsid w:val="009E238A"/>
    <w:rsid w:val="009E2688"/>
    <w:rsid w:val="009E2AB2"/>
    <w:rsid w:val="009E2C0C"/>
    <w:rsid w:val="009E3154"/>
    <w:rsid w:val="009E34F5"/>
    <w:rsid w:val="009E3A6E"/>
    <w:rsid w:val="009E4439"/>
    <w:rsid w:val="009E443E"/>
    <w:rsid w:val="009E54DD"/>
    <w:rsid w:val="009E55D8"/>
    <w:rsid w:val="009E61D1"/>
    <w:rsid w:val="009E6202"/>
    <w:rsid w:val="009E633B"/>
    <w:rsid w:val="009E654A"/>
    <w:rsid w:val="009E74D4"/>
    <w:rsid w:val="009F08CD"/>
    <w:rsid w:val="009F098D"/>
    <w:rsid w:val="009F0CBC"/>
    <w:rsid w:val="009F0E58"/>
    <w:rsid w:val="009F11D8"/>
    <w:rsid w:val="009F191E"/>
    <w:rsid w:val="009F1CE7"/>
    <w:rsid w:val="009F1F01"/>
    <w:rsid w:val="009F2360"/>
    <w:rsid w:val="009F27ED"/>
    <w:rsid w:val="009F2F06"/>
    <w:rsid w:val="009F32BA"/>
    <w:rsid w:val="009F40F7"/>
    <w:rsid w:val="009F41C7"/>
    <w:rsid w:val="009F4B75"/>
    <w:rsid w:val="009F550F"/>
    <w:rsid w:val="009F5719"/>
    <w:rsid w:val="009F57D4"/>
    <w:rsid w:val="009F59C0"/>
    <w:rsid w:val="009F7155"/>
    <w:rsid w:val="009F7676"/>
    <w:rsid w:val="00A00FC5"/>
    <w:rsid w:val="00A01098"/>
    <w:rsid w:val="00A0216B"/>
    <w:rsid w:val="00A02474"/>
    <w:rsid w:val="00A0317A"/>
    <w:rsid w:val="00A03907"/>
    <w:rsid w:val="00A03B67"/>
    <w:rsid w:val="00A03F83"/>
    <w:rsid w:val="00A0486E"/>
    <w:rsid w:val="00A04877"/>
    <w:rsid w:val="00A048FE"/>
    <w:rsid w:val="00A04970"/>
    <w:rsid w:val="00A059C9"/>
    <w:rsid w:val="00A05CAD"/>
    <w:rsid w:val="00A05F5E"/>
    <w:rsid w:val="00A05FC8"/>
    <w:rsid w:val="00A06383"/>
    <w:rsid w:val="00A0645D"/>
    <w:rsid w:val="00A064D8"/>
    <w:rsid w:val="00A067C1"/>
    <w:rsid w:val="00A0715A"/>
    <w:rsid w:val="00A07CF2"/>
    <w:rsid w:val="00A10003"/>
    <w:rsid w:val="00A1000F"/>
    <w:rsid w:val="00A10104"/>
    <w:rsid w:val="00A10B1D"/>
    <w:rsid w:val="00A10D70"/>
    <w:rsid w:val="00A113A7"/>
    <w:rsid w:val="00A11669"/>
    <w:rsid w:val="00A11681"/>
    <w:rsid w:val="00A11D3A"/>
    <w:rsid w:val="00A11EE7"/>
    <w:rsid w:val="00A11F1E"/>
    <w:rsid w:val="00A12092"/>
    <w:rsid w:val="00A12131"/>
    <w:rsid w:val="00A1223C"/>
    <w:rsid w:val="00A124E5"/>
    <w:rsid w:val="00A12D11"/>
    <w:rsid w:val="00A12D6F"/>
    <w:rsid w:val="00A134CE"/>
    <w:rsid w:val="00A136C4"/>
    <w:rsid w:val="00A13AB2"/>
    <w:rsid w:val="00A148DF"/>
    <w:rsid w:val="00A151BD"/>
    <w:rsid w:val="00A15441"/>
    <w:rsid w:val="00A161A3"/>
    <w:rsid w:val="00A16863"/>
    <w:rsid w:val="00A16B37"/>
    <w:rsid w:val="00A1722B"/>
    <w:rsid w:val="00A17510"/>
    <w:rsid w:val="00A17519"/>
    <w:rsid w:val="00A17CB4"/>
    <w:rsid w:val="00A20625"/>
    <w:rsid w:val="00A20836"/>
    <w:rsid w:val="00A20B4C"/>
    <w:rsid w:val="00A21165"/>
    <w:rsid w:val="00A2164B"/>
    <w:rsid w:val="00A21849"/>
    <w:rsid w:val="00A21861"/>
    <w:rsid w:val="00A21EB2"/>
    <w:rsid w:val="00A22134"/>
    <w:rsid w:val="00A22F71"/>
    <w:rsid w:val="00A23732"/>
    <w:rsid w:val="00A23F3B"/>
    <w:rsid w:val="00A245FF"/>
    <w:rsid w:val="00A249C6"/>
    <w:rsid w:val="00A24E0A"/>
    <w:rsid w:val="00A25057"/>
    <w:rsid w:val="00A25D8A"/>
    <w:rsid w:val="00A26517"/>
    <w:rsid w:val="00A26580"/>
    <w:rsid w:val="00A26BAC"/>
    <w:rsid w:val="00A2747B"/>
    <w:rsid w:val="00A27816"/>
    <w:rsid w:val="00A279AE"/>
    <w:rsid w:val="00A27BB6"/>
    <w:rsid w:val="00A30EE2"/>
    <w:rsid w:val="00A31209"/>
    <w:rsid w:val="00A316AA"/>
    <w:rsid w:val="00A319D6"/>
    <w:rsid w:val="00A322D2"/>
    <w:rsid w:val="00A33D23"/>
    <w:rsid w:val="00A340D6"/>
    <w:rsid w:val="00A34654"/>
    <w:rsid w:val="00A35067"/>
    <w:rsid w:val="00A35357"/>
    <w:rsid w:val="00A3568C"/>
    <w:rsid w:val="00A35D14"/>
    <w:rsid w:val="00A35E4C"/>
    <w:rsid w:val="00A3632F"/>
    <w:rsid w:val="00A36349"/>
    <w:rsid w:val="00A3639F"/>
    <w:rsid w:val="00A3641C"/>
    <w:rsid w:val="00A36890"/>
    <w:rsid w:val="00A36D5D"/>
    <w:rsid w:val="00A37286"/>
    <w:rsid w:val="00A37397"/>
    <w:rsid w:val="00A378B4"/>
    <w:rsid w:val="00A37C13"/>
    <w:rsid w:val="00A4049F"/>
    <w:rsid w:val="00A40597"/>
    <w:rsid w:val="00A406A3"/>
    <w:rsid w:val="00A40924"/>
    <w:rsid w:val="00A40938"/>
    <w:rsid w:val="00A41100"/>
    <w:rsid w:val="00A41776"/>
    <w:rsid w:val="00A41BD3"/>
    <w:rsid w:val="00A42202"/>
    <w:rsid w:val="00A42371"/>
    <w:rsid w:val="00A42391"/>
    <w:rsid w:val="00A42FAB"/>
    <w:rsid w:val="00A43995"/>
    <w:rsid w:val="00A43997"/>
    <w:rsid w:val="00A43D89"/>
    <w:rsid w:val="00A442C3"/>
    <w:rsid w:val="00A4458E"/>
    <w:rsid w:val="00A44700"/>
    <w:rsid w:val="00A44AAF"/>
    <w:rsid w:val="00A44C4E"/>
    <w:rsid w:val="00A44DC9"/>
    <w:rsid w:val="00A44DE5"/>
    <w:rsid w:val="00A45341"/>
    <w:rsid w:val="00A45DE3"/>
    <w:rsid w:val="00A460CD"/>
    <w:rsid w:val="00A46985"/>
    <w:rsid w:val="00A47505"/>
    <w:rsid w:val="00A5001A"/>
    <w:rsid w:val="00A501C9"/>
    <w:rsid w:val="00A5033B"/>
    <w:rsid w:val="00A50EA6"/>
    <w:rsid w:val="00A513B2"/>
    <w:rsid w:val="00A5165B"/>
    <w:rsid w:val="00A51EEA"/>
    <w:rsid w:val="00A52074"/>
    <w:rsid w:val="00A52969"/>
    <w:rsid w:val="00A52B56"/>
    <w:rsid w:val="00A52C2E"/>
    <w:rsid w:val="00A53033"/>
    <w:rsid w:val="00A531E1"/>
    <w:rsid w:val="00A53C99"/>
    <w:rsid w:val="00A545EE"/>
    <w:rsid w:val="00A547AB"/>
    <w:rsid w:val="00A54815"/>
    <w:rsid w:val="00A54954"/>
    <w:rsid w:val="00A54BD1"/>
    <w:rsid w:val="00A55A80"/>
    <w:rsid w:val="00A561D8"/>
    <w:rsid w:val="00A566D4"/>
    <w:rsid w:val="00A56F5A"/>
    <w:rsid w:val="00A57088"/>
    <w:rsid w:val="00A571FF"/>
    <w:rsid w:val="00A57698"/>
    <w:rsid w:val="00A5780C"/>
    <w:rsid w:val="00A600CD"/>
    <w:rsid w:val="00A60F60"/>
    <w:rsid w:val="00A60FAB"/>
    <w:rsid w:val="00A6249F"/>
    <w:rsid w:val="00A626C0"/>
    <w:rsid w:val="00A62CFC"/>
    <w:rsid w:val="00A630DB"/>
    <w:rsid w:val="00A63147"/>
    <w:rsid w:val="00A63624"/>
    <w:rsid w:val="00A63830"/>
    <w:rsid w:val="00A639E3"/>
    <w:rsid w:val="00A63E9E"/>
    <w:rsid w:val="00A640E2"/>
    <w:rsid w:val="00A642B0"/>
    <w:rsid w:val="00A64C4D"/>
    <w:rsid w:val="00A64ED0"/>
    <w:rsid w:val="00A64ED9"/>
    <w:rsid w:val="00A64F22"/>
    <w:rsid w:val="00A6553A"/>
    <w:rsid w:val="00A675CB"/>
    <w:rsid w:val="00A67793"/>
    <w:rsid w:val="00A67D48"/>
    <w:rsid w:val="00A67E8E"/>
    <w:rsid w:val="00A67FDC"/>
    <w:rsid w:val="00A7032F"/>
    <w:rsid w:val="00A71491"/>
    <w:rsid w:val="00A714DD"/>
    <w:rsid w:val="00A71733"/>
    <w:rsid w:val="00A7219B"/>
    <w:rsid w:val="00A7297C"/>
    <w:rsid w:val="00A72AD4"/>
    <w:rsid w:val="00A72D43"/>
    <w:rsid w:val="00A73303"/>
    <w:rsid w:val="00A73F38"/>
    <w:rsid w:val="00A74A2C"/>
    <w:rsid w:val="00A74D0B"/>
    <w:rsid w:val="00A74E4A"/>
    <w:rsid w:val="00A7506E"/>
    <w:rsid w:val="00A75798"/>
    <w:rsid w:val="00A758B5"/>
    <w:rsid w:val="00A75AF2"/>
    <w:rsid w:val="00A7646D"/>
    <w:rsid w:val="00A76546"/>
    <w:rsid w:val="00A765C9"/>
    <w:rsid w:val="00A768E5"/>
    <w:rsid w:val="00A76C08"/>
    <w:rsid w:val="00A76F37"/>
    <w:rsid w:val="00A774ED"/>
    <w:rsid w:val="00A80643"/>
    <w:rsid w:val="00A80A3D"/>
    <w:rsid w:val="00A80B07"/>
    <w:rsid w:val="00A80C6F"/>
    <w:rsid w:val="00A81458"/>
    <w:rsid w:val="00A81CD9"/>
    <w:rsid w:val="00A82069"/>
    <w:rsid w:val="00A82102"/>
    <w:rsid w:val="00A83917"/>
    <w:rsid w:val="00A83927"/>
    <w:rsid w:val="00A83A98"/>
    <w:rsid w:val="00A83BDA"/>
    <w:rsid w:val="00A8412F"/>
    <w:rsid w:val="00A8451B"/>
    <w:rsid w:val="00A84C7B"/>
    <w:rsid w:val="00A85E59"/>
    <w:rsid w:val="00A86027"/>
    <w:rsid w:val="00A862C2"/>
    <w:rsid w:val="00A86BB6"/>
    <w:rsid w:val="00A87145"/>
    <w:rsid w:val="00A8723E"/>
    <w:rsid w:val="00A875AD"/>
    <w:rsid w:val="00A90541"/>
    <w:rsid w:val="00A9118C"/>
    <w:rsid w:val="00A914FE"/>
    <w:rsid w:val="00A915BC"/>
    <w:rsid w:val="00A91807"/>
    <w:rsid w:val="00A92ED8"/>
    <w:rsid w:val="00A93E82"/>
    <w:rsid w:val="00A93FF5"/>
    <w:rsid w:val="00A9431C"/>
    <w:rsid w:val="00A94481"/>
    <w:rsid w:val="00A9474B"/>
    <w:rsid w:val="00A94C99"/>
    <w:rsid w:val="00A94CA3"/>
    <w:rsid w:val="00A94D7D"/>
    <w:rsid w:val="00A95761"/>
    <w:rsid w:val="00A95BCB"/>
    <w:rsid w:val="00A95E7E"/>
    <w:rsid w:val="00A96622"/>
    <w:rsid w:val="00A96FF3"/>
    <w:rsid w:val="00A96FF7"/>
    <w:rsid w:val="00A972F8"/>
    <w:rsid w:val="00A973BA"/>
    <w:rsid w:val="00A977C6"/>
    <w:rsid w:val="00A97CE8"/>
    <w:rsid w:val="00AA05EC"/>
    <w:rsid w:val="00AA08EF"/>
    <w:rsid w:val="00AA0C32"/>
    <w:rsid w:val="00AA11CD"/>
    <w:rsid w:val="00AA133C"/>
    <w:rsid w:val="00AA17F1"/>
    <w:rsid w:val="00AA1929"/>
    <w:rsid w:val="00AA1D5A"/>
    <w:rsid w:val="00AA21E5"/>
    <w:rsid w:val="00AA2580"/>
    <w:rsid w:val="00AA299F"/>
    <w:rsid w:val="00AA3FCC"/>
    <w:rsid w:val="00AA41FD"/>
    <w:rsid w:val="00AA49BA"/>
    <w:rsid w:val="00AA4EE4"/>
    <w:rsid w:val="00AA6212"/>
    <w:rsid w:val="00AA6B2C"/>
    <w:rsid w:val="00AA6E68"/>
    <w:rsid w:val="00AA70B1"/>
    <w:rsid w:val="00AB0F16"/>
    <w:rsid w:val="00AB0FB0"/>
    <w:rsid w:val="00AB107C"/>
    <w:rsid w:val="00AB13BB"/>
    <w:rsid w:val="00AB14B9"/>
    <w:rsid w:val="00AB1602"/>
    <w:rsid w:val="00AB2C30"/>
    <w:rsid w:val="00AB2CED"/>
    <w:rsid w:val="00AB3B08"/>
    <w:rsid w:val="00AB3B2F"/>
    <w:rsid w:val="00AB3B37"/>
    <w:rsid w:val="00AB3C72"/>
    <w:rsid w:val="00AB3F6F"/>
    <w:rsid w:val="00AB3F98"/>
    <w:rsid w:val="00AB414F"/>
    <w:rsid w:val="00AB48BB"/>
    <w:rsid w:val="00AB4FC0"/>
    <w:rsid w:val="00AB52C5"/>
    <w:rsid w:val="00AB534E"/>
    <w:rsid w:val="00AB5578"/>
    <w:rsid w:val="00AB55A6"/>
    <w:rsid w:val="00AB5A16"/>
    <w:rsid w:val="00AB5F24"/>
    <w:rsid w:val="00AB601C"/>
    <w:rsid w:val="00AB6565"/>
    <w:rsid w:val="00AB6674"/>
    <w:rsid w:val="00AB6C9C"/>
    <w:rsid w:val="00AB7917"/>
    <w:rsid w:val="00AB7B14"/>
    <w:rsid w:val="00AB7B59"/>
    <w:rsid w:val="00AB7FD5"/>
    <w:rsid w:val="00AC021A"/>
    <w:rsid w:val="00AC036C"/>
    <w:rsid w:val="00AC08EC"/>
    <w:rsid w:val="00AC1148"/>
    <w:rsid w:val="00AC1557"/>
    <w:rsid w:val="00AC1716"/>
    <w:rsid w:val="00AC3355"/>
    <w:rsid w:val="00AC34F0"/>
    <w:rsid w:val="00AC3625"/>
    <w:rsid w:val="00AC3AD3"/>
    <w:rsid w:val="00AC3F86"/>
    <w:rsid w:val="00AC4196"/>
    <w:rsid w:val="00AC426E"/>
    <w:rsid w:val="00AC4357"/>
    <w:rsid w:val="00AC4878"/>
    <w:rsid w:val="00AC52A2"/>
    <w:rsid w:val="00AC54A9"/>
    <w:rsid w:val="00AC59CF"/>
    <w:rsid w:val="00AC5F4D"/>
    <w:rsid w:val="00AC6A7D"/>
    <w:rsid w:val="00AC72B5"/>
    <w:rsid w:val="00AC785F"/>
    <w:rsid w:val="00AC7B1C"/>
    <w:rsid w:val="00AC7E00"/>
    <w:rsid w:val="00AD0C12"/>
    <w:rsid w:val="00AD1144"/>
    <w:rsid w:val="00AD1965"/>
    <w:rsid w:val="00AD19C0"/>
    <w:rsid w:val="00AD2549"/>
    <w:rsid w:val="00AD2999"/>
    <w:rsid w:val="00AD2D04"/>
    <w:rsid w:val="00AD37A5"/>
    <w:rsid w:val="00AD3A95"/>
    <w:rsid w:val="00AD3B83"/>
    <w:rsid w:val="00AD4DB5"/>
    <w:rsid w:val="00AD4EA0"/>
    <w:rsid w:val="00AD50D5"/>
    <w:rsid w:val="00AD53B1"/>
    <w:rsid w:val="00AD588D"/>
    <w:rsid w:val="00AD58CA"/>
    <w:rsid w:val="00AD618E"/>
    <w:rsid w:val="00AD63A4"/>
    <w:rsid w:val="00AD7389"/>
    <w:rsid w:val="00AD749C"/>
    <w:rsid w:val="00AD7520"/>
    <w:rsid w:val="00AD75DF"/>
    <w:rsid w:val="00AD76F9"/>
    <w:rsid w:val="00AD79DF"/>
    <w:rsid w:val="00AE065B"/>
    <w:rsid w:val="00AE0805"/>
    <w:rsid w:val="00AE0ADA"/>
    <w:rsid w:val="00AE1569"/>
    <w:rsid w:val="00AE1EEE"/>
    <w:rsid w:val="00AE2262"/>
    <w:rsid w:val="00AE293C"/>
    <w:rsid w:val="00AE2DC4"/>
    <w:rsid w:val="00AE3B9F"/>
    <w:rsid w:val="00AE3F27"/>
    <w:rsid w:val="00AE49D5"/>
    <w:rsid w:val="00AE4F6E"/>
    <w:rsid w:val="00AE549A"/>
    <w:rsid w:val="00AE5572"/>
    <w:rsid w:val="00AE5595"/>
    <w:rsid w:val="00AE5DF0"/>
    <w:rsid w:val="00AE6509"/>
    <w:rsid w:val="00AE672B"/>
    <w:rsid w:val="00AE6CF5"/>
    <w:rsid w:val="00AE6F6A"/>
    <w:rsid w:val="00AE77F1"/>
    <w:rsid w:val="00AE797E"/>
    <w:rsid w:val="00AE79A1"/>
    <w:rsid w:val="00AE7D77"/>
    <w:rsid w:val="00AF0142"/>
    <w:rsid w:val="00AF0437"/>
    <w:rsid w:val="00AF0B3E"/>
    <w:rsid w:val="00AF1A5A"/>
    <w:rsid w:val="00AF1E06"/>
    <w:rsid w:val="00AF2423"/>
    <w:rsid w:val="00AF242C"/>
    <w:rsid w:val="00AF2768"/>
    <w:rsid w:val="00AF31B2"/>
    <w:rsid w:val="00AF4694"/>
    <w:rsid w:val="00AF47FD"/>
    <w:rsid w:val="00AF4A04"/>
    <w:rsid w:val="00AF4F15"/>
    <w:rsid w:val="00AF51B7"/>
    <w:rsid w:val="00AF5CF8"/>
    <w:rsid w:val="00AF60F6"/>
    <w:rsid w:val="00AF65FE"/>
    <w:rsid w:val="00AF69C7"/>
    <w:rsid w:val="00AF6EBB"/>
    <w:rsid w:val="00AF7B46"/>
    <w:rsid w:val="00AF7E03"/>
    <w:rsid w:val="00B00BC0"/>
    <w:rsid w:val="00B00C9F"/>
    <w:rsid w:val="00B018BE"/>
    <w:rsid w:val="00B01C60"/>
    <w:rsid w:val="00B01E15"/>
    <w:rsid w:val="00B022FD"/>
    <w:rsid w:val="00B0270B"/>
    <w:rsid w:val="00B02CA8"/>
    <w:rsid w:val="00B02E3E"/>
    <w:rsid w:val="00B02F1C"/>
    <w:rsid w:val="00B037ED"/>
    <w:rsid w:val="00B038A3"/>
    <w:rsid w:val="00B043AF"/>
    <w:rsid w:val="00B04F21"/>
    <w:rsid w:val="00B04FD6"/>
    <w:rsid w:val="00B05184"/>
    <w:rsid w:val="00B051F5"/>
    <w:rsid w:val="00B057C1"/>
    <w:rsid w:val="00B0691E"/>
    <w:rsid w:val="00B06E2B"/>
    <w:rsid w:val="00B06FB3"/>
    <w:rsid w:val="00B071FC"/>
    <w:rsid w:val="00B0756F"/>
    <w:rsid w:val="00B07A3F"/>
    <w:rsid w:val="00B07FB3"/>
    <w:rsid w:val="00B10627"/>
    <w:rsid w:val="00B10676"/>
    <w:rsid w:val="00B109ED"/>
    <w:rsid w:val="00B10C8D"/>
    <w:rsid w:val="00B10E90"/>
    <w:rsid w:val="00B10F37"/>
    <w:rsid w:val="00B112E4"/>
    <w:rsid w:val="00B1165A"/>
    <w:rsid w:val="00B11A0E"/>
    <w:rsid w:val="00B11CDC"/>
    <w:rsid w:val="00B124B5"/>
    <w:rsid w:val="00B12547"/>
    <w:rsid w:val="00B1307B"/>
    <w:rsid w:val="00B133E3"/>
    <w:rsid w:val="00B1391A"/>
    <w:rsid w:val="00B13EED"/>
    <w:rsid w:val="00B143C0"/>
    <w:rsid w:val="00B14D2B"/>
    <w:rsid w:val="00B15496"/>
    <w:rsid w:val="00B15565"/>
    <w:rsid w:val="00B15FFF"/>
    <w:rsid w:val="00B160E2"/>
    <w:rsid w:val="00B16A7E"/>
    <w:rsid w:val="00B16C52"/>
    <w:rsid w:val="00B16D5E"/>
    <w:rsid w:val="00B17552"/>
    <w:rsid w:val="00B1799C"/>
    <w:rsid w:val="00B20148"/>
    <w:rsid w:val="00B2050D"/>
    <w:rsid w:val="00B20BC4"/>
    <w:rsid w:val="00B20D38"/>
    <w:rsid w:val="00B21220"/>
    <w:rsid w:val="00B22502"/>
    <w:rsid w:val="00B226A7"/>
    <w:rsid w:val="00B22BD0"/>
    <w:rsid w:val="00B23238"/>
    <w:rsid w:val="00B23450"/>
    <w:rsid w:val="00B245EA"/>
    <w:rsid w:val="00B25740"/>
    <w:rsid w:val="00B25A75"/>
    <w:rsid w:val="00B25ED2"/>
    <w:rsid w:val="00B2604D"/>
    <w:rsid w:val="00B26333"/>
    <w:rsid w:val="00B26685"/>
    <w:rsid w:val="00B26B00"/>
    <w:rsid w:val="00B26C99"/>
    <w:rsid w:val="00B26F32"/>
    <w:rsid w:val="00B27181"/>
    <w:rsid w:val="00B27532"/>
    <w:rsid w:val="00B27E63"/>
    <w:rsid w:val="00B3036C"/>
    <w:rsid w:val="00B31462"/>
    <w:rsid w:val="00B32732"/>
    <w:rsid w:val="00B3287C"/>
    <w:rsid w:val="00B32B37"/>
    <w:rsid w:val="00B32C54"/>
    <w:rsid w:val="00B3306B"/>
    <w:rsid w:val="00B331BA"/>
    <w:rsid w:val="00B3343D"/>
    <w:rsid w:val="00B3470D"/>
    <w:rsid w:val="00B34DC5"/>
    <w:rsid w:val="00B3606F"/>
    <w:rsid w:val="00B36515"/>
    <w:rsid w:val="00B36B52"/>
    <w:rsid w:val="00B3717B"/>
    <w:rsid w:val="00B3758D"/>
    <w:rsid w:val="00B37868"/>
    <w:rsid w:val="00B37B96"/>
    <w:rsid w:val="00B40976"/>
    <w:rsid w:val="00B40BD8"/>
    <w:rsid w:val="00B40ED2"/>
    <w:rsid w:val="00B40F61"/>
    <w:rsid w:val="00B41848"/>
    <w:rsid w:val="00B41B01"/>
    <w:rsid w:val="00B42191"/>
    <w:rsid w:val="00B4229C"/>
    <w:rsid w:val="00B42353"/>
    <w:rsid w:val="00B423B6"/>
    <w:rsid w:val="00B42491"/>
    <w:rsid w:val="00B42622"/>
    <w:rsid w:val="00B429C2"/>
    <w:rsid w:val="00B42F38"/>
    <w:rsid w:val="00B4467B"/>
    <w:rsid w:val="00B446E0"/>
    <w:rsid w:val="00B44790"/>
    <w:rsid w:val="00B449B9"/>
    <w:rsid w:val="00B45D3A"/>
    <w:rsid w:val="00B4646A"/>
    <w:rsid w:val="00B46690"/>
    <w:rsid w:val="00B46962"/>
    <w:rsid w:val="00B477ED"/>
    <w:rsid w:val="00B5004D"/>
    <w:rsid w:val="00B5079A"/>
    <w:rsid w:val="00B5085E"/>
    <w:rsid w:val="00B50DF3"/>
    <w:rsid w:val="00B50F2F"/>
    <w:rsid w:val="00B51126"/>
    <w:rsid w:val="00B5132F"/>
    <w:rsid w:val="00B51336"/>
    <w:rsid w:val="00B5162B"/>
    <w:rsid w:val="00B51AF9"/>
    <w:rsid w:val="00B51D05"/>
    <w:rsid w:val="00B52075"/>
    <w:rsid w:val="00B521F5"/>
    <w:rsid w:val="00B5228E"/>
    <w:rsid w:val="00B52299"/>
    <w:rsid w:val="00B52400"/>
    <w:rsid w:val="00B52445"/>
    <w:rsid w:val="00B5258B"/>
    <w:rsid w:val="00B5268E"/>
    <w:rsid w:val="00B53020"/>
    <w:rsid w:val="00B53DC0"/>
    <w:rsid w:val="00B54734"/>
    <w:rsid w:val="00B5549B"/>
    <w:rsid w:val="00B571EA"/>
    <w:rsid w:val="00B5730C"/>
    <w:rsid w:val="00B57619"/>
    <w:rsid w:val="00B5780E"/>
    <w:rsid w:val="00B579BA"/>
    <w:rsid w:val="00B57B49"/>
    <w:rsid w:val="00B57FE7"/>
    <w:rsid w:val="00B6064B"/>
    <w:rsid w:val="00B61765"/>
    <w:rsid w:val="00B61F03"/>
    <w:rsid w:val="00B6204E"/>
    <w:rsid w:val="00B6222D"/>
    <w:rsid w:val="00B62616"/>
    <w:rsid w:val="00B63D09"/>
    <w:rsid w:val="00B64484"/>
    <w:rsid w:val="00B652FD"/>
    <w:rsid w:val="00B65354"/>
    <w:rsid w:val="00B654A4"/>
    <w:rsid w:val="00B65836"/>
    <w:rsid w:val="00B65CF2"/>
    <w:rsid w:val="00B65F28"/>
    <w:rsid w:val="00B660E7"/>
    <w:rsid w:val="00B661FB"/>
    <w:rsid w:val="00B6678A"/>
    <w:rsid w:val="00B672A2"/>
    <w:rsid w:val="00B67406"/>
    <w:rsid w:val="00B6792C"/>
    <w:rsid w:val="00B70380"/>
    <w:rsid w:val="00B709C0"/>
    <w:rsid w:val="00B711C1"/>
    <w:rsid w:val="00B71C22"/>
    <w:rsid w:val="00B72267"/>
    <w:rsid w:val="00B724AF"/>
    <w:rsid w:val="00B73709"/>
    <w:rsid w:val="00B73CF3"/>
    <w:rsid w:val="00B73FE7"/>
    <w:rsid w:val="00B74475"/>
    <w:rsid w:val="00B74D91"/>
    <w:rsid w:val="00B74DB6"/>
    <w:rsid w:val="00B75A4B"/>
    <w:rsid w:val="00B7714A"/>
    <w:rsid w:val="00B77528"/>
    <w:rsid w:val="00B7754B"/>
    <w:rsid w:val="00B807AE"/>
    <w:rsid w:val="00B808BC"/>
    <w:rsid w:val="00B80925"/>
    <w:rsid w:val="00B81399"/>
    <w:rsid w:val="00B83422"/>
    <w:rsid w:val="00B83B7C"/>
    <w:rsid w:val="00B83F2B"/>
    <w:rsid w:val="00B8519D"/>
    <w:rsid w:val="00B853C9"/>
    <w:rsid w:val="00B857A9"/>
    <w:rsid w:val="00B867A5"/>
    <w:rsid w:val="00B86863"/>
    <w:rsid w:val="00B86EB9"/>
    <w:rsid w:val="00B87056"/>
    <w:rsid w:val="00B872F4"/>
    <w:rsid w:val="00B87893"/>
    <w:rsid w:val="00B87A06"/>
    <w:rsid w:val="00B87BBD"/>
    <w:rsid w:val="00B87E00"/>
    <w:rsid w:val="00B90485"/>
    <w:rsid w:val="00B905E6"/>
    <w:rsid w:val="00B90771"/>
    <w:rsid w:val="00B90F25"/>
    <w:rsid w:val="00B91860"/>
    <w:rsid w:val="00B91C32"/>
    <w:rsid w:val="00B92411"/>
    <w:rsid w:val="00B92549"/>
    <w:rsid w:val="00B9319C"/>
    <w:rsid w:val="00B9376F"/>
    <w:rsid w:val="00B93783"/>
    <w:rsid w:val="00B93ABB"/>
    <w:rsid w:val="00B93E2C"/>
    <w:rsid w:val="00B93EC8"/>
    <w:rsid w:val="00B93F6E"/>
    <w:rsid w:val="00B94156"/>
    <w:rsid w:val="00B94A44"/>
    <w:rsid w:val="00B953B9"/>
    <w:rsid w:val="00B9663B"/>
    <w:rsid w:val="00B9691C"/>
    <w:rsid w:val="00B9691D"/>
    <w:rsid w:val="00B96FF8"/>
    <w:rsid w:val="00B97118"/>
    <w:rsid w:val="00B973D1"/>
    <w:rsid w:val="00B97602"/>
    <w:rsid w:val="00B97E16"/>
    <w:rsid w:val="00BA01A4"/>
    <w:rsid w:val="00BA07BB"/>
    <w:rsid w:val="00BA1FD1"/>
    <w:rsid w:val="00BA22CC"/>
    <w:rsid w:val="00BA25E1"/>
    <w:rsid w:val="00BA2741"/>
    <w:rsid w:val="00BA2AFD"/>
    <w:rsid w:val="00BA3116"/>
    <w:rsid w:val="00BA38CC"/>
    <w:rsid w:val="00BA404F"/>
    <w:rsid w:val="00BA418A"/>
    <w:rsid w:val="00BA4583"/>
    <w:rsid w:val="00BA48BD"/>
    <w:rsid w:val="00BA4FE5"/>
    <w:rsid w:val="00BA5F5C"/>
    <w:rsid w:val="00BA619C"/>
    <w:rsid w:val="00BA6B8D"/>
    <w:rsid w:val="00BA6FEC"/>
    <w:rsid w:val="00BA73C9"/>
    <w:rsid w:val="00BA756C"/>
    <w:rsid w:val="00BB09B0"/>
    <w:rsid w:val="00BB0D34"/>
    <w:rsid w:val="00BB1567"/>
    <w:rsid w:val="00BB1ACF"/>
    <w:rsid w:val="00BB2372"/>
    <w:rsid w:val="00BB27B0"/>
    <w:rsid w:val="00BB2B04"/>
    <w:rsid w:val="00BB34A0"/>
    <w:rsid w:val="00BB354E"/>
    <w:rsid w:val="00BB36F2"/>
    <w:rsid w:val="00BB373D"/>
    <w:rsid w:val="00BB3ACF"/>
    <w:rsid w:val="00BB3EF7"/>
    <w:rsid w:val="00BB4578"/>
    <w:rsid w:val="00BB45E1"/>
    <w:rsid w:val="00BB46C2"/>
    <w:rsid w:val="00BB46F7"/>
    <w:rsid w:val="00BB609A"/>
    <w:rsid w:val="00BB62DD"/>
    <w:rsid w:val="00BB6318"/>
    <w:rsid w:val="00BB63FB"/>
    <w:rsid w:val="00BB6590"/>
    <w:rsid w:val="00BB6A56"/>
    <w:rsid w:val="00BB6EA9"/>
    <w:rsid w:val="00BB6ED9"/>
    <w:rsid w:val="00BB7495"/>
    <w:rsid w:val="00BB7C54"/>
    <w:rsid w:val="00BC044C"/>
    <w:rsid w:val="00BC0E7B"/>
    <w:rsid w:val="00BC1310"/>
    <w:rsid w:val="00BC1983"/>
    <w:rsid w:val="00BC2248"/>
    <w:rsid w:val="00BC2384"/>
    <w:rsid w:val="00BC2BBF"/>
    <w:rsid w:val="00BC3600"/>
    <w:rsid w:val="00BC3826"/>
    <w:rsid w:val="00BC391D"/>
    <w:rsid w:val="00BC3A03"/>
    <w:rsid w:val="00BC3A0E"/>
    <w:rsid w:val="00BC3B88"/>
    <w:rsid w:val="00BC3EFF"/>
    <w:rsid w:val="00BC40E8"/>
    <w:rsid w:val="00BC4415"/>
    <w:rsid w:val="00BC52A2"/>
    <w:rsid w:val="00BC53E1"/>
    <w:rsid w:val="00BC58A6"/>
    <w:rsid w:val="00BC5E83"/>
    <w:rsid w:val="00BC60DC"/>
    <w:rsid w:val="00BC61CA"/>
    <w:rsid w:val="00BC6ABB"/>
    <w:rsid w:val="00BC6E2E"/>
    <w:rsid w:val="00BC7A96"/>
    <w:rsid w:val="00BD021B"/>
    <w:rsid w:val="00BD09DB"/>
    <w:rsid w:val="00BD0F96"/>
    <w:rsid w:val="00BD10B3"/>
    <w:rsid w:val="00BD1A11"/>
    <w:rsid w:val="00BD1F2E"/>
    <w:rsid w:val="00BD22C0"/>
    <w:rsid w:val="00BD2558"/>
    <w:rsid w:val="00BD296F"/>
    <w:rsid w:val="00BD2AD7"/>
    <w:rsid w:val="00BD34AE"/>
    <w:rsid w:val="00BD3AC8"/>
    <w:rsid w:val="00BD458A"/>
    <w:rsid w:val="00BD4864"/>
    <w:rsid w:val="00BD48F1"/>
    <w:rsid w:val="00BD4B38"/>
    <w:rsid w:val="00BD4B72"/>
    <w:rsid w:val="00BD4F2E"/>
    <w:rsid w:val="00BD592B"/>
    <w:rsid w:val="00BD5BF9"/>
    <w:rsid w:val="00BD6150"/>
    <w:rsid w:val="00BD620B"/>
    <w:rsid w:val="00BD6221"/>
    <w:rsid w:val="00BD6511"/>
    <w:rsid w:val="00BD6D53"/>
    <w:rsid w:val="00BD6EB8"/>
    <w:rsid w:val="00BD7822"/>
    <w:rsid w:val="00BD794F"/>
    <w:rsid w:val="00BD7E3A"/>
    <w:rsid w:val="00BD7EB9"/>
    <w:rsid w:val="00BE0098"/>
    <w:rsid w:val="00BE00FE"/>
    <w:rsid w:val="00BE02D5"/>
    <w:rsid w:val="00BE0453"/>
    <w:rsid w:val="00BE0D22"/>
    <w:rsid w:val="00BE111F"/>
    <w:rsid w:val="00BE1B06"/>
    <w:rsid w:val="00BE24E1"/>
    <w:rsid w:val="00BE276E"/>
    <w:rsid w:val="00BE33CC"/>
    <w:rsid w:val="00BE3722"/>
    <w:rsid w:val="00BE3BDE"/>
    <w:rsid w:val="00BE3FAE"/>
    <w:rsid w:val="00BE440C"/>
    <w:rsid w:val="00BE4BF3"/>
    <w:rsid w:val="00BE4D0C"/>
    <w:rsid w:val="00BE5090"/>
    <w:rsid w:val="00BE549E"/>
    <w:rsid w:val="00BE59DD"/>
    <w:rsid w:val="00BE5A45"/>
    <w:rsid w:val="00BE5D91"/>
    <w:rsid w:val="00BE5DDB"/>
    <w:rsid w:val="00BE681C"/>
    <w:rsid w:val="00BE6AB4"/>
    <w:rsid w:val="00BE6AFD"/>
    <w:rsid w:val="00BE6B97"/>
    <w:rsid w:val="00BE6CA2"/>
    <w:rsid w:val="00BE6D6F"/>
    <w:rsid w:val="00BE765C"/>
    <w:rsid w:val="00BE7710"/>
    <w:rsid w:val="00BE7E0C"/>
    <w:rsid w:val="00BF003D"/>
    <w:rsid w:val="00BF0E18"/>
    <w:rsid w:val="00BF0E83"/>
    <w:rsid w:val="00BF10B1"/>
    <w:rsid w:val="00BF1EE0"/>
    <w:rsid w:val="00BF207B"/>
    <w:rsid w:val="00BF2263"/>
    <w:rsid w:val="00BF27E1"/>
    <w:rsid w:val="00BF2AA5"/>
    <w:rsid w:val="00BF2FE3"/>
    <w:rsid w:val="00BF3058"/>
    <w:rsid w:val="00BF3067"/>
    <w:rsid w:val="00BF344C"/>
    <w:rsid w:val="00BF3479"/>
    <w:rsid w:val="00BF3D78"/>
    <w:rsid w:val="00BF44A2"/>
    <w:rsid w:val="00BF4F14"/>
    <w:rsid w:val="00BF5093"/>
    <w:rsid w:val="00BF54EE"/>
    <w:rsid w:val="00BF58AC"/>
    <w:rsid w:val="00BF5A11"/>
    <w:rsid w:val="00BF5F1C"/>
    <w:rsid w:val="00BF5F81"/>
    <w:rsid w:val="00BF6620"/>
    <w:rsid w:val="00BF69A2"/>
    <w:rsid w:val="00BF7102"/>
    <w:rsid w:val="00BF7262"/>
    <w:rsid w:val="00BF7BBB"/>
    <w:rsid w:val="00BF7D26"/>
    <w:rsid w:val="00C007E9"/>
    <w:rsid w:val="00C0095D"/>
    <w:rsid w:val="00C00EEF"/>
    <w:rsid w:val="00C021DA"/>
    <w:rsid w:val="00C02574"/>
    <w:rsid w:val="00C02BBA"/>
    <w:rsid w:val="00C02CD8"/>
    <w:rsid w:val="00C035AF"/>
    <w:rsid w:val="00C03758"/>
    <w:rsid w:val="00C03905"/>
    <w:rsid w:val="00C04786"/>
    <w:rsid w:val="00C04840"/>
    <w:rsid w:val="00C04C36"/>
    <w:rsid w:val="00C04E02"/>
    <w:rsid w:val="00C04FF1"/>
    <w:rsid w:val="00C05721"/>
    <w:rsid w:val="00C05BDE"/>
    <w:rsid w:val="00C05FE5"/>
    <w:rsid w:val="00C06E39"/>
    <w:rsid w:val="00C07040"/>
    <w:rsid w:val="00C071F4"/>
    <w:rsid w:val="00C0749A"/>
    <w:rsid w:val="00C075C0"/>
    <w:rsid w:val="00C105B4"/>
    <w:rsid w:val="00C1097D"/>
    <w:rsid w:val="00C10BF3"/>
    <w:rsid w:val="00C12209"/>
    <w:rsid w:val="00C12E7E"/>
    <w:rsid w:val="00C12EA8"/>
    <w:rsid w:val="00C130BC"/>
    <w:rsid w:val="00C131A6"/>
    <w:rsid w:val="00C139DA"/>
    <w:rsid w:val="00C13BA1"/>
    <w:rsid w:val="00C14213"/>
    <w:rsid w:val="00C14688"/>
    <w:rsid w:val="00C14755"/>
    <w:rsid w:val="00C152E3"/>
    <w:rsid w:val="00C15729"/>
    <w:rsid w:val="00C15BC4"/>
    <w:rsid w:val="00C15F44"/>
    <w:rsid w:val="00C16455"/>
    <w:rsid w:val="00C17382"/>
    <w:rsid w:val="00C17694"/>
    <w:rsid w:val="00C177BA"/>
    <w:rsid w:val="00C203F8"/>
    <w:rsid w:val="00C20879"/>
    <w:rsid w:val="00C20B72"/>
    <w:rsid w:val="00C20BDD"/>
    <w:rsid w:val="00C20DA4"/>
    <w:rsid w:val="00C2156E"/>
    <w:rsid w:val="00C219B6"/>
    <w:rsid w:val="00C21BAF"/>
    <w:rsid w:val="00C222BA"/>
    <w:rsid w:val="00C22A5C"/>
    <w:rsid w:val="00C23EF0"/>
    <w:rsid w:val="00C2405A"/>
    <w:rsid w:val="00C243A2"/>
    <w:rsid w:val="00C24535"/>
    <w:rsid w:val="00C253D6"/>
    <w:rsid w:val="00C25E52"/>
    <w:rsid w:val="00C2777A"/>
    <w:rsid w:val="00C27ABF"/>
    <w:rsid w:val="00C30229"/>
    <w:rsid w:val="00C3051E"/>
    <w:rsid w:val="00C309E1"/>
    <w:rsid w:val="00C30DB1"/>
    <w:rsid w:val="00C30EBB"/>
    <w:rsid w:val="00C31CA8"/>
    <w:rsid w:val="00C31DA0"/>
    <w:rsid w:val="00C31F56"/>
    <w:rsid w:val="00C328E8"/>
    <w:rsid w:val="00C336D0"/>
    <w:rsid w:val="00C3382D"/>
    <w:rsid w:val="00C33F2A"/>
    <w:rsid w:val="00C34677"/>
    <w:rsid w:val="00C346A1"/>
    <w:rsid w:val="00C35822"/>
    <w:rsid w:val="00C3640A"/>
    <w:rsid w:val="00C36EAE"/>
    <w:rsid w:val="00C36F47"/>
    <w:rsid w:val="00C372AB"/>
    <w:rsid w:val="00C373B5"/>
    <w:rsid w:val="00C37C71"/>
    <w:rsid w:val="00C40249"/>
    <w:rsid w:val="00C40478"/>
    <w:rsid w:val="00C404F6"/>
    <w:rsid w:val="00C407B0"/>
    <w:rsid w:val="00C4096E"/>
    <w:rsid w:val="00C413D9"/>
    <w:rsid w:val="00C41A6F"/>
    <w:rsid w:val="00C41D0F"/>
    <w:rsid w:val="00C42012"/>
    <w:rsid w:val="00C42CE0"/>
    <w:rsid w:val="00C42D9B"/>
    <w:rsid w:val="00C42E33"/>
    <w:rsid w:val="00C43498"/>
    <w:rsid w:val="00C44190"/>
    <w:rsid w:val="00C445CA"/>
    <w:rsid w:val="00C44708"/>
    <w:rsid w:val="00C44DDC"/>
    <w:rsid w:val="00C453CA"/>
    <w:rsid w:val="00C45728"/>
    <w:rsid w:val="00C45C4C"/>
    <w:rsid w:val="00C46135"/>
    <w:rsid w:val="00C463A7"/>
    <w:rsid w:val="00C464BA"/>
    <w:rsid w:val="00C46E76"/>
    <w:rsid w:val="00C47331"/>
    <w:rsid w:val="00C4771F"/>
    <w:rsid w:val="00C47A42"/>
    <w:rsid w:val="00C47ECB"/>
    <w:rsid w:val="00C50334"/>
    <w:rsid w:val="00C5046A"/>
    <w:rsid w:val="00C50561"/>
    <w:rsid w:val="00C5078F"/>
    <w:rsid w:val="00C51061"/>
    <w:rsid w:val="00C51449"/>
    <w:rsid w:val="00C51871"/>
    <w:rsid w:val="00C51E83"/>
    <w:rsid w:val="00C521E9"/>
    <w:rsid w:val="00C535C0"/>
    <w:rsid w:val="00C54589"/>
    <w:rsid w:val="00C54E52"/>
    <w:rsid w:val="00C54E5E"/>
    <w:rsid w:val="00C552A1"/>
    <w:rsid w:val="00C552FF"/>
    <w:rsid w:val="00C554DA"/>
    <w:rsid w:val="00C55F7B"/>
    <w:rsid w:val="00C5636A"/>
    <w:rsid w:val="00C5658F"/>
    <w:rsid w:val="00C5680F"/>
    <w:rsid w:val="00C56889"/>
    <w:rsid w:val="00C5699B"/>
    <w:rsid w:val="00C570DD"/>
    <w:rsid w:val="00C57645"/>
    <w:rsid w:val="00C602C9"/>
    <w:rsid w:val="00C60F76"/>
    <w:rsid w:val="00C61195"/>
    <w:rsid w:val="00C62230"/>
    <w:rsid w:val="00C62846"/>
    <w:rsid w:val="00C62E51"/>
    <w:rsid w:val="00C6323A"/>
    <w:rsid w:val="00C63A1B"/>
    <w:rsid w:val="00C640C1"/>
    <w:rsid w:val="00C6474B"/>
    <w:rsid w:val="00C647B8"/>
    <w:rsid w:val="00C6510E"/>
    <w:rsid w:val="00C65AEE"/>
    <w:rsid w:val="00C66752"/>
    <w:rsid w:val="00C66E75"/>
    <w:rsid w:val="00C6781B"/>
    <w:rsid w:val="00C679A8"/>
    <w:rsid w:val="00C67D1B"/>
    <w:rsid w:val="00C70330"/>
    <w:rsid w:val="00C70A74"/>
    <w:rsid w:val="00C71388"/>
    <w:rsid w:val="00C715B4"/>
    <w:rsid w:val="00C71717"/>
    <w:rsid w:val="00C72222"/>
    <w:rsid w:val="00C72237"/>
    <w:rsid w:val="00C72352"/>
    <w:rsid w:val="00C724E1"/>
    <w:rsid w:val="00C72643"/>
    <w:rsid w:val="00C7273E"/>
    <w:rsid w:val="00C7288C"/>
    <w:rsid w:val="00C73010"/>
    <w:rsid w:val="00C732A2"/>
    <w:rsid w:val="00C73683"/>
    <w:rsid w:val="00C739CB"/>
    <w:rsid w:val="00C73C60"/>
    <w:rsid w:val="00C74166"/>
    <w:rsid w:val="00C7519D"/>
    <w:rsid w:val="00C752E4"/>
    <w:rsid w:val="00C75A6D"/>
    <w:rsid w:val="00C76792"/>
    <w:rsid w:val="00C76822"/>
    <w:rsid w:val="00C76900"/>
    <w:rsid w:val="00C769C1"/>
    <w:rsid w:val="00C76CAB"/>
    <w:rsid w:val="00C76F10"/>
    <w:rsid w:val="00C77719"/>
    <w:rsid w:val="00C77D0F"/>
    <w:rsid w:val="00C77F06"/>
    <w:rsid w:val="00C8028F"/>
    <w:rsid w:val="00C80682"/>
    <w:rsid w:val="00C80886"/>
    <w:rsid w:val="00C81AB0"/>
    <w:rsid w:val="00C81C55"/>
    <w:rsid w:val="00C81D4E"/>
    <w:rsid w:val="00C81F7E"/>
    <w:rsid w:val="00C823D2"/>
    <w:rsid w:val="00C8254A"/>
    <w:rsid w:val="00C83C75"/>
    <w:rsid w:val="00C83DB2"/>
    <w:rsid w:val="00C84828"/>
    <w:rsid w:val="00C854A3"/>
    <w:rsid w:val="00C856AE"/>
    <w:rsid w:val="00C86F8A"/>
    <w:rsid w:val="00C8777A"/>
    <w:rsid w:val="00C90101"/>
    <w:rsid w:val="00C90A1B"/>
    <w:rsid w:val="00C90A66"/>
    <w:rsid w:val="00C911E6"/>
    <w:rsid w:val="00C91B7D"/>
    <w:rsid w:val="00C91F1E"/>
    <w:rsid w:val="00C925CD"/>
    <w:rsid w:val="00C92A47"/>
    <w:rsid w:val="00C92DC2"/>
    <w:rsid w:val="00C92F2D"/>
    <w:rsid w:val="00C92FDC"/>
    <w:rsid w:val="00C9383D"/>
    <w:rsid w:val="00C93C60"/>
    <w:rsid w:val="00C93F29"/>
    <w:rsid w:val="00C94D7F"/>
    <w:rsid w:val="00C94FE6"/>
    <w:rsid w:val="00C95209"/>
    <w:rsid w:val="00C9573F"/>
    <w:rsid w:val="00C95FA4"/>
    <w:rsid w:val="00C965F5"/>
    <w:rsid w:val="00C96CAE"/>
    <w:rsid w:val="00C96DB1"/>
    <w:rsid w:val="00C976FC"/>
    <w:rsid w:val="00C97833"/>
    <w:rsid w:val="00C9793E"/>
    <w:rsid w:val="00C97A3B"/>
    <w:rsid w:val="00C97A63"/>
    <w:rsid w:val="00C97B3A"/>
    <w:rsid w:val="00CA0321"/>
    <w:rsid w:val="00CA0E78"/>
    <w:rsid w:val="00CA1BD2"/>
    <w:rsid w:val="00CA1C4B"/>
    <w:rsid w:val="00CA1EA6"/>
    <w:rsid w:val="00CA2356"/>
    <w:rsid w:val="00CA2876"/>
    <w:rsid w:val="00CA2A94"/>
    <w:rsid w:val="00CA2CD8"/>
    <w:rsid w:val="00CA2CFF"/>
    <w:rsid w:val="00CA2DA7"/>
    <w:rsid w:val="00CA31E3"/>
    <w:rsid w:val="00CA348A"/>
    <w:rsid w:val="00CA3516"/>
    <w:rsid w:val="00CA370C"/>
    <w:rsid w:val="00CA4E67"/>
    <w:rsid w:val="00CA5E78"/>
    <w:rsid w:val="00CA61C9"/>
    <w:rsid w:val="00CA665E"/>
    <w:rsid w:val="00CA6EB5"/>
    <w:rsid w:val="00CA75EA"/>
    <w:rsid w:val="00CB0B8C"/>
    <w:rsid w:val="00CB0BD5"/>
    <w:rsid w:val="00CB10DF"/>
    <w:rsid w:val="00CB2475"/>
    <w:rsid w:val="00CB28EF"/>
    <w:rsid w:val="00CB2D22"/>
    <w:rsid w:val="00CB3899"/>
    <w:rsid w:val="00CB3B29"/>
    <w:rsid w:val="00CB3B45"/>
    <w:rsid w:val="00CB417B"/>
    <w:rsid w:val="00CB4A36"/>
    <w:rsid w:val="00CB4D4A"/>
    <w:rsid w:val="00CB5396"/>
    <w:rsid w:val="00CB6CDB"/>
    <w:rsid w:val="00CB7D8D"/>
    <w:rsid w:val="00CC0B70"/>
    <w:rsid w:val="00CC0B7B"/>
    <w:rsid w:val="00CC12D6"/>
    <w:rsid w:val="00CC187A"/>
    <w:rsid w:val="00CC1B70"/>
    <w:rsid w:val="00CC1B9E"/>
    <w:rsid w:val="00CC24B7"/>
    <w:rsid w:val="00CC2AA2"/>
    <w:rsid w:val="00CC34A7"/>
    <w:rsid w:val="00CC365C"/>
    <w:rsid w:val="00CC3810"/>
    <w:rsid w:val="00CC3910"/>
    <w:rsid w:val="00CC398B"/>
    <w:rsid w:val="00CC3F8C"/>
    <w:rsid w:val="00CC4214"/>
    <w:rsid w:val="00CC42EC"/>
    <w:rsid w:val="00CC5121"/>
    <w:rsid w:val="00CC5601"/>
    <w:rsid w:val="00CC5633"/>
    <w:rsid w:val="00CC57A8"/>
    <w:rsid w:val="00CC629D"/>
    <w:rsid w:val="00CC6757"/>
    <w:rsid w:val="00CC6B7F"/>
    <w:rsid w:val="00CC6DB1"/>
    <w:rsid w:val="00CC7652"/>
    <w:rsid w:val="00CD01AC"/>
    <w:rsid w:val="00CD0347"/>
    <w:rsid w:val="00CD07A6"/>
    <w:rsid w:val="00CD0B40"/>
    <w:rsid w:val="00CD0CE4"/>
    <w:rsid w:val="00CD0E51"/>
    <w:rsid w:val="00CD105D"/>
    <w:rsid w:val="00CD110D"/>
    <w:rsid w:val="00CD1685"/>
    <w:rsid w:val="00CD1959"/>
    <w:rsid w:val="00CD25BF"/>
    <w:rsid w:val="00CD262D"/>
    <w:rsid w:val="00CD28A4"/>
    <w:rsid w:val="00CD364F"/>
    <w:rsid w:val="00CD3927"/>
    <w:rsid w:val="00CD3BEB"/>
    <w:rsid w:val="00CD4843"/>
    <w:rsid w:val="00CD4949"/>
    <w:rsid w:val="00CD49FE"/>
    <w:rsid w:val="00CD4B16"/>
    <w:rsid w:val="00CD516E"/>
    <w:rsid w:val="00CD540B"/>
    <w:rsid w:val="00CD6C9A"/>
    <w:rsid w:val="00CD6CDB"/>
    <w:rsid w:val="00CD74B5"/>
    <w:rsid w:val="00CD767B"/>
    <w:rsid w:val="00CD7A53"/>
    <w:rsid w:val="00CD7C20"/>
    <w:rsid w:val="00CD7E82"/>
    <w:rsid w:val="00CE0544"/>
    <w:rsid w:val="00CE0575"/>
    <w:rsid w:val="00CE0DD9"/>
    <w:rsid w:val="00CE12C3"/>
    <w:rsid w:val="00CE1759"/>
    <w:rsid w:val="00CE17CD"/>
    <w:rsid w:val="00CE1E27"/>
    <w:rsid w:val="00CE1E31"/>
    <w:rsid w:val="00CE1E65"/>
    <w:rsid w:val="00CE2A57"/>
    <w:rsid w:val="00CE3AAE"/>
    <w:rsid w:val="00CE3C8D"/>
    <w:rsid w:val="00CE3C92"/>
    <w:rsid w:val="00CE3D52"/>
    <w:rsid w:val="00CE47C1"/>
    <w:rsid w:val="00CE4BD2"/>
    <w:rsid w:val="00CE4F9E"/>
    <w:rsid w:val="00CE5568"/>
    <w:rsid w:val="00CE586D"/>
    <w:rsid w:val="00CE62BB"/>
    <w:rsid w:val="00CE680D"/>
    <w:rsid w:val="00CE6DA3"/>
    <w:rsid w:val="00CE7124"/>
    <w:rsid w:val="00CE7ADA"/>
    <w:rsid w:val="00CE7CD3"/>
    <w:rsid w:val="00CE7CE9"/>
    <w:rsid w:val="00CF0388"/>
    <w:rsid w:val="00CF03D1"/>
    <w:rsid w:val="00CF04E8"/>
    <w:rsid w:val="00CF05E6"/>
    <w:rsid w:val="00CF1171"/>
    <w:rsid w:val="00CF12BA"/>
    <w:rsid w:val="00CF1949"/>
    <w:rsid w:val="00CF1D3F"/>
    <w:rsid w:val="00CF235B"/>
    <w:rsid w:val="00CF28D4"/>
    <w:rsid w:val="00CF3046"/>
    <w:rsid w:val="00CF335C"/>
    <w:rsid w:val="00CF38EC"/>
    <w:rsid w:val="00CF390C"/>
    <w:rsid w:val="00CF3C60"/>
    <w:rsid w:val="00CF3C8F"/>
    <w:rsid w:val="00CF3E1F"/>
    <w:rsid w:val="00CF3EA1"/>
    <w:rsid w:val="00CF3F34"/>
    <w:rsid w:val="00CF4131"/>
    <w:rsid w:val="00CF441D"/>
    <w:rsid w:val="00CF4B25"/>
    <w:rsid w:val="00CF53CA"/>
    <w:rsid w:val="00CF58F5"/>
    <w:rsid w:val="00CF5DC7"/>
    <w:rsid w:val="00CF5EA2"/>
    <w:rsid w:val="00CF665D"/>
    <w:rsid w:val="00CF6835"/>
    <w:rsid w:val="00CF6CE5"/>
    <w:rsid w:val="00CF788F"/>
    <w:rsid w:val="00CF792A"/>
    <w:rsid w:val="00D00067"/>
    <w:rsid w:val="00D005D4"/>
    <w:rsid w:val="00D005EC"/>
    <w:rsid w:val="00D009DA"/>
    <w:rsid w:val="00D00A56"/>
    <w:rsid w:val="00D02D6C"/>
    <w:rsid w:val="00D02DC9"/>
    <w:rsid w:val="00D02E31"/>
    <w:rsid w:val="00D03027"/>
    <w:rsid w:val="00D040D8"/>
    <w:rsid w:val="00D049C9"/>
    <w:rsid w:val="00D05530"/>
    <w:rsid w:val="00D0615F"/>
    <w:rsid w:val="00D06496"/>
    <w:rsid w:val="00D06AC0"/>
    <w:rsid w:val="00D07AB5"/>
    <w:rsid w:val="00D108AA"/>
    <w:rsid w:val="00D10BA6"/>
    <w:rsid w:val="00D115BC"/>
    <w:rsid w:val="00D1319D"/>
    <w:rsid w:val="00D13659"/>
    <w:rsid w:val="00D13C6D"/>
    <w:rsid w:val="00D13D3B"/>
    <w:rsid w:val="00D13E0D"/>
    <w:rsid w:val="00D148FA"/>
    <w:rsid w:val="00D14C42"/>
    <w:rsid w:val="00D14D99"/>
    <w:rsid w:val="00D14DAC"/>
    <w:rsid w:val="00D14FF1"/>
    <w:rsid w:val="00D152B8"/>
    <w:rsid w:val="00D15738"/>
    <w:rsid w:val="00D159B9"/>
    <w:rsid w:val="00D15B92"/>
    <w:rsid w:val="00D15F84"/>
    <w:rsid w:val="00D1678B"/>
    <w:rsid w:val="00D167D6"/>
    <w:rsid w:val="00D17F94"/>
    <w:rsid w:val="00D203D3"/>
    <w:rsid w:val="00D20B52"/>
    <w:rsid w:val="00D20B7A"/>
    <w:rsid w:val="00D21402"/>
    <w:rsid w:val="00D21461"/>
    <w:rsid w:val="00D21685"/>
    <w:rsid w:val="00D21925"/>
    <w:rsid w:val="00D219FC"/>
    <w:rsid w:val="00D21FD7"/>
    <w:rsid w:val="00D2227B"/>
    <w:rsid w:val="00D22D39"/>
    <w:rsid w:val="00D23030"/>
    <w:rsid w:val="00D232C5"/>
    <w:rsid w:val="00D233D7"/>
    <w:rsid w:val="00D23DF7"/>
    <w:rsid w:val="00D23F0A"/>
    <w:rsid w:val="00D24921"/>
    <w:rsid w:val="00D25345"/>
    <w:rsid w:val="00D25D96"/>
    <w:rsid w:val="00D26C77"/>
    <w:rsid w:val="00D26FB3"/>
    <w:rsid w:val="00D27EA4"/>
    <w:rsid w:val="00D30129"/>
    <w:rsid w:val="00D30604"/>
    <w:rsid w:val="00D31010"/>
    <w:rsid w:val="00D31124"/>
    <w:rsid w:val="00D3122A"/>
    <w:rsid w:val="00D3125C"/>
    <w:rsid w:val="00D31AF3"/>
    <w:rsid w:val="00D31E56"/>
    <w:rsid w:val="00D32442"/>
    <w:rsid w:val="00D32F4E"/>
    <w:rsid w:val="00D331B1"/>
    <w:rsid w:val="00D3347C"/>
    <w:rsid w:val="00D33732"/>
    <w:rsid w:val="00D33D33"/>
    <w:rsid w:val="00D33FD2"/>
    <w:rsid w:val="00D34F58"/>
    <w:rsid w:val="00D351A2"/>
    <w:rsid w:val="00D35812"/>
    <w:rsid w:val="00D35E81"/>
    <w:rsid w:val="00D360DF"/>
    <w:rsid w:val="00D362F0"/>
    <w:rsid w:val="00D36929"/>
    <w:rsid w:val="00D36CA2"/>
    <w:rsid w:val="00D36F97"/>
    <w:rsid w:val="00D3711B"/>
    <w:rsid w:val="00D3720C"/>
    <w:rsid w:val="00D3761F"/>
    <w:rsid w:val="00D37C23"/>
    <w:rsid w:val="00D4071A"/>
    <w:rsid w:val="00D40E0A"/>
    <w:rsid w:val="00D40F8D"/>
    <w:rsid w:val="00D414B7"/>
    <w:rsid w:val="00D42213"/>
    <w:rsid w:val="00D4233F"/>
    <w:rsid w:val="00D42514"/>
    <w:rsid w:val="00D4259D"/>
    <w:rsid w:val="00D4272E"/>
    <w:rsid w:val="00D42FC7"/>
    <w:rsid w:val="00D43939"/>
    <w:rsid w:val="00D43BA2"/>
    <w:rsid w:val="00D4431B"/>
    <w:rsid w:val="00D4433E"/>
    <w:rsid w:val="00D44C7A"/>
    <w:rsid w:val="00D44D94"/>
    <w:rsid w:val="00D44DEC"/>
    <w:rsid w:val="00D44FF9"/>
    <w:rsid w:val="00D4595F"/>
    <w:rsid w:val="00D46489"/>
    <w:rsid w:val="00D465B7"/>
    <w:rsid w:val="00D46C88"/>
    <w:rsid w:val="00D46E62"/>
    <w:rsid w:val="00D47BCB"/>
    <w:rsid w:val="00D47F0A"/>
    <w:rsid w:val="00D50416"/>
    <w:rsid w:val="00D5042E"/>
    <w:rsid w:val="00D50E3C"/>
    <w:rsid w:val="00D5168F"/>
    <w:rsid w:val="00D518CF"/>
    <w:rsid w:val="00D51AA5"/>
    <w:rsid w:val="00D51FBF"/>
    <w:rsid w:val="00D528FC"/>
    <w:rsid w:val="00D52CEA"/>
    <w:rsid w:val="00D52D01"/>
    <w:rsid w:val="00D52FEE"/>
    <w:rsid w:val="00D5312E"/>
    <w:rsid w:val="00D54318"/>
    <w:rsid w:val="00D543F4"/>
    <w:rsid w:val="00D546E9"/>
    <w:rsid w:val="00D54741"/>
    <w:rsid w:val="00D557EE"/>
    <w:rsid w:val="00D558B2"/>
    <w:rsid w:val="00D5591C"/>
    <w:rsid w:val="00D55ECC"/>
    <w:rsid w:val="00D561CB"/>
    <w:rsid w:val="00D5652B"/>
    <w:rsid w:val="00D56964"/>
    <w:rsid w:val="00D56AA8"/>
    <w:rsid w:val="00D570BB"/>
    <w:rsid w:val="00D57F87"/>
    <w:rsid w:val="00D60327"/>
    <w:rsid w:val="00D60333"/>
    <w:rsid w:val="00D60698"/>
    <w:rsid w:val="00D61A7D"/>
    <w:rsid w:val="00D61ABF"/>
    <w:rsid w:val="00D61B07"/>
    <w:rsid w:val="00D6211D"/>
    <w:rsid w:val="00D62841"/>
    <w:rsid w:val="00D62F9D"/>
    <w:rsid w:val="00D63934"/>
    <w:rsid w:val="00D63D8C"/>
    <w:rsid w:val="00D63E4A"/>
    <w:rsid w:val="00D642BA"/>
    <w:rsid w:val="00D643E5"/>
    <w:rsid w:val="00D64403"/>
    <w:rsid w:val="00D64927"/>
    <w:rsid w:val="00D64BE0"/>
    <w:rsid w:val="00D6532B"/>
    <w:rsid w:val="00D65A5E"/>
    <w:rsid w:val="00D66067"/>
    <w:rsid w:val="00D66084"/>
    <w:rsid w:val="00D662ED"/>
    <w:rsid w:val="00D664A1"/>
    <w:rsid w:val="00D665B1"/>
    <w:rsid w:val="00D66B98"/>
    <w:rsid w:val="00D66BA4"/>
    <w:rsid w:val="00D66EB6"/>
    <w:rsid w:val="00D67B9F"/>
    <w:rsid w:val="00D7051B"/>
    <w:rsid w:val="00D70E82"/>
    <w:rsid w:val="00D7162C"/>
    <w:rsid w:val="00D716C3"/>
    <w:rsid w:val="00D71C67"/>
    <w:rsid w:val="00D7230D"/>
    <w:rsid w:val="00D73359"/>
    <w:rsid w:val="00D733FC"/>
    <w:rsid w:val="00D7347D"/>
    <w:rsid w:val="00D7401D"/>
    <w:rsid w:val="00D74121"/>
    <w:rsid w:val="00D7462C"/>
    <w:rsid w:val="00D74676"/>
    <w:rsid w:val="00D74AF1"/>
    <w:rsid w:val="00D75481"/>
    <w:rsid w:val="00D758A6"/>
    <w:rsid w:val="00D7633B"/>
    <w:rsid w:val="00D76386"/>
    <w:rsid w:val="00D769D8"/>
    <w:rsid w:val="00D76B19"/>
    <w:rsid w:val="00D76D0E"/>
    <w:rsid w:val="00D7706E"/>
    <w:rsid w:val="00D77782"/>
    <w:rsid w:val="00D77ACB"/>
    <w:rsid w:val="00D77D8F"/>
    <w:rsid w:val="00D77FFC"/>
    <w:rsid w:val="00D80020"/>
    <w:rsid w:val="00D80A58"/>
    <w:rsid w:val="00D80C59"/>
    <w:rsid w:val="00D80CA8"/>
    <w:rsid w:val="00D80CAC"/>
    <w:rsid w:val="00D81035"/>
    <w:rsid w:val="00D81D23"/>
    <w:rsid w:val="00D82C21"/>
    <w:rsid w:val="00D84121"/>
    <w:rsid w:val="00D842C2"/>
    <w:rsid w:val="00D8471D"/>
    <w:rsid w:val="00D84C7F"/>
    <w:rsid w:val="00D84D8F"/>
    <w:rsid w:val="00D852D5"/>
    <w:rsid w:val="00D852FF"/>
    <w:rsid w:val="00D856A4"/>
    <w:rsid w:val="00D85845"/>
    <w:rsid w:val="00D86388"/>
    <w:rsid w:val="00D86EF6"/>
    <w:rsid w:val="00D8771E"/>
    <w:rsid w:val="00D878A0"/>
    <w:rsid w:val="00D900F0"/>
    <w:rsid w:val="00D90790"/>
    <w:rsid w:val="00D90FCF"/>
    <w:rsid w:val="00D914F5"/>
    <w:rsid w:val="00D91660"/>
    <w:rsid w:val="00D92B15"/>
    <w:rsid w:val="00D92C62"/>
    <w:rsid w:val="00D92D6F"/>
    <w:rsid w:val="00D93E97"/>
    <w:rsid w:val="00D94305"/>
    <w:rsid w:val="00D94B0A"/>
    <w:rsid w:val="00D94DD5"/>
    <w:rsid w:val="00D94FDA"/>
    <w:rsid w:val="00D95038"/>
    <w:rsid w:val="00D95596"/>
    <w:rsid w:val="00D962B5"/>
    <w:rsid w:val="00D965E6"/>
    <w:rsid w:val="00D969B6"/>
    <w:rsid w:val="00D96C3A"/>
    <w:rsid w:val="00D96D0D"/>
    <w:rsid w:val="00D96D28"/>
    <w:rsid w:val="00D96E2F"/>
    <w:rsid w:val="00D9740F"/>
    <w:rsid w:val="00D975C8"/>
    <w:rsid w:val="00D97628"/>
    <w:rsid w:val="00D97A80"/>
    <w:rsid w:val="00D97CCB"/>
    <w:rsid w:val="00D97F6A"/>
    <w:rsid w:val="00D97FED"/>
    <w:rsid w:val="00DA0713"/>
    <w:rsid w:val="00DA0A2E"/>
    <w:rsid w:val="00DA1750"/>
    <w:rsid w:val="00DA1BB2"/>
    <w:rsid w:val="00DA2093"/>
    <w:rsid w:val="00DA2ADE"/>
    <w:rsid w:val="00DA3715"/>
    <w:rsid w:val="00DA378B"/>
    <w:rsid w:val="00DA3EC2"/>
    <w:rsid w:val="00DA4594"/>
    <w:rsid w:val="00DA45A8"/>
    <w:rsid w:val="00DA4619"/>
    <w:rsid w:val="00DA477E"/>
    <w:rsid w:val="00DA4A7F"/>
    <w:rsid w:val="00DA55EA"/>
    <w:rsid w:val="00DA58B0"/>
    <w:rsid w:val="00DA5B50"/>
    <w:rsid w:val="00DA6D16"/>
    <w:rsid w:val="00DA6DF8"/>
    <w:rsid w:val="00DA75EC"/>
    <w:rsid w:val="00DA7FE1"/>
    <w:rsid w:val="00DB0C09"/>
    <w:rsid w:val="00DB13E7"/>
    <w:rsid w:val="00DB21C7"/>
    <w:rsid w:val="00DB3149"/>
    <w:rsid w:val="00DB344A"/>
    <w:rsid w:val="00DB3B01"/>
    <w:rsid w:val="00DB3F8A"/>
    <w:rsid w:val="00DB4EBB"/>
    <w:rsid w:val="00DB4F64"/>
    <w:rsid w:val="00DB6622"/>
    <w:rsid w:val="00DB6F4F"/>
    <w:rsid w:val="00DB6F85"/>
    <w:rsid w:val="00DB7103"/>
    <w:rsid w:val="00DB72EA"/>
    <w:rsid w:val="00DB769B"/>
    <w:rsid w:val="00DB7AE8"/>
    <w:rsid w:val="00DB7F39"/>
    <w:rsid w:val="00DC0298"/>
    <w:rsid w:val="00DC0B8B"/>
    <w:rsid w:val="00DC0F95"/>
    <w:rsid w:val="00DC102F"/>
    <w:rsid w:val="00DC1420"/>
    <w:rsid w:val="00DC1693"/>
    <w:rsid w:val="00DC1C74"/>
    <w:rsid w:val="00DC27CF"/>
    <w:rsid w:val="00DC287E"/>
    <w:rsid w:val="00DC30AE"/>
    <w:rsid w:val="00DC334B"/>
    <w:rsid w:val="00DC393C"/>
    <w:rsid w:val="00DC4166"/>
    <w:rsid w:val="00DC4825"/>
    <w:rsid w:val="00DC5AB0"/>
    <w:rsid w:val="00DC5ACB"/>
    <w:rsid w:val="00DC5BEC"/>
    <w:rsid w:val="00DC6295"/>
    <w:rsid w:val="00DC645C"/>
    <w:rsid w:val="00DC6A49"/>
    <w:rsid w:val="00DC6E8D"/>
    <w:rsid w:val="00DC7178"/>
    <w:rsid w:val="00DC726C"/>
    <w:rsid w:val="00DD0036"/>
    <w:rsid w:val="00DD0693"/>
    <w:rsid w:val="00DD10FF"/>
    <w:rsid w:val="00DD1292"/>
    <w:rsid w:val="00DD12D9"/>
    <w:rsid w:val="00DD160D"/>
    <w:rsid w:val="00DD1721"/>
    <w:rsid w:val="00DD1E2C"/>
    <w:rsid w:val="00DD2579"/>
    <w:rsid w:val="00DD2864"/>
    <w:rsid w:val="00DD39D9"/>
    <w:rsid w:val="00DD63C1"/>
    <w:rsid w:val="00DD68A6"/>
    <w:rsid w:val="00DD69A3"/>
    <w:rsid w:val="00DD6CB1"/>
    <w:rsid w:val="00DD6D21"/>
    <w:rsid w:val="00DD7241"/>
    <w:rsid w:val="00DD772D"/>
    <w:rsid w:val="00DD7817"/>
    <w:rsid w:val="00DD7F32"/>
    <w:rsid w:val="00DE015A"/>
    <w:rsid w:val="00DE0914"/>
    <w:rsid w:val="00DE1FDE"/>
    <w:rsid w:val="00DE212F"/>
    <w:rsid w:val="00DE22DF"/>
    <w:rsid w:val="00DE249F"/>
    <w:rsid w:val="00DE27C0"/>
    <w:rsid w:val="00DE2E58"/>
    <w:rsid w:val="00DE2EBD"/>
    <w:rsid w:val="00DE30DF"/>
    <w:rsid w:val="00DE3274"/>
    <w:rsid w:val="00DE3852"/>
    <w:rsid w:val="00DE41A4"/>
    <w:rsid w:val="00DE43DF"/>
    <w:rsid w:val="00DE45CC"/>
    <w:rsid w:val="00DE51CA"/>
    <w:rsid w:val="00DE65F3"/>
    <w:rsid w:val="00DE6630"/>
    <w:rsid w:val="00DE6E21"/>
    <w:rsid w:val="00DE6E67"/>
    <w:rsid w:val="00DE7211"/>
    <w:rsid w:val="00DF0157"/>
    <w:rsid w:val="00DF015C"/>
    <w:rsid w:val="00DF0296"/>
    <w:rsid w:val="00DF0DE6"/>
    <w:rsid w:val="00DF1D3F"/>
    <w:rsid w:val="00DF3492"/>
    <w:rsid w:val="00DF3A3D"/>
    <w:rsid w:val="00DF3B15"/>
    <w:rsid w:val="00DF3C2E"/>
    <w:rsid w:val="00DF47C4"/>
    <w:rsid w:val="00DF4E4E"/>
    <w:rsid w:val="00DF4F5D"/>
    <w:rsid w:val="00DF6174"/>
    <w:rsid w:val="00DF6DA4"/>
    <w:rsid w:val="00DF7131"/>
    <w:rsid w:val="00DF713D"/>
    <w:rsid w:val="00DF7F69"/>
    <w:rsid w:val="00E00003"/>
    <w:rsid w:val="00E009C5"/>
    <w:rsid w:val="00E00C33"/>
    <w:rsid w:val="00E00F36"/>
    <w:rsid w:val="00E0128D"/>
    <w:rsid w:val="00E0133B"/>
    <w:rsid w:val="00E01CB1"/>
    <w:rsid w:val="00E02244"/>
    <w:rsid w:val="00E02F59"/>
    <w:rsid w:val="00E03DFA"/>
    <w:rsid w:val="00E04167"/>
    <w:rsid w:val="00E04791"/>
    <w:rsid w:val="00E048F0"/>
    <w:rsid w:val="00E04B0D"/>
    <w:rsid w:val="00E04B44"/>
    <w:rsid w:val="00E05007"/>
    <w:rsid w:val="00E0508B"/>
    <w:rsid w:val="00E050B4"/>
    <w:rsid w:val="00E05A9A"/>
    <w:rsid w:val="00E05D2C"/>
    <w:rsid w:val="00E066BE"/>
    <w:rsid w:val="00E06713"/>
    <w:rsid w:val="00E06935"/>
    <w:rsid w:val="00E07206"/>
    <w:rsid w:val="00E072D0"/>
    <w:rsid w:val="00E07857"/>
    <w:rsid w:val="00E07BB1"/>
    <w:rsid w:val="00E07D09"/>
    <w:rsid w:val="00E10609"/>
    <w:rsid w:val="00E10CDD"/>
    <w:rsid w:val="00E10D09"/>
    <w:rsid w:val="00E10F50"/>
    <w:rsid w:val="00E11033"/>
    <w:rsid w:val="00E1180F"/>
    <w:rsid w:val="00E11A3B"/>
    <w:rsid w:val="00E11E5E"/>
    <w:rsid w:val="00E12029"/>
    <w:rsid w:val="00E12728"/>
    <w:rsid w:val="00E129BE"/>
    <w:rsid w:val="00E12E5F"/>
    <w:rsid w:val="00E12F6F"/>
    <w:rsid w:val="00E1340F"/>
    <w:rsid w:val="00E1379F"/>
    <w:rsid w:val="00E13B96"/>
    <w:rsid w:val="00E146B9"/>
    <w:rsid w:val="00E14E17"/>
    <w:rsid w:val="00E15137"/>
    <w:rsid w:val="00E15484"/>
    <w:rsid w:val="00E156A7"/>
    <w:rsid w:val="00E15842"/>
    <w:rsid w:val="00E158C9"/>
    <w:rsid w:val="00E1653B"/>
    <w:rsid w:val="00E16AE9"/>
    <w:rsid w:val="00E16DDD"/>
    <w:rsid w:val="00E21462"/>
    <w:rsid w:val="00E21AE7"/>
    <w:rsid w:val="00E21F26"/>
    <w:rsid w:val="00E21FDB"/>
    <w:rsid w:val="00E23082"/>
    <w:rsid w:val="00E23630"/>
    <w:rsid w:val="00E237E5"/>
    <w:rsid w:val="00E23830"/>
    <w:rsid w:val="00E23E5C"/>
    <w:rsid w:val="00E23F34"/>
    <w:rsid w:val="00E24245"/>
    <w:rsid w:val="00E24425"/>
    <w:rsid w:val="00E2450D"/>
    <w:rsid w:val="00E249CB"/>
    <w:rsid w:val="00E24B7F"/>
    <w:rsid w:val="00E24C0A"/>
    <w:rsid w:val="00E25D25"/>
    <w:rsid w:val="00E26828"/>
    <w:rsid w:val="00E268EC"/>
    <w:rsid w:val="00E2723D"/>
    <w:rsid w:val="00E272E5"/>
    <w:rsid w:val="00E2774E"/>
    <w:rsid w:val="00E278F9"/>
    <w:rsid w:val="00E30415"/>
    <w:rsid w:val="00E30589"/>
    <w:rsid w:val="00E305D4"/>
    <w:rsid w:val="00E30967"/>
    <w:rsid w:val="00E30984"/>
    <w:rsid w:val="00E30AA4"/>
    <w:rsid w:val="00E31007"/>
    <w:rsid w:val="00E31639"/>
    <w:rsid w:val="00E3171E"/>
    <w:rsid w:val="00E31BE8"/>
    <w:rsid w:val="00E31E60"/>
    <w:rsid w:val="00E322B5"/>
    <w:rsid w:val="00E3232D"/>
    <w:rsid w:val="00E3268C"/>
    <w:rsid w:val="00E32AEE"/>
    <w:rsid w:val="00E32D61"/>
    <w:rsid w:val="00E331D5"/>
    <w:rsid w:val="00E34383"/>
    <w:rsid w:val="00E3481B"/>
    <w:rsid w:val="00E34E64"/>
    <w:rsid w:val="00E358DC"/>
    <w:rsid w:val="00E35D36"/>
    <w:rsid w:val="00E35F37"/>
    <w:rsid w:val="00E36262"/>
    <w:rsid w:val="00E36A5A"/>
    <w:rsid w:val="00E373AE"/>
    <w:rsid w:val="00E37764"/>
    <w:rsid w:val="00E37CC2"/>
    <w:rsid w:val="00E37DB2"/>
    <w:rsid w:val="00E40220"/>
    <w:rsid w:val="00E40265"/>
    <w:rsid w:val="00E40836"/>
    <w:rsid w:val="00E40ADB"/>
    <w:rsid w:val="00E40E9E"/>
    <w:rsid w:val="00E410AD"/>
    <w:rsid w:val="00E4122E"/>
    <w:rsid w:val="00E41370"/>
    <w:rsid w:val="00E42372"/>
    <w:rsid w:val="00E42402"/>
    <w:rsid w:val="00E42416"/>
    <w:rsid w:val="00E424F5"/>
    <w:rsid w:val="00E427AD"/>
    <w:rsid w:val="00E42914"/>
    <w:rsid w:val="00E42D20"/>
    <w:rsid w:val="00E437E6"/>
    <w:rsid w:val="00E44707"/>
    <w:rsid w:val="00E44A21"/>
    <w:rsid w:val="00E44B39"/>
    <w:rsid w:val="00E45628"/>
    <w:rsid w:val="00E464D3"/>
    <w:rsid w:val="00E504BD"/>
    <w:rsid w:val="00E5061D"/>
    <w:rsid w:val="00E50747"/>
    <w:rsid w:val="00E51C33"/>
    <w:rsid w:val="00E523FB"/>
    <w:rsid w:val="00E52463"/>
    <w:rsid w:val="00E5282C"/>
    <w:rsid w:val="00E52DE8"/>
    <w:rsid w:val="00E540D6"/>
    <w:rsid w:val="00E551A3"/>
    <w:rsid w:val="00E554C1"/>
    <w:rsid w:val="00E55BDF"/>
    <w:rsid w:val="00E56200"/>
    <w:rsid w:val="00E56299"/>
    <w:rsid w:val="00E56433"/>
    <w:rsid w:val="00E566AB"/>
    <w:rsid w:val="00E56814"/>
    <w:rsid w:val="00E56B8A"/>
    <w:rsid w:val="00E57BCB"/>
    <w:rsid w:val="00E57F4C"/>
    <w:rsid w:val="00E601ED"/>
    <w:rsid w:val="00E603D6"/>
    <w:rsid w:val="00E606EE"/>
    <w:rsid w:val="00E60A2D"/>
    <w:rsid w:val="00E60C5C"/>
    <w:rsid w:val="00E60F54"/>
    <w:rsid w:val="00E60F98"/>
    <w:rsid w:val="00E61007"/>
    <w:rsid w:val="00E615AB"/>
    <w:rsid w:val="00E62BC3"/>
    <w:rsid w:val="00E63503"/>
    <w:rsid w:val="00E63D23"/>
    <w:rsid w:val="00E64041"/>
    <w:rsid w:val="00E6453E"/>
    <w:rsid w:val="00E64762"/>
    <w:rsid w:val="00E64879"/>
    <w:rsid w:val="00E64947"/>
    <w:rsid w:val="00E64AF4"/>
    <w:rsid w:val="00E651A7"/>
    <w:rsid w:val="00E651C8"/>
    <w:rsid w:val="00E659F6"/>
    <w:rsid w:val="00E65D22"/>
    <w:rsid w:val="00E65E23"/>
    <w:rsid w:val="00E665A5"/>
    <w:rsid w:val="00E6671C"/>
    <w:rsid w:val="00E66A3E"/>
    <w:rsid w:val="00E67AAC"/>
    <w:rsid w:val="00E67B2B"/>
    <w:rsid w:val="00E67C48"/>
    <w:rsid w:val="00E67E44"/>
    <w:rsid w:val="00E7059D"/>
    <w:rsid w:val="00E70A06"/>
    <w:rsid w:val="00E71354"/>
    <w:rsid w:val="00E7152E"/>
    <w:rsid w:val="00E7183E"/>
    <w:rsid w:val="00E71D49"/>
    <w:rsid w:val="00E71EAC"/>
    <w:rsid w:val="00E7220E"/>
    <w:rsid w:val="00E7285E"/>
    <w:rsid w:val="00E73939"/>
    <w:rsid w:val="00E73AF2"/>
    <w:rsid w:val="00E745A8"/>
    <w:rsid w:val="00E74D19"/>
    <w:rsid w:val="00E75520"/>
    <w:rsid w:val="00E75651"/>
    <w:rsid w:val="00E75AA5"/>
    <w:rsid w:val="00E76263"/>
    <w:rsid w:val="00E76297"/>
    <w:rsid w:val="00E7656C"/>
    <w:rsid w:val="00E770AA"/>
    <w:rsid w:val="00E771A6"/>
    <w:rsid w:val="00E7720E"/>
    <w:rsid w:val="00E77212"/>
    <w:rsid w:val="00E77C17"/>
    <w:rsid w:val="00E80037"/>
    <w:rsid w:val="00E80131"/>
    <w:rsid w:val="00E80A5B"/>
    <w:rsid w:val="00E80B84"/>
    <w:rsid w:val="00E814DB"/>
    <w:rsid w:val="00E81854"/>
    <w:rsid w:val="00E81A10"/>
    <w:rsid w:val="00E81D0C"/>
    <w:rsid w:val="00E81FC8"/>
    <w:rsid w:val="00E82679"/>
    <w:rsid w:val="00E831C4"/>
    <w:rsid w:val="00E833BD"/>
    <w:rsid w:val="00E833DA"/>
    <w:rsid w:val="00E83780"/>
    <w:rsid w:val="00E83B21"/>
    <w:rsid w:val="00E83B81"/>
    <w:rsid w:val="00E84055"/>
    <w:rsid w:val="00E843B6"/>
    <w:rsid w:val="00E84595"/>
    <w:rsid w:val="00E846BA"/>
    <w:rsid w:val="00E84D06"/>
    <w:rsid w:val="00E85159"/>
    <w:rsid w:val="00E85AD2"/>
    <w:rsid w:val="00E85B4E"/>
    <w:rsid w:val="00E85E7B"/>
    <w:rsid w:val="00E86462"/>
    <w:rsid w:val="00E86B8D"/>
    <w:rsid w:val="00E87A47"/>
    <w:rsid w:val="00E87FFB"/>
    <w:rsid w:val="00E9003C"/>
    <w:rsid w:val="00E90525"/>
    <w:rsid w:val="00E906AE"/>
    <w:rsid w:val="00E90989"/>
    <w:rsid w:val="00E9108F"/>
    <w:rsid w:val="00E917B0"/>
    <w:rsid w:val="00E918EB"/>
    <w:rsid w:val="00E91CBA"/>
    <w:rsid w:val="00E924BD"/>
    <w:rsid w:val="00E92C0F"/>
    <w:rsid w:val="00E93107"/>
    <w:rsid w:val="00E93A10"/>
    <w:rsid w:val="00E93DF0"/>
    <w:rsid w:val="00E93E92"/>
    <w:rsid w:val="00E943B4"/>
    <w:rsid w:val="00E944AF"/>
    <w:rsid w:val="00E94A94"/>
    <w:rsid w:val="00E94B4B"/>
    <w:rsid w:val="00E94FEF"/>
    <w:rsid w:val="00E950A1"/>
    <w:rsid w:val="00E9516C"/>
    <w:rsid w:val="00E957B0"/>
    <w:rsid w:val="00E95A02"/>
    <w:rsid w:val="00E96126"/>
    <w:rsid w:val="00E962FB"/>
    <w:rsid w:val="00E969B2"/>
    <w:rsid w:val="00E97054"/>
    <w:rsid w:val="00E9724C"/>
    <w:rsid w:val="00E9734F"/>
    <w:rsid w:val="00EA0B5E"/>
    <w:rsid w:val="00EA1922"/>
    <w:rsid w:val="00EA1AD4"/>
    <w:rsid w:val="00EA21E1"/>
    <w:rsid w:val="00EA221F"/>
    <w:rsid w:val="00EA231C"/>
    <w:rsid w:val="00EA284F"/>
    <w:rsid w:val="00EA2D1E"/>
    <w:rsid w:val="00EA3141"/>
    <w:rsid w:val="00EA3885"/>
    <w:rsid w:val="00EA393A"/>
    <w:rsid w:val="00EA3994"/>
    <w:rsid w:val="00EA3CCE"/>
    <w:rsid w:val="00EA4155"/>
    <w:rsid w:val="00EA4636"/>
    <w:rsid w:val="00EA5A1F"/>
    <w:rsid w:val="00EA6594"/>
    <w:rsid w:val="00EA68F2"/>
    <w:rsid w:val="00EA6DD7"/>
    <w:rsid w:val="00EA7071"/>
    <w:rsid w:val="00EA7D3D"/>
    <w:rsid w:val="00EA7F47"/>
    <w:rsid w:val="00EB041D"/>
    <w:rsid w:val="00EB0814"/>
    <w:rsid w:val="00EB08B4"/>
    <w:rsid w:val="00EB0E5A"/>
    <w:rsid w:val="00EB0EE4"/>
    <w:rsid w:val="00EB1241"/>
    <w:rsid w:val="00EB13B9"/>
    <w:rsid w:val="00EB1A41"/>
    <w:rsid w:val="00EB1A44"/>
    <w:rsid w:val="00EB259A"/>
    <w:rsid w:val="00EB2671"/>
    <w:rsid w:val="00EB31AF"/>
    <w:rsid w:val="00EB3378"/>
    <w:rsid w:val="00EB39E4"/>
    <w:rsid w:val="00EB3DC8"/>
    <w:rsid w:val="00EB40F6"/>
    <w:rsid w:val="00EB452C"/>
    <w:rsid w:val="00EB4647"/>
    <w:rsid w:val="00EB46A8"/>
    <w:rsid w:val="00EB4D81"/>
    <w:rsid w:val="00EB4F4B"/>
    <w:rsid w:val="00EB52D9"/>
    <w:rsid w:val="00EB5636"/>
    <w:rsid w:val="00EB58DD"/>
    <w:rsid w:val="00EB5E80"/>
    <w:rsid w:val="00EB68FA"/>
    <w:rsid w:val="00EB6A85"/>
    <w:rsid w:val="00EB6EC9"/>
    <w:rsid w:val="00EB71B4"/>
    <w:rsid w:val="00EC1260"/>
    <w:rsid w:val="00EC1B63"/>
    <w:rsid w:val="00EC22CE"/>
    <w:rsid w:val="00EC294D"/>
    <w:rsid w:val="00EC2D90"/>
    <w:rsid w:val="00EC3362"/>
    <w:rsid w:val="00EC3383"/>
    <w:rsid w:val="00EC34D9"/>
    <w:rsid w:val="00EC3928"/>
    <w:rsid w:val="00EC3D96"/>
    <w:rsid w:val="00EC4587"/>
    <w:rsid w:val="00EC6574"/>
    <w:rsid w:val="00EC6BA9"/>
    <w:rsid w:val="00EC7060"/>
    <w:rsid w:val="00ED032E"/>
    <w:rsid w:val="00ED0481"/>
    <w:rsid w:val="00ED0B28"/>
    <w:rsid w:val="00ED0C3D"/>
    <w:rsid w:val="00ED0D4C"/>
    <w:rsid w:val="00ED0FA4"/>
    <w:rsid w:val="00ED1E58"/>
    <w:rsid w:val="00ED2662"/>
    <w:rsid w:val="00ED2787"/>
    <w:rsid w:val="00ED2D9A"/>
    <w:rsid w:val="00ED5395"/>
    <w:rsid w:val="00ED56CA"/>
    <w:rsid w:val="00ED575A"/>
    <w:rsid w:val="00ED5AAA"/>
    <w:rsid w:val="00ED64F2"/>
    <w:rsid w:val="00ED699E"/>
    <w:rsid w:val="00ED6EF2"/>
    <w:rsid w:val="00ED7633"/>
    <w:rsid w:val="00ED7976"/>
    <w:rsid w:val="00ED79D5"/>
    <w:rsid w:val="00EE013E"/>
    <w:rsid w:val="00EE0370"/>
    <w:rsid w:val="00EE0412"/>
    <w:rsid w:val="00EE06A9"/>
    <w:rsid w:val="00EE10B9"/>
    <w:rsid w:val="00EE15F2"/>
    <w:rsid w:val="00EE1B4B"/>
    <w:rsid w:val="00EE1FB1"/>
    <w:rsid w:val="00EE2843"/>
    <w:rsid w:val="00EE30B2"/>
    <w:rsid w:val="00EE315A"/>
    <w:rsid w:val="00EE341F"/>
    <w:rsid w:val="00EE3726"/>
    <w:rsid w:val="00EE39CF"/>
    <w:rsid w:val="00EE3B26"/>
    <w:rsid w:val="00EE44E6"/>
    <w:rsid w:val="00EE4B7F"/>
    <w:rsid w:val="00EE4F52"/>
    <w:rsid w:val="00EE523C"/>
    <w:rsid w:val="00EE53E9"/>
    <w:rsid w:val="00EE569A"/>
    <w:rsid w:val="00EE581B"/>
    <w:rsid w:val="00EE5DB1"/>
    <w:rsid w:val="00EE688C"/>
    <w:rsid w:val="00EE6B06"/>
    <w:rsid w:val="00EE723D"/>
    <w:rsid w:val="00EE780C"/>
    <w:rsid w:val="00EE79D0"/>
    <w:rsid w:val="00EE7E34"/>
    <w:rsid w:val="00EF00A3"/>
    <w:rsid w:val="00EF02EF"/>
    <w:rsid w:val="00EF0385"/>
    <w:rsid w:val="00EF098F"/>
    <w:rsid w:val="00EF1462"/>
    <w:rsid w:val="00EF2221"/>
    <w:rsid w:val="00EF2256"/>
    <w:rsid w:val="00EF23AE"/>
    <w:rsid w:val="00EF3465"/>
    <w:rsid w:val="00EF3A46"/>
    <w:rsid w:val="00EF443B"/>
    <w:rsid w:val="00EF467D"/>
    <w:rsid w:val="00EF47C6"/>
    <w:rsid w:val="00EF484D"/>
    <w:rsid w:val="00EF4962"/>
    <w:rsid w:val="00EF4A2F"/>
    <w:rsid w:val="00EF4BBA"/>
    <w:rsid w:val="00EF4D73"/>
    <w:rsid w:val="00EF4E93"/>
    <w:rsid w:val="00EF6495"/>
    <w:rsid w:val="00EF6A3F"/>
    <w:rsid w:val="00EF6E14"/>
    <w:rsid w:val="00F01338"/>
    <w:rsid w:val="00F0151A"/>
    <w:rsid w:val="00F02C5B"/>
    <w:rsid w:val="00F03181"/>
    <w:rsid w:val="00F03284"/>
    <w:rsid w:val="00F033B6"/>
    <w:rsid w:val="00F04080"/>
    <w:rsid w:val="00F04402"/>
    <w:rsid w:val="00F04434"/>
    <w:rsid w:val="00F047EA"/>
    <w:rsid w:val="00F04C5D"/>
    <w:rsid w:val="00F0510F"/>
    <w:rsid w:val="00F0512B"/>
    <w:rsid w:val="00F0527B"/>
    <w:rsid w:val="00F05732"/>
    <w:rsid w:val="00F05F5A"/>
    <w:rsid w:val="00F06822"/>
    <w:rsid w:val="00F06A5F"/>
    <w:rsid w:val="00F076BA"/>
    <w:rsid w:val="00F10D4B"/>
    <w:rsid w:val="00F1113A"/>
    <w:rsid w:val="00F114D0"/>
    <w:rsid w:val="00F11801"/>
    <w:rsid w:val="00F122DE"/>
    <w:rsid w:val="00F12914"/>
    <w:rsid w:val="00F13451"/>
    <w:rsid w:val="00F138D9"/>
    <w:rsid w:val="00F141EA"/>
    <w:rsid w:val="00F14360"/>
    <w:rsid w:val="00F1542F"/>
    <w:rsid w:val="00F1563C"/>
    <w:rsid w:val="00F15A57"/>
    <w:rsid w:val="00F16113"/>
    <w:rsid w:val="00F16A71"/>
    <w:rsid w:val="00F17945"/>
    <w:rsid w:val="00F20010"/>
    <w:rsid w:val="00F2062B"/>
    <w:rsid w:val="00F20A33"/>
    <w:rsid w:val="00F20E49"/>
    <w:rsid w:val="00F21CB5"/>
    <w:rsid w:val="00F22148"/>
    <w:rsid w:val="00F2261B"/>
    <w:rsid w:val="00F22662"/>
    <w:rsid w:val="00F22A38"/>
    <w:rsid w:val="00F22B42"/>
    <w:rsid w:val="00F235DB"/>
    <w:rsid w:val="00F23AA6"/>
    <w:rsid w:val="00F23C10"/>
    <w:rsid w:val="00F24339"/>
    <w:rsid w:val="00F24719"/>
    <w:rsid w:val="00F24FA9"/>
    <w:rsid w:val="00F24FAA"/>
    <w:rsid w:val="00F256F8"/>
    <w:rsid w:val="00F25987"/>
    <w:rsid w:val="00F25D0B"/>
    <w:rsid w:val="00F2658A"/>
    <w:rsid w:val="00F269A9"/>
    <w:rsid w:val="00F271A2"/>
    <w:rsid w:val="00F27B3B"/>
    <w:rsid w:val="00F27DBE"/>
    <w:rsid w:val="00F3049C"/>
    <w:rsid w:val="00F3173A"/>
    <w:rsid w:val="00F32A3E"/>
    <w:rsid w:val="00F32CF3"/>
    <w:rsid w:val="00F32D8A"/>
    <w:rsid w:val="00F332E3"/>
    <w:rsid w:val="00F33F4D"/>
    <w:rsid w:val="00F34418"/>
    <w:rsid w:val="00F344FA"/>
    <w:rsid w:val="00F34CFA"/>
    <w:rsid w:val="00F350AD"/>
    <w:rsid w:val="00F352CF"/>
    <w:rsid w:val="00F355BF"/>
    <w:rsid w:val="00F3561B"/>
    <w:rsid w:val="00F35CE6"/>
    <w:rsid w:val="00F36623"/>
    <w:rsid w:val="00F36F9B"/>
    <w:rsid w:val="00F37305"/>
    <w:rsid w:val="00F37AA5"/>
    <w:rsid w:val="00F37BB7"/>
    <w:rsid w:val="00F37D0B"/>
    <w:rsid w:val="00F37E2E"/>
    <w:rsid w:val="00F40D8A"/>
    <w:rsid w:val="00F40DFC"/>
    <w:rsid w:val="00F41015"/>
    <w:rsid w:val="00F410F3"/>
    <w:rsid w:val="00F412CC"/>
    <w:rsid w:val="00F414AC"/>
    <w:rsid w:val="00F416DF"/>
    <w:rsid w:val="00F41A56"/>
    <w:rsid w:val="00F41B0A"/>
    <w:rsid w:val="00F41CDC"/>
    <w:rsid w:val="00F423AF"/>
    <w:rsid w:val="00F4266B"/>
    <w:rsid w:val="00F43025"/>
    <w:rsid w:val="00F4332D"/>
    <w:rsid w:val="00F43970"/>
    <w:rsid w:val="00F43A25"/>
    <w:rsid w:val="00F43A96"/>
    <w:rsid w:val="00F43B38"/>
    <w:rsid w:val="00F458B6"/>
    <w:rsid w:val="00F458F8"/>
    <w:rsid w:val="00F45E4F"/>
    <w:rsid w:val="00F4692E"/>
    <w:rsid w:val="00F470C5"/>
    <w:rsid w:val="00F50582"/>
    <w:rsid w:val="00F5064E"/>
    <w:rsid w:val="00F5162A"/>
    <w:rsid w:val="00F51A17"/>
    <w:rsid w:val="00F51C45"/>
    <w:rsid w:val="00F52053"/>
    <w:rsid w:val="00F52542"/>
    <w:rsid w:val="00F5286E"/>
    <w:rsid w:val="00F529DF"/>
    <w:rsid w:val="00F53935"/>
    <w:rsid w:val="00F539A2"/>
    <w:rsid w:val="00F53A2C"/>
    <w:rsid w:val="00F53AB5"/>
    <w:rsid w:val="00F5487C"/>
    <w:rsid w:val="00F549EC"/>
    <w:rsid w:val="00F54C91"/>
    <w:rsid w:val="00F550FF"/>
    <w:rsid w:val="00F55723"/>
    <w:rsid w:val="00F55BA4"/>
    <w:rsid w:val="00F5620A"/>
    <w:rsid w:val="00F562AE"/>
    <w:rsid w:val="00F569FD"/>
    <w:rsid w:val="00F56C94"/>
    <w:rsid w:val="00F570C9"/>
    <w:rsid w:val="00F575D2"/>
    <w:rsid w:val="00F577E2"/>
    <w:rsid w:val="00F579C0"/>
    <w:rsid w:val="00F6007F"/>
    <w:rsid w:val="00F60C64"/>
    <w:rsid w:val="00F60E93"/>
    <w:rsid w:val="00F60ED4"/>
    <w:rsid w:val="00F613C3"/>
    <w:rsid w:val="00F625F2"/>
    <w:rsid w:val="00F62772"/>
    <w:rsid w:val="00F629D0"/>
    <w:rsid w:val="00F62B9B"/>
    <w:rsid w:val="00F63175"/>
    <w:rsid w:val="00F63873"/>
    <w:rsid w:val="00F638BB"/>
    <w:rsid w:val="00F63ACA"/>
    <w:rsid w:val="00F63B97"/>
    <w:rsid w:val="00F646C1"/>
    <w:rsid w:val="00F6485E"/>
    <w:rsid w:val="00F64BB2"/>
    <w:rsid w:val="00F6539F"/>
    <w:rsid w:val="00F653B4"/>
    <w:rsid w:val="00F66F50"/>
    <w:rsid w:val="00F672F8"/>
    <w:rsid w:val="00F674D0"/>
    <w:rsid w:val="00F674E6"/>
    <w:rsid w:val="00F67C1C"/>
    <w:rsid w:val="00F67E77"/>
    <w:rsid w:val="00F67FB7"/>
    <w:rsid w:val="00F70141"/>
    <w:rsid w:val="00F70288"/>
    <w:rsid w:val="00F7074D"/>
    <w:rsid w:val="00F712A2"/>
    <w:rsid w:val="00F71635"/>
    <w:rsid w:val="00F716C8"/>
    <w:rsid w:val="00F717A0"/>
    <w:rsid w:val="00F71F13"/>
    <w:rsid w:val="00F721EF"/>
    <w:rsid w:val="00F722D1"/>
    <w:rsid w:val="00F73365"/>
    <w:rsid w:val="00F73683"/>
    <w:rsid w:val="00F73C54"/>
    <w:rsid w:val="00F74255"/>
    <w:rsid w:val="00F74C2E"/>
    <w:rsid w:val="00F752CD"/>
    <w:rsid w:val="00F767DF"/>
    <w:rsid w:val="00F767F5"/>
    <w:rsid w:val="00F77C12"/>
    <w:rsid w:val="00F77C56"/>
    <w:rsid w:val="00F80161"/>
    <w:rsid w:val="00F802D2"/>
    <w:rsid w:val="00F80EF3"/>
    <w:rsid w:val="00F822BE"/>
    <w:rsid w:val="00F8257A"/>
    <w:rsid w:val="00F833F3"/>
    <w:rsid w:val="00F83946"/>
    <w:rsid w:val="00F83E03"/>
    <w:rsid w:val="00F845B4"/>
    <w:rsid w:val="00F846D1"/>
    <w:rsid w:val="00F84969"/>
    <w:rsid w:val="00F84CB6"/>
    <w:rsid w:val="00F84F73"/>
    <w:rsid w:val="00F852AD"/>
    <w:rsid w:val="00F85FEC"/>
    <w:rsid w:val="00F8625A"/>
    <w:rsid w:val="00F867EA"/>
    <w:rsid w:val="00F86EF1"/>
    <w:rsid w:val="00F87572"/>
    <w:rsid w:val="00F877B9"/>
    <w:rsid w:val="00F87904"/>
    <w:rsid w:val="00F9047A"/>
    <w:rsid w:val="00F90FE4"/>
    <w:rsid w:val="00F912DB"/>
    <w:rsid w:val="00F91D19"/>
    <w:rsid w:val="00F921B2"/>
    <w:rsid w:val="00F922B3"/>
    <w:rsid w:val="00F9241B"/>
    <w:rsid w:val="00F92625"/>
    <w:rsid w:val="00F92F38"/>
    <w:rsid w:val="00F9316A"/>
    <w:rsid w:val="00F931CE"/>
    <w:rsid w:val="00F9341C"/>
    <w:rsid w:val="00F93573"/>
    <w:rsid w:val="00F93652"/>
    <w:rsid w:val="00F9382C"/>
    <w:rsid w:val="00F939BF"/>
    <w:rsid w:val="00F93AA3"/>
    <w:rsid w:val="00F93D00"/>
    <w:rsid w:val="00F9426F"/>
    <w:rsid w:val="00F946DD"/>
    <w:rsid w:val="00F94706"/>
    <w:rsid w:val="00F95995"/>
    <w:rsid w:val="00F9693D"/>
    <w:rsid w:val="00F9696F"/>
    <w:rsid w:val="00F9715B"/>
    <w:rsid w:val="00F97249"/>
    <w:rsid w:val="00F97DEE"/>
    <w:rsid w:val="00F97F14"/>
    <w:rsid w:val="00FA058D"/>
    <w:rsid w:val="00FA0BA3"/>
    <w:rsid w:val="00FA12A7"/>
    <w:rsid w:val="00FA1513"/>
    <w:rsid w:val="00FA1B30"/>
    <w:rsid w:val="00FA2082"/>
    <w:rsid w:val="00FA20C7"/>
    <w:rsid w:val="00FA2962"/>
    <w:rsid w:val="00FA2FC4"/>
    <w:rsid w:val="00FA3AB8"/>
    <w:rsid w:val="00FA3E9F"/>
    <w:rsid w:val="00FA4B75"/>
    <w:rsid w:val="00FA544F"/>
    <w:rsid w:val="00FA55F0"/>
    <w:rsid w:val="00FA56E9"/>
    <w:rsid w:val="00FA5AEA"/>
    <w:rsid w:val="00FA5E40"/>
    <w:rsid w:val="00FA6200"/>
    <w:rsid w:val="00FA62E9"/>
    <w:rsid w:val="00FA6453"/>
    <w:rsid w:val="00FA6454"/>
    <w:rsid w:val="00FA6728"/>
    <w:rsid w:val="00FA6E9E"/>
    <w:rsid w:val="00FA756D"/>
    <w:rsid w:val="00FA762B"/>
    <w:rsid w:val="00FB04B1"/>
    <w:rsid w:val="00FB0828"/>
    <w:rsid w:val="00FB0B80"/>
    <w:rsid w:val="00FB0B87"/>
    <w:rsid w:val="00FB1308"/>
    <w:rsid w:val="00FB1496"/>
    <w:rsid w:val="00FB16B5"/>
    <w:rsid w:val="00FB224A"/>
    <w:rsid w:val="00FB328D"/>
    <w:rsid w:val="00FB36F5"/>
    <w:rsid w:val="00FB39F3"/>
    <w:rsid w:val="00FB3B5C"/>
    <w:rsid w:val="00FB3C8F"/>
    <w:rsid w:val="00FB416D"/>
    <w:rsid w:val="00FB5460"/>
    <w:rsid w:val="00FB5574"/>
    <w:rsid w:val="00FB56B8"/>
    <w:rsid w:val="00FB5870"/>
    <w:rsid w:val="00FB5FF4"/>
    <w:rsid w:val="00FB60B5"/>
    <w:rsid w:val="00FB7433"/>
    <w:rsid w:val="00FB75C3"/>
    <w:rsid w:val="00FB7C82"/>
    <w:rsid w:val="00FC1238"/>
    <w:rsid w:val="00FC1473"/>
    <w:rsid w:val="00FC1E79"/>
    <w:rsid w:val="00FC264F"/>
    <w:rsid w:val="00FC2740"/>
    <w:rsid w:val="00FC283D"/>
    <w:rsid w:val="00FC31DA"/>
    <w:rsid w:val="00FC3D46"/>
    <w:rsid w:val="00FC3E73"/>
    <w:rsid w:val="00FC4271"/>
    <w:rsid w:val="00FC5079"/>
    <w:rsid w:val="00FC5432"/>
    <w:rsid w:val="00FC5484"/>
    <w:rsid w:val="00FC5629"/>
    <w:rsid w:val="00FC5C80"/>
    <w:rsid w:val="00FC63DE"/>
    <w:rsid w:val="00FC693B"/>
    <w:rsid w:val="00FC6C07"/>
    <w:rsid w:val="00FC6FFC"/>
    <w:rsid w:val="00FC7441"/>
    <w:rsid w:val="00FC74F6"/>
    <w:rsid w:val="00FC75C5"/>
    <w:rsid w:val="00FC7868"/>
    <w:rsid w:val="00FD030E"/>
    <w:rsid w:val="00FD0752"/>
    <w:rsid w:val="00FD0C42"/>
    <w:rsid w:val="00FD2B31"/>
    <w:rsid w:val="00FD2E30"/>
    <w:rsid w:val="00FD38BF"/>
    <w:rsid w:val="00FD39C2"/>
    <w:rsid w:val="00FD4402"/>
    <w:rsid w:val="00FD4803"/>
    <w:rsid w:val="00FD4B11"/>
    <w:rsid w:val="00FD51E0"/>
    <w:rsid w:val="00FD52C2"/>
    <w:rsid w:val="00FD53EC"/>
    <w:rsid w:val="00FD558E"/>
    <w:rsid w:val="00FD56C2"/>
    <w:rsid w:val="00FD5B8E"/>
    <w:rsid w:val="00FD5C05"/>
    <w:rsid w:val="00FD5EA3"/>
    <w:rsid w:val="00FD5F64"/>
    <w:rsid w:val="00FD6155"/>
    <w:rsid w:val="00FD6E87"/>
    <w:rsid w:val="00FD710F"/>
    <w:rsid w:val="00FD7138"/>
    <w:rsid w:val="00FD7149"/>
    <w:rsid w:val="00FD73FF"/>
    <w:rsid w:val="00FD76FC"/>
    <w:rsid w:val="00FD7CE3"/>
    <w:rsid w:val="00FD7E54"/>
    <w:rsid w:val="00FE0D1A"/>
    <w:rsid w:val="00FE0D2E"/>
    <w:rsid w:val="00FE1ACA"/>
    <w:rsid w:val="00FE1C31"/>
    <w:rsid w:val="00FE2174"/>
    <w:rsid w:val="00FE2466"/>
    <w:rsid w:val="00FE27B6"/>
    <w:rsid w:val="00FE2AA6"/>
    <w:rsid w:val="00FE353A"/>
    <w:rsid w:val="00FE3D10"/>
    <w:rsid w:val="00FE419E"/>
    <w:rsid w:val="00FE4D42"/>
    <w:rsid w:val="00FE5B8D"/>
    <w:rsid w:val="00FE5C25"/>
    <w:rsid w:val="00FE5C99"/>
    <w:rsid w:val="00FE5D93"/>
    <w:rsid w:val="00FE6090"/>
    <w:rsid w:val="00FE62ED"/>
    <w:rsid w:val="00FE633B"/>
    <w:rsid w:val="00FE654C"/>
    <w:rsid w:val="00FE6A7A"/>
    <w:rsid w:val="00FE6C03"/>
    <w:rsid w:val="00FE7007"/>
    <w:rsid w:val="00FE75AF"/>
    <w:rsid w:val="00FE766A"/>
    <w:rsid w:val="00FE7C0B"/>
    <w:rsid w:val="00FE7C0F"/>
    <w:rsid w:val="00FF03DF"/>
    <w:rsid w:val="00FF068F"/>
    <w:rsid w:val="00FF0A8B"/>
    <w:rsid w:val="00FF0E0D"/>
    <w:rsid w:val="00FF0F83"/>
    <w:rsid w:val="00FF1697"/>
    <w:rsid w:val="00FF16F7"/>
    <w:rsid w:val="00FF1973"/>
    <w:rsid w:val="00FF1C40"/>
    <w:rsid w:val="00FF1F5A"/>
    <w:rsid w:val="00FF280F"/>
    <w:rsid w:val="00FF2AAF"/>
    <w:rsid w:val="00FF2DBD"/>
    <w:rsid w:val="00FF2E86"/>
    <w:rsid w:val="00FF32E7"/>
    <w:rsid w:val="00FF3306"/>
    <w:rsid w:val="00FF3352"/>
    <w:rsid w:val="00FF3BEF"/>
    <w:rsid w:val="00FF44A5"/>
    <w:rsid w:val="00FF45E7"/>
    <w:rsid w:val="00FF502C"/>
    <w:rsid w:val="00FF50DC"/>
    <w:rsid w:val="00FF5840"/>
    <w:rsid w:val="00FF5A48"/>
    <w:rsid w:val="00FF624F"/>
    <w:rsid w:val="00FF62FB"/>
    <w:rsid w:val="00FF6CEC"/>
    <w:rsid w:val="00FF6F0B"/>
    <w:rsid w:val="00FF7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4262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eading 0,H1,Section Head,h1,1st level,l1,H11,H12,H13,H14,H15,H16,H17,Level 1 Topic Heading,Head 1,Head 11,Head 12,Head 111,Head 13,Head 112,Head 14,Head 113,Head 15,Head 114,Head 16,Head 115,Head 17,Head 116,Head 18,Head 117,Head 19,Head 118,Sec1"/>
    <w:basedOn w:val="a0"/>
    <w:next w:val="a0"/>
    <w:link w:val="1Char"/>
    <w:qFormat/>
    <w:rsid w:val="0092650D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eading 2,第一章 标题 2,ISO1,h2,H2,l2,2nd level,Header 2,Underrubrik1,prop2,Titre2,Head 2,Heading2,No Number,A,o,H2-Heading 2,Header2,22,heading2,list2,A.B.C.,list 2,Heading Indent No L2,I2,Section Title,Heading 2 John"/>
    <w:basedOn w:val="a0"/>
    <w:next w:val="a0"/>
    <w:link w:val="2Char"/>
    <w:qFormat/>
    <w:rsid w:val="0092650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BOD 0,Heading 3 - old,二级节名,h3,3rd level,3,l3,Level 3 Head,H3,heading 3,Bold Head,bh,level_3,PIM 3,CT,Level 3 Topic Heading,sect1.2.3,list 3,Head 3,1.1.1.标题 3,1.1.1,h31,heading 31,h32,heading 32,h311,heading 311,h33,heading 33,h312,heading 312,h321"/>
    <w:basedOn w:val="a0"/>
    <w:next w:val="a0"/>
    <w:link w:val="3Char"/>
    <w:qFormat/>
    <w:rsid w:val="0092650D"/>
    <w:pPr>
      <w:keepNext/>
      <w:keepLines/>
      <w:numPr>
        <w:ilvl w:val="2"/>
        <w:numId w:val="2"/>
      </w:numPr>
      <w:tabs>
        <w:tab w:val="clear" w:pos="1506"/>
        <w:tab w:val="num" w:pos="1080"/>
      </w:tabs>
      <w:spacing w:before="260" w:after="260" w:line="416" w:lineRule="auto"/>
      <w:ind w:left="709"/>
      <w:outlineLvl w:val="2"/>
    </w:pPr>
    <w:rPr>
      <w:b/>
      <w:bCs/>
      <w:sz w:val="32"/>
      <w:szCs w:val="32"/>
    </w:rPr>
  </w:style>
  <w:style w:type="paragraph" w:styleId="4">
    <w:name w:val="heading 4"/>
    <w:aliases w:val="H4,heading 4,4th level,l4,sect 1.2.3.4,Ref Heading 1,rh1,Heading sql,h4,h41,h42,h43,h411,h44,h412,h45,h413,h46,h414,h47,h48,h415,h49,h410,h416,h417,h418,h419,h420,h4110,h421,heading 41,heading 42,heading 411,heading 43,heading 412,heading 421,4,bl"/>
    <w:basedOn w:val="a0"/>
    <w:next w:val="a0"/>
    <w:link w:val="4Char"/>
    <w:qFormat/>
    <w:rsid w:val="0092650D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dash,ds,dd,口,一,H5,PIM 5,h5"/>
    <w:basedOn w:val="a0"/>
    <w:next w:val="a0"/>
    <w:qFormat/>
    <w:rsid w:val="0092650D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OD 4"/>
    <w:basedOn w:val="a0"/>
    <w:next w:val="a0"/>
    <w:qFormat/>
    <w:rsid w:val="0092650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qFormat/>
    <w:rsid w:val="0092650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qFormat/>
    <w:rsid w:val="0092650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qFormat/>
    <w:rsid w:val="0092650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ocument Map"/>
    <w:basedOn w:val="a0"/>
    <w:semiHidden/>
    <w:rsid w:val="00B42622"/>
    <w:pPr>
      <w:shd w:val="clear" w:color="auto" w:fill="000080"/>
    </w:pPr>
  </w:style>
  <w:style w:type="paragraph" w:styleId="a6">
    <w:name w:val="Body Text"/>
    <w:basedOn w:val="a0"/>
    <w:rsid w:val="009319EE"/>
    <w:rPr>
      <w:b/>
      <w:sz w:val="28"/>
      <w:szCs w:val="20"/>
      <w:u w:val="single"/>
    </w:rPr>
  </w:style>
  <w:style w:type="paragraph" w:styleId="a7">
    <w:name w:val="header"/>
    <w:basedOn w:val="a0"/>
    <w:link w:val="Char"/>
    <w:qFormat/>
    <w:rsid w:val="00C518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0"/>
    <w:rsid w:val="00C518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a0"/>
    <w:next w:val="a0"/>
    <w:autoRedefine/>
    <w:uiPriority w:val="39"/>
    <w:qFormat/>
    <w:rsid w:val="00946923"/>
    <w:pPr>
      <w:tabs>
        <w:tab w:val="left" w:pos="315"/>
        <w:tab w:val="right" w:leader="dot" w:pos="8307"/>
      </w:tabs>
      <w:spacing w:line="220" w:lineRule="atLeast"/>
    </w:pPr>
    <w:rPr>
      <w:szCs w:val="21"/>
    </w:rPr>
  </w:style>
  <w:style w:type="paragraph" w:styleId="21">
    <w:name w:val="toc 2"/>
    <w:basedOn w:val="a0"/>
    <w:next w:val="a0"/>
    <w:autoRedefine/>
    <w:uiPriority w:val="39"/>
    <w:qFormat/>
    <w:rsid w:val="00B53020"/>
    <w:pPr>
      <w:tabs>
        <w:tab w:val="left" w:pos="1276"/>
        <w:tab w:val="right" w:leader="dot" w:pos="8307"/>
      </w:tabs>
      <w:spacing w:beforeLines="50" w:line="220" w:lineRule="atLeast"/>
      <w:ind w:leftChars="150" w:left="431" w:hangingChars="50" w:hanging="108"/>
    </w:pPr>
    <w:rPr>
      <w:szCs w:val="21"/>
    </w:rPr>
  </w:style>
  <w:style w:type="paragraph" w:styleId="30">
    <w:name w:val="toc 3"/>
    <w:basedOn w:val="a0"/>
    <w:next w:val="a0"/>
    <w:autoRedefine/>
    <w:uiPriority w:val="39"/>
    <w:qFormat/>
    <w:rsid w:val="00946923"/>
    <w:pPr>
      <w:tabs>
        <w:tab w:val="left" w:pos="1470"/>
        <w:tab w:val="right" w:leader="dot" w:pos="8307"/>
      </w:tabs>
      <w:spacing w:beforeLines="50" w:line="220" w:lineRule="atLeast"/>
      <w:ind w:leftChars="300" w:left="646"/>
    </w:pPr>
    <w:rPr>
      <w:szCs w:val="21"/>
    </w:rPr>
  </w:style>
  <w:style w:type="character" w:styleId="a9">
    <w:name w:val="Hyperlink"/>
    <w:basedOn w:val="a2"/>
    <w:uiPriority w:val="99"/>
    <w:rsid w:val="00340B48"/>
    <w:rPr>
      <w:color w:val="0000FF"/>
      <w:u w:val="single"/>
    </w:rPr>
  </w:style>
  <w:style w:type="paragraph" w:customStyle="1" w:styleId="aa">
    <w:name w:val="关键词"/>
    <w:basedOn w:val="a0"/>
    <w:next w:val="a0"/>
    <w:rsid w:val="00740675"/>
    <w:pPr>
      <w:adjustRightInd w:val="0"/>
      <w:spacing w:line="360" w:lineRule="auto"/>
      <w:ind w:left="907" w:hanging="907"/>
      <w:textAlignment w:val="baseline"/>
    </w:pPr>
    <w:rPr>
      <w:kern w:val="0"/>
      <w:szCs w:val="20"/>
    </w:rPr>
  </w:style>
  <w:style w:type="paragraph" w:styleId="ab">
    <w:name w:val="Date"/>
    <w:basedOn w:val="a0"/>
    <w:next w:val="a0"/>
    <w:rsid w:val="00740675"/>
    <w:pPr>
      <w:ind w:leftChars="2500" w:left="100"/>
    </w:pPr>
  </w:style>
  <w:style w:type="table" w:styleId="ac">
    <w:name w:val="Table Grid"/>
    <w:basedOn w:val="a3"/>
    <w:rsid w:val="000727BC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0"/>
    <w:link w:val="Char0"/>
    <w:rsid w:val="00F9316A"/>
    <w:rPr>
      <w:sz w:val="18"/>
      <w:szCs w:val="18"/>
    </w:rPr>
  </w:style>
  <w:style w:type="character" w:customStyle="1" w:styleId="Char0">
    <w:name w:val="批注框文本 Char"/>
    <w:basedOn w:val="a2"/>
    <w:link w:val="ad"/>
    <w:rsid w:val="00F9316A"/>
    <w:rPr>
      <w:kern w:val="2"/>
      <w:sz w:val="18"/>
      <w:szCs w:val="18"/>
    </w:rPr>
  </w:style>
  <w:style w:type="paragraph" w:customStyle="1" w:styleId="Char1">
    <w:name w:val="Char"/>
    <w:basedOn w:val="a0"/>
    <w:rsid w:val="00874A27"/>
    <w:pPr>
      <w:adjustRightInd w:val="0"/>
      <w:spacing w:line="360" w:lineRule="auto"/>
    </w:pPr>
    <w:rPr>
      <w:kern w:val="0"/>
      <w:sz w:val="24"/>
      <w:szCs w:val="20"/>
    </w:rPr>
  </w:style>
  <w:style w:type="paragraph" w:styleId="ae">
    <w:name w:val="caption"/>
    <w:basedOn w:val="a0"/>
    <w:next w:val="a0"/>
    <w:qFormat/>
    <w:rsid w:val="00B57619"/>
    <w:pPr>
      <w:spacing w:line="360" w:lineRule="auto"/>
    </w:pPr>
    <w:rPr>
      <w:rFonts w:ascii="Arial" w:eastAsia="黑体" w:hAnsi="Arial" w:cs="Arial"/>
      <w:sz w:val="20"/>
      <w:szCs w:val="20"/>
    </w:rPr>
  </w:style>
  <w:style w:type="character" w:customStyle="1" w:styleId="EmailStyle30">
    <w:name w:val="EmailStyle30"/>
    <w:basedOn w:val="a2"/>
    <w:semiHidden/>
    <w:rsid w:val="00F27B3B"/>
    <w:rPr>
      <w:rFonts w:ascii="宋体" w:eastAsia="宋体"/>
      <w:b w:val="0"/>
      <w:bCs w:val="0"/>
      <w:i w:val="0"/>
      <w:iCs w:val="0"/>
      <w:strike w:val="0"/>
      <w:color w:val="auto"/>
      <w:sz w:val="21"/>
      <w:szCs w:val="21"/>
      <w:u w:val="none"/>
    </w:rPr>
  </w:style>
  <w:style w:type="paragraph" w:styleId="af">
    <w:name w:val="List Paragraph"/>
    <w:basedOn w:val="a0"/>
    <w:link w:val="Char2"/>
    <w:uiPriority w:val="34"/>
    <w:qFormat/>
    <w:rsid w:val="00A626C0"/>
    <w:pPr>
      <w:ind w:firstLineChars="200" w:firstLine="420"/>
    </w:pPr>
  </w:style>
  <w:style w:type="paragraph" w:customStyle="1" w:styleId="Char3">
    <w:name w:val="Char"/>
    <w:basedOn w:val="a0"/>
    <w:rsid w:val="00E11033"/>
    <w:pPr>
      <w:adjustRightInd w:val="0"/>
      <w:spacing w:line="360" w:lineRule="auto"/>
    </w:pPr>
    <w:rPr>
      <w:kern w:val="0"/>
      <w:sz w:val="24"/>
      <w:szCs w:val="20"/>
    </w:rPr>
  </w:style>
  <w:style w:type="paragraph" w:customStyle="1" w:styleId="Char4">
    <w:name w:val="Char"/>
    <w:basedOn w:val="a0"/>
    <w:rsid w:val="00752127"/>
    <w:pPr>
      <w:adjustRightInd w:val="0"/>
      <w:spacing w:line="360" w:lineRule="auto"/>
    </w:pPr>
    <w:rPr>
      <w:kern w:val="0"/>
      <w:sz w:val="24"/>
      <w:szCs w:val="20"/>
    </w:rPr>
  </w:style>
  <w:style w:type="character" w:customStyle="1" w:styleId="xdtextbox1">
    <w:name w:val="xdtextbox1"/>
    <w:basedOn w:val="a2"/>
    <w:rsid w:val="00527041"/>
    <w:rPr>
      <w:color w:val="auto"/>
      <w:bdr w:val="single" w:sz="8" w:space="1" w:color="DCDCDC" w:frame="1"/>
      <w:shd w:val="clear" w:color="auto" w:fill="FFFFFF"/>
    </w:rPr>
  </w:style>
  <w:style w:type="paragraph" w:customStyle="1" w:styleId="a1">
    <w:name w:val="样式a1"/>
    <w:basedOn w:val="a0"/>
    <w:autoRedefine/>
    <w:rsid w:val="0075661D"/>
    <w:pPr>
      <w:numPr>
        <w:numId w:val="3"/>
      </w:numPr>
      <w:spacing w:before="120" w:after="120"/>
      <w:ind w:left="0" w:firstLine="0"/>
      <w:jc w:val="left"/>
    </w:pPr>
    <w:rPr>
      <w:rFonts w:ascii="楷体_GB2312"/>
      <w:sz w:val="24"/>
      <w:szCs w:val="20"/>
    </w:rPr>
  </w:style>
  <w:style w:type="character" w:styleId="af0">
    <w:name w:val="Strong"/>
    <w:basedOn w:val="a2"/>
    <w:uiPriority w:val="22"/>
    <w:qFormat/>
    <w:rsid w:val="00015EC1"/>
    <w:rPr>
      <w:b/>
      <w:bCs/>
    </w:rPr>
  </w:style>
  <w:style w:type="character" w:customStyle="1" w:styleId="f4e20">
    <w:name w:val="f4e20"/>
    <w:basedOn w:val="a2"/>
    <w:rsid w:val="00015EC1"/>
  </w:style>
  <w:style w:type="character" w:customStyle="1" w:styleId="f521f">
    <w:name w:val="f521f"/>
    <w:basedOn w:val="a2"/>
    <w:rsid w:val="00015EC1"/>
  </w:style>
  <w:style w:type="character" w:customStyle="1" w:styleId="f561e">
    <w:name w:val="f561e"/>
    <w:basedOn w:val="a2"/>
    <w:rsid w:val="00015EC1"/>
  </w:style>
  <w:style w:type="character" w:customStyle="1" w:styleId="f5a1d">
    <w:name w:val="f5a1d"/>
    <w:basedOn w:val="a2"/>
    <w:rsid w:val="00015EC1"/>
  </w:style>
  <w:style w:type="character" w:customStyle="1" w:styleId="f5e1c">
    <w:name w:val="f5e1c"/>
    <w:basedOn w:val="a2"/>
    <w:rsid w:val="00015EC1"/>
  </w:style>
  <w:style w:type="character" w:customStyle="1" w:styleId="f621b">
    <w:name w:val="f621b"/>
    <w:basedOn w:val="a2"/>
    <w:rsid w:val="00015EC1"/>
  </w:style>
  <w:style w:type="character" w:customStyle="1" w:styleId="f661a">
    <w:name w:val="f661a"/>
    <w:basedOn w:val="a2"/>
    <w:rsid w:val="00015EC1"/>
  </w:style>
  <w:style w:type="character" w:customStyle="1" w:styleId="left">
    <w:name w:val="left"/>
    <w:basedOn w:val="a2"/>
    <w:rsid w:val="009A053D"/>
  </w:style>
  <w:style w:type="paragraph" w:styleId="af1">
    <w:name w:val="Normal (Web)"/>
    <w:basedOn w:val="a0"/>
    <w:uiPriority w:val="99"/>
    <w:unhideWhenUsed/>
    <w:rsid w:val="008312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0">
    <w:name w:val="样式2"/>
    <w:basedOn w:val="a0"/>
    <w:rsid w:val="00B26685"/>
    <w:pPr>
      <w:numPr>
        <w:numId w:val="6"/>
      </w:numPr>
    </w:pPr>
  </w:style>
  <w:style w:type="character" w:customStyle="1" w:styleId="4Char">
    <w:name w:val="标题 4 Char"/>
    <w:aliases w:val="H4 Char,heading 4 Char,4th level Char,l4 Char,sect 1.2.3.4 Char,Ref Heading 1 Char,rh1 Char,Heading sql Char,h4 Char,h41 Char,h42 Char,h43 Char,h411 Char,h44 Char,h412 Char,h45 Char,h413 Char,h46 Char,h414 Char,h47 Char,h48 Char,h415 Char"/>
    <w:basedOn w:val="a2"/>
    <w:link w:val="4"/>
    <w:rsid w:val="00794BC7"/>
    <w:rPr>
      <w:rFonts w:ascii="Arial" w:eastAsia="黑体" w:hAnsi="Arial"/>
      <w:b/>
      <w:bCs/>
      <w:kern w:val="2"/>
      <w:sz w:val="28"/>
      <w:szCs w:val="28"/>
    </w:rPr>
  </w:style>
  <w:style w:type="paragraph" w:styleId="af2">
    <w:name w:val="Revision"/>
    <w:hidden/>
    <w:uiPriority w:val="99"/>
    <w:semiHidden/>
    <w:rsid w:val="005A37D4"/>
    <w:rPr>
      <w:kern w:val="2"/>
      <w:sz w:val="21"/>
      <w:szCs w:val="24"/>
    </w:rPr>
  </w:style>
  <w:style w:type="character" w:styleId="af3">
    <w:name w:val="annotation reference"/>
    <w:basedOn w:val="a2"/>
    <w:semiHidden/>
    <w:unhideWhenUsed/>
    <w:rsid w:val="009C1839"/>
    <w:rPr>
      <w:sz w:val="21"/>
      <w:szCs w:val="21"/>
    </w:rPr>
  </w:style>
  <w:style w:type="paragraph" w:styleId="af4">
    <w:name w:val="annotation text"/>
    <w:basedOn w:val="a0"/>
    <w:link w:val="Char5"/>
    <w:semiHidden/>
    <w:unhideWhenUsed/>
    <w:rsid w:val="009C1839"/>
    <w:pPr>
      <w:jc w:val="left"/>
    </w:pPr>
  </w:style>
  <w:style w:type="character" w:customStyle="1" w:styleId="Char5">
    <w:name w:val="批注文字 Char"/>
    <w:basedOn w:val="a2"/>
    <w:link w:val="af4"/>
    <w:semiHidden/>
    <w:rsid w:val="009C1839"/>
    <w:rPr>
      <w:kern w:val="2"/>
      <w:sz w:val="21"/>
      <w:szCs w:val="24"/>
    </w:rPr>
  </w:style>
  <w:style w:type="paragraph" w:styleId="af5">
    <w:name w:val="annotation subject"/>
    <w:basedOn w:val="af4"/>
    <w:next w:val="af4"/>
    <w:link w:val="Char6"/>
    <w:semiHidden/>
    <w:unhideWhenUsed/>
    <w:rsid w:val="009C1839"/>
    <w:rPr>
      <w:b/>
      <w:bCs/>
    </w:rPr>
  </w:style>
  <w:style w:type="character" w:customStyle="1" w:styleId="Char6">
    <w:name w:val="批注主题 Char"/>
    <w:basedOn w:val="Char5"/>
    <w:link w:val="af5"/>
    <w:semiHidden/>
    <w:rsid w:val="009C1839"/>
    <w:rPr>
      <w:b/>
      <w:bCs/>
      <w:kern w:val="2"/>
      <w:sz w:val="21"/>
      <w:szCs w:val="24"/>
    </w:rPr>
  </w:style>
  <w:style w:type="character" w:customStyle="1" w:styleId="Char2">
    <w:name w:val="列出段落 Char"/>
    <w:basedOn w:val="a2"/>
    <w:link w:val="af"/>
    <w:uiPriority w:val="34"/>
    <w:rsid w:val="0038758F"/>
    <w:rPr>
      <w:kern w:val="2"/>
      <w:sz w:val="21"/>
      <w:szCs w:val="24"/>
    </w:rPr>
  </w:style>
  <w:style w:type="character" w:customStyle="1" w:styleId="2Char">
    <w:name w:val="标题 2 Char"/>
    <w:aliases w:val="Heading 2 Hidden Char,Heading 2 CCBS Char,heading 2 Char,第一章 标题 2 Char,ISO1 Char,h2 Char,H2 Char,l2 Char,2nd level Char,Header 2 Char,Underrubrik1 Char,prop2 Char,Titre2 Char,Head 2 Char,Heading2 Char,No Number Char,A Char,o Char,Header2 Char"/>
    <w:link w:val="2"/>
    <w:rsid w:val="000002EA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aliases w:val="BOD 0 Char,Heading 3 - old Char,二级节名 Char,h3 Char,3rd level Char,3 Char,l3 Char,Level 3 Head Char,H3 Char,heading 3 Char,Bold Head Char,bh Char,level_3 Char,PIM 3 Char,CT Char,Level 3 Topic Heading Char,sect1.2.3 Char,list 3 Char,Head 3 Char"/>
    <w:link w:val="3"/>
    <w:rsid w:val="00F34CFA"/>
    <w:rPr>
      <w:b/>
      <w:bCs/>
      <w:kern w:val="2"/>
      <w:sz w:val="32"/>
      <w:szCs w:val="32"/>
    </w:rPr>
  </w:style>
  <w:style w:type="character" w:customStyle="1" w:styleId="1Char">
    <w:name w:val="标题 1 Char"/>
    <w:aliases w:val="Heading 0 Char,H1 Char,Section Head Char,h1 Char,1st level Char,l1 Char,H11 Char,H12 Char,H13 Char,H14 Char,H15 Char,H16 Char,H17 Char,Level 1 Topic Heading Char,Head 1 Char,Head 11 Char,Head 12 Char,Head 111 Char,Head 13 Char,Head 112 Char"/>
    <w:link w:val="1"/>
    <w:rsid w:val="00F83E03"/>
    <w:rPr>
      <w:b/>
      <w:bCs/>
      <w:kern w:val="44"/>
      <w:sz w:val="44"/>
      <w:szCs w:val="44"/>
    </w:rPr>
  </w:style>
  <w:style w:type="paragraph" w:styleId="40">
    <w:name w:val="toc 4"/>
    <w:basedOn w:val="a0"/>
    <w:next w:val="a0"/>
    <w:autoRedefine/>
    <w:uiPriority w:val="39"/>
    <w:unhideWhenUsed/>
    <w:rsid w:val="00993560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0">
    <w:name w:val="toc 5"/>
    <w:basedOn w:val="a0"/>
    <w:next w:val="a0"/>
    <w:autoRedefine/>
    <w:uiPriority w:val="39"/>
    <w:unhideWhenUsed/>
    <w:rsid w:val="00993560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993560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993560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993560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993560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">
    <w:name w:val="List Bullet"/>
    <w:basedOn w:val="a0"/>
    <w:unhideWhenUsed/>
    <w:rsid w:val="00EA5A1F"/>
    <w:pPr>
      <w:numPr>
        <w:numId w:val="69"/>
      </w:numPr>
      <w:contextualSpacing/>
    </w:pPr>
  </w:style>
  <w:style w:type="character" w:customStyle="1" w:styleId="Char">
    <w:name w:val="页眉 Char"/>
    <w:link w:val="a7"/>
    <w:rsid w:val="0005132A"/>
    <w:rPr>
      <w:kern w:val="2"/>
      <w:sz w:val="18"/>
      <w:szCs w:val="18"/>
    </w:rPr>
  </w:style>
  <w:style w:type="character" w:customStyle="1" w:styleId="apple-converted-space">
    <w:name w:val="apple-converted-space"/>
    <w:basedOn w:val="a2"/>
    <w:rsid w:val="004C5723"/>
  </w:style>
  <w:style w:type="character" w:customStyle="1" w:styleId="hljs-selector-tag">
    <w:name w:val="hljs-selector-tag"/>
    <w:basedOn w:val="a2"/>
    <w:rsid w:val="000C0C05"/>
  </w:style>
  <w:style w:type="paragraph" w:styleId="HTML">
    <w:name w:val="HTML Preformatted"/>
    <w:basedOn w:val="a0"/>
    <w:link w:val="HTMLChar"/>
    <w:uiPriority w:val="99"/>
    <w:unhideWhenUsed/>
    <w:rsid w:val="00A548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2"/>
    <w:link w:val="HTML"/>
    <w:uiPriority w:val="99"/>
    <w:rsid w:val="00A54815"/>
    <w:rPr>
      <w:rFonts w:ascii="宋体" w:hAnsi="宋体" w:cs="宋体"/>
      <w:sz w:val="24"/>
      <w:szCs w:val="24"/>
    </w:rPr>
  </w:style>
  <w:style w:type="character" w:styleId="HTML0">
    <w:name w:val="HTML Code"/>
    <w:basedOn w:val="a2"/>
    <w:uiPriority w:val="99"/>
    <w:semiHidden/>
    <w:unhideWhenUsed/>
    <w:rsid w:val="00A54815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0"/>
    <w:uiPriority w:val="39"/>
    <w:semiHidden/>
    <w:unhideWhenUsed/>
    <w:qFormat/>
    <w:rsid w:val="00D842C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6">
    <w:name w:val="endnote text"/>
    <w:basedOn w:val="a0"/>
    <w:link w:val="Char7"/>
    <w:semiHidden/>
    <w:unhideWhenUsed/>
    <w:rsid w:val="00EB1A44"/>
    <w:pPr>
      <w:snapToGrid w:val="0"/>
      <w:jc w:val="left"/>
    </w:pPr>
  </w:style>
  <w:style w:type="character" w:customStyle="1" w:styleId="Char7">
    <w:name w:val="尾注文本 Char"/>
    <w:basedOn w:val="a2"/>
    <w:link w:val="af6"/>
    <w:semiHidden/>
    <w:rsid w:val="00EB1A44"/>
    <w:rPr>
      <w:kern w:val="2"/>
      <w:sz w:val="21"/>
      <w:szCs w:val="24"/>
    </w:rPr>
  </w:style>
  <w:style w:type="character" w:styleId="af7">
    <w:name w:val="endnote reference"/>
    <w:basedOn w:val="a2"/>
    <w:semiHidden/>
    <w:unhideWhenUsed/>
    <w:rsid w:val="00EB1A44"/>
    <w:rPr>
      <w:vertAlign w:val="superscript"/>
    </w:rPr>
  </w:style>
  <w:style w:type="character" w:customStyle="1" w:styleId="hljs-keyword">
    <w:name w:val="hljs-keyword"/>
    <w:basedOn w:val="a2"/>
    <w:rsid w:val="005E03E2"/>
  </w:style>
  <w:style w:type="character" w:customStyle="1" w:styleId="hljs-builtin">
    <w:name w:val="hljs-built_in"/>
    <w:basedOn w:val="a2"/>
    <w:rsid w:val="005E03E2"/>
  </w:style>
  <w:style w:type="character" w:customStyle="1" w:styleId="hljs-string">
    <w:name w:val="hljs-string"/>
    <w:basedOn w:val="a2"/>
    <w:rsid w:val="005E03E2"/>
  </w:style>
  <w:style w:type="character" w:customStyle="1" w:styleId="hljs-literal">
    <w:name w:val="hljs-literal"/>
    <w:basedOn w:val="a2"/>
    <w:rsid w:val="005E03E2"/>
  </w:style>
  <w:style w:type="character" w:customStyle="1" w:styleId="hljs-comment">
    <w:name w:val="hljs-comment"/>
    <w:basedOn w:val="a2"/>
    <w:rsid w:val="005E03E2"/>
  </w:style>
  <w:style w:type="paragraph" w:styleId="af8">
    <w:name w:val="table of figures"/>
    <w:basedOn w:val="a0"/>
    <w:next w:val="a0"/>
    <w:uiPriority w:val="99"/>
    <w:unhideWhenUsed/>
    <w:rsid w:val="00CE680D"/>
    <w:pPr>
      <w:ind w:leftChars="200" w:left="200" w:hangingChars="200" w:hanging="200"/>
    </w:pPr>
  </w:style>
  <w:style w:type="paragraph" w:styleId="af9">
    <w:name w:val="footnote text"/>
    <w:basedOn w:val="a0"/>
    <w:link w:val="Char8"/>
    <w:semiHidden/>
    <w:unhideWhenUsed/>
    <w:rsid w:val="00CE680D"/>
    <w:pPr>
      <w:snapToGrid w:val="0"/>
      <w:jc w:val="left"/>
    </w:pPr>
    <w:rPr>
      <w:sz w:val="18"/>
      <w:szCs w:val="18"/>
    </w:rPr>
  </w:style>
  <w:style w:type="character" w:customStyle="1" w:styleId="Char8">
    <w:name w:val="脚注文本 Char"/>
    <w:basedOn w:val="a2"/>
    <w:link w:val="af9"/>
    <w:semiHidden/>
    <w:rsid w:val="00CE680D"/>
    <w:rPr>
      <w:kern w:val="2"/>
      <w:sz w:val="18"/>
      <w:szCs w:val="18"/>
    </w:rPr>
  </w:style>
  <w:style w:type="character" w:styleId="afa">
    <w:name w:val="footnote reference"/>
    <w:basedOn w:val="a2"/>
    <w:semiHidden/>
    <w:unhideWhenUsed/>
    <w:rsid w:val="00CE680D"/>
    <w:rPr>
      <w:vertAlign w:val="superscript"/>
    </w:rPr>
  </w:style>
  <w:style w:type="character" w:customStyle="1" w:styleId="hljs-selector-class">
    <w:name w:val="hljs-selector-class"/>
    <w:basedOn w:val="a2"/>
    <w:rsid w:val="009351B6"/>
  </w:style>
  <w:style w:type="character" w:styleId="afb">
    <w:name w:val="Emphasis"/>
    <w:basedOn w:val="a2"/>
    <w:uiPriority w:val="20"/>
    <w:qFormat/>
    <w:rsid w:val="009F2F0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4262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eading 0,H1,Section Head,h1,1st level,l1,H11,H12,H13,H14,H15,H16,H17,Level 1 Topic Heading,Head 1,Head 11,Head 12,Head 111,Head 13,Head 112,Head 14,Head 113,Head 15,Head 114,Head 16,Head 115,Head 17,Head 116,Head 18,Head 117,Head 19,Head 118,Sec1"/>
    <w:basedOn w:val="a0"/>
    <w:next w:val="a0"/>
    <w:link w:val="1Char"/>
    <w:qFormat/>
    <w:rsid w:val="0092650D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eading 2,第一章 标题 2,ISO1,h2,H2,l2,2nd level,Header 2,Underrubrik1,prop2,Titre2,Head 2,Heading2,No Number,A,o,H2-Heading 2,Header2,22,heading2,list2,A.B.C.,list 2,Heading Indent No L2,I2,Section Title,Heading 2 John"/>
    <w:basedOn w:val="a0"/>
    <w:next w:val="a0"/>
    <w:link w:val="2Char"/>
    <w:qFormat/>
    <w:rsid w:val="0092650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BOD 0,Heading 3 - old,二级节名,h3,3rd level,3,l3,Level 3 Head,H3,heading 3,Bold Head,bh,level_3,PIM 3,CT,Level 3 Topic Heading,sect1.2.3,list 3,Head 3,1.1.1.标题 3,1.1.1,h31,heading 31,h32,heading 32,h311,heading 311,h33,heading 33,h312,heading 312,h321"/>
    <w:basedOn w:val="a0"/>
    <w:next w:val="a0"/>
    <w:link w:val="3Char"/>
    <w:qFormat/>
    <w:rsid w:val="0092650D"/>
    <w:pPr>
      <w:keepNext/>
      <w:keepLines/>
      <w:numPr>
        <w:ilvl w:val="2"/>
        <w:numId w:val="2"/>
      </w:numPr>
      <w:tabs>
        <w:tab w:val="clear" w:pos="1506"/>
        <w:tab w:val="num" w:pos="1080"/>
      </w:tabs>
      <w:spacing w:before="260" w:after="260" w:line="416" w:lineRule="auto"/>
      <w:ind w:left="709"/>
      <w:outlineLvl w:val="2"/>
    </w:pPr>
    <w:rPr>
      <w:b/>
      <w:bCs/>
      <w:sz w:val="32"/>
      <w:szCs w:val="32"/>
    </w:rPr>
  </w:style>
  <w:style w:type="paragraph" w:styleId="4">
    <w:name w:val="heading 4"/>
    <w:aliases w:val="H4,heading 4,4th level,l4,sect 1.2.3.4,Ref Heading 1,rh1,Heading sql,h4,h41,h42,h43,h411,h44,h412,h45,h413,h46,h414,h47,h48,h415,h49,h410,h416,h417,h418,h419,h420,h4110,h421,heading 41,heading 42,heading 411,heading 43,heading 412,heading 421,4,bl"/>
    <w:basedOn w:val="a0"/>
    <w:next w:val="a0"/>
    <w:link w:val="4Char"/>
    <w:qFormat/>
    <w:rsid w:val="0092650D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dash,ds,dd,口,一,H5,PIM 5,h5"/>
    <w:basedOn w:val="a0"/>
    <w:next w:val="a0"/>
    <w:qFormat/>
    <w:rsid w:val="0092650D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OD 4"/>
    <w:basedOn w:val="a0"/>
    <w:next w:val="a0"/>
    <w:qFormat/>
    <w:rsid w:val="0092650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qFormat/>
    <w:rsid w:val="0092650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qFormat/>
    <w:rsid w:val="0092650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qFormat/>
    <w:rsid w:val="0092650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ocument Map"/>
    <w:basedOn w:val="a0"/>
    <w:semiHidden/>
    <w:rsid w:val="00B42622"/>
    <w:pPr>
      <w:shd w:val="clear" w:color="auto" w:fill="000080"/>
    </w:pPr>
  </w:style>
  <w:style w:type="paragraph" w:styleId="a6">
    <w:name w:val="Body Text"/>
    <w:basedOn w:val="a0"/>
    <w:rsid w:val="009319EE"/>
    <w:rPr>
      <w:b/>
      <w:sz w:val="28"/>
      <w:szCs w:val="20"/>
      <w:u w:val="single"/>
    </w:rPr>
  </w:style>
  <w:style w:type="paragraph" w:styleId="a7">
    <w:name w:val="header"/>
    <w:basedOn w:val="a0"/>
    <w:link w:val="Char"/>
    <w:qFormat/>
    <w:rsid w:val="00C518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0"/>
    <w:rsid w:val="00C518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a0"/>
    <w:next w:val="a0"/>
    <w:autoRedefine/>
    <w:uiPriority w:val="39"/>
    <w:qFormat/>
    <w:rsid w:val="00946923"/>
    <w:pPr>
      <w:tabs>
        <w:tab w:val="left" w:pos="315"/>
        <w:tab w:val="right" w:leader="dot" w:pos="8307"/>
      </w:tabs>
      <w:spacing w:line="220" w:lineRule="atLeast"/>
    </w:pPr>
    <w:rPr>
      <w:szCs w:val="21"/>
    </w:rPr>
  </w:style>
  <w:style w:type="paragraph" w:styleId="21">
    <w:name w:val="toc 2"/>
    <w:basedOn w:val="a0"/>
    <w:next w:val="a0"/>
    <w:autoRedefine/>
    <w:uiPriority w:val="39"/>
    <w:qFormat/>
    <w:rsid w:val="00B53020"/>
    <w:pPr>
      <w:tabs>
        <w:tab w:val="left" w:pos="1276"/>
        <w:tab w:val="right" w:leader="dot" w:pos="8307"/>
      </w:tabs>
      <w:spacing w:beforeLines="50" w:line="220" w:lineRule="atLeast"/>
      <w:ind w:leftChars="150" w:left="431" w:hangingChars="50" w:hanging="108"/>
    </w:pPr>
    <w:rPr>
      <w:szCs w:val="21"/>
    </w:rPr>
  </w:style>
  <w:style w:type="paragraph" w:styleId="30">
    <w:name w:val="toc 3"/>
    <w:basedOn w:val="a0"/>
    <w:next w:val="a0"/>
    <w:autoRedefine/>
    <w:uiPriority w:val="39"/>
    <w:qFormat/>
    <w:rsid w:val="00946923"/>
    <w:pPr>
      <w:tabs>
        <w:tab w:val="left" w:pos="1470"/>
        <w:tab w:val="right" w:leader="dot" w:pos="8307"/>
      </w:tabs>
      <w:spacing w:beforeLines="50" w:line="220" w:lineRule="atLeast"/>
      <w:ind w:leftChars="300" w:left="646"/>
    </w:pPr>
    <w:rPr>
      <w:szCs w:val="21"/>
    </w:rPr>
  </w:style>
  <w:style w:type="character" w:styleId="a9">
    <w:name w:val="Hyperlink"/>
    <w:basedOn w:val="a2"/>
    <w:uiPriority w:val="99"/>
    <w:rsid w:val="00340B48"/>
    <w:rPr>
      <w:color w:val="0000FF"/>
      <w:u w:val="single"/>
    </w:rPr>
  </w:style>
  <w:style w:type="paragraph" w:customStyle="1" w:styleId="aa">
    <w:name w:val="关键词"/>
    <w:basedOn w:val="a0"/>
    <w:next w:val="a0"/>
    <w:rsid w:val="00740675"/>
    <w:pPr>
      <w:adjustRightInd w:val="0"/>
      <w:spacing w:line="360" w:lineRule="auto"/>
      <w:ind w:left="907" w:hanging="907"/>
      <w:textAlignment w:val="baseline"/>
    </w:pPr>
    <w:rPr>
      <w:kern w:val="0"/>
      <w:szCs w:val="20"/>
    </w:rPr>
  </w:style>
  <w:style w:type="paragraph" w:styleId="ab">
    <w:name w:val="Date"/>
    <w:basedOn w:val="a0"/>
    <w:next w:val="a0"/>
    <w:rsid w:val="00740675"/>
    <w:pPr>
      <w:ind w:leftChars="2500" w:left="100"/>
    </w:pPr>
  </w:style>
  <w:style w:type="table" w:styleId="ac">
    <w:name w:val="Table Grid"/>
    <w:basedOn w:val="a3"/>
    <w:rsid w:val="000727BC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0"/>
    <w:link w:val="Char0"/>
    <w:rsid w:val="00F9316A"/>
    <w:rPr>
      <w:sz w:val="18"/>
      <w:szCs w:val="18"/>
    </w:rPr>
  </w:style>
  <w:style w:type="character" w:customStyle="1" w:styleId="Char0">
    <w:name w:val="批注框文本 Char"/>
    <w:basedOn w:val="a2"/>
    <w:link w:val="ad"/>
    <w:rsid w:val="00F9316A"/>
    <w:rPr>
      <w:kern w:val="2"/>
      <w:sz w:val="18"/>
      <w:szCs w:val="18"/>
    </w:rPr>
  </w:style>
  <w:style w:type="paragraph" w:customStyle="1" w:styleId="Char1">
    <w:name w:val="Char"/>
    <w:basedOn w:val="a0"/>
    <w:rsid w:val="00874A27"/>
    <w:pPr>
      <w:adjustRightInd w:val="0"/>
      <w:spacing w:line="360" w:lineRule="auto"/>
    </w:pPr>
    <w:rPr>
      <w:kern w:val="0"/>
      <w:sz w:val="24"/>
      <w:szCs w:val="20"/>
    </w:rPr>
  </w:style>
  <w:style w:type="paragraph" w:styleId="ae">
    <w:name w:val="caption"/>
    <w:basedOn w:val="a0"/>
    <w:next w:val="a0"/>
    <w:qFormat/>
    <w:rsid w:val="00B57619"/>
    <w:pPr>
      <w:spacing w:line="360" w:lineRule="auto"/>
    </w:pPr>
    <w:rPr>
      <w:rFonts w:ascii="Arial" w:eastAsia="黑体" w:hAnsi="Arial" w:cs="Arial"/>
      <w:sz w:val="20"/>
      <w:szCs w:val="20"/>
    </w:rPr>
  </w:style>
  <w:style w:type="character" w:customStyle="1" w:styleId="EmailStyle30">
    <w:name w:val="EmailStyle30"/>
    <w:basedOn w:val="a2"/>
    <w:semiHidden/>
    <w:rsid w:val="00F27B3B"/>
    <w:rPr>
      <w:rFonts w:ascii="宋体" w:eastAsia="宋体"/>
      <w:b w:val="0"/>
      <w:bCs w:val="0"/>
      <w:i w:val="0"/>
      <w:iCs w:val="0"/>
      <w:strike w:val="0"/>
      <w:color w:val="auto"/>
      <w:sz w:val="21"/>
      <w:szCs w:val="21"/>
      <w:u w:val="none"/>
    </w:rPr>
  </w:style>
  <w:style w:type="paragraph" w:styleId="af">
    <w:name w:val="List Paragraph"/>
    <w:basedOn w:val="a0"/>
    <w:link w:val="Char2"/>
    <w:uiPriority w:val="34"/>
    <w:qFormat/>
    <w:rsid w:val="00A626C0"/>
    <w:pPr>
      <w:ind w:firstLineChars="200" w:firstLine="420"/>
    </w:pPr>
  </w:style>
  <w:style w:type="paragraph" w:customStyle="1" w:styleId="Char3">
    <w:name w:val="Char"/>
    <w:basedOn w:val="a0"/>
    <w:rsid w:val="00E11033"/>
    <w:pPr>
      <w:adjustRightInd w:val="0"/>
      <w:spacing w:line="360" w:lineRule="auto"/>
    </w:pPr>
    <w:rPr>
      <w:kern w:val="0"/>
      <w:sz w:val="24"/>
      <w:szCs w:val="20"/>
    </w:rPr>
  </w:style>
  <w:style w:type="paragraph" w:customStyle="1" w:styleId="Char4">
    <w:name w:val="Char"/>
    <w:basedOn w:val="a0"/>
    <w:rsid w:val="00752127"/>
    <w:pPr>
      <w:adjustRightInd w:val="0"/>
      <w:spacing w:line="360" w:lineRule="auto"/>
    </w:pPr>
    <w:rPr>
      <w:kern w:val="0"/>
      <w:sz w:val="24"/>
      <w:szCs w:val="20"/>
    </w:rPr>
  </w:style>
  <w:style w:type="character" w:customStyle="1" w:styleId="xdtextbox1">
    <w:name w:val="xdtextbox1"/>
    <w:basedOn w:val="a2"/>
    <w:rsid w:val="00527041"/>
    <w:rPr>
      <w:color w:val="auto"/>
      <w:bdr w:val="single" w:sz="8" w:space="1" w:color="DCDCDC" w:frame="1"/>
      <w:shd w:val="clear" w:color="auto" w:fill="FFFFFF"/>
    </w:rPr>
  </w:style>
  <w:style w:type="paragraph" w:customStyle="1" w:styleId="a1">
    <w:name w:val="样式a1"/>
    <w:basedOn w:val="a0"/>
    <w:autoRedefine/>
    <w:rsid w:val="0075661D"/>
    <w:pPr>
      <w:numPr>
        <w:numId w:val="3"/>
      </w:numPr>
      <w:spacing w:before="120" w:after="120"/>
      <w:ind w:left="0" w:firstLine="0"/>
      <w:jc w:val="left"/>
    </w:pPr>
    <w:rPr>
      <w:rFonts w:ascii="楷体_GB2312"/>
      <w:sz w:val="24"/>
      <w:szCs w:val="20"/>
    </w:rPr>
  </w:style>
  <w:style w:type="character" w:styleId="af0">
    <w:name w:val="Strong"/>
    <w:basedOn w:val="a2"/>
    <w:uiPriority w:val="22"/>
    <w:qFormat/>
    <w:rsid w:val="00015EC1"/>
    <w:rPr>
      <w:b/>
      <w:bCs/>
    </w:rPr>
  </w:style>
  <w:style w:type="character" w:customStyle="1" w:styleId="f4e20">
    <w:name w:val="f4e20"/>
    <w:basedOn w:val="a2"/>
    <w:rsid w:val="00015EC1"/>
  </w:style>
  <w:style w:type="character" w:customStyle="1" w:styleId="f521f">
    <w:name w:val="f521f"/>
    <w:basedOn w:val="a2"/>
    <w:rsid w:val="00015EC1"/>
  </w:style>
  <w:style w:type="character" w:customStyle="1" w:styleId="f561e">
    <w:name w:val="f561e"/>
    <w:basedOn w:val="a2"/>
    <w:rsid w:val="00015EC1"/>
  </w:style>
  <w:style w:type="character" w:customStyle="1" w:styleId="f5a1d">
    <w:name w:val="f5a1d"/>
    <w:basedOn w:val="a2"/>
    <w:rsid w:val="00015EC1"/>
  </w:style>
  <w:style w:type="character" w:customStyle="1" w:styleId="f5e1c">
    <w:name w:val="f5e1c"/>
    <w:basedOn w:val="a2"/>
    <w:rsid w:val="00015EC1"/>
  </w:style>
  <w:style w:type="character" w:customStyle="1" w:styleId="f621b">
    <w:name w:val="f621b"/>
    <w:basedOn w:val="a2"/>
    <w:rsid w:val="00015EC1"/>
  </w:style>
  <w:style w:type="character" w:customStyle="1" w:styleId="f661a">
    <w:name w:val="f661a"/>
    <w:basedOn w:val="a2"/>
    <w:rsid w:val="00015EC1"/>
  </w:style>
  <w:style w:type="character" w:customStyle="1" w:styleId="left">
    <w:name w:val="left"/>
    <w:basedOn w:val="a2"/>
    <w:rsid w:val="009A053D"/>
  </w:style>
  <w:style w:type="paragraph" w:styleId="af1">
    <w:name w:val="Normal (Web)"/>
    <w:basedOn w:val="a0"/>
    <w:uiPriority w:val="99"/>
    <w:unhideWhenUsed/>
    <w:rsid w:val="008312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0">
    <w:name w:val="样式2"/>
    <w:basedOn w:val="a0"/>
    <w:rsid w:val="00B26685"/>
    <w:pPr>
      <w:numPr>
        <w:numId w:val="6"/>
      </w:numPr>
    </w:pPr>
  </w:style>
  <w:style w:type="character" w:customStyle="1" w:styleId="4Char">
    <w:name w:val="标题 4 Char"/>
    <w:aliases w:val="H4 Char,heading 4 Char,4th level Char,l4 Char,sect 1.2.3.4 Char,Ref Heading 1 Char,rh1 Char,Heading sql Char,h4 Char,h41 Char,h42 Char,h43 Char,h411 Char,h44 Char,h412 Char,h45 Char,h413 Char,h46 Char,h414 Char,h47 Char,h48 Char,h415 Char"/>
    <w:basedOn w:val="a2"/>
    <w:link w:val="4"/>
    <w:rsid w:val="00794BC7"/>
    <w:rPr>
      <w:rFonts w:ascii="Arial" w:eastAsia="黑体" w:hAnsi="Arial"/>
      <w:b/>
      <w:bCs/>
      <w:kern w:val="2"/>
      <w:sz w:val="28"/>
      <w:szCs w:val="28"/>
    </w:rPr>
  </w:style>
  <w:style w:type="paragraph" w:styleId="af2">
    <w:name w:val="Revision"/>
    <w:hidden/>
    <w:uiPriority w:val="99"/>
    <w:semiHidden/>
    <w:rsid w:val="005A37D4"/>
    <w:rPr>
      <w:kern w:val="2"/>
      <w:sz w:val="21"/>
      <w:szCs w:val="24"/>
    </w:rPr>
  </w:style>
  <w:style w:type="character" w:styleId="af3">
    <w:name w:val="annotation reference"/>
    <w:basedOn w:val="a2"/>
    <w:semiHidden/>
    <w:unhideWhenUsed/>
    <w:rsid w:val="009C1839"/>
    <w:rPr>
      <w:sz w:val="21"/>
      <w:szCs w:val="21"/>
    </w:rPr>
  </w:style>
  <w:style w:type="paragraph" w:styleId="af4">
    <w:name w:val="annotation text"/>
    <w:basedOn w:val="a0"/>
    <w:link w:val="Char5"/>
    <w:semiHidden/>
    <w:unhideWhenUsed/>
    <w:rsid w:val="009C1839"/>
    <w:pPr>
      <w:jc w:val="left"/>
    </w:pPr>
  </w:style>
  <w:style w:type="character" w:customStyle="1" w:styleId="Char5">
    <w:name w:val="批注文字 Char"/>
    <w:basedOn w:val="a2"/>
    <w:link w:val="af4"/>
    <w:semiHidden/>
    <w:rsid w:val="009C1839"/>
    <w:rPr>
      <w:kern w:val="2"/>
      <w:sz w:val="21"/>
      <w:szCs w:val="24"/>
    </w:rPr>
  </w:style>
  <w:style w:type="paragraph" w:styleId="af5">
    <w:name w:val="annotation subject"/>
    <w:basedOn w:val="af4"/>
    <w:next w:val="af4"/>
    <w:link w:val="Char6"/>
    <w:semiHidden/>
    <w:unhideWhenUsed/>
    <w:rsid w:val="009C1839"/>
    <w:rPr>
      <w:b/>
      <w:bCs/>
    </w:rPr>
  </w:style>
  <w:style w:type="character" w:customStyle="1" w:styleId="Char6">
    <w:name w:val="批注主题 Char"/>
    <w:basedOn w:val="Char5"/>
    <w:link w:val="af5"/>
    <w:semiHidden/>
    <w:rsid w:val="009C1839"/>
    <w:rPr>
      <w:b/>
      <w:bCs/>
      <w:kern w:val="2"/>
      <w:sz w:val="21"/>
      <w:szCs w:val="24"/>
    </w:rPr>
  </w:style>
  <w:style w:type="character" w:customStyle="1" w:styleId="Char2">
    <w:name w:val="列出段落 Char"/>
    <w:basedOn w:val="a2"/>
    <w:link w:val="af"/>
    <w:uiPriority w:val="34"/>
    <w:rsid w:val="0038758F"/>
    <w:rPr>
      <w:kern w:val="2"/>
      <w:sz w:val="21"/>
      <w:szCs w:val="24"/>
    </w:rPr>
  </w:style>
  <w:style w:type="character" w:customStyle="1" w:styleId="2Char">
    <w:name w:val="标题 2 Char"/>
    <w:aliases w:val="Heading 2 Hidden Char,Heading 2 CCBS Char,heading 2 Char,第一章 标题 2 Char,ISO1 Char,h2 Char,H2 Char,l2 Char,2nd level Char,Header 2 Char,Underrubrik1 Char,prop2 Char,Titre2 Char,Head 2 Char,Heading2 Char,No Number Char,A Char,o Char,Header2 Char"/>
    <w:link w:val="2"/>
    <w:rsid w:val="000002EA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aliases w:val="BOD 0 Char,Heading 3 - old Char,二级节名 Char,h3 Char,3rd level Char,3 Char,l3 Char,Level 3 Head Char,H3 Char,heading 3 Char,Bold Head Char,bh Char,level_3 Char,PIM 3 Char,CT Char,Level 3 Topic Heading Char,sect1.2.3 Char,list 3 Char,Head 3 Char"/>
    <w:link w:val="3"/>
    <w:rsid w:val="00F34CFA"/>
    <w:rPr>
      <w:b/>
      <w:bCs/>
      <w:kern w:val="2"/>
      <w:sz w:val="32"/>
      <w:szCs w:val="32"/>
    </w:rPr>
  </w:style>
  <w:style w:type="character" w:customStyle="1" w:styleId="1Char">
    <w:name w:val="标题 1 Char"/>
    <w:aliases w:val="Heading 0 Char,H1 Char,Section Head Char,h1 Char,1st level Char,l1 Char,H11 Char,H12 Char,H13 Char,H14 Char,H15 Char,H16 Char,H17 Char,Level 1 Topic Heading Char,Head 1 Char,Head 11 Char,Head 12 Char,Head 111 Char,Head 13 Char,Head 112 Char"/>
    <w:link w:val="1"/>
    <w:rsid w:val="00F83E03"/>
    <w:rPr>
      <w:b/>
      <w:bCs/>
      <w:kern w:val="44"/>
      <w:sz w:val="44"/>
      <w:szCs w:val="44"/>
    </w:rPr>
  </w:style>
  <w:style w:type="paragraph" w:styleId="40">
    <w:name w:val="toc 4"/>
    <w:basedOn w:val="a0"/>
    <w:next w:val="a0"/>
    <w:autoRedefine/>
    <w:uiPriority w:val="39"/>
    <w:unhideWhenUsed/>
    <w:rsid w:val="00993560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0">
    <w:name w:val="toc 5"/>
    <w:basedOn w:val="a0"/>
    <w:next w:val="a0"/>
    <w:autoRedefine/>
    <w:uiPriority w:val="39"/>
    <w:unhideWhenUsed/>
    <w:rsid w:val="00993560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993560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993560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993560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993560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">
    <w:name w:val="List Bullet"/>
    <w:basedOn w:val="a0"/>
    <w:unhideWhenUsed/>
    <w:rsid w:val="00EA5A1F"/>
    <w:pPr>
      <w:numPr>
        <w:numId w:val="69"/>
      </w:numPr>
      <w:contextualSpacing/>
    </w:pPr>
  </w:style>
  <w:style w:type="character" w:customStyle="1" w:styleId="Char">
    <w:name w:val="页眉 Char"/>
    <w:link w:val="a7"/>
    <w:rsid w:val="0005132A"/>
    <w:rPr>
      <w:kern w:val="2"/>
      <w:sz w:val="18"/>
      <w:szCs w:val="18"/>
    </w:rPr>
  </w:style>
  <w:style w:type="character" w:customStyle="1" w:styleId="apple-converted-space">
    <w:name w:val="apple-converted-space"/>
    <w:basedOn w:val="a2"/>
    <w:rsid w:val="004C5723"/>
  </w:style>
  <w:style w:type="character" w:customStyle="1" w:styleId="hljs-selector-tag">
    <w:name w:val="hljs-selector-tag"/>
    <w:basedOn w:val="a2"/>
    <w:rsid w:val="000C0C05"/>
  </w:style>
  <w:style w:type="paragraph" w:styleId="HTML">
    <w:name w:val="HTML Preformatted"/>
    <w:basedOn w:val="a0"/>
    <w:link w:val="HTMLChar"/>
    <w:uiPriority w:val="99"/>
    <w:unhideWhenUsed/>
    <w:rsid w:val="00A548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2"/>
    <w:link w:val="HTML"/>
    <w:uiPriority w:val="99"/>
    <w:rsid w:val="00A54815"/>
    <w:rPr>
      <w:rFonts w:ascii="宋体" w:hAnsi="宋体" w:cs="宋体"/>
      <w:sz w:val="24"/>
      <w:szCs w:val="24"/>
    </w:rPr>
  </w:style>
  <w:style w:type="character" w:styleId="HTML0">
    <w:name w:val="HTML Code"/>
    <w:basedOn w:val="a2"/>
    <w:uiPriority w:val="99"/>
    <w:semiHidden/>
    <w:unhideWhenUsed/>
    <w:rsid w:val="00A54815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0"/>
    <w:uiPriority w:val="39"/>
    <w:semiHidden/>
    <w:unhideWhenUsed/>
    <w:qFormat/>
    <w:rsid w:val="00D842C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6">
    <w:name w:val="endnote text"/>
    <w:basedOn w:val="a0"/>
    <w:link w:val="Char7"/>
    <w:semiHidden/>
    <w:unhideWhenUsed/>
    <w:rsid w:val="00EB1A44"/>
    <w:pPr>
      <w:snapToGrid w:val="0"/>
      <w:jc w:val="left"/>
    </w:pPr>
  </w:style>
  <w:style w:type="character" w:customStyle="1" w:styleId="Char7">
    <w:name w:val="尾注文本 Char"/>
    <w:basedOn w:val="a2"/>
    <w:link w:val="af6"/>
    <w:semiHidden/>
    <w:rsid w:val="00EB1A44"/>
    <w:rPr>
      <w:kern w:val="2"/>
      <w:sz w:val="21"/>
      <w:szCs w:val="24"/>
    </w:rPr>
  </w:style>
  <w:style w:type="character" w:styleId="af7">
    <w:name w:val="endnote reference"/>
    <w:basedOn w:val="a2"/>
    <w:semiHidden/>
    <w:unhideWhenUsed/>
    <w:rsid w:val="00EB1A44"/>
    <w:rPr>
      <w:vertAlign w:val="superscript"/>
    </w:rPr>
  </w:style>
  <w:style w:type="character" w:customStyle="1" w:styleId="hljs-keyword">
    <w:name w:val="hljs-keyword"/>
    <w:basedOn w:val="a2"/>
    <w:rsid w:val="005E03E2"/>
  </w:style>
  <w:style w:type="character" w:customStyle="1" w:styleId="hljs-builtin">
    <w:name w:val="hljs-built_in"/>
    <w:basedOn w:val="a2"/>
    <w:rsid w:val="005E03E2"/>
  </w:style>
  <w:style w:type="character" w:customStyle="1" w:styleId="hljs-string">
    <w:name w:val="hljs-string"/>
    <w:basedOn w:val="a2"/>
    <w:rsid w:val="005E03E2"/>
  </w:style>
  <w:style w:type="character" w:customStyle="1" w:styleId="hljs-literal">
    <w:name w:val="hljs-literal"/>
    <w:basedOn w:val="a2"/>
    <w:rsid w:val="005E03E2"/>
  </w:style>
  <w:style w:type="character" w:customStyle="1" w:styleId="hljs-comment">
    <w:name w:val="hljs-comment"/>
    <w:basedOn w:val="a2"/>
    <w:rsid w:val="005E03E2"/>
  </w:style>
  <w:style w:type="paragraph" w:styleId="af8">
    <w:name w:val="table of figures"/>
    <w:basedOn w:val="a0"/>
    <w:next w:val="a0"/>
    <w:uiPriority w:val="99"/>
    <w:unhideWhenUsed/>
    <w:rsid w:val="00CE680D"/>
    <w:pPr>
      <w:ind w:leftChars="200" w:left="200" w:hangingChars="200" w:hanging="200"/>
    </w:pPr>
  </w:style>
  <w:style w:type="paragraph" w:styleId="af9">
    <w:name w:val="footnote text"/>
    <w:basedOn w:val="a0"/>
    <w:link w:val="Char8"/>
    <w:semiHidden/>
    <w:unhideWhenUsed/>
    <w:rsid w:val="00CE680D"/>
    <w:pPr>
      <w:snapToGrid w:val="0"/>
      <w:jc w:val="left"/>
    </w:pPr>
    <w:rPr>
      <w:sz w:val="18"/>
      <w:szCs w:val="18"/>
    </w:rPr>
  </w:style>
  <w:style w:type="character" w:customStyle="1" w:styleId="Char8">
    <w:name w:val="脚注文本 Char"/>
    <w:basedOn w:val="a2"/>
    <w:link w:val="af9"/>
    <w:semiHidden/>
    <w:rsid w:val="00CE680D"/>
    <w:rPr>
      <w:kern w:val="2"/>
      <w:sz w:val="18"/>
      <w:szCs w:val="18"/>
    </w:rPr>
  </w:style>
  <w:style w:type="character" w:styleId="afa">
    <w:name w:val="footnote reference"/>
    <w:basedOn w:val="a2"/>
    <w:semiHidden/>
    <w:unhideWhenUsed/>
    <w:rsid w:val="00CE680D"/>
    <w:rPr>
      <w:vertAlign w:val="superscript"/>
    </w:rPr>
  </w:style>
  <w:style w:type="character" w:customStyle="1" w:styleId="hljs-selector-class">
    <w:name w:val="hljs-selector-class"/>
    <w:basedOn w:val="a2"/>
    <w:rsid w:val="009351B6"/>
  </w:style>
  <w:style w:type="character" w:styleId="afb">
    <w:name w:val="Emphasis"/>
    <w:basedOn w:val="a2"/>
    <w:uiPriority w:val="20"/>
    <w:qFormat/>
    <w:rsid w:val="009F2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4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3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119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9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footer" Target="footer1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5.png"/><Relationship Id="rId149" Type="http://schemas.openxmlformats.org/officeDocument/2006/relationships/hyperlink" Target="http://mui.yaobieting.com/docs/index.html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hyperlink" Target="http://cookingjs.github.io/zh-cn/intro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image" Target="media/image134.png"/><Relationship Id="rId148" Type="http://schemas.openxmlformats.org/officeDocument/2006/relationships/hyperlink" Target="http://www.dcloud.io/mui.html" TargetMode="External"/><Relationship Id="rId15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hyperlink" Target="http://amazeui.org/getting-started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hyperlink" Target="http://easysoft.github.io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5105;&#30340;&#25991;&#26723;\&#24037;&#20316;&#25991;&#26723;\&#25991;&#26723;&#27169;&#29256;\IWT-TP-05-&#36890;&#29992;&#25991;&#26723;-V0.1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BDF3B-5DE5-4B97-AFE7-09A7A234B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IWT-TP-05-通用文档-V0.1.dot</Template>
  <TotalTime>1056</TotalTime>
  <Pages>66</Pages>
  <Words>2129</Words>
  <Characters>12137</Characters>
  <Application>Microsoft Office Word</Application>
  <DocSecurity>0</DocSecurity>
  <Lines>101</Lines>
  <Paragraphs>28</Paragraphs>
  <ScaleCrop>false</ScaleCrop>
  <Company>IWT</Company>
  <LinksUpToDate>false</LinksUpToDate>
  <CharactersWithSpaces>14238</CharactersWithSpaces>
  <SharedDoc>false</SharedDoc>
  <HLinks>
    <vt:vector size="186" baseType="variant">
      <vt:variant>
        <vt:i4>1114163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_Toc258313833</vt:lpwstr>
      </vt:variant>
      <vt:variant>
        <vt:i4>1114163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_Toc258313832</vt:lpwstr>
      </vt:variant>
      <vt:variant>
        <vt:i4>1114163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_Toc258313831</vt:lpwstr>
      </vt:variant>
      <vt:variant>
        <vt:i4>1114163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_Toc258313830</vt:lpwstr>
      </vt:variant>
      <vt:variant>
        <vt:i4>1048627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_Toc258313829</vt:lpwstr>
      </vt:variant>
      <vt:variant>
        <vt:i4>1048627</vt:i4>
      </vt:variant>
      <vt:variant>
        <vt:i4>157</vt:i4>
      </vt:variant>
      <vt:variant>
        <vt:i4>0</vt:i4>
      </vt:variant>
      <vt:variant>
        <vt:i4>5</vt:i4>
      </vt:variant>
      <vt:variant>
        <vt:lpwstr/>
      </vt:variant>
      <vt:variant>
        <vt:lpwstr>_Toc258313828</vt:lpwstr>
      </vt:variant>
      <vt:variant>
        <vt:i4>1048627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_Toc258313827</vt:lpwstr>
      </vt:variant>
      <vt:variant>
        <vt:i4>1048627</vt:i4>
      </vt:variant>
      <vt:variant>
        <vt:i4>145</vt:i4>
      </vt:variant>
      <vt:variant>
        <vt:i4>0</vt:i4>
      </vt:variant>
      <vt:variant>
        <vt:i4>5</vt:i4>
      </vt:variant>
      <vt:variant>
        <vt:lpwstr/>
      </vt:variant>
      <vt:variant>
        <vt:lpwstr>_Toc258313826</vt:lpwstr>
      </vt:variant>
      <vt:variant>
        <vt:i4>1048627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_Toc258313825</vt:lpwstr>
      </vt:variant>
      <vt:variant>
        <vt:i4>1048627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_Toc258313824</vt:lpwstr>
      </vt:variant>
      <vt:variant>
        <vt:i4>1048627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_Toc258313823</vt:lpwstr>
      </vt:variant>
      <vt:variant>
        <vt:i4>1048627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_Toc258313822</vt:lpwstr>
      </vt:variant>
      <vt:variant>
        <vt:i4>1048627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_Toc258313821</vt:lpwstr>
      </vt:variant>
      <vt:variant>
        <vt:i4>1048627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_Toc258313820</vt:lpwstr>
      </vt:variant>
      <vt:variant>
        <vt:i4>1245235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_Toc258313819</vt:lpwstr>
      </vt:variant>
      <vt:variant>
        <vt:i4>1245235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_Toc258313818</vt:lpwstr>
      </vt:variant>
      <vt:variant>
        <vt:i4>1245235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_Toc258313817</vt:lpwstr>
      </vt:variant>
      <vt:variant>
        <vt:i4>1245235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_Toc258313816</vt:lpwstr>
      </vt:variant>
      <vt:variant>
        <vt:i4>1245235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_Toc258313815</vt:lpwstr>
      </vt:variant>
      <vt:variant>
        <vt:i4>1245235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_Toc258313814</vt:lpwstr>
      </vt:variant>
      <vt:variant>
        <vt:i4>1245235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_Toc258313813</vt:lpwstr>
      </vt:variant>
      <vt:variant>
        <vt:i4>1245235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_Toc258313812</vt:lpwstr>
      </vt:variant>
      <vt:variant>
        <vt:i4>1245235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_Toc258313811</vt:lpwstr>
      </vt:variant>
      <vt:variant>
        <vt:i4>1245235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_Toc258313810</vt:lpwstr>
      </vt:variant>
      <vt:variant>
        <vt:i4>1179699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_Toc258313809</vt:lpwstr>
      </vt:variant>
      <vt:variant>
        <vt:i4>1179699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_Toc258313808</vt:lpwstr>
      </vt:variant>
      <vt:variant>
        <vt:i4>1179699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_Toc258313807</vt:lpwstr>
      </vt:variant>
      <vt:variant>
        <vt:i4>1179699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_Toc258313806</vt:lpwstr>
      </vt:variant>
      <vt:variant>
        <vt:i4>1179699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_Toc258313805</vt:lpwstr>
      </vt:variant>
      <vt:variant>
        <vt:i4>1179699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_Toc258313804</vt:lpwstr>
      </vt:variant>
      <vt:variant>
        <vt:i4>1179699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_Toc258313803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黄红冈</dc:creator>
  <cp:lastModifiedBy>admin</cp:lastModifiedBy>
  <cp:revision>486</cp:revision>
  <cp:lastPrinted>2005-04-27T02:50:00Z</cp:lastPrinted>
  <dcterms:created xsi:type="dcterms:W3CDTF">2016-11-07T01:13:00Z</dcterms:created>
  <dcterms:modified xsi:type="dcterms:W3CDTF">2016-11-08T12:30:00Z</dcterms:modified>
</cp:coreProperties>
</file>